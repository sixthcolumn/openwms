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998" w:rsidRPr="00E90998" w:rsidRDefault="00CD0E82" w:rsidP="0010584C">
      <w:pPr>
        <w:pStyle w:val="Title"/>
        <w:rPr>
          <w:sz w:val="32"/>
          <w:szCs w:val="32"/>
        </w:rPr>
      </w:pPr>
      <w:bookmarkStart w:id="0" w:name="Text6"/>
      <w:r w:rsidRPr="00CD0E82">
        <w:t>Test Script for IEC 61968-6 Messages</w:t>
      </w:r>
    </w:p>
    <w:bookmarkEnd w:id="0"/>
    <w:p w:rsidR="00756E3B" w:rsidRDefault="00CD0E82">
      <w:pPr>
        <w:pStyle w:val="TitlePageText"/>
      </w:pPr>
      <w:r>
        <w:rPr>
          <w:color w:val="1F497D"/>
        </w:rPr>
        <w:t>xxxxxxxxx</w:t>
      </w:r>
      <w:r w:rsidR="00A80159">
        <w:rPr>
          <w:color w:val="1F497D"/>
        </w:rPr>
        <w:t>x</w:t>
      </w:r>
    </w:p>
    <w:p w:rsidR="00DF601F" w:rsidRPr="005B5DD0" w:rsidRDefault="00DF601F">
      <w:pPr>
        <w:pStyle w:val="TitlePageText"/>
      </w:pPr>
      <w:r w:rsidRPr="005B5DD0">
        <w:t>T</w:t>
      </w:r>
      <w:r w:rsidR="0031036B">
        <w:t xml:space="preserve">echnical </w:t>
      </w:r>
      <w:r w:rsidR="00CD0E82">
        <w:t>Report</w:t>
      </w:r>
      <w:r w:rsidRPr="005B5DD0">
        <w:t>,</w:t>
      </w:r>
      <w:r w:rsidR="006701D5">
        <w:t xml:space="preserve"> </w:t>
      </w:r>
      <w:r w:rsidR="00CD0E82">
        <w:t>August, 2015</w:t>
      </w: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86FBC" w:rsidRPr="005B5DD0" w:rsidRDefault="00D86FBC">
      <w:pPr>
        <w:pStyle w:val="DisclaimerTitle"/>
        <w:sectPr w:rsidR="00D86FBC" w:rsidRPr="005B5DD0" w:rsidSect="003F59B1">
          <w:headerReference w:type="default" r:id="rId8"/>
          <w:type w:val="oddPage"/>
          <w:pgSz w:w="12240" w:h="15840"/>
          <w:pgMar w:top="1440" w:right="1440" w:bottom="1440" w:left="1440" w:header="720" w:footer="720" w:gutter="0"/>
          <w:pgNumType w:fmt="lowerRoman" w:start="1"/>
          <w:cols w:space="720"/>
        </w:sectPr>
      </w:pPr>
    </w:p>
    <w:p w:rsidR="00DF601F" w:rsidRPr="005B5DD0" w:rsidRDefault="00DF601F">
      <w:pPr>
        <w:pStyle w:val="DisclaimerTitle"/>
      </w:pPr>
      <w:r w:rsidRPr="005B5DD0">
        <w:lastRenderedPageBreak/>
        <w:t>DISCLAIMER OF WARRANTIES AND LIMITATION OF LIABILITIES</w:t>
      </w:r>
    </w:p>
    <w:p w:rsidR="00DF601F" w:rsidRPr="005B5DD0" w:rsidRDefault="00DF601F">
      <w:pPr>
        <w:pStyle w:val="Disclaimer"/>
      </w:pPr>
      <w:r w:rsidRPr="005B5DD0">
        <w:t>THIS DOCUMENT WAS PREPARED BY THE ORGANIZATION(S) NAMED BELOW AS AN ACCOUNT OF WORK SPONSORED OR COSPONSORED BY THE ELECTRIC POWER RESEARCH INSTITUTE, INC. (EPRI). NEITHER EPRI, ANY MEMBER OF EPRI, ANY COSPONSOR, THE ORGANIZATION(S) BELOW, NOR ANY PERSON ACTING ON BEHALF OF ANY OF THEM:</w:t>
      </w:r>
    </w:p>
    <w:p w:rsidR="00DF601F" w:rsidRPr="005B5DD0" w:rsidRDefault="00DF601F">
      <w:pPr>
        <w:pStyle w:val="Disclaimer"/>
      </w:pPr>
      <w:r w:rsidRPr="005B5DD0">
        <w:t>(A)  MAKES ANY WARRANTY OR REPRESENTATION WHATSOEVER, EXPRESS OR IMPLIED, (I) WITH RESPECT TO THE USE OF ANY INFORMATION, APPARATUS, METHOD, PROCESS, OR SIMILAR ITEM DISCLOSED IN THIS DOCUMENT, INCLUDING MERCHANTABILITY AND FITNESS FOR A PARTICULAR PURPOSE, OR (II) THAT SUCH USE DOES NOT INFRINGE ON OR INTERFERE WITH PRIVATELY OWNED RIGHTS, INCLUDING ANY PARTY'S INTELLECTUAL PROPERTY, OR (III) THAT THIS DOCUMENT IS SUITABLE TO ANY PARTICULAR USER'S CIRCUMSTANCE; OR</w:t>
      </w:r>
    </w:p>
    <w:p w:rsidR="00DF601F" w:rsidRPr="005B5DD0" w:rsidRDefault="00DF601F">
      <w:pPr>
        <w:pStyle w:val="Disclaimer"/>
      </w:pPr>
      <w:r w:rsidRPr="005B5DD0">
        <w:t>(B)  ASSUMES RESPONSIBILITY FOR ANY DAMAGES OR OTHER LIABILITY WHATSOEVER (INCLUDING ANY CONSEQUENTIAL DAMAGES, EVEN IF EPRI OR ANY EPRI REPRESENTATIVE HAS BEEN ADVISED OF THE POSSIBILITY OF SUCH DAMAGES) RESULTING FROM YOUR SELECTION OR USE OF THIS DOCUMENT OR ANY INFORMATION, APPARATUS, METHOD, PROCESS, OR SIMILAR ITEM DISCLOSED IN THIS DOCUMENT.</w:t>
      </w:r>
    </w:p>
    <w:p w:rsidR="006A1C84" w:rsidRPr="006A1C84" w:rsidRDefault="006A1C84" w:rsidP="006A1C84">
      <w:pPr>
        <w:pStyle w:val="Disclaimer"/>
      </w:pPr>
      <w:r w:rsidRPr="006A1C84">
        <w:t xml:space="preserve">Reference herein to any specific commercial product, process, or service by its trade name, trademark, manufacturer, or otherwise, does not necessarily constitute or imply its endorsement, recommendation, or favoring by EPRI. </w:t>
      </w:r>
    </w:p>
    <w:p w:rsidR="00DF601F" w:rsidRPr="008B387A" w:rsidRDefault="008B387A" w:rsidP="006A1C84">
      <w:pPr>
        <w:pStyle w:val="Disclaimer"/>
      </w:pPr>
      <w:r w:rsidRPr="008B387A">
        <w:t>organization</w:t>
      </w:r>
      <w:r w:rsidR="00FF5BEE">
        <w:t xml:space="preserve"> tHAT</w:t>
      </w:r>
      <w:r w:rsidRPr="008B387A">
        <w:t xml:space="preserve"> prepared this report</w:t>
      </w:r>
      <w:r w:rsidR="00C53CFF">
        <w:t>:</w:t>
      </w:r>
    </w:p>
    <w:p w:rsidR="00DF601F" w:rsidRPr="005B5DD0" w:rsidRDefault="00FF5BEE">
      <w:pPr>
        <w:pStyle w:val="DisclaimerInsert"/>
      </w:pPr>
      <w:r>
        <w:t>Electric Power Research Institute (EPRI)</w:t>
      </w:r>
    </w:p>
    <w:p w:rsidR="00DF601F" w:rsidRPr="005B5DD0" w:rsidRDefault="00DF601F">
      <w:pPr>
        <w:pStyle w:val="DisclaimerInsert"/>
      </w:pPr>
    </w:p>
    <w:p w:rsidR="00DF601F" w:rsidRDefault="00DF601F">
      <w:pPr>
        <w:pStyle w:val="DisclaimerInsert"/>
      </w:pPr>
    </w:p>
    <w:p w:rsidR="001A1968" w:rsidRDefault="001A1968">
      <w:pPr>
        <w:pStyle w:val="DisclaimerInsert"/>
      </w:pPr>
    </w:p>
    <w:p w:rsidR="001A1968" w:rsidRDefault="001A1968">
      <w:pPr>
        <w:pStyle w:val="DisclaimerInsert"/>
      </w:pPr>
    </w:p>
    <w:p w:rsidR="001A1968" w:rsidRDefault="001A1968">
      <w:pPr>
        <w:pStyle w:val="DisclaimerInsert"/>
      </w:pPr>
    </w:p>
    <w:p w:rsidR="001A1968" w:rsidRDefault="001A1968">
      <w:pPr>
        <w:pStyle w:val="DisclaimerInsert"/>
      </w:pPr>
    </w:p>
    <w:p w:rsidR="001A1968" w:rsidRDefault="001A1968">
      <w:pPr>
        <w:pStyle w:val="DisclaimerInsert"/>
      </w:pPr>
    </w:p>
    <w:p w:rsidR="001A1968" w:rsidRDefault="001A1968">
      <w:pPr>
        <w:pStyle w:val="DisclaimerInsert"/>
      </w:pPr>
    </w:p>
    <w:p w:rsidR="001A1968" w:rsidRDefault="001A1968">
      <w:pPr>
        <w:pStyle w:val="DisclaimerInsert"/>
      </w:pPr>
    </w:p>
    <w:p w:rsidR="001A1968" w:rsidRPr="005B5DD0" w:rsidRDefault="001A1968">
      <w:pPr>
        <w:pStyle w:val="DisclaimerInsert"/>
      </w:pPr>
    </w:p>
    <w:p w:rsidR="00DF601F" w:rsidRPr="005B5DD0" w:rsidRDefault="00DF601F">
      <w:pPr>
        <w:pStyle w:val="DisclaimerInsert"/>
      </w:pPr>
    </w:p>
    <w:p w:rsidR="00DF601F" w:rsidRPr="005B5DD0" w:rsidRDefault="00DF601F">
      <w:pPr>
        <w:pStyle w:val="DisclaimerInsert"/>
      </w:pPr>
    </w:p>
    <w:p w:rsidR="00B64454" w:rsidRPr="005B5DD0" w:rsidRDefault="00B64454" w:rsidP="001F41A6">
      <w:pPr>
        <w:pStyle w:val="DisclaimerInsert"/>
      </w:pPr>
    </w:p>
    <w:p w:rsidR="00DF601F" w:rsidRDefault="00DF601F" w:rsidP="006A1C84">
      <w:pPr>
        <w:pStyle w:val="DisclaimerInsert"/>
      </w:pPr>
    </w:p>
    <w:p w:rsidR="006701D5" w:rsidRPr="006A1C84" w:rsidRDefault="006701D5" w:rsidP="006A1C84">
      <w:pPr>
        <w:pStyle w:val="DisclaimerInsert"/>
      </w:pPr>
    </w:p>
    <w:p w:rsidR="00DF601F" w:rsidRDefault="00DF601F">
      <w:pPr>
        <w:pStyle w:val="DisclaimerInsert"/>
      </w:pPr>
    </w:p>
    <w:p w:rsidR="00FF5BEE" w:rsidRPr="005B5DD0" w:rsidRDefault="00FF5BEE">
      <w:pPr>
        <w:pStyle w:val="DisclaimerInsert"/>
      </w:pPr>
    </w:p>
    <w:p w:rsidR="003B0459" w:rsidRPr="005B5DD0" w:rsidRDefault="003B0459" w:rsidP="003B0459">
      <w:pPr>
        <w:pStyle w:val="CopyrightTitle"/>
      </w:pPr>
      <w:r w:rsidRPr="005B5DD0">
        <w:t>NOTE</w:t>
      </w:r>
    </w:p>
    <w:p w:rsidR="006F5F9D" w:rsidRPr="005B5DD0" w:rsidRDefault="006F5F9D" w:rsidP="006A1C84">
      <w:pPr>
        <w:pStyle w:val="DisclaimerAddress"/>
      </w:pPr>
      <w:r w:rsidRPr="005B5DD0">
        <w:t xml:space="preserve">For further information about EPRI, call the </w:t>
      </w:r>
      <w:smartTag w:uri="urn:schemas-microsoft-com:office:smarttags" w:element="place">
        <w:smartTag w:uri="urn:schemas-microsoft-com:office:smarttags" w:element="PlaceName">
          <w:r w:rsidRPr="005B5DD0">
            <w:t>EPRI</w:t>
          </w:r>
        </w:smartTag>
        <w:r w:rsidRPr="005B5DD0">
          <w:t xml:space="preserve"> </w:t>
        </w:r>
        <w:smartTag w:uri="urn:schemas-microsoft-com:office:smarttags" w:element="PlaceName">
          <w:r w:rsidRPr="005B5DD0">
            <w:t>Customer</w:t>
          </w:r>
        </w:smartTag>
        <w:r w:rsidRPr="005B5DD0">
          <w:t xml:space="preserve"> </w:t>
        </w:r>
        <w:smartTag w:uri="urn:schemas-microsoft-com:office:smarttags" w:element="PlaceName">
          <w:r w:rsidRPr="005B5DD0">
            <w:t>Assistance</w:t>
          </w:r>
        </w:smartTag>
        <w:r w:rsidRPr="005B5DD0">
          <w:t xml:space="preserve"> </w:t>
        </w:r>
        <w:smartTag w:uri="urn:schemas-microsoft-com:office:smarttags" w:element="PlaceType">
          <w:r w:rsidRPr="005B5DD0">
            <w:t>Center</w:t>
          </w:r>
        </w:smartTag>
      </w:smartTag>
      <w:r w:rsidRPr="005B5DD0">
        <w:t xml:space="preserve"> at 800.313.3774 or </w:t>
      </w:r>
      <w:r w:rsidRPr="005B5DD0">
        <w:br/>
        <w:t>e-mail askepri@epri.com.</w:t>
      </w:r>
    </w:p>
    <w:p w:rsidR="006F5F9D" w:rsidRPr="005B5DD0" w:rsidRDefault="006F5F9D" w:rsidP="006A1C84">
      <w:pPr>
        <w:pStyle w:val="DisclaimerAddress"/>
      </w:pPr>
      <w:r w:rsidRPr="005B5DD0">
        <w:t>Electric Power Research Institute, EPRI, and TOGETHER</w:t>
      </w:r>
      <w:r w:rsidRPr="005B5DD0">
        <w:rPr>
          <w:rFonts w:ascii="Symbol" w:hAnsi="Symbol" w:cs="Symbol"/>
        </w:rPr>
        <w:t></w:t>
      </w:r>
      <w:r w:rsidRPr="005B5DD0">
        <w:t>SHAPING THE FUTURE OF ELECTRICITY are registered service marks of the Electric Power Research Institute, Inc.</w:t>
      </w:r>
    </w:p>
    <w:p w:rsidR="00DF601F" w:rsidRPr="005B5DD0" w:rsidRDefault="001D3FCA" w:rsidP="006A1C84">
      <w:pPr>
        <w:pStyle w:val="DisclaimerAddress"/>
      </w:pPr>
      <w:r>
        <w:t>Copyright © 20</w:t>
      </w:r>
      <w:r w:rsidR="008B387A">
        <w:t>1</w:t>
      </w:r>
      <w:r w:rsidR="00CD0E82">
        <w:t>5</w:t>
      </w:r>
      <w:r w:rsidR="006F5F9D" w:rsidRPr="005B5DD0">
        <w:t xml:space="preserve"> Electric Power Research Institute, Inc. All rights reserved.</w:t>
      </w:r>
    </w:p>
    <w:p w:rsidR="001F41A6" w:rsidRPr="005B5DD0" w:rsidRDefault="001F41A6" w:rsidP="002939D2">
      <w:pPr>
        <w:pStyle w:val="DisclaimerAddress"/>
        <w:sectPr w:rsidR="001F41A6" w:rsidRPr="005B5DD0" w:rsidSect="003F59B1">
          <w:headerReference w:type="even" r:id="rId9"/>
          <w:footerReference w:type="even" r:id="rId10"/>
          <w:footerReference w:type="default" r:id="rId11"/>
          <w:pgSz w:w="12240" w:h="15840"/>
          <w:pgMar w:top="1440" w:right="1440" w:bottom="1440" w:left="1440" w:header="720" w:footer="720" w:gutter="0"/>
          <w:pgNumType w:fmt="lowerRoman"/>
          <w:cols w:space="720"/>
        </w:sectPr>
      </w:pPr>
    </w:p>
    <w:p w:rsidR="00DF601F" w:rsidRPr="005B5DD0" w:rsidRDefault="008B387A">
      <w:pPr>
        <w:pStyle w:val="SectionTitleOnly"/>
      </w:pPr>
      <w:r>
        <w:lastRenderedPageBreak/>
        <w:t>Acknowledgments</w:t>
      </w:r>
    </w:p>
    <w:p w:rsidR="00DF601F" w:rsidRPr="005B5DD0" w:rsidRDefault="00C37384">
      <w:pPr>
        <w:pStyle w:val="BodyText"/>
      </w:pPr>
      <w:r>
        <w:t xml:space="preserve">The following </w:t>
      </w:r>
      <w:r w:rsidR="005B7444" w:rsidRPr="00DC43B7">
        <w:t>Electric Power Research Institute (EPRI)</w:t>
      </w:r>
      <w:r w:rsidR="00C57F63">
        <w:t xml:space="preserve"> researchers</w:t>
      </w:r>
      <w:r w:rsidR="008B387A" w:rsidRPr="008B387A">
        <w:t xml:space="preserve"> prepared this report</w:t>
      </w:r>
      <w:r w:rsidR="008B387A">
        <w:t>:</w:t>
      </w:r>
    </w:p>
    <w:p w:rsidR="00685F1A" w:rsidRDefault="00685F1A" w:rsidP="00C57F63">
      <w:pPr>
        <w:pStyle w:val="BodyText"/>
        <w:spacing w:after="0"/>
      </w:pPr>
      <w:bookmarkStart w:id="1" w:name="OLE_LINK5"/>
      <w:bookmarkStart w:id="2" w:name="OLE_LINK6"/>
      <w:r w:rsidRPr="005B5DD0">
        <w:t>Principal Investigator</w:t>
      </w:r>
      <w:r w:rsidR="00C57F63">
        <w:t>(s)</w:t>
      </w:r>
      <w:r w:rsidRPr="005B5DD0">
        <w:br/>
      </w:r>
    </w:p>
    <w:p w:rsidR="0030243C" w:rsidRDefault="0030243C" w:rsidP="00C57F63">
      <w:pPr>
        <w:pStyle w:val="BodyText"/>
        <w:spacing w:after="0"/>
      </w:pPr>
      <w:r>
        <w:t>Gerald Gray</w:t>
      </w:r>
    </w:p>
    <w:p w:rsidR="00C57F63" w:rsidRPr="005B5DD0" w:rsidRDefault="00C57F63" w:rsidP="00C57F63">
      <w:pPr>
        <w:pStyle w:val="BodyText"/>
        <w:spacing w:after="0"/>
      </w:pPr>
    </w:p>
    <w:p w:rsidR="00DF601F" w:rsidRDefault="008B387A">
      <w:pPr>
        <w:pStyle w:val="BodyText"/>
      </w:pPr>
      <w:r w:rsidRPr="00DC43B7">
        <w:t>This report describes research sponsored by EPRI</w:t>
      </w:r>
      <w:bookmarkEnd w:id="1"/>
      <w:bookmarkEnd w:id="2"/>
      <w:r w:rsidRPr="00DC43B7">
        <w:t>.</w:t>
      </w:r>
      <w:r w:rsidR="006701D5">
        <w:t xml:space="preserve"> </w:t>
      </w:r>
    </w:p>
    <w:p w:rsidR="00CD0B44" w:rsidRDefault="00CD0B44">
      <w:pPr>
        <w:pStyle w:val="BodyText"/>
      </w:pPr>
      <w:r>
        <w:t>Acknowledgement</w:t>
      </w:r>
    </w:p>
    <w:p w:rsidR="00CD0B44" w:rsidRDefault="00CD0B44">
      <w:pPr>
        <w:pStyle w:val="BodyText"/>
      </w:pPr>
      <w:r>
        <w:t>EPRI would like to acknowledge the contributions of Boreas Group in the update to the semantic test harness to support these additional message types.</w:t>
      </w:r>
    </w:p>
    <w:p w:rsidR="00CD0B44" w:rsidRDefault="00CD0B44">
      <w:pPr>
        <w:pStyle w:val="BodyText"/>
      </w:pPr>
    </w:p>
    <w:p w:rsidR="00254328" w:rsidRPr="005B5DD0" w:rsidRDefault="00254328" w:rsidP="007436F0">
      <w:pPr>
        <w:pStyle w:val="BodyText"/>
      </w:pPr>
    </w:p>
    <w:p w:rsidR="00DF601F" w:rsidRPr="005B5DD0" w:rsidRDefault="00DF601F">
      <w:pPr>
        <w:pStyle w:val="SectionTitleOnly"/>
        <w:spacing w:line="280" w:lineRule="exact"/>
        <w:sectPr w:rsidR="00DF601F" w:rsidRPr="005B5DD0" w:rsidSect="003F59B1">
          <w:footerReference w:type="even" r:id="rId12"/>
          <w:footerReference w:type="default" r:id="rId13"/>
          <w:pgSz w:w="12240" w:h="15840"/>
          <w:pgMar w:top="1440" w:right="1440" w:bottom="1440" w:left="1440" w:header="720" w:footer="720" w:gutter="0"/>
          <w:pgNumType w:fmt="lowerRoman"/>
          <w:cols w:space="720"/>
        </w:sectPr>
      </w:pPr>
    </w:p>
    <w:p w:rsidR="001A5729" w:rsidRPr="005B5DD0" w:rsidRDefault="001A5729" w:rsidP="001A5729">
      <w:pPr>
        <w:pStyle w:val="SectionTitleOnly"/>
      </w:pPr>
      <w:r>
        <w:lastRenderedPageBreak/>
        <w:t>Abstract</w:t>
      </w:r>
    </w:p>
    <w:p w:rsidR="00160BDA" w:rsidRPr="00CD0E82" w:rsidRDefault="00437A81" w:rsidP="00D05A7C">
      <w:pPr>
        <w:rPr>
          <w:color w:val="4F81BD" w:themeColor="accent1"/>
        </w:rPr>
      </w:pPr>
      <w:r>
        <w:rPr>
          <w:rFonts w:cs="AGaramond"/>
          <w:color w:val="4F81BD" w:themeColor="accent1"/>
        </w:rPr>
        <w:t>Placeholder</w:t>
      </w:r>
    </w:p>
    <w:p w:rsidR="00160BDA" w:rsidRDefault="00160BDA" w:rsidP="001A5729">
      <w:pPr>
        <w:pStyle w:val="EPRISubheadings"/>
      </w:pPr>
    </w:p>
    <w:p w:rsidR="001A5729" w:rsidRPr="00185D66" w:rsidRDefault="001A5729" w:rsidP="001A5729">
      <w:pPr>
        <w:pStyle w:val="EPRISubheadings"/>
      </w:pPr>
      <w:r>
        <w:t>Keywords</w:t>
      </w:r>
    </w:p>
    <w:p w:rsidR="001A5729" w:rsidRDefault="00CD0E82" w:rsidP="00F606C8">
      <w:pPr>
        <w:pStyle w:val="BodyText"/>
        <w:spacing w:after="0"/>
      </w:pPr>
      <w:r>
        <w:t>Work</w:t>
      </w:r>
      <w:r w:rsidR="00F606C8">
        <w:t xml:space="preserve"> </w:t>
      </w:r>
      <w:r w:rsidR="008908F4">
        <w:t>Management System</w:t>
      </w:r>
    </w:p>
    <w:p w:rsidR="00F606C8" w:rsidRDefault="008908F4" w:rsidP="00F606C8">
      <w:pPr>
        <w:pStyle w:val="BodyText"/>
        <w:spacing w:after="0"/>
      </w:pPr>
      <w:r>
        <w:t>E</w:t>
      </w:r>
      <w:r w:rsidR="00F606C8">
        <w:t xml:space="preserve">nterprise </w:t>
      </w:r>
      <w:r>
        <w:t>I</w:t>
      </w:r>
      <w:r w:rsidR="00F606C8">
        <w:t xml:space="preserve">ntegration </w:t>
      </w:r>
    </w:p>
    <w:p w:rsidR="00F606C8" w:rsidRPr="00437A81" w:rsidRDefault="00437A81" w:rsidP="00437A81">
      <w:pPr>
        <w:rPr>
          <w:rFonts w:cs="AGaramond"/>
          <w:color w:val="4F81BD" w:themeColor="accent1"/>
        </w:rPr>
      </w:pPr>
      <w:r w:rsidRPr="00437A81">
        <w:rPr>
          <w:rFonts w:cs="AGaramond"/>
          <w:color w:val="4F81BD" w:themeColor="accent1"/>
        </w:rPr>
        <w:t>Placeholder</w:t>
      </w:r>
    </w:p>
    <w:p w:rsidR="00DF601F" w:rsidRPr="005B5DD0" w:rsidRDefault="00DF601F" w:rsidP="00F606C8">
      <w:pPr>
        <w:pStyle w:val="SectionTitleOnly"/>
        <w:spacing w:after="0"/>
      </w:pPr>
      <w:r w:rsidRPr="005B5DD0">
        <w:lastRenderedPageBreak/>
        <w:t>Contents</w:t>
      </w:r>
    </w:p>
    <w:p w:rsidR="00862379" w:rsidRDefault="003D20AC">
      <w:pPr>
        <w:pStyle w:val="TOC1"/>
        <w:rPr>
          <w:rFonts w:asciiTheme="minorHAnsi" w:eastAsiaTheme="minorEastAsia" w:hAnsiTheme="minorHAnsi" w:cstheme="minorBidi"/>
          <w:b w:val="0"/>
          <w:caps w:val="0"/>
          <w:noProof/>
        </w:rPr>
      </w:pPr>
      <w:r w:rsidRPr="003D20AC">
        <w:fldChar w:fldCharType="begin"/>
      </w:r>
      <w:r w:rsidR="00607AF8" w:rsidRPr="00BB68D7">
        <w:instrText xml:space="preserve"> TOC \o "1-3" \t "Heading 6,1,Heading 7,2,Heading 8,3" </w:instrText>
      </w:r>
      <w:r w:rsidRPr="003D20AC">
        <w:fldChar w:fldCharType="separate"/>
      </w:r>
      <w:r w:rsidR="00862379" w:rsidRPr="00165CAC">
        <w:rPr>
          <w:rFonts w:ascii="Helvetica" w:hAnsi="Helvetica"/>
          <w:i/>
          <w:noProof/>
        </w:rPr>
        <w:t>1</w:t>
      </w:r>
      <w:r w:rsidR="00862379">
        <w:rPr>
          <w:noProof/>
        </w:rPr>
        <w:t xml:space="preserve"> Introduction and background</w:t>
      </w:r>
      <w:r w:rsidR="00862379">
        <w:rPr>
          <w:noProof/>
        </w:rPr>
        <w:tab/>
      </w:r>
      <w:r w:rsidR="00862379">
        <w:rPr>
          <w:noProof/>
        </w:rPr>
        <w:fldChar w:fldCharType="begin"/>
      </w:r>
      <w:r w:rsidR="00862379">
        <w:rPr>
          <w:noProof/>
        </w:rPr>
        <w:instrText xml:space="preserve"> PAGEREF _Toc426121875 \h </w:instrText>
      </w:r>
      <w:r w:rsidR="00862379">
        <w:rPr>
          <w:noProof/>
        </w:rPr>
      </w:r>
      <w:r w:rsidR="00862379">
        <w:rPr>
          <w:noProof/>
        </w:rPr>
        <w:fldChar w:fldCharType="separate"/>
      </w:r>
      <w:r w:rsidR="00862379">
        <w:rPr>
          <w:noProof/>
        </w:rPr>
        <w:t>8</w:t>
      </w:r>
      <w:r w:rsidR="00862379">
        <w:rPr>
          <w:noProof/>
        </w:rPr>
        <w:fldChar w:fldCharType="end"/>
      </w:r>
    </w:p>
    <w:p w:rsidR="00862379" w:rsidRDefault="00862379">
      <w:pPr>
        <w:pStyle w:val="TOC2"/>
        <w:rPr>
          <w:rFonts w:asciiTheme="minorHAnsi" w:eastAsiaTheme="minorEastAsia" w:hAnsiTheme="minorHAnsi" w:cstheme="minorBidi"/>
          <w:noProof/>
        </w:rPr>
      </w:pPr>
      <w:r>
        <w:rPr>
          <w:noProof/>
        </w:rPr>
        <w:t>Supplemental Resources File</w:t>
      </w:r>
      <w:r>
        <w:rPr>
          <w:noProof/>
        </w:rPr>
        <w:tab/>
      </w:r>
      <w:r>
        <w:rPr>
          <w:noProof/>
        </w:rPr>
        <w:fldChar w:fldCharType="begin"/>
      </w:r>
      <w:r>
        <w:rPr>
          <w:noProof/>
        </w:rPr>
        <w:instrText xml:space="preserve"> PAGEREF _Toc426121876 \h </w:instrText>
      </w:r>
      <w:r>
        <w:rPr>
          <w:noProof/>
        </w:rPr>
      </w:r>
      <w:r>
        <w:rPr>
          <w:noProof/>
        </w:rPr>
        <w:fldChar w:fldCharType="separate"/>
      </w:r>
      <w:r>
        <w:rPr>
          <w:noProof/>
        </w:rPr>
        <w:t>11</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2</w:t>
      </w:r>
      <w:r>
        <w:rPr>
          <w:noProof/>
        </w:rPr>
        <w:t xml:space="preserve"> Background Information</w:t>
      </w:r>
      <w:r>
        <w:rPr>
          <w:noProof/>
        </w:rPr>
        <w:tab/>
      </w:r>
      <w:r>
        <w:rPr>
          <w:noProof/>
        </w:rPr>
        <w:fldChar w:fldCharType="begin"/>
      </w:r>
      <w:r>
        <w:rPr>
          <w:noProof/>
        </w:rPr>
        <w:instrText xml:space="preserve"> PAGEREF _Toc426121877 \h </w:instrText>
      </w:r>
      <w:r>
        <w:rPr>
          <w:noProof/>
        </w:rPr>
      </w:r>
      <w:r>
        <w:rPr>
          <w:noProof/>
        </w:rPr>
        <w:fldChar w:fldCharType="separate"/>
      </w:r>
      <w:r>
        <w:rPr>
          <w:noProof/>
        </w:rPr>
        <w:t>12</w:t>
      </w:r>
      <w:r>
        <w:rPr>
          <w:noProof/>
        </w:rPr>
        <w:fldChar w:fldCharType="end"/>
      </w:r>
    </w:p>
    <w:p w:rsidR="00862379" w:rsidRDefault="00862379">
      <w:pPr>
        <w:pStyle w:val="TOC2"/>
        <w:rPr>
          <w:rFonts w:asciiTheme="minorHAnsi" w:eastAsiaTheme="minorEastAsia" w:hAnsiTheme="minorHAnsi" w:cstheme="minorBidi"/>
          <w:noProof/>
        </w:rPr>
      </w:pPr>
      <w:r>
        <w:rPr>
          <w:noProof/>
        </w:rPr>
        <w:t>Definitions and Acronyms</w:t>
      </w:r>
      <w:r>
        <w:rPr>
          <w:noProof/>
        </w:rPr>
        <w:tab/>
      </w:r>
      <w:r>
        <w:rPr>
          <w:noProof/>
        </w:rPr>
        <w:fldChar w:fldCharType="begin"/>
      </w:r>
      <w:r>
        <w:rPr>
          <w:noProof/>
        </w:rPr>
        <w:instrText xml:space="preserve"> PAGEREF _Toc426121878 \h </w:instrText>
      </w:r>
      <w:r>
        <w:rPr>
          <w:noProof/>
        </w:rPr>
      </w:r>
      <w:r>
        <w:rPr>
          <w:noProof/>
        </w:rPr>
        <w:fldChar w:fldCharType="separate"/>
      </w:r>
      <w:r>
        <w:rPr>
          <w:noProof/>
        </w:rPr>
        <w:t>12</w:t>
      </w:r>
      <w:r>
        <w:rPr>
          <w:noProof/>
        </w:rPr>
        <w:fldChar w:fldCharType="end"/>
      </w:r>
    </w:p>
    <w:p w:rsidR="00862379" w:rsidRDefault="00862379">
      <w:pPr>
        <w:pStyle w:val="TOC2"/>
        <w:rPr>
          <w:rFonts w:asciiTheme="minorHAnsi" w:eastAsiaTheme="minorEastAsia" w:hAnsiTheme="minorHAnsi" w:cstheme="minorBidi"/>
          <w:noProof/>
        </w:rPr>
      </w:pPr>
      <w:r>
        <w:rPr>
          <w:noProof/>
        </w:rPr>
        <w:t>Assumptions and Conventions</w:t>
      </w:r>
      <w:r>
        <w:rPr>
          <w:noProof/>
        </w:rPr>
        <w:tab/>
      </w:r>
      <w:r>
        <w:rPr>
          <w:noProof/>
        </w:rPr>
        <w:fldChar w:fldCharType="begin"/>
      </w:r>
      <w:r>
        <w:rPr>
          <w:noProof/>
        </w:rPr>
        <w:instrText xml:space="preserve"> PAGEREF _Toc426121879 \h </w:instrText>
      </w:r>
      <w:r>
        <w:rPr>
          <w:noProof/>
        </w:rPr>
      </w:r>
      <w:r>
        <w:rPr>
          <w:noProof/>
        </w:rPr>
        <w:fldChar w:fldCharType="separate"/>
      </w:r>
      <w:r>
        <w:rPr>
          <w:noProof/>
        </w:rPr>
        <w:t>14</w:t>
      </w:r>
      <w:r>
        <w:rPr>
          <w:noProof/>
        </w:rPr>
        <w:fldChar w:fldCharType="end"/>
      </w:r>
    </w:p>
    <w:p w:rsidR="00862379" w:rsidRDefault="00862379">
      <w:pPr>
        <w:pStyle w:val="TOC2"/>
        <w:rPr>
          <w:rFonts w:asciiTheme="minorHAnsi" w:eastAsiaTheme="minorEastAsia" w:hAnsiTheme="minorHAnsi" w:cstheme="minorBidi"/>
          <w:noProof/>
        </w:rPr>
      </w:pPr>
      <w:r>
        <w:rPr>
          <w:noProof/>
        </w:rPr>
        <w:t>61968 Part 100 Considerations</w:t>
      </w:r>
      <w:r>
        <w:rPr>
          <w:noProof/>
        </w:rPr>
        <w:tab/>
      </w:r>
      <w:r>
        <w:rPr>
          <w:noProof/>
        </w:rPr>
        <w:fldChar w:fldCharType="begin"/>
      </w:r>
      <w:r>
        <w:rPr>
          <w:noProof/>
        </w:rPr>
        <w:instrText xml:space="preserve"> PAGEREF _Toc426121880 \h </w:instrText>
      </w:r>
      <w:r>
        <w:rPr>
          <w:noProof/>
        </w:rPr>
      </w:r>
      <w:r>
        <w:rPr>
          <w:noProof/>
        </w:rPr>
        <w:fldChar w:fldCharType="separate"/>
      </w:r>
      <w:r>
        <w:rPr>
          <w:noProof/>
        </w:rPr>
        <w:t>15</w:t>
      </w:r>
      <w:r>
        <w:rPr>
          <w:noProof/>
        </w:rPr>
        <w:fldChar w:fldCharType="end"/>
      </w:r>
    </w:p>
    <w:p w:rsidR="00862379" w:rsidRDefault="00862379">
      <w:pPr>
        <w:pStyle w:val="TOC2"/>
        <w:rPr>
          <w:rFonts w:asciiTheme="minorHAnsi" w:eastAsiaTheme="minorEastAsia" w:hAnsiTheme="minorHAnsi" w:cstheme="minorBidi"/>
          <w:noProof/>
        </w:rPr>
      </w:pPr>
      <w:r>
        <w:rPr>
          <w:noProof/>
        </w:rPr>
        <w:t>Message Patterns and Sequence Diagram Conventions</w:t>
      </w:r>
      <w:r>
        <w:rPr>
          <w:noProof/>
        </w:rPr>
        <w:tab/>
      </w:r>
      <w:r>
        <w:rPr>
          <w:noProof/>
        </w:rPr>
        <w:fldChar w:fldCharType="begin"/>
      </w:r>
      <w:r>
        <w:rPr>
          <w:noProof/>
        </w:rPr>
        <w:instrText xml:space="preserve"> PAGEREF _Toc426121881 \h </w:instrText>
      </w:r>
      <w:r>
        <w:rPr>
          <w:noProof/>
        </w:rPr>
      </w:r>
      <w:r>
        <w:rPr>
          <w:noProof/>
        </w:rPr>
        <w:fldChar w:fldCharType="separate"/>
      </w:r>
      <w:r>
        <w:rPr>
          <w:noProof/>
        </w:rPr>
        <w:t>15</w:t>
      </w:r>
      <w:r>
        <w:rPr>
          <w:noProof/>
        </w:rPr>
        <w:fldChar w:fldCharType="end"/>
      </w:r>
    </w:p>
    <w:p w:rsidR="00862379" w:rsidRDefault="00862379">
      <w:pPr>
        <w:pStyle w:val="TOC2"/>
        <w:rPr>
          <w:rFonts w:asciiTheme="minorHAnsi" w:eastAsiaTheme="minorEastAsia" w:hAnsiTheme="minorHAnsi" w:cstheme="minorBidi"/>
          <w:noProof/>
        </w:rPr>
      </w:pPr>
      <w:r>
        <w:rPr>
          <w:noProof/>
        </w:rPr>
        <w:t>Object Identifiers in Messages</w:t>
      </w:r>
      <w:r>
        <w:rPr>
          <w:noProof/>
        </w:rPr>
        <w:tab/>
      </w:r>
      <w:r>
        <w:rPr>
          <w:noProof/>
        </w:rPr>
        <w:fldChar w:fldCharType="begin"/>
      </w:r>
      <w:r>
        <w:rPr>
          <w:noProof/>
        </w:rPr>
        <w:instrText xml:space="preserve"> PAGEREF _Toc426121882 \h </w:instrText>
      </w:r>
      <w:r>
        <w:rPr>
          <w:noProof/>
        </w:rPr>
      </w:r>
      <w:r>
        <w:rPr>
          <w:noProof/>
        </w:rPr>
        <w:fldChar w:fldCharType="separate"/>
      </w:r>
      <w:r>
        <w:rPr>
          <w:noProof/>
        </w:rPr>
        <w:t>15</w:t>
      </w:r>
      <w:r>
        <w:rPr>
          <w:noProof/>
        </w:rPr>
        <w:fldChar w:fldCharType="end"/>
      </w:r>
    </w:p>
    <w:p w:rsidR="00862379" w:rsidRDefault="00862379">
      <w:pPr>
        <w:pStyle w:val="TOC2"/>
        <w:rPr>
          <w:rFonts w:asciiTheme="minorHAnsi" w:eastAsiaTheme="minorEastAsia" w:hAnsiTheme="minorHAnsi" w:cstheme="minorBidi"/>
          <w:noProof/>
        </w:rPr>
      </w:pPr>
      <w:r>
        <w:rPr>
          <w:noProof/>
        </w:rPr>
        <w:t>Uniqueness Requirements for Object Identifiers</w:t>
      </w:r>
      <w:r>
        <w:rPr>
          <w:noProof/>
        </w:rPr>
        <w:tab/>
      </w:r>
      <w:r>
        <w:rPr>
          <w:noProof/>
        </w:rPr>
        <w:fldChar w:fldCharType="begin"/>
      </w:r>
      <w:r>
        <w:rPr>
          <w:noProof/>
        </w:rPr>
        <w:instrText xml:space="preserve"> PAGEREF _Toc426121883 \h </w:instrText>
      </w:r>
      <w:r>
        <w:rPr>
          <w:noProof/>
        </w:rPr>
      </w:r>
      <w:r>
        <w:rPr>
          <w:noProof/>
        </w:rPr>
        <w:fldChar w:fldCharType="separate"/>
      </w:r>
      <w:r>
        <w:rPr>
          <w:noProof/>
        </w:rPr>
        <w:t>17</w:t>
      </w:r>
      <w:r>
        <w:rPr>
          <w:noProof/>
        </w:rPr>
        <w:fldChar w:fldCharType="end"/>
      </w:r>
    </w:p>
    <w:p w:rsidR="00862379" w:rsidRDefault="00862379">
      <w:pPr>
        <w:pStyle w:val="TOC2"/>
        <w:rPr>
          <w:rFonts w:asciiTheme="minorHAnsi" w:eastAsiaTheme="minorEastAsia" w:hAnsiTheme="minorHAnsi" w:cstheme="minorBidi"/>
          <w:noProof/>
        </w:rPr>
      </w:pPr>
      <w:r>
        <w:rPr>
          <w:noProof/>
        </w:rPr>
        <w:t>Use of "ref=" Syntax within IEC Messages</w:t>
      </w:r>
      <w:r>
        <w:rPr>
          <w:noProof/>
        </w:rPr>
        <w:tab/>
      </w:r>
      <w:r>
        <w:rPr>
          <w:noProof/>
        </w:rPr>
        <w:fldChar w:fldCharType="begin"/>
      </w:r>
      <w:r>
        <w:rPr>
          <w:noProof/>
        </w:rPr>
        <w:instrText xml:space="preserve"> PAGEREF _Toc426121884 \h </w:instrText>
      </w:r>
      <w:r>
        <w:rPr>
          <w:noProof/>
        </w:rPr>
      </w:r>
      <w:r>
        <w:rPr>
          <w:noProof/>
        </w:rPr>
        <w:fldChar w:fldCharType="separate"/>
      </w:r>
      <w:r>
        <w:rPr>
          <w:noProof/>
        </w:rPr>
        <w:t>17</w:t>
      </w:r>
      <w:r>
        <w:rPr>
          <w:noProof/>
        </w:rPr>
        <w:fldChar w:fldCharType="end"/>
      </w:r>
    </w:p>
    <w:p w:rsidR="00862379" w:rsidRDefault="00862379">
      <w:pPr>
        <w:pStyle w:val="TOC2"/>
        <w:rPr>
          <w:rFonts w:asciiTheme="minorHAnsi" w:eastAsiaTheme="minorEastAsia" w:hAnsiTheme="minorHAnsi" w:cstheme="minorBidi"/>
          <w:noProof/>
        </w:rPr>
      </w:pPr>
      <w:r>
        <w:rPr>
          <w:noProof/>
        </w:rPr>
        <w:t>Message Correlation</w:t>
      </w:r>
      <w:r>
        <w:rPr>
          <w:noProof/>
        </w:rPr>
        <w:tab/>
      </w:r>
      <w:r>
        <w:rPr>
          <w:noProof/>
        </w:rPr>
        <w:fldChar w:fldCharType="begin"/>
      </w:r>
      <w:r>
        <w:rPr>
          <w:noProof/>
        </w:rPr>
        <w:instrText xml:space="preserve"> PAGEREF _Toc426121885 \h </w:instrText>
      </w:r>
      <w:r>
        <w:rPr>
          <w:noProof/>
        </w:rPr>
      </w:r>
      <w:r>
        <w:rPr>
          <w:noProof/>
        </w:rPr>
        <w:fldChar w:fldCharType="separate"/>
      </w:r>
      <w:r>
        <w:rPr>
          <w:noProof/>
        </w:rPr>
        <w:t>18</w:t>
      </w:r>
      <w:r>
        <w:rPr>
          <w:noProof/>
        </w:rPr>
        <w:fldChar w:fldCharType="end"/>
      </w:r>
    </w:p>
    <w:p w:rsidR="00862379" w:rsidRDefault="00862379">
      <w:pPr>
        <w:pStyle w:val="TOC2"/>
        <w:rPr>
          <w:rFonts w:asciiTheme="minorHAnsi" w:eastAsiaTheme="minorEastAsia" w:hAnsiTheme="minorHAnsi" w:cstheme="minorBidi"/>
          <w:noProof/>
        </w:rPr>
      </w:pPr>
      <w:r>
        <w:rPr>
          <w:noProof/>
        </w:rPr>
        <w:t>Best Practices for Assignment of Message IDs and Correlation IDs</w:t>
      </w:r>
      <w:r>
        <w:rPr>
          <w:noProof/>
        </w:rPr>
        <w:tab/>
      </w:r>
      <w:r>
        <w:rPr>
          <w:noProof/>
        </w:rPr>
        <w:fldChar w:fldCharType="begin"/>
      </w:r>
      <w:r>
        <w:rPr>
          <w:noProof/>
        </w:rPr>
        <w:instrText xml:space="preserve"> PAGEREF _Toc426121886 \h </w:instrText>
      </w:r>
      <w:r>
        <w:rPr>
          <w:noProof/>
        </w:rPr>
      </w:r>
      <w:r>
        <w:rPr>
          <w:noProof/>
        </w:rPr>
        <w:fldChar w:fldCharType="separate"/>
      </w:r>
      <w:r>
        <w:rPr>
          <w:noProof/>
        </w:rPr>
        <w:t>18</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3</w:t>
      </w:r>
      <w:r>
        <w:rPr>
          <w:noProof/>
        </w:rPr>
        <w:t xml:space="preserve"> IDENTIFIED ISSUES WITH IEC 61968-6 FDIS PROFILES</w:t>
      </w:r>
      <w:r>
        <w:rPr>
          <w:noProof/>
        </w:rPr>
        <w:tab/>
      </w:r>
      <w:r>
        <w:rPr>
          <w:noProof/>
        </w:rPr>
        <w:fldChar w:fldCharType="begin"/>
      </w:r>
      <w:r>
        <w:rPr>
          <w:noProof/>
        </w:rPr>
        <w:instrText xml:space="preserve"> PAGEREF _Toc426121887 \h </w:instrText>
      </w:r>
      <w:r>
        <w:rPr>
          <w:noProof/>
        </w:rPr>
      </w:r>
      <w:r>
        <w:rPr>
          <w:noProof/>
        </w:rPr>
        <w:fldChar w:fldCharType="separate"/>
      </w:r>
      <w:r>
        <w:rPr>
          <w:noProof/>
        </w:rPr>
        <w:t>20</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4</w:t>
      </w:r>
      <w:r>
        <w:rPr>
          <w:noProof/>
        </w:rPr>
        <w:t xml:space="preserve"> EPRI-generated IEC 61968-6 Profiles and WSDLs</w:t>
      </w:r>
      <w:r>
        <w:rPr>
          <w:noProof/>
        </w:rPr>
        <w:tab/>
      </w:r>
      <w:r>
        <w:rPr>
          <w:noProof/>
        </w:rPr>
        <w:fldChar w:fldCharType="begin"/>
      </w:r>
      <w:r>
        <w:rPr>
          <w:noProof/>
        </w:rPr>
        <w:instrText xml:space="preserve"> PAGEREF _Toc426121888 \h </w:instrText>
      </w:r>
      <w:r>
        <w:rPr>
          <w:noProof/>
        </w:rPr>
      </w:r>
      <w:r>
        <w:rPr>
          <w:noProof/>
        </w:rPr>
        <w:fldChar w:fldCharType="separate"/>
      </w:r>
      <w:r>
        <w:rPr>
          <w:noProof/>
        </w:rPr>
        <w:t>21</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5</w:t>
      </w:r>
      <w:r>
        <w:rPr>
          <w:noProof/>
        </w:rPr>
        <w:t xml:space="preserve"> use of jms, generic web services, and Strongly-typed Web Services</w:t>
      </w:r>
      <w:r>
        <w:rPr>
          <w:noProof/>
        </w:rPr>
        <w:tab/>
      </w:r>
      <w:r>
        <w:rPr>
          <w:noProof/>
        </w:rPr>
        <w:fldChar w:fldCharType="begin"/>
      </w:r>
      <w:r>
        <w:rPr>
          <w:noProof/>
        </w:rPr>
        <w:instrText xml:space="preserve"> PAGEREF _Toc426121889 \h </w:instrText>
      </w:r>
      <w:r>
        <w:rPr>
          <w:noProof/>
        </w:rPr>
      </w:r>
      <w:r>
        <w:rPr>
          <w:noProof/>
        </w:rPr>
        <w:fldChar w:fldCharType="separate"/>
      </w:r>
      <w:r>
        <w:rPr>
          <w:noProof/>
        </w:rPr>
        <w:t>23</w:t>
      </w:r>
      <w:r>
        <w:rPr>
          <w:noProof/>
        </w:rPr>
        <w:fldChar w:fldCharType="end"/>
      </w:r>
    </w:p>
    <w:p w:rsidR="00862379" w:rsidRDefault="00862379">
      <w:pPr>
        <w:pStyle w:val="TOC2"/>
        <w:rPr>
          <w:rFonts w:asciiTheme="minorHAnsi" w:eastAsiaTheme="minorEastAsia" w:hAnsiTheme="minorHAnsi" w:cstheme="minorBidi"/>
          <w:noProof/>
        </w:rPr>
      </w:pPr>
      <w:r>
        <w:rPr>
          <w:noProof/>
        </w:rPr>
        <w:t>JMS or Generic Web Services Variant</w:t>
      </w:r>
      <w:r>
        <w:rPr>
          <w:noProof/>
        </w:rPr>
        <w:tab/>
      </w:r>
      <w:r>
        <w:rPr>
          <w:noProof/>
        </w:rPr>
        <w:fldChar w:fldCharType="begin"/>
      </w:r>
      <w:r>
        <w:rPr>
          <w:noProof/>
        </w:rPr>
        <w:instrText xml:space="preserve"> PAGEREF _Toc426121890 \h </w:instrText>
      </w:r>
      <w:r>
        <w:rPr>
          <w:noProof/>
        </w:rPr>
      </w:r>
      <w:r>
        <w:rPr>
          <w:noProof/>
        </w:rPr>
        <w:fldChar w:fldCharType="separate"/>
      </w:r>
      <w:r>
        <w:rPr>
          <w:noProof/>
        </w:rPr>
        <w:t>23</w:t>
      </w:r>
      <w:r>
        <w:rPr>
          <w:noProof/>
        </w:rPr>
        <w:fldChar w:fldCharType="end"/>
      </w:r>
    </w:p>
    <w:p w:rsidR="00862379" w:rsidRDefault="00862379">
      <w:pPr>
        <w:pStyle w:val="TOC2"/>
        <w:rPr>
          <w:rFonts w:asciiTheme="minorHAnsi" w:eastAsiaTheme="minorEastAsia" w:hAnsiTheme="minorHAnsi" w:cstheme="minorBidi"/>
          <w:noProof/>
        </w:rPr>
      </w:pPr>
      <w:r>
        <w:rPr>
          <w:noProof/>
        </w:rPr>
        <w:t>Strongly-typed Web Services Variant</w:t>
      </w:r>
      <w:r>
        <w:rPr>
          <w:noProof/>
        </w:rPr>
        <w:tab/>
      </w:r>
      <w:r>
        <w:rPr>
          <w:noProof/>
        </w:rPr>
        <w:fldChar w:fldCharType="begin"/>
      </w:r>
      <w:r>
        <w:rPr>
          <w:noProof/>
        </w:rPr>
        <w:instrText xml:space="preserve"> PAGEREF _Toc426121891 \h </w:instrText>
      </w:r>
      <w:r>
        <w:rPr>
          <w:noProof/>
        </w:rPr>
      </w:r>
      <w:r>
        <w:rPr>
          <w:noProof/>
        </w:rPr>
        <w:fldChar w:fldCharType="separate"/>
      </w:r>
      <w:r>
        <w:rPr>
          <w:noProof/>
        </w:rPr>
        <w:t>27</w:t>
      </w:r>
      <w:r>
        <w:rPr>
          <w:noProof/>
        </w:rPr>
        <w:fldChar w:fldCharType="end"/>
      </w:r>
    </w:p>
    <w:p w:rsidR="00862379" w:rsidRDefault="00862379">
      <w:pPr>
        <w:pStyle w:val="TOC2"/>
        <w:rPr>
          <w:rFonts w:asciiTheme="minorHAnsi" w:eastAsiaTheme="minorEastAsia" w:hAnsiTheme="minorHAnsi" w:cstheme="minorBidi"/>
          <w:noProof/>
        </w:rPr>
      </w:pPr>
      <w:r>
        <w:rPr>
          <w:noProof/>
        </w:rPr>
        <w:t>Identification and Discussion of Differences</w:t>
      </w:r>
      <w:r>
        <w:rPr>
          <w:noProof/>
        </w:rPr>
        <w:tab/>
      </w:r>
      <w:r>
        <w:rPr>
          <w:noProof/>
        </w:rPr>
        <w:fldChar w:fldCharType="begin"/>
      </w:r>
      <w:r>
        <w:rPr>
          <w:noProof/>
        </w:rPr>
        <w:instrText xml:space="preserve"> PAGEREF _Toc426121892 \h </w:instrText>
      </w:r>
      <w:r>
        <w:rPr>
          <w:noProof/>
        </w:rPr>
      </w:r>
      <w:r>
        <w:rPr>
          <w:noProof/>
        </w:rPr>
        <w:fldChar w:fldCharType="separate"/>
      </w:r>
      <w:r>
        <w:rPr>
          <w:noProof/>
        </w:rPr>
        <w:t>30</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6</w:t>
      </w:r>
      <w:r>
        <w:rPr>
          <w:noProof/>
        </w:rPr>
        <w:t xml:space="preserve"> GENERATION OF SAMPLE XML fOR TEST CASES</w:t>
      </w:r>
      <w:r>
        <w:rPr>
          <w:noProof/>
        </w:rPr>
        <w:tab/>
      </w:r>
      <w:r>
        <w:rPr>
          <w:noProof/>
        </w:rPr>
        <w:fldChar w:fldCharType="begin"/>
      </w:r>
      <w:r>
        <w:rPr>
          <w:noProof/>
        </w:rPr>
        <w:instrText xml:space="preserve"> PAGEREF _Toc426121893 \h </w:instrText>
      </w:r>
      <w:r>
        <w:rPr>
          <w:noProof/>
        </w:rPr>
      </w:r>
      <w:r>
        <w:rPr>
          <w:noProof/>
        </w:rPr>
        <w:fldChar w:fldCharType="separate"/>
      </w:r>
      <w:r>
        <w:rPr>
          <w:noProof/>
        </w:rPr>
        <w:t>31</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7</w:t>
      </w:r>
      <w:r>
        <w:rPr>
          <w:noProof/>
        </w:rPr>
        <w:t xml:space="preserve"> Test case overview</w:t>
      </w:r>
      <w:r>
        <w:rPr>
          <w:noProof/>
        </w:rPr>
        <w:tab/>
      </w:r>
      <w:r>
        <w:rPr>
          <w:noProof/>
        </w:rPr>
        <w:fldChar w:fldCharType="begin"/>
      </w:r>
      <w:r>
        <w:rPr>
          <w:noProof/>
        </w:rPr>
        <w:instrText xml:space="preserve"> PAGEREF _Toc426121894 \h </w:instrText>
      </w:r>
      <w:r>
        <w:rPr>
          <w:noProof/>
        </w:rPr>
      </w:r>
      <w:r>
        <w:rPr>
          <w:noProof/>
        </w:rPr>
        <w:fldChar w:fldCharType="separate"/>
      </w:r>
      <w:r>
        <w:rPr>
          <w:noProof/>
        </w:rPr>
        <w:t>33</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8</w:t>
      </w:r>
      <w:r>
        <w:rPr>
          <w:noProof/>
        </w:rPr>
        <w:t xml:space="preserve"> Test Environment</w:t>
      </w:r>
      <w:r>
        <w:rPr>
          <w:noProof/>
        </w:rPr>
        <w:tab/>
      </w:r>
      <w:r>
        <w:rPr>
          <w:noProof/>
        </w:rPr>
        <w:fldChar w:fldCharType="begin"/>
      </w:r>
      <w:r>
        <w:rPr>
          <w:noProof/>
        </w:rPr>
        <w:instrText xml:space="preserve"> PAGEREF _Toc426121895 \h </w:instrText>
      </w:r>
      <w:r>
        <w:rPr>
          <w:noProof/>
        </w:rPr>
      </w:r>
      <w:r>
        <w:rPr>
          <w:noProof/>
        </w:rPr>
        <w:fldChar w:fldCharType="separate"/>
      </w:r>
      <w:r>
        <w:rPr>
          <w:noProof/>
        </w:rPr>
        <w:t>36</w:t>
      </w:r>
      <w:r>
        <w:rPr>
          <w:noProof/>
        </w:rPr>
        <w:fldChar w:fldCharType="end"/>
      </w:r>
    </w:p>
    <w:p w:rsidR="00862379" w:rsidRDefault="00862379">
      <w:pPr>
        <w:pStyle w:val="TOC2"/>
        <w:rPr>
          <w:rFonts w:asciiTheme="minorHAnsi" w:eastAsiaTheme="minorEastAsia" w:hAnsiTheme="minorHAnsi" w:cstheme="minorBidi"/>
          <w:noProof/>
        </w:rPr>
      </w:pPr>
      <w:r>
        <w:rPr>
          <w:noProof/>
        </w:rPr>
        <w:t>Test Environment Requirements and Recommendations</w:t>
      </w:r>
      <w:r>
        <w:rPr>
          <w:noProof/>
        </w:rPr>
        <w:tab/>
      </w:r>
      <w:r>
        <w:rPr>
          <w:noProof/>
        </w:rPr>
        <w:fldChar w:fldCharType="begin"/>
      </w:r>
      <w:r>
        <w:rPr>
          <w:noProof/>
        </w:rPr>
        <w:instrText xml:space="preserve"> PAGEREF _Toc426121896 \h </w:instrText>
      </w:r>
      <w:r>
        <w:rPr>
          <w:noProof/>
        </w:rPr>
      </w:r>
      <w:r>
        <w:rPr>
          <w:noProof/>
        </w:rPr>
        <w:fldChar w:fldCharType="separate"/>
      </w:r>
      <w:r>
        <w:rPr>
          <w:noProof/>
        </w:rPr>
        <w:t>36</w:t>
      </w:r>
      <w:r>
        <w:rPr>
          <w:noProof/>
        </w:rPr>
        <w:fldChar w:fldCharType="end"/>
      </w:r>
    </w:p>
    <w:p w:rsidR="00862379" w:rsidRDefault="00862379">
      <w:pPr>
        <w:pStyle w:val="TOC2"/>
        <w:rPr>
          <w:rFonts w:asciiTheme="minorHAnsi" w:eastAsiaTheme="minorEastAsia" w:hAnsiTheme="minorHAnsi" w:cstheme="minorBidi"/>
          <w:noProof/>
        </w:rPr>
      </w:pPr>
      <w:r>
        <w:rPr>
          <w:noProof/>
        </w:rPr>
        <w:t>Using the EPRI Test Harness</w:t>
      </w:r>
      <w:r>
        <w:rPr>
          <w:noProof/>
        </w:rPr>
        <w:tab/>
      </w:r>
      <w:r>
        <w:rPr>
          <w:noProof/>
        </w:rPr>
        <w:fldChar w:fldCharType="begin"/>
      </w:r>
      <w:r>
        <w:rPr>
          <w:noProof/>
        </w:rPr>
        <w:instrText xml:space="preserve"> PAGEREF _Toc426121897 \h </w:instrText>
      </w:r>
      <w:r>
        <w:rPr>
          <w:noProof/>
        </w:rPr>
      </w:r>
      <w:r>
        <w:rPr>
          <w:noProof/>
        </w:rPr>
        <w:fldChar w:fldCharType="separate"/>
      </w:r>
      <w:r>
        <w:rPr>
          <w:noProof/>
        </w:rPr>
        <w:t>36</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9</w:t>
      </w:r>
      <w:r>
        <w:rPr>
          <w:noProof/>
        </w:rPr>
        <w:t xml:space="preserve"> Test Acceptance Criteria</w:t>
      </w:r>
      <w:r>
        <w:rPr>
          <w:noProof/>
        </w:rPr>
        <w:tab/>
      </w:r>
      <w:r>
        <w:rPr>
          <w:noProof/>
        </w:rPr>
        <w:fldChar w:fldCharType="begin"/>
      </w:r>
      <w:r>
        <w:rPr>
          <w:noProof/>
        </w:rPr>
        <w:instrText xml:space="preserve"> PAGEREF _Toc426121898 \h </w:instrText>
      </w:r>
      <w:r>
        <w:rPr>
          <w:noProof/>
        </w:rPr>
      </w:r>
      <w:r>
        <w:rPr>
          <w:noProof/>
        </w:rPr>
        <w:fldChar w:fldCharType="separate"/>
      </w:r>
      <w:r>
        <w:rPr>
          <w:noProof/>
        </w:rPr>
        <w:t>39</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10</w:t>
      </w:r>
      <w:r>
        <w:rPr>
          <w:noProof/>
        </w:rPr>
        <w:t xml:space="preserve"> Work Request Test cases</w:t>
      </w:r>
      <w:r>
        <w:rPr>
          <w:noProof/>
        </w:rPr>
        <w:tab/>
      </w:r>
      <w:r>
        <w:rPr>
          <w:noProof/>
        </w:rPr>
        <w:fldChar w:fldCharType="begin"/>
      </w:r>
      <w:r>
        <w:rPr>
          <w:noProof/>
        </w:rPr>
        <w:instrText xml:space="preserve"> PAGEREF _Toc426121899 \h </w:instrText>
      </w:r>
      <w:r>
        <w:rPr>
          <w:noProof/>
        </w:rPr>
      </w:r>
      <w:r>
        <w:rPr>
          <w:noProof/>
        </w:rPr>
        <w:fldChar w:fldCharType="separate"/>
      </w:r>
      <w:r>
        <w:rPr>
          <w:noProof/>
        </w:rPr>
        <w:t>40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WR-1a</w:t>
      </w:r>
      <w:r>
        <w:rPr>
          <w:noProof/>
        </w:rPr>
        <w:t>: Client requests creation of a Work Request and Server replies (Success - Single Work Request)</w:t>
      </w:r>
      <w:r>
        <w:rPr>
          <w:noProof/>
        </w:rPr>
        <w:tab/>
      </w:r>
      <w:r>
        <w:rPr>
          <w:noProof/>
        </w:rPr>
        <w:fldChar w:fldCharType="begin"/>
      </w:r>
      <w:r>
        <w:rPr>
          <w:noProof/>
        </w:rPr>
        <w:instrText xml:space="preserve"> PAGEREF _Toc426121900 \h </w:instrText>
      </w:r>
      <w:r>
        <w:rPr>
          <w:noProof/>
        </w:rPr>
      </w:r>
      <w:r>
        <w:rPr>
          <w:noProof/>
        </w:rPr>
        <w:fldChar w:fldCharType="separate"/>
      </w:r>
      <w:r>
        <w:rPr>
          <w:noProof/>
        </w:rPr>
        <w:t>40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WR-1b</w:t>
      </w:r>
      <w:r>
        <w:rPr>
          <w:noProof/>
        </w:rPr>
        <w:t>: Client requests creation of a Work Request and Server replies (Failure - Single Work Request)</w:t>
      </w:r>
      <w:r>
        <w:rPr>
          <w:noProof/>
        </w:rPr>
        <w:tab/>
      </w:r>
      <w:r>
        <w:rPr>
          <w:noProof/>
        </w:rPr>
        <w:fldChar w:fldCharType="begin"/>
      </w:r>
      <w:r>
        <w:rPr>
          <w:noProof/>
        </w:rPr>
        <w:instrText xml:space="preserve"> PAGEREF _Toc426121901 \h </w:instrText>
      </w:r>
      <w:r>
        <w:rPr>
          <w:noProof/>
        </w:rPr>
      </w:r>
      <w:r>
        <w:rPr>
          <w:noProof/>
        </w:rPr>
        <w:fldChar w:fldCharType="separate"/>
      </w:r>
      <w:r>
        <w:rPr>
          <w:noProof/>
        </w:rPr>
        <w:t>46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WR-1c</w:t>
      </w:r>
      <w:r>
        <w:rPr>
          <w:noProof/>
        </w:rPr>
        <w:t>: Client requests creation of two Work Requests and Server replies (Success - Two Work Requests in a single message)</w:t>
      </w:r>
      <w:r>
        <w:rPr>
          <w:noProof/>
        </w:rPr>
        <w:tab/>
      </w:r>
      <w:r>
        <w:rPr>
          <w:noProof/>
        </w:rPr>
        <w:fldChar w:fldCharType="begin"/>
      </w:r>
      <w:r>
        <w:rPr>
          <w:noProof/>
        </w:rPr>
        <w:instrText xml:space="preserve"> PAGEREF _Toc426121902 \h </w:instrText>
      </w:r>
      <w:r>
        <w:rPr>
          <w:noProof/>
        </w:rPr>
      </w:r>
      <w:r>
        <w:rPr>
          <w:noProof/>
        </w:rPr>
        <w:fldChar w:fldCharType="separate"/>
      </w:r>
      <w:r>
        <w:rPr>
          <w:noProof/>
        </w:rPr>
        <w:t>51</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WR-1d</w:t>
      </w:r>
      <w:r>
        <w:rPr>
          <w:noProof/>
        </w:rPr>
        <w:t>: Client requests creation of two Work Requests and Server replies (Two Work Requests in a single message - One succeeds and one fails)</w:t>
      </w:r>
      <w:r>
        <w:rPr>
          <w:noProof/>
        </w:rPr>
        <w:tab/>
      </w:r>
      <w:r>
        <w:rPr>
          <w:noProof/>
        </w:rPr>
        <w:fldChar w:fldCharType="begin"/>
      </w:r>
      <w:r>
        <w:rPr>
          <w:noProof/>
        </w:rPr>
        <w:instrText xml:space="preserve"> PAGEREF _Toc426121903 \h </w:instrText>
      </w:r>
      <w:r>
        <w:rPr>
          <w:noProof/>
        </w:rPr>
      </w:r>
      <w:r>
        <w:rPr>
          <w:noProof/>
        </w:rPr>
        <w:fldChar w:fldCharType="separate"/>
      </w:r>
      <w:r>
        <w:rPr>
          <w:noProof/>
        </w:rPr>
        <w:t>57</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WR-2a</w:t>
      </w:r>
      <w:r>
        <w:rPr>
          <w:noProof/>
        </w:rPr>
        <w:t>: Client requests modification of an existing Work Request and Server replies (Success - Change schedule)</w:t>
      </w:r>
      <w:r>
        <w:rPr>
          <w:noProof/>
        </w:rPr>
        <w:tab/>
      </w:r>
      <w:r>
        <w:rPr>
          <w:noProof/>
        </w:rPr>
        <w:fldChar w:fldCharType="begin"/>
      </w:r>
      <w:r>
        <w:rPr>
          <w:noProof/>
        </w:rPr>
        <w:instrText xml:space="preserve"> PAGEREF _Toc426121904 \h </w:instrText>
      </w:r>
      <w:r>
        <w:rPr>
          <w:noProof/>
        </w:rPr>
      </w:r>
      <w:r>
        <w:rPr>
          <w:noProof/>
        </w:rPr>
        <w:fldChar w:fldCharType="separate"/>
      </w:r>
      <w:r>
        <w:rPr>
          <w:noProof/>
        </w:rPr>
        <w:t>64</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WR-2b</w:t>
      </w:r>
      <w:r>
        <w:rPr>
          <w:noProof/>
        </w:rPr>
        <w:t>: Client requests modification of an existing Work Request and Server replies (Success - Add a second Crew)</w:t>
      </w:r>
      <w:r>
        <w:rPr>
          <w:noProof/>
        </w:rPr>
        <w:tab/>
      </w:r>
      <w:r>
        <w:rPr>
          <w:noProof/>
        </w:rPr>
        <w:fldChar w:fldCharType="begin"/>
      </w:r>
      <w:r>
        <w:rPr>
          <w:noProof/>
        </w:rPr>
        <w:instrText xml:space="preserve"> PAGEREF _Toc426121905 \h </w:instrText>
      </w:r>
      <w:r>
        <w:rPr>
          <w:noProof/>
        </w:rPr>
      </w:r>
      <w:r>
        <w:rPr>
          <w:noProof/>
        </w:rPr>
        <w:fldChar w:fldCharType="separate"/>
      </w:r>
      <w:r>
        <w:rPr>
          <w:noProof/>
        </w:rPr>
        <w:t>67</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lastRenderedPageBreak/>
        <w:t>WR-3</w:t>
      </w:r>
      <w:r>
        <w:rPr>
          <w:noProof/>
        </w:rPr>
        <w:t>: Client requests modification of an existing Work Request and Server replies (Success - Delete a Crew)</w:t>
      </w:r>
      <w:r>
        <w:rPr>
          <w:noProof/>
        </w:rPr>
        <w:tab/>
      </w:r>
      <w:r>
        <w:rPr>
          <w:noProof/>
        </w:rPr>
        <w:fldChar w:fldCharType="begin"/>
      </w:r>
      <w:r>
        <w:rPr>
          <w:noProof/>
        </w:rPr>
        <w:instrText xml:space="preserve"> PAGEREF _Toc426121906 \h </w:instrText>
      </w:r>
      <w:r>
        <w:rPr>
          <w:noProof/>
        </w:rPr>
      </w:r>
      <w:r>
        <w:rPr>
          <w:noProof/>
        </w:rPr>
        <w:fldChar w:fldCharType="separate"/>
      </w:r>
      <w:r>
        <w:rPr>
          <w:noProof/>
        </w:rPr>
        <w:t>70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WR-4</w:t>
      </w:r>
      <w:r>
        <w:rPr>
          <w:noProof/>
        </w:rPr>
        <w:t>: Client requests deletion of an existing Work Request and Server replies  (Success)</w:t>
      </w:r>
      <w:r>
        <w:rPr>
          <w:noProof/>
        </w:rPr>
        <w:tab/>
      </w:r>
      <w:r>
        <w:rPr>
          <w:noProof/>
        </w:rPr>
        <w:fldChar w:fldCharType="begin"/>
      </w:r>
      <w:r>
        <w:rPr>
          <w:noProof/>
        </w:rPr>
        <w:instrText xml:space="preserve"> PAGEREF _Toc426121907 \h </w:instrText>
      </w:r>
      <w:r>
        <w:rPr>
          <w:noProof/>
        </w:rPr>
      </w:r>
      <w:r>
        <w:rPr>
          <w:noProof/>
        </w:rPr>
        <w:fldChar w:fldCharType="separate"/>
      </w:r>
      <w:r>
        <w:rPr>
          <w:noProof/>
        </w:rPr>
        <w:t>74</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WR-5a</w:t>
      </w:r>
      <w:r>
        <w:rPr>
          <w:noProof/>
        </w:rPr>
        <w:t>: Client requests retrieval of an existing Work Request and Server replies (Success - Single Work Request)</w:t>
      </w:r>
      <w:r>
        <w:rPr>
          <w:noProof/>
        </w:rPr>
        <w:tab/>
      </w:r>
      <w:r>
        <w:rPr>
          <w:noProof/>
        </w:rPr>
        <w:fldChar w:fldCharType="begin"/>
      </w:r>
      <w:r>
        <w:rPr>
          <w:noProof/>
        </w:rPr>
        <w:instrText xml:space="preserve"> PAGEREF _Toc426121908 \h </w:instrText>
      </w:r>
      <w:r>
        <w:rPr>
          <w:noProof/>
        </w:rPr>
      </w:r>
      <w:r>
        <w:rPr>
          <w:noProof/>
        </w:rPr>
        <w:fldChar w:fldCharType="separate"/>
      </w:r>
      <w:r>
        <w:rPr>
          <w:noProof/>
        </w:rPr>
        <w:t>77</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WR-5b</w:t>
      </w:r>
      <w:r>
        <w:rPr>
          <w:noProof/>
        </w:rPr>
        <w:t>: Client requests retrieval of Work Requests and Server replies (Success - Two Work Requests in a single message)</w:t>
      </w:r>
      <w:r>
        <w:rPr>
          <w:noProof/>
        </w:rPr>
        <w:tab/>
      </w:r>
      <w:r>
        <w:rPr>
          <w:noProof/>
        </w:rPr>
        <w:fldChar w:fldCharType="begin"/>
      </w:r>
      <w:r>
        <w:rPr>
          <w:noProof/>
        </w:rPr>
        <w:instrText xml:space="preserve"> PAGEREF _Toc426121909 \h </w:instrText>
      </w:r>
      <w:r>
        <w:rPr>
          <w:noProof/>
        </w:rPr>
      </w:r>
      <w:r>
        <w:rPr>
          <w:noProof/>
        </w:rPr>
        <w:fldChar w:fldCharType="separate"/>
      </w:r>
      <w:r>
        <w:rPr>
          <w:noProof/>
        </w:rPr>
        <w:t>82</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WR-6</w:t>
      </w:r>
      <w:r>
        <w:rPr>
          <w:noProof/>
        </w:rPr>
        <w:t>: Server informs Client of the creation of Work Requests (Two Work Requests in a single message)</w:t>
      </w:r>
      <w:r>
        <w:rPr>
          <w:noProof/>
        </w:rPr>
        <w:tab/>
      </w:r>
      <w:r>
        <w:rPr>
          <w:noProof/>
        </w:rPr>
        <w:fldChar w:fldCharType="begin"/>
      </w:r>
      <w:r>
        <w:rPr>
          <w:noProof/>
        </w:rPr>
        <w:instrText xml:space="preserve"> PAGEREF _Toc426121910 \h </w:instrText>
      </w:r>
      <w:r>
        <w:rPr>
          <w:noProof/>
        </w:rPr>
      </w:r>
      <w:r>
        <w:rPr>
          <w:noProof/>
        </w:rPr>
        <w:fldChar w:fldCharType="separate"/>
      </w:r>
      <w:r>
        <w:rPr>
          <w:noProof/>
        </w:rPr>
        <w:t>89</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WR-7</w:t>
      </w:r>
      <w:r>
        <w:rPr>
          <w:noProof/>
        </w:rPr>
        <w:t>: Server informs Client of modification of an existing Work Request (Change priority and update LastModifiedDateTime)</w:t>
      </w:r>
      <w:r>
        <w:rPr>
          <w:noProof/>
        </w:rPr>
        <w:tab/>
      </w:r>
      <w:r>
        <w:rPr>
          <w:noProof/>
        </w:rPr>
        <w:fldChar w:fldCharType="begin"/>
      </w:r>
      <w:r>
        <w:rPr>
          <w:noProof/>
        </w:rPr>
        <w:instrText xml:space="preserve"> PAGEREF _Toc426121911 \h </w:instrText>
      </w:r>
      <w:r>
        <w:rPr>
          <w:noProof/>
        </w:rPr>
      </w:r>
      <w:r>
        <w:rPr>
          <w:noProof/>
        </w:rPr>
        <w:fldChar w:fldCharType="separate"/>
      </w:r>
      <w:r>
        <w:rPr>
          <w:noProof/>
        </w:rPr>
        <w:t>94</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WR-8</w:t>
      </w:r>
      <w:r>
        <w:rPr>
          <w:noProof/>
        </w:rPr>
        <w:t>: Server informs Client of modification of an existing Work Request (Deletion of an attribute)</w:t>
      </w:r>
      <w:r>
        <w:rPr>
          <w:noProof/>
        </w:rPr>
        <w:tab/>
      </w:r>
      <w:r>
        <w:rPr>
          <w:noProof/>
        </w:rPr>
        <w:fldChar w:fldCharType="begin"/>
      </w:r>
      <w:r>
        <w:rPr>
          <w:noProof/>
        </w:rPr>
        <w:instrText xml:space="preserve"> PAGEREF _Toc426121912 \h </w:instrText>
      </w:r>
      <w:r>
        <w:rPr>
          <w:noProof/>
        </w:rPr>
      </w:r>
      <w:r>
        <w:rPr>
          <w:noProof/>
        </w:rPr>
        <w:fldChar w:fldCharType="separate"/>
      </w:r>
      <w:r>
        <w:rPr>
          <w:noProof/>
        </w:rPr>
        <w:t>96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WR-9</w:t>
      </w:r>
      <w:r>
        <w:rPr>
          <w:noProof/>
        </w:rPr>
        <w:t>: Server informs Client of the deletion of an existing Work Request</w:t>
      </w:r>
      <w:r>
        <w:rPr>
          <w:noProof/>
        </w:rPr>
        <w:tab/>
      </w:r>
      <w:r>
        <w:rPr>
          <w:noProof/>
        </w:rPr>
        <w:fldChar w:fldCharType="begin"/>
      </w:r>
      <w:r>
        <w:rPr>
          <w:noProof/>
        </w:rPr>
        <w:instrText xml:space="preserve"> PAGEREF _Toc426121913 \h </w:instrText>
      </w:r>
      <w:r>
        <w:rPr>
          <w:noProof/>
        </w:rPr>
      </w:r>
      <w:r>
        <w:rPr>
          <w:noProof/>
        </w:rPr>
        <w:fldChar w:fldCharType="separate"/>
      </w:r>
      <w:r>
        <w:rPr>
          <w:noProof/>
        </w:rPr>
        <w:t>99</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11</w:t>
      </w:r>
      <w:r>
        <w:rPr>
          <w:noProof/>
        </w:rPr>
        <w:t xml:space="preserve"> Maintenance Order Test Cases</w:t>
      </w:r>
      <w:r>
        <w:rPr>
          <w:noProof/>
        </w:rPr>
        <w:tab/>
      </w:r>
      <w:r>
        <w:rPr>
          <w:noProof/>
        </w:rPr>
        <w:fldChar w:fldCharType="begin"/>
      </w:r>
      <w:r>
        <w:rPr>
          <w:noProof/>
        </w:rPr>
        <w:instrText xml:space="preserve"> PAGEREF _Toc426121914 \h </w:instrText>
      </w:r>
      <w:r>
        <w:rPr>
          <w:noProof/>
        </w:rPr>
      </w:r>
      <w:r>
        <w:rPr>
          <w:noProof/>
        </w:rPr>
        <w:fldChar w:fldCharType="separate"/>
      </w:r>
      <w:r>
        <w:rPr>
          <w:noProof/>
        </w:rPr>
        <w:t>101</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MO-1a</w:t>
      </w:r>
      <w:r>
        <w:rPr>
          <w:noProof/>
        </w:rPr>
        <w:t>: Client requests creation of a Maintenance Order and Server replies (Success - Single Maintenance Order)</w:t>
      </w:r>
      <w:r>
        <w:rPr>
          <w:noProof/>
        </w:rPr>
        <w:tab/>
      </w:r>
      <w:r>
        <w:rPr>
          <w:noProof/>
        </w:rPr>
        <w:fldChar w:fldCharType="begin"/>
      </w:r>
      <w:r>
        <w:rPr>
          <w:noProof/>
        </w:rPr>
        <w:instrText xml:space="preserve"> PAGEREF _Toc426121915 \h </w:instrText>
      </w:r>
      <w:r>
        <w:rPr>
          <w:noProof/>
        </w:rPr>
      </w:r>
      <w:r>
        <w:rPr>
          <w:noProof/>
        </w:rPr>
        <w:fldChar w:fldCharType="separate"/>
      </w:r>
      <w:r>
        <w:rPr>
          <w:noProof/>
        </w:rPr>
        <w:t>101</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MO-1b</w:t>
      </w:r>
      <w:r>
        <w:rPr>
          <w:noProof/>
        </w:rPr>
        <w:t>: Client requests creation of a Maintenance Order and Server replies (Failure - Single Maintenance Order)</w:t>
      </w:r>
      <w:r>
        <w:rPr>
          <w:noProof/>
        </w:rPr>
        <w:tab/>
      </w:r>
      <w:r>
        <w:rPr>
          <w:noProof/>
        </w:rPr>
        <w:fldChar w:fldCharType="begin"/>
      </w:r>
      <w:r>
        <w:rPr>
          <w:noProof/>
        </w:rPr>
        <w:instrText xml:space="preserve"> PAGEREF _Toc426121916 \h </w:instrText>
      </w:r>
      <w:r>
        <w:rPr>
          <w:noProof/>
        </w:rPr>
      </w:r>
      <w:r>
        <w:rPr>
          <w:noProof/>
        </w:rPr>
        <w:fldChar w:fldCharType="separate"/>
      </w:r>
      <w:r>
        <w:rPr>
          <w:noProof/>
        </w:rPr>
        <w:t>107</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MO-1c</w:t>
      </w:r>
      <w:r>
        <w:rPr>
          <w:noProof/>
        </w:rPr>
        <w:t>: Client requests creation of two Maintenance Orders and Server replies (Success - Two Maintenance Orders in a single message)</w:t>
      </w:r>
      <w:r>
        <w:rPr>
          <w:noProof/>
        </w:rPr>
        <w:tab/>
      </w:r>
      <w:r>
        <w:rPr>
          <w:noProof/>
        </w:rPr>
        <w:fldChar w:fldCharType="begin"/>
      </w:r>
      <w:r>
        <w:rPr>
          <w:noProof/>
        </w:rPr>
        <w:instrText xml:space="preserve"> PAGEREF _Toc426121917 \h </w:instrText>
      </w:r>
      <w:r>
        <w:rPr>
          <w:noProof/>
        </w:rPr>
      </w:r>
      <w:r>
        <w:rPr>
          <w:noProof/>
        </w:rPr>
        <w:fldChar w:fldCharType="separate"/>
      </w:r>
      <w:r>
        <w:rPr>
          <w:noProof/>
        </w:rPr>
        <w:t>112</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MO-1d</w:t>
      </w:r>
      <w:r>
        <w:rPr>
          <w:noProof/>
        </w:rPr>
        <w:t>: Client requests creation of two Maintenance Orders and Server replies (Two Maintenance Orders in a single message - One succeeds and one fails)</w:t>
      </w:r>
      <w:r>
        <w:rPr>
          <w:noProof/>
        </w:rPr>
        <w:tab/>
      </w:r>
      <w:r>
        <w:rPr>
          <w:noProof/>
        </w:rPr>
        <w:fldChar w:fldCharType="begin"/>
      </w:r>
      <w:r>
        <w:rPr>
          <w:noProof/>
        </w:rPr>
        <w:instrText xml:space="preserve"> PAGEREF _Toc426121918 \h </w:instrText>
      </w:r>
      <w:r>
        <w:rPr>
          <w:noProof/>
        </w:rPr>
      </w:r>
      <w:r>
        <w:rPr>
          <w:noProof/>
        </w:rPr>
        <w:fldChar w:fldCharType="separate"/>
      </w:r>
      <w:r>
        <w:rPr>
          <w:noProof/>
        </w:rPr>
        <w:t>119</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MO-2a</w:t>
      </w:r>
      <w:r>
        <w:rPr>
          <w:noProof/>
        </w:rPr>
        <w:t>: Client requests modification of an existing Maintenance Order and Server replies (Success - Change schedule)</w:t>
      </w:r>
      <w:r>
        <w:rPr>
          <w:noProof/>
        </w:rPr>
        <w:tab/>
      </w:r>
      <w:r>
        <w:rPr>
          <w:noProof/>
        </w:rPr>
        <w:fldChar w:fldCharType="begin"/>
      </w:r>
      <w:r>
        <w:rPr>
          <w:noProof/>
        </w:rPr>
        <w:instrText xml:space="preserve"> PAGEREF _Toc426121919 \h </w:instrText>
      </w:r>
      <w:r>
        <w:rPr>
          <w:noProof/>
        </w:rPr>
      </w:r>
      <w:r>
        <w:rPr>
          <w:noProof/>
        </w:rPr>
        <w:fldChar w:fldCharType="separate"/>
      </w:r>
      <w:r>
        <w:rPr>
          <w:noProof/>
        </w:rPr>
        <w:t>126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MO-2b</w:t>
      </w:r>
      <w:r>
        <w:rPr>
          <w:noProof/>
        </w:rPr>
        <w:t>: Client requests modification of an existing Maintenance Order and Server replies (Success - Add a second Crew)</w:t>
      </w:r>
      <w:r>
        <w:rPr>
          <w:noProof/>
        </w:rPr>
        <w:tab/>
      </w:r>
      <w:r>
        <w:rPr>
          <w:noProof/>
        </w:rPr>
        <w:fldChar w:fldCharType="begin"/>
      </w:r>
      <w:r>
        <w:rPr>
          <w:noProof/>
        </w:rPr>
        <w:instrText xml:space="preserve"> PAGEREF _Toc426121920 \h </w:instrText>
      </w:r>
      <w:r>
        <w:rPr>
          <w:noProof/>
        </w:rPr>
      </w:r>
      <w:r>
        <w:rPr>
          <w:noProof/>
        </w:rPr>
        <w:fldChar w:fldCharType="separate"/>
      </w:r>
      <w:r>
        <w:rPr>
          <w:noProof/>
        </w:rPr>
        <w:t>130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MO-3</w:t>
      </w:r>
      <w:r>
        <w:rPr>
          <w:noProof/>
        </w:rPr>
        <w:t>: Client requests modification of an existing Maintenance Order and Server replies (Success - Delete a Crew)</w:t>
      </w:r>
      <w:r>
        <w:rPr>
          <w:noProof/>
        </w:rPr>
        <w:tab/>
      </w:r>
      <w:r>
        <w:rPr>
          <w:noProof/>
        </w:rPr>
        <w:fldChar w:fldCharType="begin"/>
      </w:r>
      <w:r>
        <w:rPr>
          <w:noProof/>
        </w:rPr>
        <w:instrText xml:space="preserve"> PAGEREF _Toc426121921 \h </w:instrText>
      </w:r>
      <w:r>
        <w:rPr>
          <w:noProof/>
        </w:rPr>
      </w:r>
      <w:r>
        <w:rPr>
          <w:noProof/>
        </w:rPr>
        <w:fldChar w:fldCharType="separate"/>
      </w:r>
      <w:r>
        <w:rPr>
          <w:noProof/>
        </w:rPr>
        <w:t>134</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MO-4</w:t>
      </w:r>
      <w:r>
        <w:rPr>
          <w:noProof/>
        </w:rPr>
        <w:t>: Client requests deletion of an existing Maintenance Order and Server replies  (Success)</w:t>
      </w:r>
      <w:r>
        <w:rPr>
          <w:noProof/>
        </w:rPr>
        <w:tab/>
      </w:r>
      <w:r>
        <w:rPr>
          <w:noProof/>
        </w:rPr>
        <w:fldChar w:fldCharType="begin"/>
      </w:r>
      <w:r>
        <w:rPr>
          <w:noProof/>
        </w:rPr>
        <w:instrText xml:space="preserve"> PAGEREF _Toc426121922 \h </w:instrText>
      </w:r>
      <w:r>
        <w:rPr>
          <w:noProof/>
        </w:rPr>
      </w:r>
      <w:r>
        <w:rPr>
          <w:noProof/>
        </w:rPr>
        <w:fldChar w:fldCharType="separate"/>
      </w:r>
      <w:r>
        <w:rPr>
          <w:noProof/>
        </w:rPr>
        <w:t>138</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MO-5a</w:t>
      </w:r>
      <w:r>
        <w:rPr>
          <w:noProof/>
        </w:rPr>
        <w:t>:  Client requests retrieval of an existing Maintenance Order and Server replies (Success - Single Maintenance Order)</w:t>
      </w:r>
      <w:r>
        <w:rPr>
          <w:noProof/>
        </w:rPr>
        <w:tab/>
      </w:r>
      <w:r>
        <w:rPr>
          <w:noProof/>
        </w:rPr>
        <w:fldChar w:fldCharType="begin"/>
      </w:r>
      <w:r>
        <w:rPr>
          <w:noProof/>
        </w:rPr>
        <w:instrText xml:space="preserve"> PAGEREF _Toc426121923 \h </w:instrText>
      </w:r>
      <w:r>
        <w:rPr>
          <w:noProof/>
        </w:rPr>
      </w:r>
      <w:r>
        <w:rPr>
          <w:noProof/>
        </w:rPr>
        <w:fldChar w:fldCharType="separate"/>
      </w:r>
      <w:r>
        <w:rPr>
          <w:noProof/>
        </w:rPr>
        <w:t>141</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MO-5b</w:t>
      </w:r>
      <w:r>
        <w:rPr>
          <w:noProof/>
        </w:rPr>
        <w:t>:  Client requests retrieval of existing Maintenance Orders and Server replies (Success - Two Maintenance Orders in a single message)</w:t>
      </w:r>
      <w:r>
        <w:rPr>
          <w:noProof/>
        </w:rPr>
        <w:tab/>
      </w:r>
      <w:r>
        <w:rPr>
          <w:noProof/>
        </w:rPr>
        <w:fldChar w:fldCharType="begin"/>
      </w:r>
      <w:r>
        <w:rPr>
          <w:noProof/>
        </w:rPr>
        <w:instrText xml:space="preserve"> PAGEREF _Toc426121924 \h </w:instrText>
      </w:r>
      <w:r>
        <w:rPr>
          <w:noProof/>
        </w:rPr>
      </w:r>
      <w:r>
        <w:rPr>
          <w:noProof/>
        </w:rPr>
        <w:fldChar w:fldCharType="separate"/>
      </w:r>
      <w:r>
        <w:rPr>
          <w:noProof/>
        </w:rPr>
        <w:t>147</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MO-6</w:t>
      </w:r>
      <w:r>
        <w:rPr>
          <w:noProof/>
        </w:rPr>
        <w:t>: Server informs Client of the creation of Maintenance Orders (Two Maintenance Orders in a single message)</w:t>
      </w:r>
      <w:r>
        <w:rPr>
          <w:noProof/>
        </w:rPr>
        <w:tab/>
      </w:r>
      <w:r>
        <w:rPr>
          <w:noProof/>
        </w:rPr>
        <w:fldChar w:fldCharType="begin"/>
      </w:r>
      <w:r>
        <w:rPr>
          <w:noProof/>
        </w:rPr>
        <w:instrText xml:space="preserve"> PAGEREF _Toc426121925 \h </w:instrText>
      </w:r>
      <w:r>
        <w:rPr>
          <w:noProof/>
        </w:rPr>
      </w:r>
      <w:r>
        <w:rPr>
          <w:noProof/>
        </w:rPr>
        <w:fldChar w:fldCharType="separate"/>
      </w:r>
      <w:r>
        <w:rPr>
          <w:noProof/>
        </w:rPr>
        <w:t>154</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MO-7</w:t>
      </w:r>
      <w:r>
        <w:rPr>
          <w:noProof/>
        </w:rPr>
        <w:t>: Server informs Client of modification of an existing Maintenance Order (Change priority and update LastModifiedDateTime)</w:t>
      </w:r>
      <w:r>
        <w:rPr>
          <w:noProof/>
        </w:rPr>
        <w:tab/>
      </w:r>
      <w:r>
        <w:rPr>
          <w:noProof/>
        </w:rPr>
        <w:fldChar w:fldCharType="begin"/>
      </w:r>
      <w:r>
        <w:rPr>
          <w:noProof/>
        </w:rPr>
        <w:instrText xml:space="preserve"> PAGEREF _Toc426121926 \h </w:instrText>
      </w:r>
      <w:r>
        <w:rPr>
          <w:noProof/>
        </w:rPr>
      </w:r>
      <w:r>
        <w:rPr>
          <w:noProof/>
        </w:rPr>
        <w:fldChar w:fldCharType="separate"/>
      </w:r>
      <w:r>
        <w:rPr>
          <w:noProof/>
        </w:rPr>
        <w:t>162</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MO-8</w:t>
      </w:r>
      <w:r>
        <w:rPr>
          <w:noProof/>
        </w:rPr>
        <w:t>: Server informs Client of modification of an existing Maintenance Order (Deletion of an attribute)</w:t>
      </w:r>
      <w:r>
        <w:rPr>
          <w:noProof/>
        </w:rPr>
        <w:tab/>
      </w:r>
      <w:r>
        <w:rPr>
          <w:noProof/>
        </w:rPr>
        <w:fldChar w:fldCharType="begin"/>
      </w:r>
      <w:r>
        <w:rPr>
          <w:noProof/>
        </w:rPr>
        <w:instrText xml:space="preserve"> PAGEREF _Toc426121927 \h </w:instrText>
      </w:r>
      <w:r>
        <w:rPr>
          <w:noProof/>
        </w:rPr>
      </w:r>
      <w:r>
        <w:rPr>
          <w:noProof/>
        </w:rPr>
        <w:fldChar w:fldCharType="separate"/>
      </w:r>
      <w:r>
        <w:rPr>
          <w:noProof/>
        </w:rPr>
        <w:t>165</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MO-9</w:t>
      </w:r>
      <w:r>
        <w:rPr>
          <w:noProof/>
        </w:rPr>
        <w:t>: Server informs Client of the deletion of an existing Maintenance Order</w:t>
      </w:r>
      <w:r>
        <w:rPr>
          <w:noProof/>
        </w:rPr>
        <w:tab/>
      </w:r>
      <w:r>
        <w:rPr>
          <w:noProof/>
        </w:rPr>
        <w:fldChar w:fldCharType="begin"/>
      </w:r>
      <w:r>
        <w:rPr>
          <w:noProof/>
        </w:rPr>
        <w:instrText xml:space="preserve"> PAGEREF _Toc426121928 \h </w:instrText>
      </w:r>
      <w:r>
        <w:rPr>
          <w:noProof/>
        </w:rPr>
      </w:r>
      <w:r>
        <w:rPr>
          <w:noProof/>
        </w:rPr>
        <w:fldChar w:fldCharType="separate"/>
      </w:r>
      <w:r>
        <w:rPr>
          <w:noProof/>
        </w:rPr>
        <w:t>168</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12</w:t>
      </w:r>
      <w:r>
        <w:rPr>
          <w:noProof/>
        </w:rPr>
        <w:t xml:space="preserve"> Service Order Test Cases</w:t>
      </w:r>
      <w:r>
        <w:rPr>
          <w:noProof/>
        </w:rPr>
        <w:tab/>
      </w:r>
      <w:r>
        <w:rPr>
          <w:noProof/>
        </w:rPr>
        <w:fldChar w:fldCharType="begin"/>
      </w:r>
      <w:r>
        <w:rPr>
          <w:noProof/>
        </w:rPr>
        <w:instrText xml:space="preserve"> PAGEREF _Toc426121929 \h </w:instrText>
      </w:r>
      <w:r>
        <w:rPr>
          <w:noProof/>
        </w:rPr>
      </w:r>
      <w:r>
        <w:rPr>
          <w:noProof/>
        </w:rPr>
        <w:fldChar w:fldCharType="separate"/>
      </w:r>
      <w:r>
        <w:rPr>
          <w:noProof/>
        </w:rPr>
        <w:t>170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SO-1a</w:t>
      </w:r>
      <w:r>
        <w:rPr>
          <w:noProof/>
        </w:rPr>
        <w:t>: Client requests creation of a Service Order and Server replies (Success - Single Service Order)</w:t>
      </w:r>
      <w:r>
        <w:rPr>
          <w:noProof/>
        </w:rPr>
        <w:tab/>
      </w:r>
      <w:r>
        <w:rPr>
          <w:noProof/>
        </w:rPr>
        <w:fldChar w:fldCharType="begin"/>
      </w:r>
      <w:r>
        <w:rPr>
          <w:noProof/>
        </w:rPr>
        <w:instrText xml:space="preserve"> PAGEREF _Toc426121930 \h </w:instrText>
      </w:r>
      <w:r>
        <w:rPr>
          <w:noProof/>
        </w:rPr>
      </w:r>
      <w:r>
        <w:rPr>
          <w:noProof/>
        </w:rPr>
        <w:fldChar w:fldCharType="separate"/>
      </w:r>
      <w:r>
        <w:rPr>
          <w:noProof/>
        </w:rPr>
        <w:t>170</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SO-1b</w:t>
      </w:r>
      <w:r>
        <w:rPr>
          <w:noProof/>
        </w:rPr>
        <w:t>: Client requests creation of a Service Order and Server replies (Failure - Single Service Order)</w:t>
      </w:r>
      <w:r>
        <w:rPr>
          <w:noProof/>
        </w:rPr>
        <w:tab/>
      </w:r>
      <w:r>
        <w:rPr>
          <w:noProof/>
        </w:rPr>
        <w:fldChar w:fldCharType="begin"/>
      </w:r>
      <w:r>
        <w:rPr>
          <w:noProof/>
        </w:rPr>
        <w:instrText xml:space="preserve"> PAGEREF _Toc426121931 \h </w:instrText>
      </w:r>
      <w:r>
        <w:rPr>
          <w:noProof/>
        </w:rPr>
      </w:r>
      <w:r>
        <w:rPr>
          <w:noProof/>
        </w:rPr>
        <w:fldChar w:fldCharType="separate"/>
      </w:r>
      <w:r>
        <w:rPr>
          <w:noProof/>
        </w:rPr>
        <w:t>176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lastRenderedPageBreak/>
        <w:t>SO-1c</w:t>
      </w:r>
      <w:r>
        <w:rPr>
          <w:noProof/>
        </w:rPr>
        <w:t>: Client requests creation of two Service Orders and Server replies (Success - Two Service Orders in a single message)</w:t>
      </w:r>
      <w:r>
        <w:rPr>
          <w:noProof/>
        </w:rPr>
        <w:tab/>
      </w:r>
      <w:r>
        <w:rPr>
          <w:noProof/>
        </w:rPr>
        <w:fldChar w:fldCharType="begin"/>
      </w:r>
      <w:r>
        <w:rPr>
          <w:noProof/>
        </w:rPr>
        <w:instrText xml:space="preserve"> PAGEREF _Toc426121932 \h </w:instrText>
      </w:r>
      <w:r>
        <w:rPr>
          <w:noProof/>
        </w:rPr>
      </w:r>
      <w:r>
        <w:rPr>
          <w:noProof/>
        </w:rPr>
        <w:fldChar w:fldCharType="separate"/>
      </w:r>
      <w:r>
        <w:rPr>
          <w:noProof/>
        </w:rPr>
        <w:t>181</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SO-1d</w:t>
      </w:r>
      <w:r>
        <w:rPr>
          <w:noProof/>
        </w:rPr>
        <w:t>: Client requests creation of two Service Orders and Server replies (Two Service Orders in a single message - One succeeds and one fails)</w:t>
      </w:r>
      <w:r>
        <w:rPr>
          <w:noProof/>
        </w:rPr>
        <w:tab/>
      </w:r>
      <w:r>
        <w:rPr>
          <w:noProof/>
        </w:rPr>
        <w:fldChar w:fldCharType="begin"/>
      </w:r>
      <w:r>
        <w:rPr>
          <w:noProof/>
        </w:rPr>
        <w:instrText xml:space="preserve"> PAGEREF _Toc426121933 \h </w:instrText>
      </w:r>
      <w:r>
        <w:rPr>
          <w:noProof/>
        </w:rPr>
      </w:r>
      <w:r>
        <w:rPr>
          <w:noProof/>
        </w:rPr>
        <w:fldChar w:fldCharType="separate"/>
      </w:r>
      <w:r>
        <w:rPr>
          <w:noProof/>
        </w:rPr>
        <w:t>188</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SO-2</w:t>
      </w:r>
      <w:r>
        <w:rPr>
          <w:noProof/>
        </w:rPr>
        <w:t>: Client requests modification of an existing Service Order and Server replies (Success - Service Order Completion)</w:t>
      </w:r>
      <w:r>
        <w:rPr>
          <w:noProof/>
        </w:rPr>
        <w:tab/>
      </w:r>
      <w:r>
        <w:rPr>
          <w:noProof/>
        </w:rPr>
        <w:fldChar w:fldCharType="begin"/>
      </w:r>
      <w:r>
        <w:rPr>
          <w:noProof/>
        </w:rPr>
        <w:instrText xml:space="preserve"> PAGEREF _Toc426121934 \h </w:instrText>
      </w:r>
      <w:r>
        <w:rPr>
          <w:noProof/>
        </w:rPr>
      </w:r>
      <w:r>
        <w:rPr>
          <w:noProof/>
        </w:rPr>
        <w:fldChar w:fldCharType="separate"/>
      </w:r>
      <w:r>
        <w:rPr>
          <w:noProof/>
        </w:rPr>
        <w:t>195</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SO-3</w:t>
      </w:r>
      <w:r>
        <w:rPr>
          <w:noProof/>
        </w:rPr>
        <w:t>: Client requests modification of an existing Service Order and Server replies (Success - Delete an Internal Location)</w:t>
      </w:r>
      <w:r>
        <w:rPr>
          <w:noProof/>
        </w:rPr>
        <w:tab/>
      </w:r>
      <w:r>
        <w:rPr>
          <w:noProof/>
        </w:rPr>
        <w:fldChar w:fldCharType="begin"/>
      </w:r>
      <w:r>
        <w:rPr>
          <w:noProof/>
        </w:rPr>
        <w:instrText xml:space="preserve"> PAGEREF _Toc426121935 \h </w:instrText>
      </w:r>
      <w:r>
        <w:rPr>
          <w:noProof/>
        </w:rPr>
      </w:r>
      <w:r>
        <w:rPr>
          <w:noProof/>
        </w:rPr>
        <w:fldChar w:fldCharType="separate"/>
      </w:r>
      <w:r>
        <w:rPr>
          <w:noProof/>
        </w:rPr>
        <w:t>199</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SO-4</w:t>
      </w:r>
      <w:r>
        <w:rPr>
          <w:noProof/>
        </w:rPr>
        <w:t>: Client requests deletion of an existing Service Order and Server replies (Success)</w:t>
      </w:r>
      <w:r>
        <w:rPr>
          <w:noProof/>
        </w:rPr>
        <w:tab/>
      </w:r>
      <w:r>
        <w:rPr>
          <w:noProof/>
        </w:rPr>
        <w:fldChar w:fldCharType="begin"/>
      </w:r>
      <w:r>
        <w:rPr>
          <w:noProof/>
        </w:rPr>
        <w:instrText xml:space="preserve"> PAGEREF _Toc426121936 \h </w:instrText>
      </w:r>
      <w:r>
        <w:rPr>
          <w:noProof/>
        </w:rPr>
      </w:r>
      <w:r>
        <w:rPr>
          <w:noProof/>
        </w:rPr>
        <w:fldChar w:fldCharType="separate"/>
      </w:r>
      <w:r>
        <w:rPr>
          <w:noProof/>
        </w:rPr>
        <w:t>203</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SO-5</w:t>
      </w:r>
      <w:r>
        <w:rPr>
          <w:noProof/>
        </w:rPr>
        <w:t>:  Client requests retrieval of Service Orders and Server replies (Success - Two Service Orders in a single message)</w:t>
      </w:r>
      <w:r>
        <w:rPr>
          <w:noProof/>
        </w:rPr>
        <w:tab/>
      </w:r>
      <w:r>
        <w:rPr>
          <w:noProof/>
        </w:rPr>
        <w:fldChar w:fldCharType="begin"/>
      </w:r>
      <w:r>
        <w:rPr>
          <w:noProof/>
        </w:rPr>
        <w:instrText xml:space="preserve"> PAGEREF _Toc426121937 \h </w:instrText>
      </w:r>
      <w:r>
        <w:rPr>
          <w:noProof/>
        </w:rPr>
      </w:r>
      <w:r>
        <w:rPr>
          <w:noProof/>
        </w:rPr>
        <w:fldChar w:fldCharType="separate"/>
      </w:r>
      <w:r>
        <w:rPr>
          <w:noProof/>
        </w:rPr>
        <w:t>206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SO-6</w:t>
      </w:r>
      <w:r>
        <w:rPr>
          <w:noProof/>
        </w:rPr>
        <w:t>: Server informs Client of the creation of Service Orders (Two Service Orders in a single message)</w:t>
      </w:r>
      <w:r>
        <w:rPr>
          <w:noProof/>
        </w:rPr>
        <w:tab/>
      </w:r>
      <w:r>
        <w:rPr>
          <w:noProof/>
        </w:rPr>
        <w:fldChar w:fldCharType="begin"/>
      </w:r>
      <w:r>
        <w:rPr>
          <w:noProof/>
        </w:rPr>
        <w:instrText xml:space="preserve"> PAGEREF _Toc426121938 \h </w:instrText>
      </w:r>
      <w:r>
        <w:rPr>
          <w:noProof/>
        </w:rPr>
      </w:r>
      <w:r>
        <w:rPr>
          <w:noProof/>
        </w:rPr>
        <w:fldChar w:fldCharType="separate"/>
      </w:r>
      <w:r>
        <w:rPr>
          <w:noProof/>
        </w:rPr>
        <w:t>216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SO-7</w:t>
      </w:r>
      <w:r>
        <w:rPr>
          <w:noProof/>
        </w:rPr>
        <w:t>: Server informs Client of modification of an existing Service Order (Completion of Service Order)</w:t>
      </w:r>
      <w:r>
        <w:rPr>
          <w:noProof/>
        </w:rPr>
        <w:tab/>
      </w:r>
      <w:r>
        <w:rPr>
          <w:noProof/>
        </w:rPr>
        <w:fldChar w:fldCharType="begin"/>
      </w:r>
      <w:r>
        <w:rPr>
          <w:noProof/>
        </w:rPr>
        <w:instrText xml:space="preserve"> PAGEREF _Toc426121939 \h </w:instrText>
      </w:r>
      <w:r>
        <w:rPr>
          <w:noProof/>
        </w:rPr>
      </w:r>
      <w:r>
        <w:rPr>
          <w:noProof/>
        </w:rPr>
        <w:fldChar w:fldCharType="separate"/>
      </w:r>
      <w:r>
        <w:rPr>
          <w:noProof/>
        </w:rPr>
        <w:t>222</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SO-8</w:t>
      </w:r>
      <w:r>
        <w:rPr>
          <w:noProof/>
        </w:rPr>
        <w:t>: Server informs Client of modification of an existing Service Order (Deletion of an attribute)</w:t>
      </w:r>
      <w:r>
        <w:rPr>
          <w:noProof/>
        </w:rPr>
        <w:tab/>
      </w:r>
      <w:r>
        <w:rPr>
          <w:noProof/>
        </w:rPr>
        <w:fldChar w:fldCharType="begin"/>
      </w:r>
      <w:r>
        <w:rPr>
          <w:noProof/>
        </w:rPr>
        <w:instrText xml:space="preserve"> PAGEREF _Toc426121940 \h </w:instrText>
      </w:r>
      <w:r>
        <w:rPr>
          <w:noProof/>
        </w:rPr>
      </w:r>
      <w:r>
        <w:rPr>
          <w:noProof/>
        </w:rPr>
        <w:fldChar w:fldCharType="separate"/>
      </w:r>
      <w:r>
        <w:rPr>
          <w:noProof/>
        </w:rPr>
        <w:t>226</w:t>
      </w:r>
      <w:r>
        <w:rPr>
          <w:noProof/>
        </w:rPr>
        <w:fldChar w:fldCharType="end"/>
      </w:r>
    </w:p>
    <w:p w:rsidR="00862379" w:rsidRDefault="00862379">
      <w:pPr>
        <w:pStyle w:val="TOC2"/>
        <w:rPr>
          <w:rFonts w:asciiTheme="minorHAnsi" w:eastAsiaTheme="minorEastAsia" w:hAnsiTheme="minorHAnsi" w:cstheme="minorBidi"/>
          <w:noProof/>
        </w:rPr>
      </w:pPr>
      <w:r w:rsidRPr="00165CAC">
        <w:rPr>
          <w:noProof/>
          <w:u w:val="single"/>
        </w:rPr>
        <w:t>SO-9</w:t>
      </w:r>
      <w:r>
        <w:rPr>
          <w:noProof/>
        </w:rPr>
        <w:t>: Server informs Client of the deletion of an existing Service Order</w:t>
      </w:r>
      <w:r>
        <w:rPr>
          <w:noProof/>
        </w:rPr>
        <w:tab/>
      </w:r>
      <w:r>
        <w:rPr>
          <w:noProof/>
        </w:rPr>
        <w:fldChar w:fldCharType="begin"/>
      </w:r>
      <w:r>
        <w:rPr>
          <w:noProof/>
        </w:rPr>
        <w:instrText xml:space="preserve"> PAGEREF _Toc426121941 \h </w:instrText>
      </w:r>
      <w:r>
        <w:rPr>
          <w:noProof/>
        </w:rPr>
      </w:r>
      <w:r>
        <w:rPr>
          <w:noProof/>
        </w:rPr>
        <w:fldChar w:fldCharType="separate"/>
      </w:r>
      <w:r>
        <w:rPr>
          <w:noProof/>
        </w:rPr>
        <w:t>229</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A</w:t>
      </w:r>
      <w:r>
        <w:rPr>
          <w:noProof/>
        </w:rPr>
        <w:t xml:space="preserve"> References</w:t>
      </w:r>
      <w:r>
        <w:rPr>
          <w:noProof/>
        </w:rPr>
        <w:tab/>
      </w:r>
      <w:r>
        <w:rPr>
          <w:noProof/>
        </w:rPr>
        <w:fldChar w:fldCharType="begin"/>
      </w:r>
      <w:r>
        <w:rPr>
          <w:noProof/>
        </w:rPr>
        <w:instrText xml:space="preserve"> PAGEREF _Toc426121942 \h </w:instrText>
      </w:r>
      <w:r>
        <w:rPr>
          <w:noProof/>
        </w:rPr>
      </w:r>
      <w:r>
        <w:rPr>
          <w:noProof/>
        </w:rPr>
        <w:fldChar w:fldCharType="separate"/>
      </w:r>
      <w:r>
        <w:rPr>
          <w:noProof/>
        </w:rPr>
        <w:t>2</w:t>
      </w:r>
      <w:r>
        <w:rPr>
          <w:noProof/>
        </w:rPr>
        <w:t>3</w:t>
      </w:r>
      <w:r>
        <w:rPr>
          <w:noProof/>
        </w:rPr>
        <w:t>1</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B</w:t>
      </w:r>
      <w:r>
        <w:rPr>
          <w:noProof/>
        </w:rPr>
        <w:t xml:space="preserve"> Contents of supplemental  Resources file</w:t>
      </w:r>
      <w:r>
        <w:rPr>
          <w:noProof/>
        </w:rPr>
        <w:tab/>
      </w:r>
      <w:r>
        <w:rPr>
          <w:noProof/>
        </w:rPr>
        <w:fldChar w:fldCharType="begin"/>
      </w:r>
      <w:r>
        <w:rPr>
          <w:noProof/>
        </w:rPr>
        <w:instrText xml:space="preserve"> PAGEREF _Toc426121943 \h </w:instrText>
      </w:r>
      <w:r>
        <w:rPr>
          <w:noProof/>
        </w:rPr>
      </w:r>
      <w:r>
        <w:rPr>
          <w:noProof/>
        </w:rPr>
        <w:fldChar w:fldCharType="separate"/>
      </w:r>
      <w:r>
        <w:rPr>
          <w:noProof/>
        </w:rPr>
        <w:t>232</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C</w:t>
      </w:r>
      <w:r>
        <w:rPr>
          <w:noProof/>
        </w:rPr>
        <w:t xml:space="preserve"> IEC 61968 Part 100 message profile (Message.xsd)</w:t>
      </w:r>
      <w:r>
        <w:rPr>
          <w:noProof/>
        </w:rPr>
        <w:tab/>
      </w:r>
      <w:r>
        <w:rPr>
          <w:noProof/>
        </w:rPr>
        <w:fldChar w:fldCharType="begin"/>
      </w:r>
      <w:r>
        <w:rPr>
          <w:noProof/>
        </w:rPr>
        <w:instrText xml:space="preserve"> PAGEREF _Toc426121944 \h </w:instrText>
      </w:r>
      <w:r>
        <w:rPr>
          <w:noProof/>
        </w:rPr>
      </w:r>
      <w:r>
        <w:rPr>
          <w:noProof/>
        </w:rPr>
        <w:fldChar w:fldCharType="separate"/>
      </w:r>
      <w:r>
        <w:rPr>
          <w:noProof/>
        </w:rPr>
        <w:t>235</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D</w:t>
      </w:r>
      <w:r>
        <w:rPr>
          <w:noProof/>
        </w:rPr>
        <w:t xml:space="preserve"> USE of OperationSets to support deletion of attributes and association classes from CIM Objects</w:t>
      </w:r>
      <w:r>
        <w:rPr>
          <w:noProof/>
        </w:rPr>
        <w:tab/>
      </w:r>
      <w:r>
        <w:rPr>
          <w:noProof/>
        </w:rPr>
        <w:fldChar w:fldCharType="begin"/>
      </w:r>
      <w:r>
        <w:rPr>
          <w:noProof/>
        </w:rPr>
        <w:instrText xml:space="preserve"> PAGEREF _Toc426121945 \h </w:instrText>
      </w:r>
      <w:r>
        <w:rPr>
          <w:noProof/>
        </w:rPr>
      </w:r>
      <w:r>
        <w:rPr>
          <w:noProof/>
        </w:rPr>
        <w:fldChar w:fldCharType="separate"/>
      </w:r>
      <w:r>
        <w:rPr>
          <w:noProof/>
        </w:rPr>
        <w:t>246</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E</w:t>
      </w:r>
      <w:r>
        <w:rPr>
          <w:noProof/>
        </w:rPr>
        <w:t xml:space="preserve"> FDIS Version of IEC 61968 Part 6 profiles</w:t>
      </w:r>
      <w:r>
        <w:rPr>
          <w:noProof/>
        </w:rPr>
        <w:tab/>
      </w:r>
      <w:r>
        <w:rPr>
          <w:noProof/>
        </w:rPr>
        <w:fldChar w:fldCharType="begin"/>
      </w:r>
      <w:r>
        <w:rPr>
          <w:noProof/>
        </w:rPr>
        <w:instrText xml:space="preserve"> PAGEREF _Toc426121946 \h </w:instrText>
      </w:r>
      <w:r>
        <w:rPr>
          <w:noProof/>
        </w:rPr>
      </w:r>
      <w:r>
        <w:rPr>
          <w:noProof/>
        </w:rPr>
        <w:fldChar w:fldCharType="separate"/>
      </w:r>
      <w:r>
        <w:rPr>
          <w:noProof/>
        </w:rPr>
        <w:t>248</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F</w:t>
      </w:r>
      <w:r>
        <w:rPr>
          <w:noProof/>
        </w:rPr>
        <w:t xml:space="preserve"> EPRI -Modified IEC 61968 Part 6 message profiles and Usage Guidelines</w:t>
      </w:r>
      <w:r>
        <w:rPr>
          <w:noProof/>
        </w:rPr>
        <w:tab/>
      </w:r>
      <w:r>
        <w:rPr>
          <w:noProof/>
        </w:rPr>
        <w:fldChar w:fldCharType="begin"/>
      </w:r>
      <w:r>
        <w:rPr>
          <w:noProof/>
        </w:rPr>
        <w:instrText xml:space="preserve"> PAGEREF _Toc426121947 \h </w:instrText>
      </w:r>
      <w:r>
        <w:rPr>
          <w:noProof/>
        </w:rPr>
      </w:r>
      <w:r>
        <w:rPr>
          <w:noProof/>
        </w:rPr>
        <w:fldChar w:fldCharType="separate"/>
      </w:r>
      <w:r>
        <w:rPr>
          <w:noProof/>
        </w:rPr>
        <w:t>249</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G</w:t>
      </w:r>
      <w:r>
        <w:rPr>
          <w:noProof/>
        </w:rPr>
        <w:t xml:space="preserve"> EPRI-Generated "get" message profiles for IEC 61968 Part 6</w:t>
      </w:r>
      <w:r>
        <w:rPr>
          <w:noProof/>
        </w:rPr>
        <w:tab/>
      </w:r>
      <w:r>
        <w:rPr>
          <w:noProof/>
        </w:rPr>
        <w:fldChar w:fldCharType="begin"/>
      </w:r>
      <w:r>
        <w:rPr>
          <w:noProof/>
        </w:rPr>
        <w:instrText xml:space="preserve"> PAGEREF _Toc426121948 \h </w:instrText>
      </w:r>
      <w:r>
        <w:rPr>
          <w:noProof/>
        </w:rPr>
      </w:r>
      <w:r>
        <w:rPr>
          <w:noProof/>
        </w:rPr>
        <w:fldChar w:fldCharType="separate"/>
      </w:r>
      <w:r>
        <w:rPr>
          <w:noProof/>
        </w:rPr>
        <w:t>250</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H</w:t>
      </w:r>
      <w:r>
        <w:rPr>
          <w:noProof/>
        </w:rPr>
        <w:t xml:space="preserve"> EPRI-Generated Message Profiles and Templates for use in creating strongly-typed web services</w:t>
      </w:r>
      <w:r>
        <w:rPr>
          <w:noProof/>
        </w:rPr>
        <w:tab/>
      </w:r>
      <w:r>
        <w:rPr>
          <w:noProof/>
        </w:rPr>
        <w:fldChar w:fldCharType="begin"/>
      </w:r>
      <w:r>
        <w:rPr>
          <w:noProof/>
        </w:rPr>
        <w:instrText xml:space="preserve"> PAGEREF _Toc426121949 \h </w:instrText>
      </w:r>
      <w:r>
        <w:rPr>
          <w:noProof/>
        </w:rPr>
      </w:r>
      <w:r>
        <w:rPr>
          <w:noProof/>
        </w:rPr>
        <w:fldChar w:fldCharType="separate"/>
      </w:r>
      <w:r>
        <w:rPr>
          <w:noProof/>
        </w:rPr>
        <w:t>251</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I</w:t>
      </w:r>
      <w:r>
        <w:rPr>
          <w:noProof/>
        </w:rPr>
        <w:t xml:space="preserve"> EPRI-Generated WSDLs and WSDL templates for use in creating strongly-typed web services</w:t>
      </w:r>
      <w:r>
        <w:rPr>
          <w:noProof/>
        </w:rPr>
        <w:tab/>
      </w:r>
      <w:r>
        <w:rPr>
          <w:noProof/>
        </w:rPr>
        <w:fldChar w:fldCharType="begin"/>
      </w:r>
      <w:r>
        <w:rPr>
          <w:noProof/>
        </w:rPr>
        <w:instrText xml:space="preserve"> PAGEREF _Toc426121950 \h </w:instrText>
      </w:r>
      <w:r>
        <w:rPr>
          <w:noProof/>
        </w:rPr>
      </w:r>
      <w:r>
        <w:rPr>
          <w:noProof/>
        </w:rPr>
        <w:fldChar w:fldCharType="separate"/>
      </w:r>
      <w:r>
        <w:rPr>
          <w:noProof/>
        </w:rPr>
        <w:t>252</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J</w:t>
      </w:r>
      <w:r>
        <w:rPr>
          <w:noProof/>
        </w:rPr>
        <w:t xml:space="preserve"> IEC 61968 Part 100 Reply Codes To be Used for Testing</w:t>
      </w:r>
      <w:r>
        <w:rPr>
          <w:noProof/>
        </w:rPr>
        <w:tab/>
      </w:r>
      <w:r>
        <w:rPr>
          <w:noProof/>
        </w:rPr>
        <w:fldChar w:fldCharType="begin"/>
      </w:r>
      <w:r>
        <w:rPr>
          <w:noProof/>
        </w:rPr>
        <w:instrText xml:space="preserve"> PAGEREF _Toc426121951 \h </w:instrText>
      </w:r>
      <w:r>
        <w:rPr>
          <w:noProof/>
        </w:rPr>
      </w:r>
      <w:r>
        <w:rPr>
          <w:noProof/>
        </w:rPr>
        <w:fldChar w:fldCharType="separate"/>
      </w:r>
      <w:r>
        <w:rPr>
          <w:noProof/>
        </w:rPr>
        <w:t>254</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K</w:t>
      </w:r>
      <w:r>
        <w:rPr>
          <w:noProof/>
        </w:rPr>
        <w:t xml:space="preserve"> IEC 61968 Part 9 ReadingType Code To be Used for Testing</w:t>
      </w:r>
      <w:r>
        <w:rPr>
          <w:noProof/>
        </w:rPr>
        <w:tab/>
      </w:r>
      <w:r>
        <w:rPr>
          <w:noProof/>
        </w:rPr>
        <w:fldChar w:fldCharType="begin"/>
      </w:r>
      <w:r>
        <w:rPr>
          <w:noProof/>
        </w:rPr>
        <w:instrText xml:space="preserve"> PAGEREF _Toc426121952 \h </w:instrText>
      </w:r>
      <w:r>
        <w:rPr>
          <w:noProof/>
        </w:rPr>
      </w:r>
      <w:r>
        <w:rPr>
          <w:noProof/>
        </w:rPr>
        <w:fldChar w:fldCharType="separate"/>
      </w:r>
      <w:r>
        <w:rPr>
          <w:noProof/>
        </w:rPr>
        <w:t>255</w:t>
      </w:r>
      <w:r>
        <w:rPr>
          <w:noProof/>
        </w:rPr>
        <w:fldChar w:fldCharType="end"/>
      </w:r>
    </w:p>
    <w:p w:rsidR="00862379" w:rsidRDefault="00862379">
      <w:pPr>
        <w:pStyle w:val="TOC1"/>
        <w:rPr>
          <w:rFonts w:asciiTheme="minorHAnsi" w:eastAsiaTheme="minorEastAsia" w:hAnsiTheme="minorHAnsi" w:cstheme="minorBidi"/>
          <w:b w:val="0"/>
          <w:caps w:val="0"/>
          <w:noProof/>
        </w:rPr>
      </w:pPr>
      <w:r w:rsidRPr="00165CAC">
        <w:rPr>
          <w:rFonts w:ascii="Helvetica" w:hAnsi="Helvetica"/>
          <w:i/>
          <w:noProof/>
        </w:rPr>
        <w:t>L</w:t>
      </w:r>
      <w:r>
        <w:rPr>
          <w:noProof/>
        </w:rPr>
        <w:t xml:space="preserve"> IEC 61968 Part 9 ReadingQualityType Code To be Used for Testing</w:t>
      </w:r>
      <w:r>
        <w:rPr>
          <w:noProof/>
        </w:rPr>
        <w:tab/>
      </w:r>
      <w:r>
        <w:rPr>
          <w:noProof/>
        </w:rPr>
        <w:fldChar w:fldCharType="begin"/>
      </w:r>
      <w:r>
        <w:rPr>
          <w:noProof/>
        </w:rPr>
        <w:instrText xml:space="preserve"> PAGEREF _Toc426121953 \h </w:instrText>
      </w:r>
      <w:r>
        <w:rPr>
          <w:noProof/>
        </w:rPr>
      </w:r>
      <w:r>
        <w:rPr>
          <w:noProof/>
        </w:rPr>
        <w:fldChar w:fldCharType="separate"/>
      </w:r>
      <w:r>
        <w:rPr>
          <w:noProof/>
        </w:rPr>
        <w:t>256</w:t>
      </w:r>
      <w:r>
        <w:rPr>
          <w:noProof/>
        </w:rPr>
        <w:fldChar w:fldCharType="end"/>
      </w:r>
    </w:p>
    <w:p w:rsidR="00B300DD" w:rsidRDefault="003D20AC" w:rsidP="00C74FBA">
      <w:pPr>
        <w:pStyle w:val="BodyText"/>
        <w:rPr>
          <w:rFonts w:ascii="Helvetica" w:hAnsi="Helvetica"/>
          <w:b/>
          <w:noProof/>
        </w:rPr>
      </w:pPr>
      <w:r w:rsidRPr="00BB68D7">
        <w:rPr>
          <w:rFonts w:ascii="Helvetica" w:hAnsi="Helvetica"/>
          <w:b/>
          <w:noProof/>
        </w:rPr>
        <w:fldChar w:fldCharType="end"/>
      </w:r>
    </w:p>
    <w:p w:rsidR="00C74FBA" w:rsidRDefault="00C74FBA">
      <w:pPr>
        <w:rPr>
          <w:b/>
          <w:sz w:val="36"/>
        </w:rPr>
      </w:pPr>
      <w:r>
        <w:br w:type="page"/>
      </w:r>
    </w:p>
    <w:p w:rsidR="00DF601F" w:rsidRPr="005B5DD0" w:rsidRDefault="00536B3B" w:rsidP="0055196D">
      <w:pPr>
        <w:pStyle w:val="Heading1"/>
      </w:pPr>
      <w:bookmarkStart w:id="3" w:name="_GoBack"/>
      <w:bookmarkStart w:id="4" w:name="_Toc426121875"/>
      <w:bookmarkEnd w:id="3"/>
      <w:r>
        <w:lastRenderedPageBreak/>
        <w:t>Introduction</w:t>
      </w:r>
      <w:r w:rsidR="00FE7CE6">
        <w:t xml:space="preserve"> and background</w:t>
      </w:r>
      <w:bookmarkEnd w:id="4"/>
      <w:r>
        <w:t xml:space="preserve"> </w:t>
      </w:r>
    </w:p>
    <w:p w:rsidR="006B09CF" w:rsidRDefault="006B09CF" w:rsidP="00536B3B"/>
    <w:p w:rsidR="00762BED" w:rsidRDefault="00437A81" w:rsidP="00814ED2">
      <w:r>
        <w:t>The IEC has recently published a new Final Draft International Standard that supports maintenance and service work for utilities,</w:t>
      </w:r>
      <w:r w:rsidR="00762BED">
        <w:t>.  The formal designation for this document is:</w:t>
      </w:r>
    </w:p>
    <w:p w:rsidR="00762BED" w:rsidRDefault="00762BED" w:rsidP="00814ED2"/>
    <w:p w:rsidR="00762BED" w:rsidRDefault="00762BED" w:rsidP="00762BED">
      <w:pPr>
        <w:ind w:left="288"/>
        <w:rPr>
          <w:b/>
          <w:bCs/>
        </w:rPr>
      </w:pPr>
      <w:r w:rsidRPr="00FE7CE6">
        <w:rPr>
          <w:b/>
          <w:bCs/>
        </w:rPr>
        <w:t>IEC 61968-6:</w:t>
      </w:r>
      <w:r>
        <w:rPr>
          <w:b/>
          <w:bCs/>
        </w:rPr>
        <w:t xml:space="preserve">FDIS </w:t>
      </w:r>
      <w:r w:rsidRPr="00FE7CE6">
        <w:rPr>
          <w:b/>
          <w:bCs/>
        </w:rPr>
        <w:t>Application integration at electric utilities – System interfaces for distribution</w:t>
      </w:r>
      <w:r>
        <w:rPr>
          <w:b/>
          <w:bCs/>
        </w:rPr>
        <w:t xml:space="preserve"> </w:t>
      </w:r>
      <w:r w:rsidRPr="00FE7CE6">
        <w:rPr>
          <w:b/>
          <w:bCs/>
        </w:rPr>
        <w:t>management – Part 6: Interfaces for maintenance and construction</w:t>
      </w:r>
    </w:p>
    <w:p w:rsidR="00762BED" w:rsidRDefault="00762BED" w:rsidP="00814ED2"/>
    <w:p w:rsidR="00437A81" w:rsidRDefault="00437A81" w:rsidP="00814ED2">
      <w:r>
        <w:t xml:space="preserve">This </w:t>
      </w:r>
      <w:r w:rsidR="00762BED">
        <w:t>FDIS</w:t>
      </w:r>
      <w:r>
        <w:t xml:space="preserve"> details three Common Information Model (CIM) profiles. One of the purposes of profiles is their use in systems integration. Coupled with IEC 61968-100, Application Integration Guidance for 61968, these specifications provide the details for application integration specific to the maintenance use cases. </w:t>
      </w:r>
      <w:r w:rsidR="00762BED">
        <w:t>The formal designation for the Part 100 standard is:</w:t>
      </w:r>
    </w:p>
    <w:p w:rsidR="00FE7CE6" w:rsidRDefault="00FE7CE6" w:rsidP="00814ED2"/>
    <w:p w:rsidR="00FE7CE6" w:rsidRDefault="002A3CCD" w:rsidP="002A3CCD">
      <w:pPr>
        <w:ind w:left="288"/>
        <w:rPr>
          <w:b/>
          <w:bCs/>
        </w:rPr>
      </w:pPr>
      <w:r>
        <w:rPr>
          <w:b/>
          <w:bCs/>
        </w:rPr>
        <w:t xml:space="preserve">IEC 61968-100:2013 </w:t>
      </w:r>
      <w:r w:rsidR="00FE7CE6" w:rsidRPr="00FE7CE6">
        <w:rPr>
          <w:b/>
          <w:bCs/>
        </w:rPr>
        <w:t>Application integration at electric utilities - System interfaces for distribution management - Part 100: Implementation profiles</w:t>
      </w:r>
    </w:p>
    <w:p w:rsidR="00FE7CE6" w:rsidRDefault="00FE7CE6" w:rsidP="00814ED2">
      <w:pPr>
        <w:rPr>
          <w:b/>
          <w:bCs/>
        </w:rPr>
      </w:pPr>
    </w:p>
    <w:p w:rsidR="00437A81" w:rsidRDefault="00191DD2" w:rsidP="00814ED2">
      <w:r>
        <w:t xml:space="preserve">The </w:t>
      </w:r>
      <w:r w:rsidR="00437A81">
        <w:t xml:space="preserve">IEC 61968-6 </w:t>
      </w:r>
      <w:r>
        <w:t xml:space="preserve">FDIS </w:t>
      </w:r>
      <w:r w:rsidR="00437A81">
        <w:t xml:space="preserve">contains three XSDs </w:t>
      </w:r>
      <w:r w:rsidR="00FE7CE6">
        <w:t xml:space="preserve">(also referred to as profiles) </w:t>
      </w:r>
      <w:r w:rsidR="00437A81">
        <w:t>that inform the interactions of Work Management related systems:</w:t>
      </w:r>
    </w:p>
    <w:p w:rsidR="00437A81" w:rsidRDefault="00437A81" w:rsidP="00191DD2">
      <w:pPr>
        <w:pStyle w:val="ListParagraph"/>
        <w:numPr>
          <w:ilvl w:val="0"/>
          <w:numId w:val="25"/>
        </w:numPr>
      </w:pPr>
      <w:r>
        <w:t>Work Request</w:t>
      </w:r>
    </w:p>
    <w:p w:rsidR="00FE7CE6" w:rsidRDefault="00FE7CE6" w:rsidP="00191DD2">
      <w:pPr>
        <w:pStyle w:val="ListParagraph"/>
        <w:numPr>
          <w:ilvl w:val="0"/>
          <w:numId w:val="25"/>
        </w:numPr>
      </w:pPr>
      <w:r>
        <w:t>Maintenance Order</w:t>
      </w:r>
    </w:p>
    <w:p w:rsidR="00437A81" w:rsidRDefault="00437A81" w:rsidP="00191DD2">
      <w:pPr>
        <w:pStyle w:val="ListParagraph"/>
        <w:numPr>
          <w:ilvl w:val="0"/>
          <w:numId w:val="25"/>
        </w:numPr>
      </w:pPr>
      <w:r>
        <w:t>Service Order</w:t>
      </w:r>
    </w:p>
    <w:p w:rsidR="00FE7CE6" w:rsidRDefault="00FE7CE6" w:rsidP="00814ED2"/>
    <w:p w:rsidR="00CE10E6" w:rsidRDefault="00437A81" w:rsidP="00814ED2">
      <w:r>
        <w:t xml:space="preserve">However, the </w:t>
      </w:r>
      <w:r w:rsidR="00FE7CE6">
        <w:t>IEC</w:t>
      </w:r>
      <w:r>
        <w:t xml:space="preserve"> profiles tend to have many optional classes and attributes and for the novice it may not be clear how to construct message</w:t>
      </w:r>
      <w:r w:rsidR="00CE10E6">
        <w:t>s</w:t>
      </w:r>
      <w:r>
        <w:t xml:space="preserve"> in a way that will ensure interoperability. </w:t>
      </w:r>
      <w:r w:rsidR="00CE10E6">
        <w:t>The issue is further complicated by the fact that Part 100 supports implementation of the messaging using multiple protocols, including:</w:t>
      </w:r>
    </w:p>
    <w:p w:rsidR="00CE10E6" w:rsidRDefault="00CE10E6" w:rsidP="005F4CAD">
      <w:pPr>
        <w:pStyle w:val="ListParagraph"/>
        <w:numPr>
          <w:ilvl w:val="0"/>
          <w:numId w:val="18"/>
        </w:numPr>
      </w:pPr>
      <w:r>
        <w:t>Java Messag</w:t>
      </w:r>
      <w:r w:rsidR="00E94844">
        <w:t>e</w:t>
      </w:r>
      <w:r>
        <w:t xml:space="preserve"> Service (JMS)</w:t>
      </w:r>
    </w:p>
    <w:p w:rsidR="00CE10E6" w:rsidRDefault="00CE10E6" w:rsidP="005F4CAD">
      <w:pPr>
        <w:pStyle w:val="ListParagraph"/>
        <w:numPr>
          <w:ilvl w:val="0"/>
          <w:numId w:val="18"/>
        </w:numPr>
      </w:pPr>
      <w:r>
        <w:t>Generic Web Services</w:t>
      </w:r>
    </w:p>
    <w:p w:rsidR="00CE10E6" w:rsidRDefault="00CE10E6" w:rsidP="005F4CAD">
      <w:pPr>
        <w:pStyle w:val="ListParagraph"/>
        <w:numPr>
          <w:ilvl w:val="0"/>
          <w:numId w:val="18"/>
        </w:numPr>
      </w:pPr>
      <w:r>
        <w:t>Strongly-typed Web Services</w:t>
      </w:r>
    </w:p>
    <w:p w:rsidR="004408F6" w:rsidRDefault="004408F6" w:rsidP="00814ED2"/>
    <w:p w:rsidR="00D25636" w:rsidRDefault="00D25636" w:rsidP="00814ED2">
      <w:r>
        <w:t xml:space="preserve">Please refer to Section </w:t>
      </w:r>
      <w:r w:rsidR="005B2F7F" w:rsidRPr="005B2F7F">
        <w:t>5</w:t>
      </w:r>
      <w:r>
        <w:t xml:space="preserve"> of this Report for explan</w:t>
      </w:r>
      <w:r w:rsidR="004408F6">
        <w:t>atory material concerning the us</w:t>
      </w:r>
      <w:r>
        <w:t xml:space="preserve">age, similarities, and differences of these three messaging protocols. </w:t>
      </w:r>
    </w:p>
    <w:p w:rsidR="00CE10E6" w:rsidRDefault="00CE10E6" w:rsidP="00814ED2"/>
    <w:p w:rsidR="00CE10E6" w:rsidRDefault="00CE10E6" w:rsidP="00814ED2">
      <w:r>
        <w:t>To help close the</w:t>
      </w:r>
      <w:r w:rsidR="00437A81">
        <w:t xml:space="preserve"> gap</w:t>
      </w:r>
      <w:r>
        <w:t>s in understanding</w:t>
      </w:r>
      <w:r w:rsidR="00437A81">
        <w:t>, this</w:t>
      </w:r>
      <w:r w:rsidR="00FE7CE6">
        <w:t xml:space="preserve"> </w:t>
      </w:r>
      <w:r w:rsidR="00437A81">
        <w:t xml:space="preserve">test script describes in significant detail how the </w:t>
      </w:r>
      <w:r w:rsidR="00FE7CE6">
        <w:t xml:space="preserve">Part 6 and Part 100 </w:t>
      </w:r>
      <w:r w:rsidR="00437A81">
        <w:t>profiles are to be used</w:t>
      </w:r>
      <w:r w:rsidR="00FE7CE6">
        <w:t xml:space="preserve"> to </w:t>
      </w:r>
      <w:r>
        <w:t xml:space="preserve">support </w:t>
      </w:r>
      <w:r w:rsidR="00FE7CE6">
        <w:t>the</w:t>
      </w:r>
      <w:r>
        <w:t xml:space="preserve"> creation, modification, and deletion of  Work  Requests, Maintenance Orders, and Service orders over the lifecycle of the work. </w:t>
      </w:r>
      <w:r w:rsidR="00437A81">
        <w:t xml:space="preserve"> </w:t>
      </w:r>
      <w:r>
        <w:t>UML sequence diagrams and extensi</w:t>
      </w:r>
      <w:r w:rsidR="00D25636">
        <w:t>v</w:t>
      </w:r>
      <w:r>
        <w:t>e sample XML are provided in further support of this goal.</w:t>
      </w:r>
    </w:p>
    <w:p w:rsidR="002E17DF" w:rsidRDefault="002E17DF" w:rsidP="00814ED2"/>
    <w:p w:rsidR="002E17DF" w:rsidRDefault="00437A81" w:rsidP="00814ED2">
      <w:r>
        <w:t>The test script will assume that the EPRI Test Harness wil</w:t>
      </w:r>
      <w:r w:rsidR="00D25636">
        <w:t>l be used as a component in the</w:t>
      </w:r>
      <w:r>
        <w:t xml:space="preserve"> test</w:t>
      </w:r>
      <w:r w:rsidR="00D25636">
        <w:t>ing</w:t>
      </w:r>
      <w:r w:rsidR="002E17DF">
        <w:t>. The EPRI Test H</w:t>
      </w:r>
      <w:r>
        <w:t>arness uses soapUI to emulate systems that will use these messages. In this fashion a ve</w:t>
      </w:r>
      <w:r w:rsidR="002E17DF">
        <w:t>ndor can send a request message to the EPRI Test H</w:t>
      </w:r>
      <w:r>
        <w:t>arness and</w:t>
      </w:r>
      <w:r w:rsidR="002E17DF">
        <w:t>,</w:t>
      </w:r>
      <w:r>
        <w:t xml:space="preserve"> if it is well-formed, receive the appropriate response. </w:t>
      </w:r>
      <w:r w:rsidR="002E17DF">
        <w:t xml:space="preserve"> Or, the EPRI Test Harness can send an unsolicited notification message to the vendor application. These examples, in which the EPRI Test Harness is functioning in a Server role, are illustrated in Figure 1-1. </w:t>
      </w:r>
    </w:p>
    <w:p w:rsidR="002E17DF" w:rsidRDefault="00437A81" w:rsidP="00CA3562">
      <w:pPr>
        <w:keepNext/>
        <w:jc w:val="center"/>
      </w:pPr>
      <w:r w:rsidRPr="00417987">
        <w:rPr>
          <w:noProof/>
        </w:rPr>
        <w:lastRenderedPageBreak/>
        <w:drawing>
          <wp:inline distT="0" distB="0" distL="0" distR="0">
            <wp:extent cx="4000500" cy="2201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4000500" cy="2201494"/>
                    </a:xfrm>
                    <a:prstGeom prst="rect">
                      <a:avLst/>
                    </a:prstGeom>
                    <a:noFill/>
                    <a:ln>
                      <a:noFill/>
                    </a:ln>
                  </pic:spPr>
                </pic:pic>
              </a:graphicData>
            </a:graphic>
          </wp:inline>
        </w:drawing>
      </w:r>
    </w:p>
    <w:p w:rsidR="002E17DF" w:rsidRDefault="002E17DF" w:rsidP="002E17DF">
      <w:pPr>
        <w:pStyle w:val="Caption"/>
      </w:pPr>
      <w:r>
        <w:t xml:space="preserve">Figure </w:t>
      </w:r>
      <w:fldSimple w:instr=" STYLEREF 1 \s ">
        <w:r w:rsidR="004E6C46">
          <w:rPr>
            <w:noProof/>
          </w:rPr>
          <w:t>1</w:t>
        </w:r>
      </w:fldSimple>
      <w:r w:rsidR="004E6C46">
        <w:noBreakHyphen/>
      </w:r>
      <w:fldSimple w:instr=" SEQ Figure \* ARABIC \s 1 ">
        <w:r w:rsidR="004E6C46">
          <w:rPr>
            <w:noProof/>
          </w:rPr>
          <w:t>1</w:t>
        </w:r>
      </w:fldSimple>
      <w:r>
        <w:t xml:space="preserve"> Example message exchanges with </w:t>
      </w:r>
      <w:r w:rsidR="00ED1994">
        <w:t xml:space="preserve">the </w:t>
      </w:r>
      <w:r>
        <w:t xml:space="preserve">EPRI Test Harness </w:t>
      </w:r>
      <w:r w:rsidR="00ED1994">
        <w:t xml:space="preserve">acting </w:t>
      </w:r>
      <w:r>
        <w:t xml:space="preserve">in </w:t>
      </w:r>
      <w:r w:rsidR="00ED1994">
        <w:t xml:space="preserve">a </w:t>
      </w:r>
      <w:r>
        <w:t>Server Role</w:t>
      </w:r>
    </w:p>
    <w:p w:rsidR="000D1103" w:rsidRDefault="000D1103" w:rsidP="00814ED2"/>
    <w:p w:rsidR="002E17DF" w:rsidRDefault="002E17DF" w:rsidP="002E17DF">
      <w:r>
        <w:t xml:space="preserve">Conversely, the </w:t>
      </w:r>
      <w:r w:rsidR="00ED1994">
        <w:t xml:space="preserve">EPRI </w:t>
      </w:r>
      <w:r>
        <w:t>Test Harness can also be used to initiate requests and the vendor can test whether their software can appropriately consume or act on the message that it receives. Some examples are shown in Figures 1-1 and 1-2 below.</w:t>
      </w:r>
    </w:p>
    <w:p w:rsidR="00ED1994" w:rsidRDefault="00ED1994" w:rsidP="002E17DF"/>
    <w:p w:rsidR="00ED1994" w:rsidRDefault="00ED1994" w:rsidP="00CA3562">
      <w:pPr>
        <w:keepNext/>
        <w:jc w:val="center"/>
      </w:pPr>
      <w:r>
        <w:rPr>
          <w:noProof/>
        </w:rPr>
        <w:drawing>
          <wp:inline distT="0" distB="0" distL="0" distR="0">
            <wp:extent cx="3637421" cy="2098091"/>
            <wp:effectExtent l="19050" t="0" r="1129" b="0"/>
            <wp:docPr id="2" name="Picture 1" descr="Test Harness in Client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Harness in Client Role.png"/>
                    <pic:cNvPicPr/>
                  </pic:nvPicPr>
                  <pic:blipFill>
                    <a:blip r:embed="rId15" cstate="print"/>
                    <a:stretch>
                      <a:fillRect/>
                    </a:stretch>
                  </pic:blipFill>
                  <pic:spPr>
                    <a:xfrm>
                      <a:off x="0" y="0"/>
                      <a:ext cx="3637421" cy="2098091"/>
                    </a:xfrm>
                    <a:prstGeom prst="rect">
                      <a:avLst/>
                    </a:prstGeom>
                  </pic:spPr>
                </pic:pic>
              </a:graphicData>
            </a:graphic>
          </wp:inline>
        </w:drawing>
      </w:r>
    </w:p>
    <w:p w:rsidR="00ED1994" w:rsidRDefault="00ED1994" w:rsidP="00ED1994">
      <w:pPr>
        <w:pStyle w:val="Caption"/>
      </w:pPr>
      <w:r>
        <w:t xml:space="preserve">Figure </w:t>
      </w:r>
      <w:fldSimple w:instr=" STYLEREF 1 \s ">
        <w:r w:rsidR="004E6C46">
          <w:rPr>
            <w:noProof/>
          </w:rPr>
          <w:t>1</w:t>
        </w:r>
      </w:fldSimple>
      <w:r w:rsidR="004E6C46">
        <w:noBreakHyphen/>
      </w:r>
      <w:fldSimple w:instr=" SEQ Figure \* ARABIC \s 1 ">
        <w:r w:rsidR="004E6C46">
          <w:rPr>
            <w:noProof/>
          </w:rPr>
          <w:t>2</w:t>
        </w:r>
      </w:fldSimple>
      <w:r>
        <w:t xml:space="preserve"> </w:t>
      </w:r>
      <w:r w:rsidRPr="004F7731">
        <w:t>Example message exchanges with the EPRI</w:t>
      </w:r>
      <w:r>
        <w:t xml:space="preserve"> Test Harness acting in a Client</w:t>
      </w:r>
      <w:r w:rsidRPr="004F7731">
        <w:t xml:space="preserve"> Role</w:t>
      </w:r>
    </w:p>
    <w:p w:rsidR="002E17DF" w:rsidRDefault="002E17DF" w:rsidP="00814ED2"/>
    <w:p w:rsidR="00672701" w:rsidRDefault="00ED1994" w:rsidP="00814ED2">
      <w:r>
        <w:t>In the preceding</w:t>
      </w:r>
      <w:r w:rsidR="00672701">
        <w:t xml:space="preserve"> diagram</w:t>
      </w:r>
      <w:r>
        <w:t>s</w:t>
      </w:r>
      <w:r w:rsidR="00672701">
        <w:t xml:space="preserve">, "get" </w:t>
      </w:r>
      <w:r w:rsidR="00E94844">
        <w:t xml:space="preserve">and "changed" are examples of CIM </w:t>
      </w:r>
      <w:r w:rsidR="00E94844" w:rsidRPr="00672701">
        <w:rPr>
          <w:i/>
        </w:rPr>
        <w:t>verbs</w:t>
      </w:r>
      <w:r w:rsidR="00E94844">
        <w:t xml:space="preserve"> supported by IEC 61968-100.</w:t>
      </w:r>
      <w:r w:rsidR="00672701">
        <w:t xml:space="preserve"> Present tense verbs (e.g., "get" and "change") are used to to initiate a request in a request/reply interaction pattern. In such a pattern, the verb for the response is always "reply". Past tense verbs (e.g., "changed" and "created"</w:t>
      </w:r>
      <w:r>
        <w:t>)</w:t>
      </w:r>
      <w:r w:rsidR="00672701">
        <w:t xml:space="preserve"> are used when one system sends an unsolicited message to another system. In this case there is no response at the CIM messaging level (although there is generally a transport-level acknowledgment in Web Service implementations).  </w:t>
      </w:r>
      <w:r w:rsidR="00E94844">
        <w:t xml:space="preserve"> </w:t>
      </w:r>
    </w:p>
    <w:p w:rsidR="00672701" w:rsidRDefault="00672701" w:rsidP="00814ED2"/>
    <w:p w:rsidR="004408F6" w:rsidRDefault="00ED1994" w:rsidP="00814ED2">
      <w:r>
        <w:t>I</w:t>
      </w:r>
      <w:r w:rsidR="00672701">
        <w:t>n the above diagram</w:t>
      </w:r>
      <w:r>
        <w:t xml:space="preserve">s, </w:t>
      </w:r>
      <w:r w:rsidR="00672701">
        <w:t xml:space="preserve"> </w:t>
      </w:r>
      <w:r w:rsidR="00F60012">
        <w:t xml:space="preserve">a WorkRequest is referred to as the </w:t>
      </w:r>
      <w:r w:rsidR="00F60012" w:rsidRPr="00672701">
        <w:rPr>
          <w:i/>
        </w:rPr>
        <w:t>noun</w:t>
      </w:r>
      <w:r w:rsidR="00F60012">
        <w:rPr>
          <w:i/>
        </w:rPr>
        <w:t xml:space="preserve"> </w:t>
      </w:r>
      <w:r w:rsidR="00F60012">
        <w:t xml:space="preserve">in Part 100 and it </w:t>
      </w:r>
      <w:r w:rsidR="00E94844">
        <w:t>is the CIM object that is being instantiated</w:t>
      </w:r>
      <w:r w:rsidR="00F60012">
        <w:t xml:space="preserve"> or </w:t>
      </w:r>
      <w:r w:rsidR="00E94844">
        <w:t>changed</w:t>
      </w:r>
      <w:r w:rsidR="004408F6">
        <w:t>.</w:t>
      </w:r>
    </w:p>
    <w:p w:rsidR="000D1103" w:rsidRDefault="000D1103" w:rsidP="00814ED2"/>
    <w:p w:rsidR="000D1103" w:rsidRDefault="000D1103" w:rsidP="00814ED2"/>
    <w:p w:rsidR="00672701" w:rsidRDefault="00672701" w:rsidP="00814ED2">
      <w:r>
        <w:lastRenderedPageBreak/>
        <w:t>This Test Script document will address the usage of the following subset of verbs and nouns in various verb-noun combinations:</w:t>
      </w:r>
    </w:p>
    <w:p w:rsidR="00F60012" w:rsidRDefault="00F60012" w:rsidP="00814ED2"/>
    <w:p w:rsidR="00F60012" w:rsidRDefault="00F60012" w:rsidP="00814ED2">
      <w:pPr>
        <w:sectPr w:rsidR="00F60012" w:rsidSect="003F59B1">
          <w:footerReference w:type="even" r:id="rId16"/>
          <w:footerReference w:type="default" r:id="rId17"/>
          <w:type w:val="evenPage"/>
          <w:pgSz w:w="12240" w:h="15840"/>
          <w:pgMar w:top="1440" w:right="1440" w:bottom="1440" w:left="1440" w:header="720" w:footer="720" w:gutter="0"/>
          <w:cols w:space="720"/>
          <w:docGrid w:linePitch="360"/>
        </w:sectPr>
      </w:pPr>
    </w:p>
    <w:p w:rsidR="002A73AC" w:rsidRDefault="002A73AC" w:rsidP="00F60012">
      <w:pPr>
        <w:jc w:val="center"/>
      </w:pPr>
    </w:p>
    <w:tbl>
      <w:tblPr>
        <w:tblStyle w:val="TableGrid"/>
        <w:tblW w:w="0" w:type="auto"/>
        <w:jc w:val="center"/>
        <w:tblInd w:w="1701" w:type="dxa"/>
        <w:tblLook w:val="04A0"/>
      </w:tblPr>
      <w:tblGrid>
        <w:gridCol w:w="1395"/>
      </w:tblGrid>
      <w:tr w:rsidR="00F60012" w:rsidRPr="00F60012" w:rsidTr="00F60012">
        <w:trPr>
          <w:tblHeader/>
          <w:jc w:val="center"/>
        </w:trPr>
        <w:tc>
          <w:tcPr>
            <w:tcW w:w="1494" w:type="dxa"/>
            <w:shd w:val="clear" w:color="auto" w:fill="A6A6A6" w:themeFill="background1" w:themeFillShade="A6"/>
          </w:tcPr>
          <w:p w:rsidR="00F60012" w:rsidRPr="00F60012" w:rsidRDefault="00F60012" w:rsidP="00F60012">
            <w:pPr>
              <w:jc w:val="center"/>
              <w:rPr>
                <w:b/>
              </w:rPr>
            </w:pPr>
            <w:r>
              <w:rPr>
                <w:b/>
              </w:rPr>
              <w:t xml:space="preserve">CIM </w:t>
            </w:r>
            <w:r w:rsidRPr="00F60012">
              <w:rPr>
                <w:b/>
              </w:rPr>
              <w:t>Verbs</w:t>
            </w:r>
          </w:p>
        </w:tc>
      </w:tr>
      <w:tr w:rsidR="00F60012" w:rsidTr="00F60012">
        <w:trPr>
          <w:jc w:val="center"/>
        </w:trPr>
        <w:tc>
          <w:tcPr>
            <w:tcW w:w="1494" w:type="dxa"/>
          </w:tcPr>
          <w:p w:rsidR="00F60012" w:rsidRDefault="00F60012" w:rsidP="00F60012">
            <w:pPr>
              <w:jc w:val="center"/>
            </w:pPr>
            <w:r>
              <w:t>create</w:t>
            </w:r>
          </w:p>
        </w:tc>
      </w:tr>
      <w:tr w:rsidR="00F60012" w:rsidTr="00F60012">
        <w:trPr>
          <w:jc w:val="center"/>
        </w:trPr>
        <w:tc>
          <w:tcPr>
            <w:tcW w:w="1494" w:type="dxa"/>
          </w:tcPr>
          <w:p w:rsidR="00F60012" w:rsidRDefault="00F60012" w:rsidP="00F60012">
            <w:pPr>
              <w:jc w:val="center"/>
            </w:pPr>
            <w:r>
              <w:t>change</w:t>
            </w:r>
          </w:p>
        </w:tc>
      </w:tr>
      <w:tr w:rsidR="00F60012" w:rsidTr="00F60012">
        <w:trPr>
          <w:jc w:val="center"/>
        </w:trPr>
        <w:tc>
          <w:tcPr>
            <w:tcW w:w="1494" w:type="dxa"/>
          </w:tcPr>
          <w:p w:rsidR="00F60012" w:rsidRDefault="00F60012" w:rsidP="00F60012">
            <w:pPr>
              <w:jc w:val="center"/>
            </w:pPr>
            <w:r>
              <w:t>delete</w:t>
            </w:r>
          </w:p>
        </w:tc>
      </w:tr>
      <w:tr w:rsidR="00F60012" w:rsidTr="00F60012">
        <w:trPr>
          <w:jc w:val="center"/>
        </w:trPr>
        <w:tc>
          <w:tcPr>
            <w:tcW w:w="1494" w:type="dxa"/>
          </w:tcPr>
          <w:p w:rsidR="00F60012" w:rsidRDefault="00F60012" w:rsidP="00F60012">
            <w:pPr>
              <w:jc w:val="center"/>
            </w:pPr>
            <w:r>
              <w:t>get</w:t>
            </w:r>
          </w:p>
        </w:tc>
      </w:tr>
      <w:tr w:rsidR="00F60012" w:rsidTr="00F60012">
        <w:trPr>
          <w:jc w:val="center"/>
        </w:trPr>
        <w:tc>
          <w:tcPr>
            <w:tcW w:w="1494" w:type="dxa"/>
          </w:tcPr>
          <w:p w:rsidR="00F60012" w:rsidRDefault="00F60012" w:rsidP="00F60012">
            <w:pPr>
              <w:jc w:val="center"/>
            </w:pPr>
            <w:r>
              <w:t>execute</w:t>
            </w:r>
          </w:p>
        </w:tc>
      </w:tr>
      <w:tr w:rsidR="00F60012" w:rsidTr="00F60012">
        <w:trPr>
          <w:jc w:val="center"/>
        </w:trPr>
        <w:tc>
          <w:tcPr>
            <w:tcW w:w="1494" w:type="dxa"/>
          </w:tcPr>
          <w:p w:rsidR="00F60012" w:rsidRDefault="00F60012" w:rsidP="00F60012">
            <w:pPr>
              <w:jc w:val="center"/>
            </w:pPr>
            <w:r>
              <w:t>reply</w:t>
            </w:r>
          </w:p>
        </w:tc>
      </w:tr>
      <w:tr w:rsidR="00F60012" w:rsidTr="00F60012">
        <w:trPr>
          <w:jc w:val="center"/>
        </w:trPr>
        <w:tc>
          <w:tcPr>
            <w:tcW w:w="1494" w:type="dxa"/>
          </w:tcPr>
          <w:p w:rsidR="00F60012" w:rsidRDefault="00F60012" w:rsidP="00F60012">
            <w:pPr>
              <w:jc w:val="center"/>
            </w:pPr>
            <w:r>
              <w:t>created</w:t>
            </w:r>
          </w:p>
        </w:tc>
      </w:tr>
      <w:tr w:rsidR="00F60012" w:rsidTr="00F60012">
        <w:trPr>
          <w:jc w:val="center"/>
        </w:trPr>
        <w:tc>
          <w:tcPr>
            <w:tcW w:w="1494" w:type="dxa"/>
          </w:tcPr>
          <w:p w:rsidR="00F60012" w:rsidRDefault="00F60012" w:rsidP="00F60012">
            <w:pPr>
              <w:jc w:val="center"/>
            </w:pPr>
            <w:r>
              <w:t>changed</w:t>
            </w:r>
          </w:p>
        </w:tc>
      </w:tr>
      <w:tr w:rsidR="00F60012" w:rsidTr="00F60012">
        <w:trPr>
          <w:jc w:val="center"/>
        </w:trPr>
        <w:tc>
          <w:tcPr>
            <w:tcW w:w="1494" w:type="dxa"/>
          </w:tcPr>
          <w:p w:rsidR="00F60012" w:rsidRDefault="00F60012" w:rsidP="00F60012">
            <w:pPr>
              <w:jc w:val="center"/>
            </w:pPr>
            <w:r>
              <w:t>deleted</w:t>
            </w:r>
          </w:p>
        </w:tc>
      </w:tr>
      <w:tr w:rsidR="00F60012" w:rsidTr="00F60012">
        <w:trPr>
          <w:jc w:val="center"/>
        </w:trPr>
        <w:tc>
          <w:tcPr>
            <w:tcW w:w="1494" w:type="dxa"/>
          </w:tcPr>
          <w:p w:rsidR="00F60012" w:rsidRDefault="00F60012" w:rsidP="00F60012">
            <w:pPr>
              <w:jc w:val="center"/>
            </w:pPr>
            <w:r>
              <w:t>executed</w:t>
            </w:r>
          </w:p>
        </w:tc>
      </w:tr>
    </w:tbl>
    <w:p w:rsidR="00F60012" w:rsidRDefault="00F60012" w:rsidP="00F60012">
      <w:pPr>
        <w:jc w:val="center"/>
      </w:pPr>
    </w:p>
    <w:p w:rsidR="00F60012" w:rsidRDefault="00F60012" w:rsidP="00F60012">
      <w:pPr>
        <w:jc w:val="center"/>
      </w:pPr>
    </w:p>
    <w:p w:rsidR="00F60012" w:rsidRDefault="00F60012" w:rsidP="00F60012">
      <w:pPr>
        <w:jc w:val="center"/>
      </w:pPr>
    </w:p>
    <w:p w:rsidR="00F60012" w:rsidRDefault="00F60012" w:rsidP="00F60012">
      <w:pPr>
        <w:jc w:val="center"/>
      </w:pPr>
    </w:p>
    <w:p w:rsidR="00F60012" w:rsidRDefault="00F60012" w:rsidP="00F60012">
      <w:pPr>
        <w:jc w:val="center"/>
      </w:pPr>
    </w:p>
    <w:tbl>
      <w:tblPr>
        <w:tblStyle w:val="TableGrid"/>
        <w:tblW w:w="0" w:type="auto"/>
        <w:jc w:val="center"/>
        <w:tblInd w:w="-3503" w:type="dxa"/>
        <w:tblLook w:val="04A0"/>
      </w:tblPr>
      <w:tblGrid>
        <w:gridCol w:w="2764"/>
      </w:tblGrid>
      <w:tr w:rsidR="00F60012" w:rsidTr="00F60012">
        <w:trPr>
          <w:tblHeader/>
          <w:jc w:val="center"/>
        </w:trPr>
        <w:tc>
          <w:tcPr>
            <w:tcW w:w="2764" w:type="dxa"/>
            <w:shd w:val="clear" w:color="auto" w:fill="A6A6A6" w:themeFill="background1" w:themeFillShade="A6"/>
          </w:tcPr>
          <w:p w:rsidR="00F60012" w:rsidRPr="00F60012" w:rsidRDefault="00F60012" w:rsidP="00F60012">
            <w:pPr>
              <w:jc w:val="center"/>
              <w:rPr>
                <w:b/>
              </w:rPr>
            </w:pPr>
            <w:r w:rsidRPr="00F60012">
              <w:rPr>
                <w:b/>
              </w:rPr>
              <w:t>Part 6 CIM Nouns</w:t>
            </w:r>
          </w:p>
        </w:tc>
      </w:tr>
      <w:tr w:rsidR="00F60012" w:rsidTr="00F60012">
        <w:trPr>
          <w:jc w:val="center"/>
        </w:trPr>
        <w:tc>
          <w:tcPr>
            <w:tcW w:w="2764" w:type="dxa"/>
          </w:tcPr>
          <w:p w:rsidR="00F60012" w:rsidRDefault="00F60012" w:rsidP="00F60012">
            <w:pPr>
              <w:jc w:val="center"/>
            </w:pPr>
            <w:r>
              <w:t>WorkRequests</w:t>
            </w:r>
          </w:p>
        </w:tc>
      </w:tr>
      <w:tr w:rsidR="00F60012" w:rsidTr="00F60012">
        <w:trPr>
          <w:jc w:val="center"/>
        </w:trPr>
        <w:tc>
          <w:tcPr>
            <w:tcW w:w="2764" w:type="dxa"/>
          </w:tcPr>
          <w:p w:rsidR="00F60012" w:rsidRDefault="00F60012" w:rsidP="00F60012">
            <w:pPr>
              <w:jc w:val="center"/>
            </w:pPr>
            <w:r>
              <w:t>MaintenanceOrders</w:t>
            </w:r>
          </w:p>
        </w:tc>
      </w:tr>
      <w:tr w:rsidR="00F60012" w:rsidTr="00F60012">
        <w:trPr>
          <w:jc w:val="center"/>
        </w:trPr>
        <w:tc>
          <w:tcPr>
            <w:tcW w:w="2764" w:type="dxa"/>
          </w:tcPr>
          <w:p w:rsidR="00F60012" w:rsidRDefault="00F60012" w:rsidP="00F60012">
            <w:pPr>
              <w:jc w:val="center"/>
            </w:pPr>
            <w:r>
              <w:t>ServiceOrders</w:t>
            </w:r>
          </w:p>
        </w:tc>
      </w:tr>
      <w:tr w:rsidR="00F60012" w:rsidTr="00F60012">
        <w:trPr>
          <w:jc w:val="center"/>
        </w:trPr>
        <w:tc>
          <w:tcPr>
            <w:tcW w:w="2764" w:type="dxa"/>
          </w:tcPr>
          <w:p w:rsidR="00F60012" w:rsidRDefault="00F60012" w:rsidP="00F60012">
            <w:pPr>
              <w:jc w:val="center"/>
            </w:pPr>
          </w:p>
        </w:tc>
      </w:tr>
    </w:tbl>
    <w:p w:rsidR="00672701" w:rsidRDefault="00672701" w:rsidP="00F60012">
      <w:pPr>
        <w:jc w:val="center"/>
      </w:pPr>
    </w:p>
    <w:p w:rsidR="00F60012" w:rsidRDefault="00F60012" w:rsidP="00F60012">
      <w:pPr>
        <w:jc w:val="center"/>
      </w:pPr>
    </w:p>
    <w:p w:rsidR="00F60012" w:rsidRDefault="00F60012" w:rsidP="00F60012">
      <w:pPr>
        <w:jc w:val="center"/>
      </w:pPr>
    </w:p>
    <w:p w:rsidR="00F60012" w:rsidRDefault="00F60012" w:rsidP="00F60012">
      <w:pPr>
        <w:jc w:val="center"/>
      </w:pPr>
    </w:p>
    <w:p w:rsidR="00F60012" w:rsidRDefault="00F60012" w:rsidP="00F60012">
      <w:pPr>
        <w:jc w:val="center"/>
        <w:sectPr w:rsidR="00F60012" w:rsidSect="00F60012">
          <w:type w:val="continuous"/>
          <w:pgSz w:w="12240" w:h="15840"/>
          <w:pgMar w:top="1440" w:right="3060" w:bottom="1440" w:left="1440" w:header="720" w:footer="720" w:gutter="0"/>
          <w:cols w:num="2" w:space="1980"/>
          <w:docGrid w:linePitch="360"/>
        </w:sectPr>
      </w:pPr>
    </w:p>
    <w:p w:rsidR="00F60012" w:rsidRDefault="00F60012" w:rsidP="00F60012">
      <w:pPr>
        <w:jc w:val="center"/>
      </w:pPr>
    </w:p>
    <w:p w:rsidR="000D1103" w:rsidRPr="00891C51" w:rsidRDefault="000D1103" w:rsidP="00814ED2">
      <w:r w:rsidRPr="00891C51">
        <w:t>The scope of this Test Script document is to support the testing and illustrate the use of the WorkRequest, Mainten</w:t>
      </w:r>
      <w:r w:rsidR="005B2F7F">
        <w:t>anceOrder, and ServiceOrder prof</w:t>
      </w:r>
      <w:r w:rsidRPr="00891C51">
        <w:t xml:space="preserve">iles published in the IEC 61968-6 FDIS.  However, since the time of publication of the FDIS, some deficiencies in the FDIS versions of the profiles have been identifed. </w:t>
      </w:r>
      <w:r w:rsidR="00F60012">
        <w:t xml:space="preserve"> </w:t>
      </w:r>
      <w:r w:rsidRPr="00891C51">
        <w:t xml:space="preserve">These </w:t>
      </w:r>
      <w:r w:rsidR="00F60012">
        <w:t xml:space="preserve">deficiencies </w:t>
      </w:r>
      <w:r w:rsidRPr="00891C51">
        <w:t xml:space="preserve">are described in Section </w:t>
      </w:r>
      <w:r w:rsidR="005B2F7F" w:rsidRPr="005B2F7F">
        <w:t>3</w:t>
      </w:r>
      <w:r w:rsidRPr="00891C51">
        <w:t>.</w:t>
      </w:r>
    </w:p>
    <w:p w:rsidR="000D1103" w:rsidRPr="00891C51" w:rsidRDefault="000D1103" w:rsidP="00814ED2"/>
    <w:p w:rsidR="000D1103" w:rsidRPr="00891C51" w:rsidRDefault="000D1103" w:rsidP="00814ED2">
      <w:r w:rsidRPr="00891C51">
        <w:t>In addition, the Part 6 FDIS does not contain a set of profiles that can be used in conjunction with the "get" verb to identify the "query parameters" for the get transaction.</w:t>
      </w:r>
    </w:p>
    <w:p w:rsidR="000D1103" w:rsidRPr="00891C51" w:rsidRDefault="000D1103" w:rsidP="00814ED2"/>
    <w:p w:rsidR="00AE20E3" w:rsidRPr="00891C51" w:rsidRDefault="000D1103" w:rsidP="00814ED2">
      <w:r w:rsidRPr="00891C51">
        <w:t xml:space="preserve">And finally, EPRI has </w:t>
      </w:r>
      <w:r w:rsidR="00305ACE" w:rsidRPr="00891C51">
        <w:t xml:space="preserve">noted that the </w:t>
      </w:r>
      <w:r w:rsidR="00AE20E3" w:rsidRPr="00891C51">
        <w:t xml:space="preserve">FDIS-provided profiles </w:t>
      </w:r>
      <w:r w:rsidR="00305ACE" w:rsidRPr="00891C51">
        <w:t>have a bias for work performed in the field rath</w:t>
      </w:r>
      <w:r w:rsidR="00F60012">
        <w:t xml:space="preserve">er than in a building. </w:t>
      </w:r>
      <w:r w:rsidR="00AE20E3" w:rsidRPr="00891C51">
        <w:t xml:space="preserve">EPRI believes it desirable to add elements within the profiles to identify locations within a building, for example a </w:t>
      </w:r>
      <w:r w:rsidR="00305ACE" w:rsidRPr="00891C51">
        <w:t xml:space="preserve">building ID, </w:t>
      </w:r>
      <w:r w:rsidR="00AE20E3" w:rsidRPr="00891C51">
        <w:t xml:space="preserve">a </w:t>
      </w:r>
      <w:r w:rsidR="00305ACE" w:rsidRPr="00891C51">
        <w:t xml:space="preserve">floor, and room </w:t>
      </w:r>
      <w:r w:rsidR="00AE20E3" w:rsidRPr="00891C51">
        <w:t>number.</w:t>
      </w:r>
    </w:p>
    <w:p w:rsidR="00305ACE" w:rsidRPr="00891C51" w:rsidRDefault="00305ACE" w:rsidP="00814ED2"/>
    <w:p w:rsidR="00305ACE" w:rsidRPr="00891C51" w:rsidRDefault="00305ACE" w:rsidP="00814ED2">
      <w:r w:rsidRPr="00891C51">
        <w:t>Consequently, the profiles that will be used for the EPRI-sponsored testing defined in this Test Script document will utilize:</w:t>
      </w:r>
    </w:p>
    <w:p w:rsidR="00305ACE" w:rsidRPr="00891C51" w:rsidRDefault="00305ACE" w:rsidP="00814ED2"/>
    <w:p w:rsidR="00305ACE" w:rsidRPr="00891C51" w:rsidRDefault="00305ACE" w:rsidP="00F60012">
      <w:pPr>
        <w:pStyle w:val="ListParagraph"/>
        <w:numPr>
          <w:ilvl w:val="0"/>
          <w:numId w:val="31"/>
        </w:numPr>
      </w:pPr>
      <w:r w:rsidRPr="00891C51">
        <w:t>modified versions of the WorkRequest</w:t>
      </w:r>
      <w:r w:rsidR="00F60012">
        <w:t>s</w:t>
      </w:r>
      <w:r w:rsidRPr="00891C51">
        <w:t>, MaintenanceOrder</w:t>
      </w:r>
      <w:r w:rsidR="00F60012">
        <w:t>s</w:t>
      </w:r>
      <w:r w:rsidRPr="00891C51">
        <w:t xml:space="preserve"> and ServiceOrder</w:t>
      </w:r>
      <w:r w:rsidR="00F60012">
        <w:t>s</w:t>
      </w:r>
      <w:r w:rsidRPr="00891C51">
        <w:t xml:space="preserve"> profiles that remedy the identified deficiencies in the FDIS profiles and provide for the specification of an internal location.</w:t>
      </w:r>
    </w:p>
    <w:p w:rsidR="00305ACE" w:rsidRPr="00891C51" w:rsidRDefault="00305ACE" w:rsidP="00F60012">
      <w:pPr>
        <w:pStyle w:val="ListParagraph"/>
        <w:numPr>
          <w:ilvl w:val="0"/>
          <w:numId w:val="31"/>
        </w:numPr>
      </w:pPr>
      <w:r w:rsidRPr="00891C51">
        <w:t>EPRI-created "GetWorkRequests", "GetMaintenanceOrders" and "GetServiceOrders" profiles to be used to specify the "query parameters" when the "get" verb is used.  These profiles follow the same conventions used in other IEC 61968-series standards (for example IEC 61968 Part 9 for Meter Reading and Control).</w:t>
      </w:r>
    </w:p>
    <w:p w:rsidR="00AE20E3" w:rsidRPr="00891C51" w:rsidRDefault="00AE20E3" w:rsidP="00814ED2"/>
    <w:p w:rsidR="00AE20E3" w:rsidRDefault="00AE20E3" w:rsidP="00814ED2">
      <w:r w:rsidRPr="00891C51">
        <w:t>The EPRI-generated</w:t>
      </w:r>
      <w:r w:rsidR="00F60012">
        <w:t xml:space="preserve">, </w:t>
      </w:r>
      <w:r w:rsidRPr="00891C51">
        <w:t>revised and new Part 6 profiles have been discussed in detail with the IEC 61968 Part 6 team and the IEC CIM Model Manager for the IEC 61968 package within the CIM. All parties have acknowledged the aforementioned limitations in the FDIS profile set</w:t>
      </w:r>
      <w:r w:rsidR="00401978" w:rsidRPr="00891C51">
        <w:t>. I</w:t>
      </w:r>
      <w:r w:rsidRPr="00891C51">
        <w:t xml:space="preserve">t is EPRI's intent to share the EPRI-generated revised and new Part 6 profiles with the IEC, with the expectation that a future edition of IEC 61968 Part 6 will contain profiles much closer to the EPRI-generated set than to those in the FDIS.  It is for this reason that the decision was made to </w:t>
      </w:r>
      <w:r w:rsidRPr="00891C51">
        <w:lastRenderedPageBreak/>
        <w:t xml:space="preserve">base the testing to be performed </w:t>
      </w:r>
      <w:r w:rsidR="00F60012">
        <w:t>with</w:t>
      </w:r>
      <w:r w:rsidRPr="00891C51">
        <w:t xml:space="preserve"> this Test Script document using the EPRI-generated profiles in place of and in addition to th</w:t>
      </w:r>
      <w:r w:rsidR="00401978" w:rsidRPr="00891C51">
        <w:t>e profiles in the</w:t>
      </w:r>
      <w:r w:rsidRPr="00891C51">
        <w:t xml:space="preserve"> FDIS.</w:t>
      </w:r>
    </w:p>
    <w:p w:rsidR="005B2F7F" w:rsidRDefault="005B2F7F" w:rsidP="00814ED2"/>
    <w:p w:rsidR="005B2F7F" w:rsidRDefault="005B2F7F" w:rsidP="005B2F7F">
      <w:pPr>
        <w:pStyle w:val="Heading2"/>
      </w:pPr>
      <w:bookmarkStart w:id="5" w:name="_Toc426121876"/>
      <w:r w:rsidRPr="0060040A">
        <w:t>Supplemental Resource</w:t>
      </w:r>
      <w:r>
        <w:t>s</w:t>
      </w:r>
      <w:r w:rsidRPr="0060040A">
        <w:t xml:space="preserve"> File</w:t>
      </w:r>
      <w:bookmarkEnd w:id="5"/>
    </w:p>
    <w:p w:rsidR="005B2F7F" w:rsidRDefault="005B2F7F" w:rsidP="005B2F7F">
      <w:pPr>
        <w:pStyle w:val="BodyText"/>
      </w:pPr>
      <w:r>
        <w:t xml:space="preserve">A supplemental Resources zip file is available from EPRI to support this Test Script document.  This zip file contains XSDs, XSD Templates, WSDLs, WSDL Templates and other supporting files. A full description of the contents of this zip file can be found in Annex B of this document. </w:t>
      </w:r>
    </w:p>
    <w:p w:rsidR="005B2F7F" w:rsidRPr="0060040A" w:rsidRDefault="005B2F7F" w:rsidP="005B2F7F">
      <w:pPr>
        <w:pStyle w:val="BodyText"/>
      </w:pPr>
      <w:r>
        <w:t xml:space="preserve">In addition, there are various references within this document to specific locations with in the zip file. </w:t>
      </w:r>
    </w:p>
    <w:p w:rsidR="00486155" w:rsidRDefault="00486155"/>
    <w:p w:rsidR="00486155" w:rsidRDefault="00486155"/>
    <w:p w:rsidR="00486155" w:rsidRDefault="00486155"/>
    <w:p w:rsidR="005B2F7F" w:rsidRDefault="005B2F7F">
      <w:pPr>
        <w:rPr>
          <w:b/>
        </w:rPr>
      </w:pPr>
    </w:p>
    <w:p w:rsidR="00891C51" w:rsidRPr="00191DD2" w:rsidRDefault="00891C51" w:rsidP="00891C51">
      <w:pPr>
        <w:pStyle w:val="SectionHeading"/>
        <w:rPr>
          <w:rFonts w:ascii="Times New Roman" w:hAnsi="Times New Roman" w:cs="Times New Roman"/>
          <w:color w:val="auto"/>
        </w:rPr>
      </w:pPr>
      <w:r w:rsidRPr="00191DD2">
        <w:rPr>
          <w:rFonts w:ascii="Times New Roman" w:hAnsi="Times New Roman" w:cs="Times New Roman"/>
          <w:color w:val="auto"/>
        </w:rPr>
        <w:t>Third Party Intellectual Property</w:t>
      </w:r>
    </w:p>
    <w:p w:rsidR="00891C51" w:rsidRPr="00191DD2" w:rsidRDefault="00891C51" w:rsidP="00891C51">
      <w:pPr>
        <w:pStyle w:val="SectionHeading"/>
        <w:rPr>
          <w:rFonts w:ascii="Times New Roman" w:hAnsi="Times New Roman" w:cs="Times New Roman"/>
          <w:b w:val="0"/>
          <w:color w:val="auto"/>
        </w:rPr>
      </w:pPr>
      <w:r w:rsidRPr="00191DD2">
        <w:rPr>
          <w:rFonts w:ascii="Times New Roman" w:hAnsi="Times New Roman" w:cs="Times New Roman"/>
          <w:b w:val="0"/>
          <w:color w:val="auto"/>
        </w:rPr>
        <w:t xml:space="preserve">The Common Information Model is a set of International Electrotechnical Committee (IEC) standards (standards are the IP of IEC, the model is Open Source) represented in Unified Modeling Language. As a member of the IEC, EPRI has access to all CIM artifacts for software development. </w:t>
      </w:r>
    </w:p>
    <w:p w:rsidR="00536B3B" w:rsidRDefault="00536B3B" w:rsidP="00536B3B">
      <w:pPr>
        <w:rPr>
          <w:color w:val="141413"/>
        </w:rPr>
      </w:pPr>
    </w:p>
    <w:p w:rsidR="005B2F7F" w:rsidRDefault="005B2F7F">
      <w:pPr>
        <w:rPr>
          <w:b/>
        </w:rPr>
      </w:pPr>
      <w:r>
        <w:br w:type="page"/>
      </w:r>
    </w:p>
    <w:p w:rsidR="0000699B" w:rsidRDefault="0000699B" w:rsidP="0000699B">
      <w:pPr>
        <w:pStyle w:val="Heading1"/>
      </w:pPr>
      <w:bookmarkStart w:id="6" w:name="_Toc426121877"/>
      <w:r>
        <w:lastRenderedPageBreak/>
        <w:t>Background Information</w:t>
      </w:r>
      <w:bookmarkEnd w:id="6"/>
    </w:p>
    <w:p w:rsidR="0000699B" w:rsidRDefault="0000699B" w:rsidP="00536B3B">
      <w:pPr>
        <w:rPr>
          <w:color w:val="141413"/>
        </w:rPr>
      </w:pPr>
    </w:p>
    <w:p w:rsidR="0000699B" w:rsidRPr="00A0723D" w:rsidRDefault="00D25636" w:rsidP="0000699B">
      <w:pPr>
        <w:pStyle w:val="Heading2"/>
      </w:pPr>
      <w:bookmarkStart w:id="7" w:name="_Toc426121878"/>
      <w:r>
        <w:t>D</w:t>
      </w:r>
      <w:r w:rsidR="0000699B">
        <w:t>efinitions and Acronyms</w:t>
      </w:r>
      <w:bookmarkEnd w:id="7"/>
    </w:p>
    <w:p w:rsidR="0000699B" w:rsidRDefault="0000699B" w:rsidP="00536B3B">
      <w:pPr>
        <w:rPr>
          <w:color w:val="141413"/>
        </w:rPr>
      </w:pP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7333"/>
      </w:tblGrid>
      <w:tr w:rsidR="0000699B" w:rsidRPr="00CA3562" w:rsidTr="0000699B">
        <w:trPr>
          <w:cantSplit/>
          <w:trHeight w:val="262"/>
          <w:tblHeader/>
        </w:trPr>
        <w:tc>
          <w:tcPr>
            <w:tcW w:w="1710" w:type="dxa"/>
            <w:shd w:val="clear" w:color="auto" w:fill="C0C0C0"/>
            <w:tcMar>
              <w:top w:w="43" w:type="dxa"/>
              <w:left w:w="115" w:type="dxa"/>
              <w:bottom w:w="43" w:type="dxa"/>
              <w:right w:w="115" w:type="dxa"/>
            </w:tcMar>
            <w:vAlign w:val="center"/>
          </w:tcPr>
          <w:p w:rsidR="0000699B" w:rsidRPr="00CA3562" w:rsidRDefault="0000699B" w:rsidP="0000699B">
            <w:pPr>
              <w:pStyle w:val="EATableHeading"/>
              <w:rPr>
                <w:rFonts w:ascii="Times New Roman" w:hAnsi="Times New Roman"/>
              </w:rPr>
            </w:pPr>
            <w:r w:rsidRPr="00CA3562">
              <w:rPr>
                <w:rFonts w:ascii="Times New Roman" w:hAnsi="Times New Roman"/>
              </w:rPr>
              <w:t>Term</w:t>
            </w:r>
          </w:p>
        </w:tc>
        <w:tc>
          <w:tcPr>
            <w:tcW w:w="7333" w:type="dxa"/>
            <w:shd w:val="clear" w:color="auto" w:fill="C0C0C0"/>
            <w:tcMar>
              <w:top w:w="43" w:type="dxa"/>
              <w:left w:w="115" w:type="dxa"/>
              <w:bottom w:w="43" w:type="dxa"/>
              <w:right w:w="115" w:type="dxa"/>
            </w:tcMar>
            <w:vAlign w:val="center"/>
          </w:tcPr>
          <w:p w:rsidR="0000699B" w:rsidRPr="00CA3562" w:rsidRDefault="0000699B" w:rsidP="0000699B">
            <w:pPr>
              <w:pStyle w:val="EATableHeading"/>
              <w:rPr>
                <w:rFonts w:ascii="Times New Roman" w:hAnsi="Times New Roman"/>
              </w:rPr>
            </w:pPr>
            <w:r w:rsidRPr="00CA3562">
              <w:rPr>
                <w:rFonts w:ascii="Times New Roman" w:hAnsi="Times New Roman"/>
              </w:rPr>
              <w:t>Definition or Explanation</w:t>
            </w:r>
          </w:p>
        </w:tc>
      </w:tr>
      <w:tr w:rsidR="0000699B" w:rsidRPr="00CA3562" w:rsidTr="0000699B">
        <w:trPr>
          <w:cantSplit/>
          <w:trHeight w:val="489"/>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Advanced Metering Infrastructure (AMI)</w:t>
            </w:r>
          </w:p>
        </w:tc>
        <w:tc>
          <w:tcPr>
            <w:tcW w:w="7333"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Communications hardware and software and associated system and data management software that creates a network between advanced meters and utility business systems which allows collection and distribution of information to customers and other parties such as competitive retail suppliers, in addition to the utility itself</w:t>
            </w:r>
          </w:p>
        </w:tc>
      </w:tr>
      <w:tr w:rsidR="0000699B" w:rsidRPr="00CA3562" w:rsidTr="0000699B">
        <w:trPr>
          <w:cantSplit/>
          <w:trHeight w:val="317"/>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AMI System</w:t>
            </w:r>
          </w:p>
        </w:tc>
        <w:tc>
          <w:tcPr>
            <w:tcW w:w="7333"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 xml:space="preserve">A Metering System (as defined elsewhere in this table) that involves the use of Advanced Metering Infrastructure </w:t>
            </w:r>
          </w:p>
        </w:tc>
      </w:tr>
      <w:tr w:rsidR="0000699B" w:rsidRPr="00CA3562" w:rsidTr="0000699B">
        <w:trPr>
          <w:cantSplit/>
          <w:trHeight w:val="119"/>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Back Office System</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 xml:space="preserve">For purposes of this Guideline document, a Back Office System is an Enterprise System other than a Head End System. </w:t>
            </w:r>
            <w:r w:rsidRPr="00CA3562">
              <w:rPr>
                <w:rFonts w:ascii="Times New Roman" w:hAnsi="Times New Roman"/>
                <w:i/>
              </w:rPr>
              <w:t>(See also Enterprise System.)</w:t>
            </w:r>
          </w:p>
        </w:tc>
      </w:tr>
      <w:tr w:rsidR="0000699B" w:rsidRPr="00CA3562" w:rsidTr="0000699B">
        <w:trPr>
          <w:cantSplit/>
          <w:trHeight w:val="119"/>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CIM</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Common Information Model; Standard developed by the electric power industry that has been officially adopted by the International Electrotechnical Commission (IEC) and that aims to allow application software to exchange information about the configuration and status of an electrical network. The CIM and associated standards also provide limited support for gas and water commodities and networks.</w:t>
            </w:r>
          </w:p>
        </w:tc>
      </w:tr>
      <w:tr w:rsidR="0000699B" w:rsidRPr="00CA3562" w:rsidTr="0000699B">
        <w:trPr>
          <w:cantSplit/>
          <w:trHeight w:val="119"/>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CIM-compliant</w:t>
            </w:r>
          </w:p>
        </w:tc>
        <w:tc>
          <w:tcPr>
            <w:tcW w:w="7333" w:type="dxa"/>
            <w:tcMar>
              <w:top w:w="86" w:type="dxa"/>
              <w:left w:w="86" w:type="dxa"/>
              <w:bottom w:w="86" w:type="dxa"/>
              <w:right w:w="86" w:type="dxa"/>
            </w:tcMar>
            <w:vAlign w:val="center"/>
          </w:tcPr>
          <w:p w:rsidR="0000699B" w:rsidRPr="00CA3562" w:rsidRDefault="0000699B" w:rsidP="00D25636">
            <w:pPr>
              <w:pStyle w:val="EATableEntry"/>
              <w:rPr>
                <w:rFonts w:ascii="Times New Roman" w:hAnsi="Times New Roman"/>
              </w:rPr>
            </w:pPr>
            <w:r w:rsidRPr="00CA3562">
              <w:rPr>
                <w:rFonts w:ascii="Times New Roman" w:hAnsi="Times New Roman"/>
              </w:rPr>
              <w:t xml:space="preserve">A term signifying compliance with the IEC Common Information Model. For purposes of this </w:t>
            </w:r>
            <w:r w:rsidR="00D25636" w:rsidRPr="00CA3562">
              <w:rPr>
                <w:rFonts w:ascii="Times New Roman" w:hAnsi="Times New Roman"/>
              </w:rPr>
              <w:t>Test Script</w:t>
            </w:r>
            <w:r w:rsidRPr="00CA3562">
              <w:rPr>
                <w:rFonts w:ascii="Times New Roman" w:hAnsi="Times New Roman"/>
              </w:rPr>
              <w:t>, CIM-compliant also signifies</w:t>
            </w:r>
            <w:r w:rsidR="00D25636" w:rsidRPr="00CA3562">
              <w:rPr>
                <w:rFonts w:ascii="Times New Roman" w:hAnsi="Times New Roman"/>
              </w:rPr>
              <w:t xml:space="preserve"> compliance with the IEC 61968-6 and 61968-100</w:t>
            </w:r>
            <w:r w:rsidRPr="00CA3562">
              <w:rPr>
                <w:rFonts w:ascii="Times New Roman" w:hAnsi="Times New Roman"/>
              </w:rPr>
              <w:t xml:space="preserve"> Standard</w:t>
            </w:r>
            <w:r w:rsidR="00D25636" w:rsidRPr="00CA3562">
              <w:rPr>
                <w:rFonts w:ascii="Times New Roman" w:hAnsi="Times New Roman"/>
              </w:rPr>
              <w:t>s</w:t>
            </w:r>
            <w:r w:rsidRPr="00CA3562">
              <w:rPr>
                <w:rFonts w:ascii="Times New Roman" w:hAnsi="Times New Roman"/>
              </w:rPr>
              <w:t>.</w:t>
            </w:r>
          </w:p>
        </w:tc>
      </w:tr>
      <w:tr w:rsidR="00E94844" w:rsidRPr="00CA3562" w:rsidTr="0000699B">
        <w:trPr>
          <w:cantSplit/>
          <w:trHeight w:val="313"/>
        </w:trPr>
        <w:tc>
          <w:tcPr>
            <w:tcW w:w="1710" w:type="dxa"/>
            <w:tcMar>
              <w:top w:w="86" w:type="dxa"/>
              <w:left w:w="86" w:type="dxa"/>
              <w:bottom w:w="86" w:type="dxa"/>
              <w:right w:w="86" w:type="dxa"/>
            </w:tcMar>
            <w:vAlign w:val="center"/>
          </w:tcPr>
          <w:p w:rsidR="00E94844" w:rsidRPr="00CA3562" w:rsidRDefault="00E94844" w:rsidP="0000699B">
            <w:pPr>
              <w:pStyle w:val="EATableEntry"/>
              <w:rPr>
                <w:rFonts w:ascii="Times New Roman" w:hAnsi="Times New Roman"/>
              </w:rPr>
            </w:pPr>
            <w:r w:rsidRPr="00CA3562">
              <w:rPr>
                <w:rFonts w:ascii="Times New Roman" w:hAnsi="Times New Roman"/>
              </w:rPr>
              <w:t>CIS</w:t>
            </w:r>
          </w:p>
        </w:tc>
        <w:tc>
          <w:tcPr>
            <w:tcW w:w="7333" w:type="dxa"/>
            <w:tcMar>
              <w:top w:w="86" w:type="dxa"/>
              <w:left w:w="86" w:type="dxa"/>
              <w:bottom w:w="86" w:type="dxa"/>
              <w:right w:w="86" w:type="dxa"/>
            </w:tcMar>
            <w:vAlign w:val="center"/>
          </w:tcPr>
          <w:p w:rsidR="00E94844" w:rsidRPr="00CA3562" w:rsidRDefault="00E94844" w:rsidP="0000699B">
            <w:pPr>
              <w:pStyle w:val="EATableEntry"/>
              <w:rPr>
                <w:rFonts w:ascii="Times New Roman" w:hAnsi="Times New Roman"/>
              </w:rPr>
            </w:pPr>
            <w:r w:rsidRPr="00CA3562">
              <w:rPr>
                <w:rFonts w:ascii="Times New Roman" w:hAnsi="Times New Roman"/>
              </w:rPr>
              <w:t>Customer Information System</w:t>
            </w:r>
          </w:p>
        </w:tc>
      </w:tr>
      <w:tr w:rsidR="0000699B" w:rsidRPr="00CA3562" w:rsidTr="0000699B">
        <w:trPr>
          <w:cantSplit/>
          <w:trHeight w:val="313"/>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Customer</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Person or organisation receiving services from a Service Supplier.</w:t>
            </w:r>
          </w:p>
        </w:tc>
      </w:tr>
      <w:tr w:rsidR="0000699B" w:rsidRPr="00CA3562" w:rsidTr="0000699B">
        <w:trPr>
          <w:cantSplit/>
          <w:trHeight w:val="313"/>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Customer Account</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Assignment of a group of products and services purchased by the Customer through a Customer Agreement, used as a mechanism for customer billing and payment. It contains common information from the various types of Customer Agreements to create billings (invoices) for a Customer and to receive payment.</w:t>
            </w:r>
          </w:p>
        </w:tc>
      </w:tr>
      <w:tr w:rsidR="0000699B" w:rsidRPr="00CA3562" w:rsidTr="0000699B">
        <w:trPr>
          <w:cantSplit/>
          <w:trHeight w:val="313"/>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Customer Agreement</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Agreement between a Customer and a Service Supplier to pay for service at a specific Service Location. It records certain billing information about the type of service provided at the Service Location and is used during charge creation to characterize the type of service.</w:t>
            </w:r>
          </w:p>
        </w:tc>
      </w:tr>
      <w:tr w:rsidR="0000699B" w:rsidRPr="00CA3562" w:rsidTr="0000699B">
        <w:trPr>
          <w:cantSplit/>
          <w:trHeight w:val="1182"/>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Enterprise System</w:t>
            </w:r>
          </w:p>
        </w:tc>
        <w:tc>
          <w:tcPr>
            <w:tcW w:w="7333" w:type="dxa"/>
            <w:tcMar>
              <w:top w:w="86" w:type="dxa"/>
              <w:left w:w="86" w:type="dxa"/>
              <w:bottom w:w="86" w:type="dxa"/>
              <w:right w:w="86" w:type="dxa"/>
            </w:tcMar>
          </w:tcPr>
          <w:p w:rsidR="0000699B" w:rsidRPr="00CA3562" w:rsidRDefault="0000699B" w:rsidP="00E94844">
            <w:pPr>
              <w:pStyle w:val="EATableEntry"/>
              <w:rPr>
                <w:rFonts w:ascii="Times New Roman" w:hAnsi="Times New Roman"/>
                <w:color w:val="000000"/>
              </w:rPr>
            </w:pPr>
            <w:r w:rsidRPr="00CA3562">
              <w:rPr>
                <w:rFonts w:ascii="Times New Roman" w:hAnsi="Times New Roman"/>
                <w:color w:val="000000"/>
              </w:rPr>
              <w:t xml:space="preserve">A system in the utility enterprise </w:t>
            </w:r>
            <w:r w:rsidR="00E94844" w:rsidRPr="00CA3562">
              <w:rPr>
                <w:rFonts w:ascii="Times New Roman" w:hAnsi="Times New Roman"/>
                <w:color w:val="000000"/>
              </w:rPr>
              <w:t xml:space="preserve">dedicated to the support of one or more business functions. </w:t>
            </w:r>
            <w:r w:rsidRPr="00CA3562">
              <w:rPr>
                <w:rFonts w:ascii="Times New Roman" w:hAnsi="Times New Roman"/>
                <w:color w:val="000000"/>
              </w:rPr>
              <w:t xml:space="preserve">Examples include, but are not limited to, </w:t>
            </w:r>
            <w:r w:rsidR="00E94844" w:rsidRPr="00CA3562">
              <w:rPr>
                <w:rFonts w:ascii="Times New Roman" w:hAnsi="Times New Roman"/>
                <w:color w:val="000000"/>
              </w:rPr>
              <w:t>work management systems, asset management systems, mobile work dispatching systems, m</w:t>
            </w:r>
            <w:r w:rsidRPr="00CA3562">
              <w:rPr>
                <w:rFonts w:ascii="Times New Roman" w:hAnsi="Times New Roman"/>
                <w:color w:val="000000"/>
              </w:rPr>
              <w:t>etering Systems</w:t>
            </w:r>
            <w:r w:rsidR="00E94844" w:rsidRPr="00CA3562">
              <w:rPr>
                <w:rFonts w:ascii="Times New Roman" w:hAnsi="Times New Roman"/>
                <w:color w:val="000000"/>
              </w:rPr>
              <w:t xml:space="preserve"> and outage management systems.</w:t>
            </w:r>
          </w:p>
        </w:tc>
      </w:tr>
      <w:tr w:rsidR="0000699B" w:rsidRPr="00CA3562" w:rsidTr="0000699B">
        <w:trPr>
          <w:cantSplit/>
          <w:trHeight w:val="313"/>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IEC</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color w:val="000000"/>
              </w:rPr>
            </w:pPr>
            <w:r w:rsidRPr="00CA3562">
              <w:rPr>
                <w:rFonts w:ascii="Times New Roman" w:hAnsi="Times New Roman"/>
                <w:color w:val="000000"/>
              </w:rPr>
              <w:t>International Electrotechnical Commission</w:t>
            </w:r>
          </w:p>
        </w:tc>
      </w:tr>
      <w:tr w:rsidR="0000699B" w:rsidRPr="00CA3562" w:rsidTr="0000699B">
        <w:trPr>
          <w:cantSplit/>
          <w:trHeight w:val="313"/>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lastRenderedPageBreak/>
              <w:t>JMS</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color w:val="000000"/>
              </w:rPr>
              <w:t>Java Message Service is a messaging standard that allows application components based on the Java 2 Platform, Enterprise Edition to create, send, receive, and read messages.</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Meter</w:t>
            </w:r>
          </w:p>
        </w:tc>
        <w:tc>
          <w:tcPr>
            <w:tcW w:w="7333" w:type="dxa"/>
            <w:tcMar>
              <w:top w:w="86" w:type="dxa"/>
              <w:left w:w="86" w:type="dxa"/>
              <w:bottom w:w="86" w:type="dxa"/>
              <w:right w:w="86" w:type="dxa"/>
            </w:tcMar>
          </w:tcPr>
          <w:p w:rsidR="0000699B" w:rsidRPr="00CA3562" w:rsidRDefault="0000699B" w:rsidP="0000699B">
            <w:pPr>
              <w:rPr>
                <w:sz w:val="20"/>
              </w:rPr>
            </w:pPr>
            <w:r w:rsidRPr="00CA3562">
              <w:rPr>
                <w:sz w:val="20"/>
              </w:rPr>
              <w:t>Physical asset that performs the metering role of the Usage Point. Used for measuring consumption and detection of events.</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Meter Exchange</w:t>
            </w:r>
          </w:p>
        </w:tc>
        <w:tc>
          <w:tcPr>
            <w:tcW w:w="7333" w:type="dxa"/>
            <w:tcMar>
              <w:top w:w="86" w:type="dxa"/>
              <w:left w:w="86" w:type="dxa"/>
              <w:bottom w:w="86" w:type="dxa"/>
              <w:right w:w="86" w:type="dxa"/>
            </w:tcMar>
          </w:tcPr>
          <w:p w:rsidR="0000699B" w:rsidRPr="00CA3562" w:rsidRDefault="0000699B" w:rsidP="0000699B">
            <w:pPr>
              <w:rPr>
                <w:sz w:val="20"/>
              </w:rPr>
            </w:pPr>
            <w:r w:rsidRPr="00CA3562">
              <w:rPr>
                <w:sz w:val="20"/>
              </w:rPr>
              <w:t>A business operation that involves the removal of one Meter and the installation of another meter at a Usage Point.</w:t>
            </w:r>
          </w:p>
        </w:tc>
      </w:tr>
      <w:tr w:rsidR="00B532CC" w:rsidRPr="00CA3562" w:rsidTr="00B1647B">
        <w:trPr>
          <w:cantSplit/>
        </w:trPr>
        <w:tc>
          <w:tcPr>
            <w:tcW w:w="1710" w:type="dxa"/>
            <w:tcMar>
              <w:top w:w="86" w:type="dxa"/>
              <w:left w:w="86" w:type="dxa"/>
              <w:bottom w:w="86" w:type="dxa"/>
              <w:right w:w="86" w:type="dxa"/>
            </w:tcMar>
            <w:vAlign w:val="center"/>
          </w:tcPr>
          <w:p w:rsidR="00B532CC" w:rsidRPr="00CA3562" w:rsidRDefault="00B532CC" w:rsidP="00B1647B">
            <w:pPr>
              <w:pStyle w:val="EATableEntry"/>
              <w:rPr>
                <w:rFonts w:ascii="Times New Roman" w:hAnsi="Times New Roman"/>
              </w:rPr>
            </w:pPr>
            <w:r w:rsidRPr="00CA3562">
              <w:rPr>
                <w:rFonts w:ascii="Times New Roman" w:hAnsi="Times New Roman"/>
              </w:rPr>
              <w:t>OperationSet</w:t>
            </w:r>
          </w:p>
        </w:tc>
        <w:tc>
          <w:tcPr>
            <w:tcW w:w="7333" w:type="dxa"/>
            <w:tcMar>
              <w:top w:w="86" w:type="dxa"/>
              <w:left w:w="86" w:type="dxa"/>
              <w:bottom w:w="86" w:type="dxa"/>
              <w:right w:w="86" w:type="dxa"/>
            </w:tcMar>
            <w:vAlign w:val="center"/>
          </w:tcPr>
          <w:p w:rsidR="00B532CC" w:rsidRPr="00CA3562" w:rsidRDefault="00B532CC" w:rsidP="00193561">
            <w:pPr>
              <w:rPr>
                <w:sz w:val="20"/>
              </w:rPr>
            </w:pPr>
            <w:r w:rsidRPr="00CA3562">
              <w:rPr>
                <w:sz w:val="20"/>
              </w:rPr>
              <w:t xml:space="preserve">A special construct used with the payload of a CIM-Compliant message to request execution of multiple CIM-based transactions in a single request or to handle special transactions that call for deletion of attributes or instances of associated classes. </w:t>
            </w:r>
            <w:r w:rsidR="00193561" w:rsidRPr="00CA3562">
              <w:rPr>
                <w:sz w:val="20"/>
              </w:rPr>
              <w:t>Can a</w:t>
            </w:r>
            <w:r w:rsidRPr="00CA3562">
              <w:rPr>
                <w:sz w:val="20"/>
              </w:rPr>
              <w:t>lso used to report the results of  OperationSet requests.</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Service Category</w:t>
            </w:r>
          </w:p>
        </w:tc>
        <w:tc>
          <w:tcPr>
            <w:tcW w:w="7333" w:type="dxa"/>
            <w:tcMar>
              <w:top w:w="86" w:type="dxa"/>
              <w:left w:w="86" w:type="dxa"/>
              <w:bottom w:w="86" w:type="dxa"/>
              <w:right w:w="86" w:type="dxa"/>
            </w:tcMar>
          </w:tcPr>
          <w:p w:rsidR="0000699B" w:rsidRPr="00CA3562" w:rsidRDefault="0000699B" w:rsidP="0000699B">
            <w:pPr>
              <w:rPr>
                <w:sz w:val="20"/>
              </w:rPr>
            </w:pPr>
            <w:r w:rsidRPr="00CA3562">
              <w:rPr>
                <w:sz w:val="20"/>
              </w:rPr>
              <w:t>Category of service provided to the Customer (e.g., electricity, gas, water, etc.)</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Service Supplier</w:t>
            </w:r>
          </w:p>
        </w:tc>
        <w:tc>
          <w:tcPr>
            <w:tcW w:w="7333" w:type="dxa"/>
            <w:tcMar>
              <w:top w:w="86" w:type="dxa"/>
              <w:left w:w="86" w:type="dxa"/>
              <w:bottom w:w="86" w:type="dxa"/>
              <w:right w:w="86" w:type="dxa"/>
            </w:tcMar>
          </w:tcPr>
          <w:p w:rsidR="0000699B" w:rsidRPr="00CA3562" w:rsidRDefault="0000699B" w:rsidP="0000699B">
            <w:pPr>
              <w:rPr>
                <w:sz w:val="20"/>
              </w:rPr>
            </w:pPr>
            <w:r w:rsidRPr="00CA3562">
              <w:rPr>
                <w:sz w:val="20"/>
              </w:rPr>
              <w:t>Organisation that provides services to Customers (e.g., a distribution utility or a retailer).</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SOAP</w:t>
            </w:r>
          </w:p>
        </w:tc>
        <w:tc>
          <w:tcPr>
            <w:tcW w:w="7333" w:type="dxa"/>
            <w:tcMar>
              <w:top w:w="86" w:type="dxa"/>
              <w:left w:w="86" w:type="dxa"/>
              <w:bottom w:w="86" w:type="dxa"/>
              <w:right w:w="86" w:type="dxa"/>
            </w:tcMar>
          </w:tcPr>
          <w:p w:rsidR="0000699B" w:rsidRPr="00CA3562" w:rsidRDefault="0000699B" w:rsidP="0000699B">
            <w:pPr>
              <w:rPr>
                <w:sz w:val="20"/>
              </w:rPr>
            </w:pPr>
            <w:r w:rsidRPr="00CA3562">
              <w:rPr>
                <w:sz w:val="20"/>
              </w:rPr>
              <w:t>Simple Object Access Protocol</w:t>
            </w:r>
          </w:p>
        </w:tc>
      </w:tr>
      <w:tr w:rsidR="0000699B" w:rsidRPr="00CA3562" w:rsidTr="0000699B">
        <w:trPr>
          <w:cantSplit/>
        </w:trPr>
        <w:tc>
          <w:tcPr>
            <w:tcW w:w="1710" w:type="dxa"/>
            <w:tcMar>
              <w:top w:w="86" w:type="dxa"/>
              <w:left w:w="86" w:type="dxa"/>
              <w:bottom w:w="86" w:type="dxa"/>
              <w:right w:w="86" w:type="dxa"/>
            </w:tcMar>
          </w:tcPr>
          <w:p w:rsidR="0000699B" w:rsidRPr="00CA3562" w:rsidRDefault="0000699B" w:rsidP="0000699B">
            <w:pPr>
              <w:pStyle w:val="EATableEntry"/>
              <w:rPr>
                <w:rFonts w:ascii="Times New Roman" w:hAnsi="Times New Roman"/>
              </w:rPr>
            </w:pPr>
            <w:r w:rsidRPr="00CA3562">
              <w:rPr>
                <w:rFonts w:ascii="Times New Roman" w:hAnsi="Times New Roman"/>
              </w:rPr>
              <w:t>Usage Point</w:t>
            </w:r>
          </w:p>
        </w:tc>
        <w:tc>
          <w:tcPr>
            <w:tcW w:w="7333" w:type="dxa"/>
            <w:tcMar>
              <w:top w:w="86" w:type="dxa"/>
              <w:left w:w="86" w:type="dxa"/>
              <w:bottom w:w="86" w:type="dxa"/>
              <w:right w:w="86" w:type="dxa"/>
            </w:tcMar>
          </w:tcPr>
          <w:p w:rsidR="0000699B" w:rsidRPr="00CA3562" w:rsidRDefault="0000699B" w:rsidP="0000699B">
            <w:pPr>
              <w:rPr>
                <w:i/>
                <w:sz w:val="20"/>
              </w:rPr>
            </w:pPr>
            <w:r w:rsidRPr="00CA3562">
              <w:rPr>
                <w:sz w:val="20"/>
              </w:rPr>
              <w:t>Logical or physical point in the network to which readings or events may be attributed. Used at the place where a physical or virtual meter may be located; however, it is not required that a meter be present. (See also Service Delivery Point.)</w:t>
            </w:r>
          </w:p>
        </w:tc>
      </w:tr>
      <w:tr w:rsidR="0000699B" w:rsidRPr="00CA3562" w:rsidTr="0000699B">
        <w:trPr>
          <w:cantSplit/>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Usage Point Location</w:t>
            </w:r>
          </w:p>
        </w:tc>
        <w:tc>
          <w:tcPr>
            <w:tcW w:w="7333" w:type="dxa"/>
            <w:tcMar>
              <w:top w:w="86" w:type="dxa"/>
              <w:left w:w="86" w:type="dxa"/>
              <w:bottom w:w="86" w:type="dxa"/>
              <w:right w:w="86" w:type="dxa"/>
            </w:tcMar>
            <w:vAlign w:val="center"/>
          </w:tcPr>
          <w:p w:rsidR="0000699B" w:rsidRPr="00CA3562" w:rsidRDefault="0000699B" w:rsidP="0000699B">
            <w:pPr>
              <w:rPr>
                <w:sz w:val="20"/>
              </w:rPr>
            </w:pPr>
            <w:r w:rsidRPr="00CA3562">
              <w:rPr>
                <w:sz w:val="20"/>
              </w:rPr>
              <w:t>The location of an individual Usage Point.</w:t>
            </w:r>
          </w:p>
        </w:tc>
      </w:tr>
      <w:tr w:rsidR="00E94844" w:rsidRPr="00CA3562" w:rsidTr="00E94844">
        <w:trPr>
          <w:cantSplit/>
          <w:trHeight w:val="313"/>
        </w:trPr>
        <w:tc>
          <w:tcPr>
            <w:tcW w:w="1710" w:type="dxa"/>
            <w:tcMar>
              <w:top w:w="86" w:type="dxa"/>
              <w:left w:w="86" w:type="dxa"/>
              <w:bottom w:w="86" w:type="dxa"/>
              <w:right w:w="86" w:type="dxa"/>
            </w:tcMar>
          </w:tcPr>
          <w:p w:rsidR="00E94844" w:rsidRPr="00CA3562" w:rsidRDefault="00E94844" w:rsidP="00E94844">
            <w:pPr>
              <w:pStyle w:val="EATableEntry"/>
              <w:rPr>
                <w:rFonts w:ascii="Times New Roman" w:hAnsi="Times New Roman"/>
              </w:rPr>
            </w:pPr>
            <w:r w:rsidRPr="00CA3562">
              <w:rPr>
                <w:rFonts w:ascii="Times New Roman" w:hAnsi="Times New Roman"/>
              </w:rPr>
              <w:t>UUID</w:t>
            </w:r>
          </w:p>
          <w:p w:rsidR="00E94844" w:rsidRPr="00CA3562" w:rsidRDefault="00E94844" w:rsidP="00E94844">
            <w:pPr>
              <w:jc w:val="center"/>
              <w:rPr>
                <w:sz w:val="20"/>
              </w:rPr>
            </w:pPr>
          </w:p>
        </w:tc>
        <w:tc>
          <w:tcPr>
            <w:tcW w:w="7333" w:type="dxa"/>
            <w:tcMar>
              <w:top w:w="86" w:type="dxa"/>
              <w:left w:w="86" w:type="dxa"/>
              <w:bottom w:w="86" w:type="dxa"/>
              <w:right w:w="86" w:type="dxa"/>
            </w:tcMar>
          </w:tcPr>
          <w:p w:rsidR="00E94844" w:rsidRPr="00CA3562" w:rsidRDefault="00E94844" w:rsidP="00E94844">
            <w:pPr>
              <w:pStyle w:val="EATableEntry"/>
              <w:rPr>
                <w:rFonts w:ascii="Times New Roman" w:hAnsi="Times New Roman"/>
                <w:color w:val="000000"/>
              </w:rPr>
            </w:pPr>
            <w:r w:rsidRPr="00CA3562">
              <w:rPr>
                <w:rFonts w:ascii="Times New Roman" w:hAnsi="Times New Roman"/>
                <w:color w:val="000000"/>
              </w:rPr>
              <w:t>A globally unique identifier. A UUID is a unique reference number used as an identifier in computer software.</w:t>
            </w:r>
          </w:p>
          <w:p w:rsidR="00E94844" w:rsidRPr="00CA3562" w:rsidRDefault="00E94844" w:rsidP="00E94844">
            <w:pPr>
              <w:pStyle w:val="EATableEntry"/>
              <w:rPr>
                <w:rFonts w:ascii="Times New Roman" w:hAnsi="Times New Roman"/>
                <w:color w:val="000000"/>
              </w:rPr>
            </w:pPr>
          </w:p>
          <w:p w:rsidR="00E94844" w:rsidRPr="00CA3562" w:rsidRDefault="00E94844" w:rsidP="00E94844">
            <w:pPr>
              <w:pStyle w:val="EATableEntry"/>
              <w:rPr>
                <w:rFonts w:ascii="Times New Roman" w:hAnsi="Times New Roman"/>
                <w:color w:val="000000"/>
              </w:rPr>
            </w:pPr>
            <w:r w:rsidRPr="00CA3562">
              <w:rPr>
                <w:rFonts w:ascii="Times New Roman" w:hAnsi="Times New Roman"/>
                <w:color w:val="000000"/>
              </w:rPr>
              <w:t>The value of a GUID is represented as a 32-character hexadecimal string, such as {21EC2020-3AEA-1069-A2DD-08002B30309D}, and is usually stored as a 128-bit integer. The total number of unique keys is 2</w:t>
            </w:r>
            <w:r w:rsidRPr="00CA3562">
              <w:rPr>
                <w:rFonts w:ascii="Times New Roman" w:hAnsi="Times New Roman"/>
                <w:color w:val="000000"/>
                <w:vertAlign w:val="superscript"/>
              </w:rPr>
              <w:t>128</w:t>
            </w:r>
            <w:r w:rsidRPr="00CA3562">
              <w:rPr>
                <w:rFonts w:ascii="Times New Roman" w:hAnsi="Times New Roman"/>
                <w:color w:val="000000"/>
              </w:rPr>
              <w:t xml:space="preserve"> or 3.4×10</w:t>
            </w:r>
            <w:r w:rsidRPr="00CA3562">
              <w:rPr>
                <w:rFonts w:ascii="Times New Roman" w:hAnsi="Times New Roman"/>
                <w:color w:val="000000"/>
                <w:vertAlign w:val="superscript"/>
              </w:rPr>
              <w:t>38</w:t>
            </w:r>
            <w:r w:rsidRPr="00CA3562">
              <w:rPr>
                <w:rFonts w:ascii="Times New Roman" w:hAnsi="Times New Roman"/>
                <w:color w:val="000000"/>
              </w:rPr>
              <w:t>. This number is so large that the probability of the same number being generated randomly twice is negligible. Nevertheless, certain techniques have been developed to help ensure that GUID numbers are not duplicated.</w:t>
            </w:r>
          </w:p>
        </w:tc>
      </w:tr>
      <w:tr w:rsidR="0000699B" w:rsidRPr="00CA3562" w:rsidTr="0000699B">
        <w:trPr>
          <w:cantSplit/>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XML</w:t>
            </w:r>
          </w:p>
        </w:tc>
        <w:tc>
          <w:tcPr>
            <w:tcW w:w="7333" w:type="dxa"/>
            <w:tcMar>
              <w:top w:w="86" w:type="dxa"/>
              <w:left w:w="86" w:type="dxa"/>
              <w:bottom w:w="86" w:type="dxa"/>
              <w:right w:w="86" w:type="dxa"/>
            </w:tcMar>
            <w:vAlign w:val="center"/>
          </w:tcPr>
          <w:p w:rsidR="0000699B" w:rsidRPr="00CA3562" w:rsidRDefault="0000699B" w:rsidP="0000699B">
            <w:pPr>
              <w:rPr>
                <w:sz w:val="20"/>
              </w:rPr>
            </w:pPr>
            <w:r w:rsidRPr="00CA3562">
              <w:rPr>
                <w:sz w:val="20"/>
              </w:rPr>
              <w:t>eXtensible Markup Language, a method of organizing data so that individual data items are delimited by descriptive tags. (see http://www.w3.org/XML/)</w:t>
            </w:r>
          </w:p>
        </w:tc>
      </w:tr>
      <w:tr w:rsidR="0000699B" w:rsidRPr="00CA3562" w:rsidTr="0000699B">
        <w:trPr>
          <w:cantSplit/>
        </w:trPr>
        <w:tc>
          <w:tcPr>
            <w:tcW w:w="1710"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XSD</w:t>
            </w:r>
          </w:p>
        </w:tc>
        <w:tc>
          <w:tcPr>
            <w:tcW w:w="7333" w:type="dxa"/>
            <w:tcMar>
              <w:top w:w="86" w:type="dxa"/>
              <w:left w:w="86" w:type="dxa"/>
              <w:bottom w:w="86" w:type="dxa"/>
              <w:right w:w="86" w:type="dxa"/>
            </w:tcMar>
            <w:vAlign w:val="center"/>
          </w:tcPr>
          <w:p w:rsidR="0000699B" w:rsidRPr="00CA3562" w:rsidRDefault="0000699B" w:rsidP="0000699B">
            <w:pPr>
              <w:pStyle w:val="EATableEntry"/>
              <w:rPr>
                <w:rFonts w:ascii="Times New Roman" w:hAnsi="Times New Roman"/>
              </w:rPr>
            </w:pPr>
            <w:r w:rsidRPr="00CA3562">
              <w:rPr>
                <w:rFonts w:ascii="Times New Roman" w:hAnsi="Times New Roman"/>
              </w:rPr>
              <w:t>XML Schema Definition</w:t>
            </w:r>
          </w:p>
        </w:tc>
      </w:tr>
    </w:tbl>
    <w:p w:rsidR="0023582B" w:rsidRDefault="0023582B" w:rsidP="00C341E4">
      <w:pPr>
        <w:pStyle w:val="Heading2"/>
        <w:numPr>
          <w:ilvl w:val="0"/>
          <w:numId w:val="0"/>
        </w:numPr>
      </w:pPr>
    </w:p>
    <w:p w:rsidR="0023582B" w:rsidRDefault="0023582B" w:rsidP="0023582B">
      <w:pPr>
        <w:pStyle w:val="BodyText"/>
      </w:pPr>
      <w:r>
        <w:br w:type="page"/>
      </w:r>
    </w:p>
    <w:p w:rsidR="0000699B" w:rsidRDefault="0000699B" w:rsidP="00C341E4">
      <w:pPr>
        <w:pStyle w:val="Heading2"/>
        <w:numPr>
          <w:ilvl w:val="0"/>
          <w:numId w:val="0"/>
        </w:numPr>
      </w:pPr>
      <w:bookmarkStart w:id="8" w:name="_Toc426121879"/>
      <w:r>
        <w:lastRenderedPageBreak/>
        <w:t>Assumptions and Conventions</w:t>
      </w:r>
      <w:bookmarkEnd w:id="8"/>
    </w:p>
    <w:p w:rsidR="002A3CCD" w:rsidRPr="002A3CCD" w:rsidRDefault="002A3CCD" w:rsidP="002A3CCD">
      <w:pPr>
        <w:pStyle w:val="BodyText"/>
      </w:pP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7"/>
        <w:gridCol w:w="8353"/>
      </w:tblGrid>
      <w:tr w:rsidR="0000699B" w:rsidRPr="00CA3562" w:rsidTr="003F59B1">
        <w:trPr>
          <w:trHeight w:val="215"/>
          <w:tblHeader/>
        </w:trPr>
        <w:tc>
          <w:tcPr>
            <w:tcW w:w="647" w:type="dxa"/>
            <w:shd w:val="clear" w:color="auto" w:fill="C0C0C0"/>
          </w:tcPr>
          <w:p w:rsidR="0000699B" w:rsidRPr="00CA3562" w:rsidRDefault="0000699B" w:rsidP="00C341E4">
            <w:pPr>
              <w:pStyle w:val="EATableHeading"/>
              <w:widowControl w:val="0"/>
              <w:rPr>
                <w:rFonts w:ascii="Times New Roman" w:hAnsi="Times New Roman"/>
              </w:rPr>
            </w:pPr>
            <w:r w:rsidRPr="00CA3562">
              <w:rPr>
                <w:rFonts w:ascii="Times New Roman" w:hAnsi="Times New Roman"/>
              </w:rPr>
              <w:t>ID</w:t>
            </w:r>
          </w:p>
        </w:tc>
        <w:tc>
          <w:tcPr>
            <w:tcW w:w="8353" w:type="dxa"/>
            <w:shd w:val="clear" w:color="auto" w:fill="C0C0C0"/>
          </w:tcPr>
          <w:p w:rsidR="0000699B" w:rsidRPr="00CA3562" w:rsidRDefault="0000699B" w:rsidP="00C341E4">
            <w:pPr>
              <w:pStyle w:val="EATableHeading"/>
              <w:widowControl w:val="0"/>
              <w:rPr>
                <w:rFonts w:ascii="Times New Roman" w:hAnsi="Times New Roman"/>
              </w:rPr>
            </w:pPr>
            <w:r w:rsidRPr="00CA3562">
              <w:rPr>
                <w:rFonts w:ascii="Times New Roman" w:hAnsi="Times New Roman"/>
              </w:rPr>
              <w:t>Assumption / Convention Description</w:t>
            </w:r>
          </w:p>
        </w:tc>
      </w:tr>
      <w:tr w:rsidR="0000699B" w:rsidRPr="00CA3562" w:rsidTr="003F59B1">
        <w:trPr>
          <w:trHeight w:val="278"/>
          <w:tblHeader/>
        </w:trPr>
        <w:tc>
          <w:tcPr>
            <w:tcW w:w="647" w:type="dxa"/>
            <w:vAlign w:val="center"/>
          </w:tcPr>
          <w:p w:rsidR="0000699B" w:rsidRPr="00CA3562" w:rsidRDefault="0028569C" w:rsidP="00C341E4">
            <w:pPr>
              <w:pStyle w:val="EATableEntry"/>
              <w:widowControl w:val="0"/>
              <w:rPr>
                <w:rFonts w:ascii="Times New Roman" w:hAnsi="Times New Roman"/>
              </w:rPr>
            </w:pPr>
            <w:r w:rsidRPr="00CA3562">
              <w:rPr>
                <w:rFonts w:ascii="Times New Roman" w:hAnsi="Times New Roman"/>
              </w:rPr>
              <w:t>1</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It is assumed that primary users of this </w:t>
            </w:r>
            <w:r w:rsidR="0028569C" w:rsidRPr="00CA3562">
              <w:rPr>
                <w:rFonts w:ascii="Times New Roman" w:hAnsi="Times New Roman"/>
              </w:rPr>
              <w:t>Test Script document</w:t>
            </w:r>
            <w:r w:rsidRPr="00CA3562">
              <w:rPr>
                <w:rFonts w:ascii="Times New Roman" w:hAnsi="Times New Roman"/>
              </w:rPr>
              <w:t xml:space="preserve"> are sufficiently skilled in the</w:t>
            </w:r>
            <w:r w:rsidR="0028569C" w:rsidRPr="00CA3562">
              <w:rPr>
                <w:rFonts w:ascii="Times New Roman" w:hAnsi="Times New Roman"/>
              </w:rPr>
              <w:t xml:space="preserve"> use of XML, </w:t>
            </w:r>
            <w:r w:rsidRPr="00CA3562">
              <w:rPr>
                <w:rFonts w:ascii="Times New Roman" w:hAnsi="Times New Roman"/>
              </w:rPr>
              <w:t xml:space="preserve">XSDs, </w:t>
            </w:r>
            <w:r w:rsidR="0028569C" w:rsidRPr="00CA3562">
              <w:rPr>
                <w:rFonts w:ascii="Times New Roman" w:hAnsi="Times New Roman"/>
              </w:rPr>
              <w:t xml:space="preserve">WSDLs and associated </w:t>
            </w:r>
            <w:r w:rsidRPr="00CA3562">
              <w:rPr>
                <w:rFonts w:ascii="Times New Roman" w:hAnsi="Times New Roman"/>
              </w:rPr>
              <w:t xml:space="preserve">integration technologies. </w:t>
            </w:r>
          </w:p>
        </w:tc>
      </w:tr>
      <w:tr w:rsidR="0000699B" w:rsidRPr="00CA3562" w:rsidTr="003F59B1">
        <w:trPr>
          <w:trHeight w:val="278"/>
          <w:tblHeader/>
        </w:trPr>
        <w:tc>
          <w:tcPr>
            <w:tcW w:w="647" w:type="dxa"/>
            <w:vAlign w:val="center"/>
          </w:tcPr>
          <w:p w:rsidR="0000699B" w:rsidRPr="00CA3562" w:rsidRDefault="0028569C" w:rsidP="00C341E4">
            <w:pPr>
              <w:pStyle w:val="EATableEntry"/>
              <w:widowControl w:val="0"/>
              <w:rPr>
                <w:rFonts w:ascii="Times New Roman" w:hAnsi="Times New Roman"/>
              </w:rPr>
            </w:pPr>
            <w:r w:rsidRPr="00CA3562">
              <w:rPr>
                <w:rFonts w:ascii="Times New Roman" w:hAnsi="Times New Roman"/>
              </w:rPr>
              <w:t>2</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In the CIM-Compliant XML Schema Definitions (XSDs), certain fields are required and others are optional. Fields designated as optional in the XSDs may or may not appear in the examples in this document. Some such fields may be optional in the XSD yet </w:t>
            </w:r>
            <w:r w:rsidR="0028569C" w:rsidRPr="00CA3562">
              <w:rPr>
                <w:rFonts w:ascii="Times New Roman" w:hAnsi="Times New Roman"/>
              </w:rPr>
              <w:t>required in specific test case scenarios.</w:t>
            </w:r>
            <w:r w:rsidRPr="00CA3562">
              <w:rPr>
                <w:rFonts w:ascii="Times New Roman" w:hAnsi="Times New Roman"/>
              </w:rPr>
              <w:t xml:space="preserve"> For purposes of the </w:t>
            </w:r>
            <w:r w:rsidR="0028569C" w:rsidRPr="00CA3562">
              <w:rPr>
                <w:rFonts w:ascii="Times New Roman" w:hAnsi="Times New Roman"/>
              </w:rPr>
              <w:t xml:space="preserve">test </w:t>
            </w:r>
            <w:r w:rsidRPr="00CA3562">
              <w:rPr>
                <w:rFonts w:ascii="Times New Roman" w:hAnsi="Times New Roman"/>
              </w:rPr>
              <w:t xml:space="preserve">cases described in this document, any fields appearing in the XSDs but not mentioned in the examples in this document </w:t>
            </w:r>
            <w:r w:rsidR="0028569C" w:rsidRPr="00CA3562">
              <w:rPr>
                <w:rFonts w:ascii="Times New Roman" w:hAnsi="Times New Roman"/>
              </w:rPr>
              <w:t>can be ignored; however to pass the tests requires that the messages sent by the Application Being Tested can pass validation against the applicable IEC 61968-100 and (EPRI-modified ) IEC 61968-6 XSDs (profiles).</w:t>
            </w:r>
          </w:p>
        </w:tc>
      </w:tr>
      <w:tr w:rsidR="0000699B" w:rsidRPr="00CA3562" w:rsidTr="003F59B1">
        <w:trPr>
          <w:trHeight w:val="278"/>
          <w:tblHeader/>
        </w:trPr>
        <w:tc>
          <w:tcPr>
            <w:tcW w:w="647" w:type="dxa"/>
            <w:vAlign w:val="center"/>
          </w:tcPr>
          <w:p w:rsidR="0000699B" w:rsidRPr="00CA3562" w:rsidRDefault="0028569C" w:rsidP="00C341E4">
            <w:pPr>
              <w:pStyle w:val="EATableEntry"/>
              <w:widowControl w:val="0"/>
              <w:rPr>
                <w:rFonts w:ascii="Times New Roman" w:hAnsi="Times New Roman"/>
              </w:rPr>
            </w:pPr>
            <w:r w:rsidRPr="00CA3562">
              <w:rPr>
                <w:rFonts w:ascii="Times New Roman" w:hAnsi="Times New Roman"/>
              </w:rPr>
              <w:t>3</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Within XML messages, CIM verbs must be in lower case.</w:t>
            </w:r>
          </w:p>
        </w:tc>
      </w:tr>
      <w:tr w:rsidR="0000699B" w:rsidRPr="00CA3562" w:rsidTr="003F59B1">
        <w:trPr>
          <w:trHeight w:val="278"/>
          <w:tblHeader/>
        </w:trPr>
        <w:tc>
          <w:tcPr>
            <w:tcW w:w="647" w:type="dxa"/>
            <w:vAlign w:val="center"/>
          </w:tcPr>
          <w:p w:rsidR="0000699B" w:rsidRPr="00CA3562" w:rsidRDefault="0028569C" w:rsidP="00C341E4">
            <w:pPr>
              <w:pStyle w:val="EATableEntry"/>
              <w:widowControl w:val="0"/>
              <w:rPr>
                <w:rFonts w:ascii="Times New Roman" w:hAnsi="Times New Roman"/>
              </w:rPr>
            </w:pPr>
            <w:r w:rsidRPr="00CA3562">
              <w:rPr>
                <w:rFonts w:ascii="Times New Roman" w:hAnsi="Times New Roman"/>
              </w:rPr>
              <w:t>4</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The sequence (order) of elements in CIM-compliant XML messages must match the sequence of elements in the XSDs. </w:t>
            </w:r>
            <w:r w:rsidR="0028569C" w:rsidRPr="00CA3562">
              <w:rPr>
                <w:rFonts w:ascii="Times New Roman" w:hAnsi="Times New Roman"/>
              </w:rPr>
              <w:t>Everyt attempt has been made to ensure the sequence of elements appearing in sample XML within this document is consistent with the applicable XSDs; however, i</w:t>
            </w:r>
            <w:r w:rsidRPr="00CA3562">
              <w:rPr>
                <w:rFonts w:ascii="Times New Roman" w:hAnsi="Times New Roman"/>
              </w:rPr>
              <w:t xml:space="preserve">n case of conflict between the sequence in the XSDs and the sequence in the </w:t>
            </w:r>
            <w:r w:rsidR="0028569C" w:rsidRPr="00CA3562">
              <w:rPr>
                <w:rFonts w:ascii="Times New Roman" w:hAnsi="Times New Roman"/>
              </w:rPr>
              <w:t>test case</w:t>
            </w:r>
            <w:r w:rsidRPr="00CA3562">
              <w:rPr>
                <w:rFonts w:ascii="Times New Roman" w:hAnsi="Times New Roman"/>
              </w:rPr>
              <w:t xml:space="preserve"> steps in this </w:t>
            </w:r>
            <w:r w:rsidR="0028569C" w:rsidRPr="00CA3562">
              <w:rPr>
                <w:rFonts w:ascii="Times New Roman" w:hAnsi="Times New Roman"/>
              </w:rPr>
              <w:t>Test Script</w:t>
            </w:r>
            <w:r w:rsidRPr="00CA3562">
              <w:rPr>
                <w:rFonts w:ascii="Times New Roman" w:hAnsi="Times New Roman"/>
              </w:rPr>
              <w:t xml:space="preserve"> document, the sequence in the XSDs shall take precedence.</w:t>
            </w:r>
          </w:p>
        </w:tc>
      </w:tr>
      <w:tr w:rsidR="0000699B" w:rsidRPr="00CA3562" w:rsidTr="003F59B1">
        <w:trPr>
          <w:trHeight w:val="278"/>
          <w:tblHeader/>
        </w:trPr>
        <w:tc>
          <w:tcPr>
            <w:tcW w:w="647" w:type="dxa"/>
            <w:vAlign w:val="center"/>
          </w:tcPr>
          <w:p w:rsidR="0000699B" w:rsidRPr="00CA3562" w:rsidRDefault="0028569C" w:rsidP="00C341E4">
            <w:pPr>
              <w:pStyle w:val="EATableEntry"/>
              <w:widowControl w:val="0"/>
              <w:rPr>
                <w:rFonts w:ascii="Times New Roman" w:hAnsi="Times New Roman"/>
              </w:rPr>
            </w:pPr>
            <w:r w:rsidRPr="00CA3562">
              <w:rPr>
                <w:rFonts w:ascii="Times New Roman" w:hAnsi="Times New Roman"/>
              </w:rPr>
              <w:t>5</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Timestamps (to convey dates and/or times) in XML messages shall be formatted consistent with International Standard ISO-8601 (2004). Two formats are supported: </w:t>
            </w:r>
          </w:p>
          <w:p w:rsidR="0000699B" w:rsidRPr="00CA3562" w:rsidRDefault="0000699B" w:rsidP="00C341E4">
            <w:pPr>
              <w:pStyle w:val="EATableEntry"/>
              <w:widowControl w:val="0"/>
              <w:rPr>
                <w:rFonts w:ascii="Times New Roman" w:hAnsi="Times New Roman"/>
              </w:rPr>
            </w:pPr>
          </w:p>
          <w:p w:rsidR="0000699B" w:rsidRPr="00CA3562" w:rsidRDefault="0000699B" w:rsidP="005F4CAD">
            <w:pPr>
              <w:pStyle w:val="EATableEntry"/>
              <w:widowControl w:val="0"/>
              <w:numPr>
                <w:ilvl w:val="0"/>
                <w:numId w:val="6"/>
              </w:numPr>
              <w:rPr>
                <w:rFonts w:ascii="Times New Roman" w:hAnsi="Times New Roman"/>
              </w:rPr>
            </w:pPr>
            <w:r w:rsidRPr="00CA3562">
              <w:rPr>
                <w:rFonts w:ascii="Times New Roman" w:hAnsi="Times New Roman"/>
              </w:rPr>
              <w:t xml:space="preserve">Times are expressed in UTC (Coordinated Universal Time), with a special UTC designator ("Z"). </w:t>
            </w:r>
          </w:p>
          <w:p w:rsidR="0000699B" w:rsidRPr="00CA3562" w:rsidRDefault="0000699B" w:rsidP="00C341E4">
            <w:pPr>
              <w:pStyle w:val="EATableEntry"/>
              <w:widowControl w:val="0"/>
              <w:rPr>
                <w:rFonts w:ascii="Times New Roman" w:hAnsi="Times New Roman"/>
              </w:rPr>
            </w:pPr>
          </w:p>
          <w:p w:rsidR="0000699B" w:rsidRPr="00CA3562" w:rsidRDefault="0000699B" w:rsidP="005F4CAD">
            <w:pPr>
              <w:pStyle w:val="EATableEntry"/>
              <w:widowControl w:val="0"/>
              <w:numPr>
                <w:ilvl w:val="0"/>
                <w:numId w:val="6"/>
              </w:numPr>
              <w:rPr>
                <w:rFonts w:ascii="Times New Roman" w:hAnsi="Times New Roman"/>
              </w:rPr>
            </w:pPr>
            <w:r w:rsidRPr="00CA3562">
              <w:rPr>
                <w:rFonts w:ascii="Times New Roman" w:hAnsi="Times New Roman"/>
              </w:rPr>
              <w:t>Times are expressed in local time, together with a time zone offset in hours and minutes. A time zone offset of "+hh:mm" indicates that the date/time uses a local time zone which is "hh" hours and "mm" minutes ahead of UTC. A time zone offset of "-hh:mm" indicates that the date/time uses a local time zone which is "hh" hours and "mm" minutes behind UTC.</w:t>
            </w:r>
          </w:p>
          <w:p w:rsidR="0000699B" w:rsidRPr="00CA3562" w:rsidRDefault="0000699B" w:rsidP="00C341E4">
            <w:pPr>
              <w:pStyle w:val="EATableEntry"/>
              <w:widowControl w:val="0"/>
              <w:rPr>
                <w:rFonts w:ascii="Times New Roman" w:hAnsi="Times New Roman"/>
              </w:rPr>
            </w:pPr>
          </w:p>
          <w:p w:rsidR="0000699B" w:rsidRPr="00CA3562" w:rsidRDefault="0000699B" w:rsidP="00C341E4">
            <w:pPr>
              <w:pStyle w:val="EATableEntry"/>
              <w:widowControl w:val="0"/>
              <w:rPr>
                <w:rFonts w:ascii="Times New Roman" w:hAnsi="Times New Roman"/>
              </w:rPr>
            </w:pPr>
            <w:r w:rsidRPr="00CA3562">
              <w:rPr>
                <w:rFonts w:ascii="Times New Roman" w:hAnsi="Times New Roman"/>
              </w:rPr>
              <w:t>For example, the following are valid representations of 8:15:30 am, US Central Standard Time</w:t>
            </w:r>
            <w:r w:rsidRPr="00CA3562" w:rsidDel="008872D0">
              <w:rPr>
                <w:rFonts w:ascii="Times New Roman" w:hAnsi="Times New Roman"/>
              </w:rPr>
              <w:t xml:space="preserve"> </w:t>
            </w:r>
            <w:r w:rsidRPr="00CA3562">
              <w:rPr>
                <w:rFonts w:ascii="Times New Roman" w:hAnsi="Times New Roman"/>
              </w:rPr>
              <w:t>on November 15, 1994:</w:t>
            </w:r>
          </w:p>
          <w:p w:rsidR="0000699B" w:rsidRPr="00CA3562" w:rsidRDefault="0000699B" w:rsidP="00C341E4">
            <w:pPr>
              <w:pStyle w:val="EATableEntry"/>
              <w:widowControl w:val="0"/>
              <w:ind w:left="576"/>
              <w:rPr>
                <w:rFonts w:ascii="Times New Roman" w:hAnsi="Times New Roman"/>
              </w:rPr>
            </w:pPr>
            <w:r w:rsidRPr="00CA3562">
              <w:rPr>
                <w:rFonts w:ascii="Times New Roman" w:hAnsi="Times New Roman"/>
              </w:rPr>
              <w:t xml:space="preserve">1994-11-15T14:15:30Z </w:t>
            </w:r>
          </w:p>
          <w:p w:rsidR="0000699B" w:rsidRPr="00CA3562" w:rsidRDefault="0000699B" w:rsidP="00C341E4">
            <w:pPr>
              <w:pStyle w:val="EATableEntry"/>
              <w:widowControl w:val="0"/>
              <w:ind w:left="576"/>
              <w:rPr>
                <w:rFonts w:ascii="Times New Roman" w:hAnsi="Times New Roman"/>
              </w:rPr>
            </w:pPr>
            <w:r w:rsidRPr="00CA3562">
              <w:rPr>
                <w:rFonts w:ascii="Times New Roman" w:hAnsi="Times New Roman"/>
              </w:rPr>
              <w:t>1994-11-15T08:15:30-06:00</w:t>
            </w:r>
          </w:p>
          <w:p w:rsidR="0000699B" w:rsidRPr="00CA3562" w:rsidRDefault="0000699B" w:rsidP="00C341E4">
            <w:pPr>
              <w:pStyle w:val="EATableEntry"/>
              <w:widowControl w:val="0"/>
              <w:ind w:left="576"/>
              <w:rPr>
                <w:rFonts w:ascii="Times New Roman" w:hAnsi="Times New Roman"/>
              </w:rPr>
            </w:pPr>
          </w:p>
          <w:p w:rsidR="0000699B" w:rsidRPr="00CA3562" w:rsidRDefault="0000699B" w:rsidP="00C341E4">
            <w:pPr>
              <w:pStyle w:val="EATableEntry"/>
              <w:widowControl w:val="0"/>
              <w:rPr>
                <w:rFonts w:ascii="Times New Roman" w:hAnsi="Times New Roman"/>
              </w:rPr>
            </w:pPr>
            <w:r w:rsidRPr="00CA3562">
              <w:rPr>
                <w:rFonts w:ascii="Times New Roman" w:hAnsi="Times New Roman"/>
              </w:rPr>
              <w:t>A time stamp of 00:00:00 refers to midnight at the beginning of the specified day. For example, 1994-11-15T00:00:00-06:00 refers to midnight US Central Standard Time at the first moment of November 15, 1994. The following midnight (24 hours later) may be referred to in any of the following ways:</w:t>
            </w:r>
          </w:p>
          <w:p w:rsidR="0000699B" w:rsidRPr="00CA3562" w:rsidRDefault="0000699B" w:rsidP="00C341E4">
            <w:pPr>
              <w:pStyle w:val="EATableEntry"/>
              <w:widowControl w:val="0"/>
              <w:ind w:left="576"/>
              <w:rPr>
                <w:rFonts w:ascii="Times New Roman" w:hAnsi="Times New Roman"/>
              </w:rPr>
            </w:pPr>
            <w:r w:rsidRPr="00CA3562">
              <w:rPr>
                <w:rFonts w:ascii="Times New Roman" w:hAnsi="Times New Roman"/>
              </w:rPr>
              <w:t>1994-11-16T06:00:00Z</w:t>
            </w:r>
          </w:p>
          <w:p w:rsidR="0000699B" w:rsidRPr="00CA3562" w:rsidRDefault="0000699B" w:rsidP="00C341E4">
            <w:pPr>
              <w:pStyle w:val="EATableEntry"/>
              <w:widowControl w:val="0"/>
              <w:ind w:left="576"/>
              <w:rPr>
                <w:rFonts w:ascii="Times New Roman" w:hAnsi="Times New Roman"/>
              </w:rPr>
            </w:pPr>
            <w:r w:rsidRPr="00CA3562">
              <w:rPr>
                <w:rFonts w:ascii="Times New Roman" w:hAnsi="Times New Roman"/>
              </w:rPr>
              <w:t>1994-11-16T00:00:00-06:00</w:t>
            </w:r>
          </w:p>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           1994-11-15T24:00:00-06:00</w:t>
            </w:r>
          </w:p>
          <w:p w:rsidR="0000699B" w:rsidRPr="00CA3562" w:rsidRDefault="0000699B" w:rsidP="00C341E4">
            <w:pPr>
              <w:pStyle w:val="EATableEntry"/>
              <w:widowControl w:val="0"/>
              <w:rPr>
                <w:rFonts w:ascii="Times New Roman" w:hAnsi="Times New Roman"/>
              </w:rPr>
            </w:pPr>
          </w:p>
          <w:p w:rsidR="0000699B" w:rsidRPr="00CA3562" w:rsidRDefault="0000699B" w:rsidP="00C341E4">
            <w:pPr>
              <w:pStyle w:val="EATableEntry"/>
              <w:widowControl w:val="0"/>
              <w:rPr>
                <w:rFonts w:ascii="Times New Roman" w:hAnsi="Times New Roman"/>
              </w:rPr>
            </w:pPr>
            <w:r w:rsidRPr="00CA3562">
              <w:rPr>
                <w:rFonts w:ascii="Times New Roman" w:hAnsi="Times New Roman"/>
              </w:rPr>
              <w:t>Situations can arise where it is desirable to express a time independent of a date. In such cases, follow the above examples, but delete the date portion of the string and the “T” separator.</w:t>
            </w:r>
          </w:p>
        </w:tc>
      </w:tr>
      <w:tr w:rsidR="0000699B" w:rsidRPr="00CA3562" w:rsidTr="003F59B1">
        <w:trPr>
          <w:trHeight w:val="278"/>
          <w:tblHeader/>
        </w:trPr>
        <w:tc>
          <w:tcPr>
            <w:tcW w:w="647" w:type="dxa"/>
            <w:vAlign w:val="center"/>
          </w:tcPr>
          <w:p w:rsidR="0000699B" w:rsidRPr="00CA3562" w:rsidRDefault="00BB7F5E" w:rsidP="00C341E4">
            <w:pPr>
              <w:pStyle w:val="EATableEntry"/>
              <w:widowControl w:val="0"/>
              <w:rPr>
                <w:rFonts w:ascii="Times New Roman" w:hAnsi="Times New Roman"/>
              </w:rPr>
            </w:pPr>
            <w:r w:rsidRPr="00CA3562">
              <w:rPr>
                <w:rFonts w:ascii="Times New Roman" w:hAnsi="Times New Roman"/>
              </w:rPr>
              <w:t>6</w:t>
            </w:r>
          </w:p>
        </w:tc>
        <w:tc>
          <w:tcPr>
            <w:tcW w:w="8353" w:type="dxa"/>
            <w:vAlign w:val="center"/>
          </w:tcPr>
          <w:p w:rsidR="0000699B" w:rsidRPr="00CA3562" w:rsidRDefault="0000699B" w:rsidP="00C341E4">
            <w:pPr>
              <w:pStyle w:val="EATableEntry"/>
              <w:widowControl w:val="0"/>
              <w:rPr>
                <w:rFonts w:ascii="Times New Roman" w:hAnsi="Times New Roman"/>
              </w:rPr>
            </w:pPr>
            <w:r w:rsidRPr="00CA3562">
              <w:rPr>
                <w:rFonts w:ascii="Times New Roman" w:hAnsi="Times New Roman"/>
              </w:rPr>
              <w:t xml:space="preserve">When deleting an attribute from a CIM object using an Operation (within an OperationSet) where the elementOperation Boolean is </w:t>
            </w:r>
            <w:r w:rsidR="00BB7F5E" w:rsidRPr="00CA3562">
              <w:rPr>
                <w:rFonts w:ascii="Times New Roman" w:hAnsi="Times New Roman"/>
              </w:rPr>
              <w:t>"</w:t>
            </w:r>
            <w:r w:rsidRPr="00CA3562">
              <w:rPr>
                <w:rFonts w:ascii="Times New Roman" w:hAnsi="Times New Roman"/>
              </w:rPr>
              <w:t>true</w:t>
            </w:r>
            <w:r w:rsidR="00BB7F5E" w:rsidRPr="00CA3562">
              <w:rPr>
                <w:rFonts w:ascii="Times New Roman" w:hAnsi="Times New Roman"/>
              </w:rPr>
              <w:t>"</w:t>
            </w:r>
            <w:r w:rsidRPr="00CA3562">
              <w:rPr>
                <w:rFonts w:ascii="Times New Roman" w:hAnsi="Times New Roman"/>
              </w:rPr>
              <w:t xml:space="preserve"> and the Operation verb is </w:t>
            </w:r>
            <w:r w:rsidR="00BB7F5E" w:rsidRPr="00CA3562">
              <w:rPr>
                <w:rFonts w:ascii="Times New Roman" w:hAnsi="Times New Roman"/>
              </w:rPr>
              <w:t>"</w:t>
            </w:r>
            <w:r w:rsidRPr="00CA3562">
              <w:rPr>
                <w:rFonts w:ascii="Times New Roman" w:hAnsi="Times New Roman"/>
              </w:rPr>
              <w:t>delete</w:t>
            </w:r>
            <w:r w:rsidR="00BB7F5E" w:rsidRPr="00CA3562">
              <w:rPr>
                <w:rFonts w:ascii="Times New Roman" w:hAnsi="Times New Roman"/>
              </w:rPr>
              <w:t>"</w:t>
            </w:r>
            <w:r w:rsidRPr="00CA3562">
              <w:rPr>
                <w:rFonts w:ascii="Times New Roman" w:hAnsi="Times New Roman"/>
              </w:rPr>
              <w:t>, it is necessary to supply a value for the attribute that will pass XML schema validation. In these instances, the actual value supplied is ignored and thus may be any value that is of the proper data type to pass validation.</w:t>
            </w:r>
          </w:p>
        </w:tc>
      </w:tr>
      <w:tr w:rsidR="0000699B" w:rsidRPr="00CA3562" w:rsidTr="003F59B1">
        <w:trPr>
          <w:trHeight w:val="278"/>
          <w:tblHeader/>
        </w:trPr>
        <w:tc>
          <w:tcPr>
            <w:tcW w:w="647" w:type="dxa"/>
            <w:vAlign w:val="center"/>
          </w:tcPr>
          <w:p w:rsidR="0000699B" w:rsidRPr="00CA3562" w:rsidRDefault="00BB7F5E" w:rsidP="00C341E4">
            <w:pPr>
              <w:pStyle w:val="EATableEntry"/>
              <w:widowControl w:val="0"/>
              <w:rPr>
                <w:rFonts w:ascii="Times New Roman" w:hAnsi="Times New Roman"/>
              </w:rPr>
            </w:pPr>
            <w:r w:rsidRPr="00CA3562">
              <w:rPr>
                <w:rFonts w:ascii="Times New Roman" w:hAnsi="Times New Roman"/>
              </w:rPr>
              <w:lastRenderedPageBreak/>
              <w:t>7</w:t>
            </w:r>
          </w:p>
        </w:tc>
        <w:tc>
          <w:tcPr>
            <w:tcW w:w="8353" w:type="dxa"/>
            <w:vAlign w:val="center"/>
          </w:tcPr>
          <w:p w:rsidR="0000699B" w:rsidRPr="00CA3562" w:rsidRDefault="0000699B" w:rsidP="00C341E4">
            <w:pPr>
              <w:widowControl w:val="0"/>
              <w:rPr>
                <w:sz w:val="20"/>
              </w:rPr>
            </w:pPr>
            <w:r w:rsidRPr="00CA3562">
              <w:rPr>
                <w:sz w:val="20"/>
              </w:rPr>
              <w:t>When required to fully qualify a reply to an OperationSet request, the operationID element for the relevant Operation in the request message is supplied in the reply message(s). This is used, in conjunction with the overall CorrelationID in the message Header, to correlate replies with their corresponding requests. If an operationID is not supplied in a reply, the reply is interpreted as applying to the entire OperationSet.</w:t>
            </w:r>
          </w:p>
        </w:tc>
      </w:tr>
      <w:tr w:rsidR="00B532CC" w:rsidRPr="00CA3562" w:rsidTr="003F59B1">
        <w:trPr>
          <w:trHeight w:val="278"/>
          <w:tblHeader/>
        </w:trPr>
        <w:tc>
          <w:tcPr>
            <w:tcW w:w="647" w:type="dxa"/>
            <w:vAlign w:val="center"/>
          </w:tcPr>
          <w:p w:rsidR="00B532CC" w:rsidRPr="00CA3562" w:rsidRDefault="00BB7F5E" w:rsidP="00C341E4">
            <w:pPr>
              <w:pStyle w:val="EATableEntry"/>
              <w:widowControl w:val="0"/>
              <w:rPr>
                <w:rFonts w:ascii="Times New Roman" w:hAnsi="Times New Roman"/>
              </w:rPr>
            </w:pPr>
            <w:r w:rsidRPr="00CA3562">
              <w:rPr>
                <w:rFonts w:ascii="Times New Roman" w:hAnsi="Times New Roman"/>
              </w:rPr>
              <w:t>8</w:t>
            </w:r>
          </w:p>
        </w:tc>
        <w:tc>
          <w:tcPr>
            <w:tcW w:w="8353" w:type="dxa"/>
            <w:vAlign w:val="center"/>
          </w:tcPr>
          <w:p w:rsidR="00B532CC" w:rsidRPr="00CA3562" w:rsidRDefault="00B532CC" w:rsidP="00C341E4">
            <w:pPr>
              <w:pStyle w:val="EATableEntry"/>
              <w:widowControl w:val="0"/>
              <w:rPr>
                <w:rFonts w:ascii="Times New Roman" w:hAnsi="Times New Roman"/>
              </w:rPr>
            </w:pPr>
            <w:r w:rsidRPr="00CA3562">
              <w:rPr>
                <w:rFonts w:ascii="Times New Roman" w:hAnsi="Times New Roman"/>
              </w:rPr>
              <w:t>In the XSD diagrams generated by XMLSpy</w:t>
            </w:r>
            <w:r w:rsidRPr="00CA3562">
              <w:rPr>
                <w:rFonts w:ascii="Times New Roman" w:hAnsi="Times New Roman"/>
                <w:vertAlign w:val="superscript"/>
              </w:rPr>
              <w:t>®</w:t>
            </w:r>
            <w:r w:rsidRPr="00CA3562">
              <w:rPr>
                <w:rFonts w:ascii="Times New Roman" w:hAnsi="Times New Roman"/>
              </w:rPr>
              <w:t>, solid lines indicate mandatory elements and dashed lines indicate optional elements.</w:t>
            </w:r>
          </w:p>
        </w:tc>
      </w:tr>
      <w:tr w:rsidR="00EF712D" w:rsidRPr="00CA3562" w:rsidTr="003F59B1">
        <w:trPr>
          <w:trHeight w:val="278"/>
          <w:tblHeader/>
        </w:trPr>
        <w:tc>
          <w:tcPr>
            <w:tcW w:w="647" w:type="dxa"/>
            <w:vAlign w:val="center"/>
          </w:tcPr>
          <w:p w:rsidR="00EF712D" w:rsidRPr="00CA3562" w:rsidRDefault="00EF712D" w:rsidP="00C341E4">
            <w:pPr>
              <w:pStyle w:val="EATableEntry"/>
              <w:widowControl w:val="0"/>
              <w:rPr>
                <w:rFonts w:ascii="Times New Roman" w:hAnsi="Times New Roman"/>
                <w:color w:val="4F81BD" w:themeColor="accent1"/>
              </w:rPr>
            </w:pPr>
            <w:r w:rsidRPr="00CA3562">
              <w:rPr>
                <w:rFonts w:ascii="Times New Roman" w:hAnsi="Times New Roman"/>
                <w:color w:val="4F81BD" w:themeColor="accent1"/>
              </w:rPr>
              <w:t>9</w:t>
            </w:r>
          </w:p>
        </w:tc>
        <w:tc>
          <w:tcPr>
            <w:tcW w:w="8353" w:type="dxa"/>
            <w:vAlign w:val="center"/>
          </w:tcPr>
          <w:p w:rsidR="00EF712D" w:rsidRPr="00CA3562" w:rsidRDefault="00EF712D" w:rsidP="00C341E4">
            <w:pPr>
              <w:pStyle w:val="EATableEntry"/>
              <w:widowControl w:val="0"/>
              <w:rPr>
                <w:rFonts w:ascii="Times New Roman" w:hAnsi="Times New Roman"/>
                <w:color w:val="4F81BD" w:themeColor="accent1"/>
              </w:rPr>
            </w:pPr>
            <w:r w:rsidRPr="00CA3562">
              <w:rPr>
                <w:rFonts w:ascii="Times New Roman" w:hAnsi="Times New Roman"/>
                <w:color w:val="4F81BD" w:themeColor="accent1"/>
              </w:rPr>
              <w:t>Placeholder: Add assumption regarding presence or absense of payloads in reply messages.</w:t>
            </w:r>
          </w:p>
        </w:tc>
      </w:tr>
    </w:tbl>
    <w:p w:rsidR="0000699B" w:rsidRDefault="0000699B" w:rsidP="00536B3B">
      <w:pPr>
        <w:rPr>
          <w:color w:val="141413"/>
        </w:rPr>
      </w:pPr>
    </w:p>
    <w:p w:rsidR="00A006D0" w:rsidRDefault="00A006D0" w:rsidP="00A006D0">
      <w:pPr>
        <w:pStyle w:val="Heading2"/>
      </w:pPr>
      <w:bookmarkStart w:id="9" w:name="_Toc426121880"/>
      <w:r>
        <w:t>61968 Part 100 Considerations</w:t>
      </w:r>
      <w:bookmarkEnd w:id="9"/>
    </w:p>
    <w:p w:rsidR="00DB4876" w:rsidRDefault="002A3CCD" w:rsidP="0000699B">
      <w:pPr>
        <w:pStyle w:val="BodyText"/>
        <w:rPr>
          <w:color w:val="4F81BD" w:themeColor="accent1"/>
        </w:rPr>
      </w:pPr>
      <w:r w:rsidRPr="002A3CCD">
        <w:rPr>
          <w:color w:val="4F81BD" w:themeColor="accent1"/>
        </w:rPr>
        <w:t xml:space="preserve">Placeholder: Discuss </w:t>
      </w:r>
      <w:r w:rsidR="00B532CC" w:rsidRPr="002A3CCD">
        <w:rPr>
          <w:color w:val="4F81BD" w:themeColor="accent1"/>
        </w:rPr>
        <w:t>Message.xsd</w:t>
      </w:r>
      <w:r w:rsidRPr="002A3CCD">
        <w:rPr>
          <w:color w:val="4F81BD" w:themeColor="accent1"/>
        </w:rPr>
        <w:t xml:space="preserve"> and point to Annex </w:t>
      </w:r>
      <w:r w:rsidR="00191DD2">
        <w:rPr>
          <w:color w:val="4F81BD" w:themeColor="accent1"/>
        </w:rPr>
        <w:t>C.</w:t>
      </w:r>
      <w:r w:rsidR="00CA4BAB">
        <w:rPr>
          <w:color w:val="4F81BD" w:themeColor="accent1"/>
        </w:rPr>
        <w:t xml:space="preserve"> Also Point to Annex D for information on the use of OperationSets.</w:t>
      </w:r>
    </w:p>
    <w:p w:rsidR="00A006D0" w:rsidRPr="002A3CCD" w:rsidRDefault="00A006D0" w:rsidP="0000699B">
      <w:pPr>
        <w:pStyle w:val="BodyText"/>
        <w:rPr>
          <w:color w:val="4F81BD" w:themeColor="accent1"/>
        </w:rPr>
      </w:pPr>
      <w:r>
        <w:rPr>
          <w:color w:val="4F81BD" w:themeColor="accent1"/>
        </w:rPr>
        <w:t>Placeholder: Discuss the 3 transport protocols and how they are supported by both profiles taken from the standards as well as profiles and WSDLs derived from those in the standards using the pro</w:t>
      </w:r>
      <w:r w:rsidR="00CA4BAB">
        <w:rPr>
          <w:color w:val="4F81BD" w:themeColor="accent1"/>
        </w:rPr>
        <w:t>cedures documented in Part 100.</w:t>
      </w:r>
    </w:p>
    <w:p w:rsidR="00B532CC" w:rsidRDefault="00B532CC" w:rsidP="0000699B">
      <w:pPr>
        <w:pStyle w:val="BodyText"/>
      </w:pPr>
    </w:p>
    <w:p w:rsidR="00DB4876" w:rsidRPr="00A006D0" w:rsidRDefault="002A3CCD" w:rsidP="0000699B">
      <w:pPr>
        <w:pStyle w:val="BodyText"/>
        <w:rPr>
          <w:color w:val="4F81BD" w:themeColor="accent1"/>
        </w:rPr>
      </w:pPr>
      <w:r w:rsidRPr="00A006D0">
        <w:rPr>
          <w:color w:val="4F81BD" w:themeColor="accent1"/>
        </w:rPr>
        <w:t xml:space="preserve">Placeholder: Discuss </w:t>
      </w:r>
      <w:r w:rsidR="00DB4876" w:rsidRPr="00A006D0">
        <w:rPr>
          <w:color w:val="4F81BD" w:themeColor="accent1"/>
        </w:rPr>
        <w:t xml:space="preserve">Message </w:t>
      </w:r>
      <w:r w:rsidRPr="00A006D0">
        <w:rPr>
          <w:color w:val="4F81BD" w:themeColor="accent1"/>
        </w:rPr>
        <w:t>P</w:t>
      </w:r>
      <w:r w:rsidR="00DB4876" w:rsidRPr="00A006D0">
        <w:rPr>
          <w:color w:val="4F81BD" w:themeColor="accent1"/>
        </w:rPr>
        <w:t xml:space="preserve">atterns and </w:t>
      </w:r>
      <w:r w:rsidRPr="00A006D0">
        <w:rPr>
          <w:color w:val="4F81BD" w:themeColor="accent1"/>
        </w:rPr>
        <w:t>and Sequence Diagrams for Test</w:t>
      </w:r>
      <w:r w:rsidR="00DB4876" w:rsidRPr="00A006D0">
        <w:rPr>
          <w:color w:val="4F81BD" w:themeColor="accent1"/>
        </w:rPr>
        <w:t xml:space="preserve"> Cases</w:t>
      </w:r>
    </w:p>
    <w:p w:rsidR="00DB4876" w:rsidRDefault="00DB4876" w:rsidP="0000699B">
      <w:pPr>
        <w:pStyle w:val="BodyText"/>
      </w:pPr>
    </w:p>
    <w:p w:rsidR="0000699B" w:rsidRPr="00A0723D" w:rsidRDefault="00A006D0" w:rsidP="0000699B">
      <w:pPr>
        <w:pStyle w:val="Heading2"/>
      </w:pPr>
      <w:bookmarkStart w:id="10" w:name="_Toc426121881"/>
      <w:r>
        <w:t>Message Patterns and S</w:t>
      </w:r>
      <w:r w:rsidR="0000699B">
        <w:t>equence Diagram Conventions</w:t>
      </w:r>
      <w:bookmarkEnd w:id="10"/>
    </w:p>
    <w:p w:rsidR="00A006D0" w:rsidRDefault="00A006D0" w:rsidP="0000699B">
      <w:pPr>
        <w:pStyle w:val="BodyText"/>
        <w:rPr>
          <w:color w:val="4F81BD" w:themeColor="accent1"/>
        </w:rPr>
      </w:pPr>
      <w:r>
        <w:rPr>
          <w:color w:val="4F81BD" w:themeColor="accent1"/>
        </w:rPr>
        <w:t xml:space="preserve">Placeholder: Following text from EPRI DER document needs to be altered for this document.  </w:t>
      </w:r>
    </w:p>
    <w:p w:rsidR="00A006D0" w:rsidRDefault="00A006D0" w:rsidP="0000699B">
      <w:pPr>
        <w:pStyle w:val="BodyText"/>
        <w:rPr>
          <w:color w:val="4F81BD" w:themeColor="accent1"/>
        </w:rPr>
      </w:pPr>
      <w:r>
        <w:rPr>
          <w:color w:val="4F81BD" w:themeColor="accent1"/>
        </w:rPr>
        <w:t xml:space="preserve">Include </w:t>
      </w:r>
    </w:p>
    <w:p w:rsidR="0000699B" w:rsidRPr="00A0723D" w:rsidRDefault="0000699B" w:rsidP="0000699B">
      <w:pPr>
        <w:pStyle w:val="BodyText"/>
        <w:rPr>
          <w:color w:val="4F81BD" w:themeColor="accent1"/>
        </w:rPr>
      </w:pPr>
      <w:r w:rsidRPr="00A0723D">
        <w:rPr>
          <w:color w:val="4F81BD" w:themeColor="accent1"/>
        </w:rPr>
        <w:t xml:space="preserve">For the purposes of this test plan there is no “system of record” for the DERMS or other systems that might communicate with the DERMS, hence why generic actors such as “requesting entity” and “providing entity” will be shown in the various sequence diagrams. The idea is that a DERMS might be a standalone product, or perhaps subsumed into an existing DMS; the idea is that the specification is not prescriptive as to where the DERMS functionality resides, only to test the communications that will need to occur. </w:t>
      </w:r>
    </w:p>
    <w:p w:rsidR="0000699B" w:rsidRPr="00A0723D" w:rsidRDefault="0000699B" w:rsidP="0000699B">
      <w:pPr>
        <w:pStyle w:val="BodyText"/>
        <w:rPr>
          <w:color w:val="4F81BD" w:themeColor="accent1"/>
        </w:rPr>
      </w:pPr>
      <w:r w:rsidRPr="00A0723D">
        <w:rPr>
          <w:color w:val="4F81BD" w:themeColor="accent1"/>
        </w:rPr>
        <w:t xml:space="preserve">One caveat for the purposes of MultiSpeak: Specific examples have been used as potential guidance that will be reflected in the new version 5.0.x specification. </w:t>
      </w:r>
    </w:p>
    <w:p w:rsidR="0000699B" w:rsidRDefault="0000699B" w:rsidP="0000699B">
      <w:pPr>
        <w:pStyle w:val="BodyText"/>
      </w:pPr>
    </w:p>
    <w:p w:rsidR="00C341E4" w:rsidRDefault="00C341E4" w:rsidP="0000699B">
      <w:pPr>
        <w:pStyle w:val="BodyText"/>
      </w:pPr>
    </w:p>
    <w:p w:rsidR="00C341E4" w:rsidRDefault="00C341E4" w:rsidP="0000699B">
      <w:pPr>
        <w:pStyle w:val="BodyText"/>
      </w:pPr>
    </w:p>
    <w:p w:rsidR="0000699B" w:rsidRPr="00A0723D" w:rsidRDefault="0000699B" w:rsidP="0000699B">
      <w:pPr>
        <w:pStyle w:val="Heading2"/>
      </w:pPr>
      <w:bookmarkStart w:id="11" w:name="_Toc426121882"/>
      <w:r>
        <w:t>Object Identifiers in Messages</w:t>
      </w:r>
      <w:bookmarkEnd w:id="11"/>
    </w:p>
    <w:p w:rsidR="0000699B" w:rsidRDefault="0000699B" w:rsidP="0000699B">
      <w:pPr>
        <w:pStyle w:val="PARAGRAPH"/>
        <w:jc w:val="left"/>
      </w:pPr>
      <w:r>
        <w:t xml:space="preserve">Figure </w:t>
      </w:r>
      <w:r w:rsidR="00A006D0" w:rsidRPr="00A006D0">
        <w:rPr>
          <w:color w:val="C0504D" w:themeColor="accent2"/>
        </w:rPr>
        <w:t>xx</w:t>
      </w:r>
      <w:r>
        <w:t xml:space="preserve"> shows the CIM models used for names. In Figure 9.2, the model is seen from the perspective of an example XML structure that would be realized within a message profile.</w:t>
      </w:r>
    </w:p>
    <w:p w:rsidR="0000699B" w:rsidRDefault="0000699B" w:rsidP="0000699B">
      <w:pPr>
        <w:pStyle w:val="PARAGRAPH"/>
      </w:pPr>
    </w:p>
    <w:p w:rsidR="00A006D0" w:rsidRDefault="0000699B" w:rsidP="00A006D0">
      <w:pPr>
        <w:pStyle w:val="PARAGRAPH"/>
        <w:keepNext/>
      </w:pPr>
      <w:r>
        <w:rPr>
          <w:noProof/>
          <w:lang w:val="en-US" w:eastAsia="en-US"/>
        </w:rPr>
        <w:lastRenderedPageBreak/>
        <w:drawing>
          <wp:inline distT="0" distB="0" distL="0" distR="0">
            <wp:extent cx="5759450" cy="1638009"/>
            <wp:effectExtent l="19050" t="0" r="0" b="0"/>
            <wp:docPr id="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srcRect/>
                    <a:stretch>
                      <a:fillRect/>
                    </a:stretch>
                  </pic:blipFill>
                  <pic:spPr bwMode="auto">
                    <a:xfrm>
                      <a:off x="0" y="0"/>
                      <a:ext cx="5759450" cy="1638009"/>
                    </a:xfrm>
                    <a:prstGeom prst="rect">
                      <a:avLst/>
                    </a:prstGeom>
                    <a:noFill/>
                    <a:ln w="9525">
                      <a:noFill/>
                      <a:miter lim="800000"/>
                      <a:headEnd/>
                      <a:tailEnd/>
                    </a:ln>
                  </pic:spPr>
                </pic:pic>
              </a:graphicData>
            </a:graphic>
          </wp:inline>
        </w:drawing>
      </w:r>
    </w:p>
    <w:p w:rsidR="0000699B" w:rsidRDefault="00A006D0" w:rsidP="00A006D0">
      <w:pPr>
        <w:pStyle w:val="Caption"/>
        <w:jc w:val="center"/>
      </w:pPr>
      <w:r>
        <w:t xml:space="preserve">Figure </w:t>
      </w:r>
      <w:fldSimple w:instr=" STYLEREF 1 \s ">
        <w:r w:rsidR="004E6C46">
          <w:rPr>
            <w:noProof/>
          </w:rPr>
          <w:t>2</w:t>
        </w:r>
      </w:fldSimple>
      <w:r w:rsidR="004E6C46">
        <w:noBreakHyphen/>
      </w:r>
      <w:fldSimple w:instr=" SEQ Figure \* ARABIC \s 1 ">
        <w:r w:rsidR="004E6C46">
          <w:rPr>
            <w:noProof/>
          </w:rPr>
          <w:t>1</w:t>
        </w:r>
      </w:fldSimple>
      <w:r>
        <w:rPr>
          <w:noProof/>
        </w:rPr>
        <w:t xml:space="preserve"> CIM Naming</w:t>
      </w:r>
    </w:p>
    <w:p w:rsidR="0000699B" w:rsidRDefault="0000699B" w:rsidP="0000699B">
      <w:pPr>
        <w:pStyle w:val="PARAGRAPH"/>
      </w:pPr>
    </w:p>
    <w:p w:rsidR="003F59B1" w:rsidRDefault="0000699B" w:rsidP="004E6C46">
      <w:pPr>
        <w:pStyle w:val="PARAGRAPH"/>
        <w:keepNext/>
        <w:jc w:val="center"/>
      </w:pPr>
      <w:r>
        <w:rPr>
          <w:noProof/>
          <w:lang w:val="en-US" w:eastAsia="en-US"/>
        </w:rPr>
        <w:drawing>
          <wp:inline distT="0" distB="0" distL="0" distR="0">
            <wp:extent cx="5943600" cy="2407541"/>
            <wp:effectExtent l="19050" t="0" r="0" b="0"/>
            <wp:docPr id="8" name="Picture 1" descr="C:\Documents and Settings\ckardos\My Documents\AMI &amp; Utility Standards\ANSI_IEC\IEC TC 57\61968\Data Sync Workshop\Part 9 2nd Edition XSDs (new13)\IEC-Part9-Profiles-2nd-Edition\Profiles\XMLSpy Diagrams\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kardos\My Documents\AMI &amp; Utility Standards\ANSI_IEC\IEC TC 57\61968\Data Sync Workshop\Part 9 2nd Edition XSDs (new13)\IEC-Part9-Profiles-2nd-Edition\Profiles\XMLSpy Diagrams\Names.png"/>
                    <pic:cNvPicPr>
                      <a:picLocks noChangeAspect="1" noChangeArrowheads="1"/>
                    </pic:cNvPicPr>
                  </pic:nvPicPr>
                  <pic:blipFill>
                    <a:blip r:embed="rId19" cstate="print"/>
                    <a:srcRect/>
                    <a:stretch>
                      <a:fillRect/>
                    </a:stretch>
                  </pic:blipFill>
                  <pic:spPr bwMode="auto">
                    <a:xfrm>
                      <a:off x="0" y="0"/>
                      <a:ext cx="5943600" cy="2407541"/>
                    </a:xfrm>
                    <a:prstGeom prst="rect">
                      <a:avLst/>
                    </a:prstGeom>
                    <a:noFill/>
                    <a:ln w="9525">
                      <a:noFill/>
                      <a:miter lim="800000"/>
                      <a:headEnd/>
                      <a:tailEnd/>
                    </a:ln>
                  </pic:spPr>
                </pic:pic>
              </a:graphicData>
            </a:graphic>
          </wp:inline>
        </w:drawing>
      </w:r>
    </w:p>
    <w:p w:rsidR="0000699B" w:rsidRDefault="003F59B1" w:rsidP="003F59B1">
      <w:pPr>
        <w:pStyle w:val="Caption"/>
        <w:jc w:val="center"/>
      </w:pPr>
      <w:r>
        <w:t xml:space="preserve">Figure </w:t>
      </w:r>
      <w:fldSimple w:instr=" STYLEREF 1 \s ">
        <w:r w:rsidR="004E6C46">
          <w:rPr>
            <w:noProof/>
          </w:rPr>
          <w:t>2</w:t>
        </w:r>
      </w:fldSimple>
      <w:r w:rsidR="004E6C46">
        <w:noBreakHyphen/>
      </w:r>
      <w:fldSimple w:instr=" SEQ Figure \* ARABIC \s 1 ">
        <w:r w:rsidR="004E6C46">
          <w:rPr>
            <w:noProof/>
          </w:rPr>
          <w:t>2</w:t>
        </w:r>
      </w:fldSimple>
      <w:r>
        <w:t xml:space="preserve"> </w:t>
      </w:r>
      <w:r w:rsidRPr="000428D1">
        <w:t>Example XML Structure for Names</w:t>
      </w:r>
    </w:p>
    <w:p w:rsidR="0000699B" w:rsidRDefault="0000699B" w:rsidP="0000699B">
      <w:pPr>
        <w:pStyle w:val="PARAGRAPH"/>
        <w:jc w:val="left"/>
      </w:pPr>
    </w:p>
    <w:p w:rsidR="0000699B" w:rsidRDefault="0000699B" w:rsidP="0000699B">
      <w:pPr>
        <w:pStyle w:val="PARAGRAPH"/>
        <w:jc w:val="left"/>
      </w:pPr>
      <w:r>
        <w:t>Using the above example as a reference, there are a number of important rules that must be followed:</w:t>
      </w:r>
    </w:p>
    <w:p w:rsidR="0000699B" w:rsidRDefault="0000699B" w:rsidP="005F4CAD">
      <w:pPr>
        <w:pStyle w:val="PARAGRAPH"/>
        <w:numPr>
          <w:ilvl w:val="0"/>
          <w:numId w:val="4"/>
        </w:numPr>
        <w:jc w:val="left"/>
      </w:pPr>
      <w:r>
        <w:t>An object may be identified using a globally unique mRID</w:t>
      </w:r>
    </w:p>
    <w:p w:rsidR="0000699B" w:rsidRDefault="0000699B" w:rsidP="005F4CAD">
      <w:pPr>
        <w:pStyle w:val="PARAGRAPH"/>
        <w:numPr>
          <w:ilvl w:val="0"/>
          <w:numId w:val="4"/>
        </w:numPr>
        <w:jc w:val="left"/>
      </w:pPr>
      <w:r>
        <w:t>An object may be identified using one or more Names.name values</w:t>
      </w:r>
    </w:p>
    <w:p w:rsidR="0000699B" w:rsidRDefault="0000699B" w:rsidP="005F4CAD">
      <w:pPr>
        <w:pStyle w:val="PARAGRAPH"/>
        <w:numPr>
          <w:ilvl w:val="0"/>
          <w:numId w:val="4"/>
        </w:numPr>
        <w:jc w:val="left"/>
      </w:pPr>
      <w:r>
        <w:t>An object may have both mRID and Names.name identifiers</w:t>
      </w:r>
    </w:p>
    <w:p w:rsidR="0000699B" w:rsidRDefault="0000699B" w:rsidP="005F4CAD">
      <w:pPr>
        <w:pStyle w:val="PARAGRAPH"/>
        <w:numPr>
          <w:ilvl w:val="0"/>
          <w:numId w:val="4"/>
        </w:numPr>
        <w:jc w:val="left"/>
      </w:pPr>
      <w:r>
        <w:t>If more than one Names.name value is supplied, each name should have a corresponding Names.NameType.name</w:t>
      </w:r>
    </w:p>
    <w:p w:rsidR="0000699B" w:rsidRDefault="0000699B" w:rsidP="005F4CAD">
      <w:pPr>
        <w:pStyle w:val="PARAGRAPH"/>
        <w:numPr>
          <w:ilvl w:val="0"/>
          <w:numId w:val="4"/>
        </w:numPr>
        <w:jc w:val="left"/>
      </w:pPr>
      <w:r>
        <w:t>A Names.NameType.NameTypeAuthority.name must be specified if two objects have identical Names.name and Names.NameType.name values and there is a need for them to be identified uniquely.</w:t>
      </w:r>
    </w:p>
    <w:p w:rsidR="0000699B" w:rsidRDefault="0000699B" w:rsidP="005F4CAD">
      <w:pPr>
        <w:pStyle w:val="PARAGRAPH"/>
        <w:numPr>
          <w:ilvl w:val="0"/>
          <w:numId w:val="4"/>
        </w:numPr>
        <w:jc w:val="left"/>
      </w:pPr>
      <w:r>
        <w:t xml:space="preserve">While the IdenitifiedObject.name value is defined in the CIM, it is not used within IEC 61968 profiles in order to avoid ambiguities where a producer could choose to use </w:t>
      </w:r>
      <w:r>
        <w:lastRenderedPageBreak/>
        <w:t>IdentifiedObject.name, but a consumer could expect IdentifiedObject.Names.name. Therefore, from the perspective of IEC 61968, IdentifiedObject.name is deprecated.</w:t>
      </w:r>
    </w:p>
    <w:p w:rsidR="0000699B" w:rsidRDefault="0000699B" w:rsidP="005F4CAD">
      <w:pPr>
        <w:pStyle w:val="PARAGRAPH"/>
        <w:numPr>
          <w:ilvl w:val="0"/>
          <w:numId w:val="4"/>
        </w:numPr>
        <w:jc w:val="left"/>
      </w:pPr>
      <w:r>
        <w:t xml:space="preserve">Producers and consumers must agree upon the use of mRID or Names.name values to be used for object identification. This can vary for a given implementation, although the use of Names.name values is strongly recommended. </w:t>
      </w:r>
    </w:p>
    <w:p w:rsidR="0000699B" w:rsidRDefault="0000699B" w:rsidP="005F4CAD">
      <w:pPr>
        <w:pStyle w:val="PARAGRAPH"/>
        <w:numPr>
          <w:ilvl w:val="0"/>
          <w:numId w:val="4"/>
        </w:numPr>
        <w:jc w:val="left"/>
      </w:pPr>
      <w:r>
        <w:t>In the implementation cases where multiple consumers may exist, a producer may need to supply multiple Names.name values, each with a different Names.NameType.name in order to support the specific needs of each consumer.</w:t>
      </w:r>
    </w:p>
    <w:p w:rsidR="0000699B" w:rsidRDefault="0000699B" w:rsidP="0000699B">
      <w:pPr>
        <w:pStyle w:val="Heading2"/>
      </w:pPr>
    </w:p>
    <w:p w:rsidR="0000699B" w:rsidRPr="00A0723D" w:rsidRDefault="0000699B" w:rsidP="0000699B">
      <w:pPr>
        <w:pStyle w:val="Heading2"/>
      </w:pPr>
      <w:bookmarkStart w:id="12" w:name="_Toc426121883"/>
      <w:r>
        <w:t>Uniqueness Requirements for Object Identifiers</w:t>
      </w:r>
      <w:bookmarkEnd w:id="12"/>
    </w:p>
    <w:p w:rsidR="0000699B" w:rsidRDefault="0000699B" w:rsidP="0000699B">
      <w:pPr>
        <w:pStyle w:val="PARAGRAPH"/>
        <w:jc w:val="left"/>
      </w:pPr>
      <w:r>
        <w:t xml:space="preserve">When mRIDs are used, the mRID for a given instance of a CIM class must, by definition, be globally unique. </w:t>
      </w:r>
    </w:p>
    <w:p w:rsidR="0000699B" w:rsidRDefault="0000699B" w:rsidP="0000699B">
      <w:pPr>
        <w:pStyle w:val="PARAGRAPH"/>
        <w:jc w:val="left"/>
      </w:pPr>
      <w:r>
        <w:t>The uniqueness constraints on Names class identifiers are usage-dependent. Names.name instances may be:</w:t>
      </w:r>
    </w:p>
    <w:p w:rsidR="0000699B" w:rsidRDefault="0000699B" w:rsidP="005F4CAD">
      <w:pPr>
        <w:pStyle w:val="PARAGRAPH"/>
        <w:numPr>
          <w:ilvl w:val="0"/>
          <w:numId w:val="5"/>
        </w:numPr>
        <w:jc w:val="left"/>
      </w:pPr>
      <w:r>
        <w:t>globally unique across all IEC messages</w:t>
      </w:r>
    </w:p>
    <w:p w:rsidR="0000699B" w:rsidRDefault="0000699B" w:rsidP="005F4CAD">
      <w:pPr>
        <w:pStyle w:val="PARAGRAPH"/>
        <w:numPr>
          <w:ilvl w:val="0"/>
          <w:numId w:val="5"/>
        </w:numPr>
        <w:jc w:val="left"/>
      </w:pPr>
      <w:r>
        <w:t>globally unique across all IEC messages when combined with a Names.NameType.name and/or a Names.NameTypeAuthority.name</w:t>
      </w:r>
    </w:p>
    <w:p w:rsidR="0000699B" w:rsidRDefault="0000699B" w:rsidP="005F4CAD">
      <w:pPr>
        <w:pStyle w:val="PARAGRAPH"/>
        <w:numPr>
          <w:ilvl w:val="0"/>
          <w:numId w:val="5"/>
        </w:numPr>
        <w:jc w:val="left"/>
      </w:pPr>
      <w:r>
        <w:t>unique within the context of a single IEC message</w:t>
      </w:r>
    </w:p>
    <w:p w:rsidR="0000699B" w:rsidRDefault="0000699B" w:rsidP="005F4CAD">
      <w:pPr>
        <w:pStyle w:val="PARAGRAPH"/>
        <w:numPr>
          <w:ilvl w:val="0"/>
          <w:numId w:val="5"/>
        </w:numPr>
        <w:jc w:val="left"/>
      </w:pPr>
      <w:r>
        <w:t>unique within the context of a single IEC message when combined with a Names.NameType.name and/or a Names.NameTypeAuthority.name</w:t>
      </w:r>
    </w:p>
    <w:p w:rsidR="0000699B" w:rsidRDefault="0000699B" w:rsidP="005F4CAD">
      <w:pPr>
        <w:pStyle w:val="PARAGRAPH"/>
        <w:numPr>
          <w:ilvl w:val="0"/>
          <w:numId w:val="5"/>
        </w:numPr>
        <w:jc w:val="left"/>
      </w:pPr>
      <w:r>
        <w:t>non-unique</w:t>
      </w:r>
    </w:p>
    <w:p w:rsidR="0000699B" w:rsidRDefault="0000699B" w:rsidP="0000699B">
      <w:pPr>
        <w:pStyle w:val="PARAGRAPH"/>
        <w:jc w:val="left"/>
      </w:pPr>
      <w:r>
        <w:t>Although instances of the Names class may be non-unique, every CIM object that is referenced by Names class in an IEC message must be referenced unambiguously.</w:t>
      </w:r>
    </w:p>
    <w:p w:rsidR="0000699B" w:rsidRDefault="0000699B" w:rsidP="0000699B">
      <w:pPr>
        <w:pStyle w:val="BodyText"/>
      </w:pPr>
    </w:p>
    <w:p w:rsidR="0000699B" w:rsidRPr="00A0723D" w:rsidRDefault="0000699B" w:rsidP="0000699B">
      <w:pPr>
        <w:pStyle w:val="Heading2"/>
      </w:pPr>
      <w:bookmarkStart w:id="13" w:name="_Toc426121884"/>
      <w:r>
        <w:t>Use of "ref=" Syntax within IEC Messages</w:t>
      </w:r>
      <w:bookmarkEnd w:id="13"/>
    </w:p>
    <w:p w:rsidR="0000699B" w:rsidRDefault="0000699B" w:rsidP="0000699B">
      <w:pPr>
        <w:pStyle w:val="PARAGRAPH"/>
        <w:jc w:val="left"/>
      </w:pPr>
      <w:r>
        <w:t>Within IEC messages, it is possible to refer to an object “by reference” as well as the common (nested) “by value”. These references may be done using mRID or Names.name values. A common example of this for IEC 61968-</w:t>
      </w:r>
      <w:r w:rsidR="00EF712D">
        <w:t>6</w:t>
      </w:r>
      <w:r>
        <w:t xml:space="preserve"> can be seen for the reference of ReadingTypes</w:t>
      </w:r>
      <w:r w:rsidR="00EF712D">
        <w:t xml:space="preserve"> and ReadingQualityTypes in the ServiceOrders profile</w:t>
      </w:r>
      <w:r>
        <w:t>.</w:t>
      </w:r>
    </w:p>
    <w:p w:rsidR="003F59B1" w:rsidRDefault="0000699B" w:rsidP="003F59B1">
      <w:pPr>
        <w:pStyle w:val="PARAGRAPH"/>
        <w:keepNext/>
        <w:ind w:left="2160"/>
        <w:jc w:val="left"/>
      </w:pPr>
      <w:r>
        <w:rPr>
          <w:noProof/>
          <w:lang w:val="en-US" w:eastAsia="en-US"/>
        </w:rPr>
        <w:drawing>
          <wp:inline distT="0" distB="0" distL="0" distR="0">
            <wp:extent cx="2085975" cy="809625"/>
            <wp:effectExtent l="19050" t="0" r="9525" b="0"/>
            <wp:docPr id="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a:stretch>
                      <a:fillRect/>
                    </a:stretch>
                  </pic:blipFill>
                  <pic:spPr bwMode="auto">
                    <a:xfrm>
                      <a:off x="0" y="0"/>
                      <a:ext cx="2085975" cy="809625"/>
                    </a:xfrm>
                    <a:prstGeom prst="rect">
                      <a:avLst/>
                    </a:prstGeom>
                    <a:noFill/>
                    <a:ln w="9525">
                      <a:noFill/>
                      <a:miter lim="800000"/>
                      <a:headEnd/>
                      <a:tailEnd/>
                    </a:ln>
                  </pic:spPr>
                </pic:pic>
              </a:graphicData>
            </a:graphic>
          </wp:inline>
        </w:drawing>
      </w:r>
    </w:p>
    <w:p w:rsidR="0000699B" w:rsidRDefault="003F59B1" w:rsidP="003F59B1">
      <w:pPr>
        <w:pStyle w:val="Caption"/>
        <w:jc w:val="center"/>
      </w:pPr>
      <w:r>
        <w:t xml:space="preserve">Figure </w:t>
      </w:r>
      <w:fldSimple w:instr=" STYLEREF 1 \s ">
        <w:r w:rsidR="004E6C46">
          <w:rPr>
            <w:noProof/>
          </w:rPr>
          <w:t>2</w:t>
        </w:r>
      </w:fldSimple>
      <w:r w:rsidR="004E6C46">
        <w:noBreakHyphen/>
      </w:r>
      <w:fldSimple w:instr=" SEQ Figure \* ARABIC \s 1 ">
        <w:r w:rsidR="004E6C46">
          <w:rPr>
            <w:noProof/>
          </w:rPr>
          <w:t>3</w:t>
        </w:r>
      </w:fldSimple>
      <w:r>
        <w:t xml:space="preserve"> </w:t>
      </w:r>
      <w:r w:rsidRPr="00CC3A8A">
        <w:t>Use of ref= Syntax</w:t>
      </w:r>
    </w:p>
    <w:p w:rsidR="0000699B" w:rsidRDefault="0000699B" w:rsidP="0000699B"/>
    <w:p w:rsidR="0000699B" w:rsidRDefault="0000699B" w:rsidP="0000699B">
      <w:r>
        <w:t xml:space="preserve">Within an XML message the “ref” attribute would then identify a specific ReadingType using a Names.name value for the ReadingType.This scheme has many benefits, such as reducing the </w:t>
      </w:r>
      <w:r>
        <w:lastRenderedPageBreak/>
        <w:t>size of the XML message and allowing for aliasing of objects, where an object can be known by more than one name.</w:t>
      </w:r>
    </w:p>
    <w:p w:rsidR="0000699B" w:rsidRDefault="0000699B" w:rsidP="0000699B"/>
    <w:p w:rsidR="0000699B" w:rsidRDefault="0000699B" w:rsidP="0000699B">
      <w:r>
        <w:t xml:space="preserve">When the “ref=” notation refers to an enumerated value defined in the </w:t>
      </w:r>
      <w:r w:rsidR="00EF712D">
        <w:t>an IEC 61968-series</w:t>
      </w:r>
      <w:r>
        <w:t xml:space="preserve"> Standard, it is not necessary for the reference to be fully resolved (expanded) </w:t>
      </w:r>
      <w:r w:rsidR="00EF712D">
        <w:t>at the root level</w:t>
      </w:r>
      <w:r w:rsidR="0094118C">
        <w:t xml:space="preserve"> </w:t>
      </w:r>
      <w:r>
        <w:t>in the XML of a given message</w:t>
      </w:r>
      <w:r w:rsidR="0094118C">
        <w:t xml:space="preserve"> (although it is perfectly acceptable to do so)</w:t>
      </w:r>
      <w:r>
        <w:t xml:space="preserve">.  When </w:t>
      </w:r>
      <w:r w:rsidR="0094118C">
        <w:t>the enumeration is not defined in an IEC 61968 Standard,</w:t>
      </w:r>
      <w:r>
        <w:t xml:space="preserve"> the reference should be resolved in the XML by including an element at the root level of the payload having an mRID or a Names.name matching the string specified in the “ref=” notation. </w:t>
      </w:r>
      <w:r w:rsidR="00EF712D">
        <w:t xml:space="preserve">The Sample XML for Test Case Client-SO-1a in  this Test Scripts document </w:t>
      </w:r>
      <w:r w:rsidR="0094118C">
        <w:t xml:space="preserve">illustrates the use of the "ref=" syntax. </w:t>
      </w:r>
    </w:p>
    <w:p w:rsidR="0000699B" w:rsidRDefault="0000699B" w:rsidP="00536B3B">
      <w:pPr>
        <w:rPr>
          <w:color w:val="141413"/>
        </w:rPr>
      </w:pPr>
    </w:p>
    <w:p w:rsidR="00DB4876" w:rsidRDefault="00DB4876" w:rsidP="00536B3B">
      <w:pPr>
        <w:rPr>
          <w:color w:val="141413"/>
        </w:rPr>
      </w:pPr>
    </w:p>
    <w:p w:rsidR="00814ED2" w:rsidRDefault="00814ED2"/>
    <w:p w:rsidR="00814ED2" w:rsidRDefault="00814ED2" w:rsidP="00814ED2">
      <w:pPr>
        <w:pStyle w:val="Heading2"/>
      </w:pPr>
      <w:bookmarkStart w:id="14" w:name="_Toc426121885"/>
      <w:r>
        <w:t>Message Correlation</w:t>
      </w:r>
      <w:bookmarkEnd w:id="14"/>
    </w:p>
    <w:p w:rsidR="00814ED2" w:rsidRDefault="00814ED2" w:rsidP="00814ED2">
      <w:r>
        <w:t xml:space="preserve">The Message HeaderType contains elements that provide domain-level context to the payload contained in the Message PayloadType.  </w:t>
      </w:r>
    </w:p>
    <w:p w:rsidR="00240F3D" w:rsidRDefault="00240F3D" w:rsidP="00814ED2"/>
    <w:p w:rsidR="00814ED2" w:rsidRDefault="00814ED2" w:rsidP="00814ED2">
      <w:r>
        <w:t xml:space="preserve">To enable the ability for a requesting system to correlate particular responses with the originating request, the message-level element Message.Header.CorrelationID is used.  </w:t>
      </w:r>
    </w:p>
    <w:p w:rsidR="00814ED2" w:rsidRDefault="00814ED2" w:rsidP="00814ED2"/>
    <w:p w:rsidR="00814ED2" w:rsidRDefault="00814ED2" w:rsidP="00814ED2">
      <w:r>
        <w:t xml:space="preserve">The following XML </w:t>
      </w:r>
      <w:r w:rsidR="00CA3562">
        <w:t>illustrates</w:t>
      </w:r>
      <w:r>
        <w:t xml:space="preserve"> the Message.Header.CorrelationID:</w:t>
      </w:r>
    </w:p>
    <w:p w:rsidR="00814ED2" w:rsidRDefault="00814ED2" w:rsidP="00814ED2"/>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FF"/>
          <w:highlight w:val="white"/>
        </w:rPr>
        <w:t>&lt;</w:t>
      </w:r>
      <w:r>
        <w:rPr>
          <w:rFonts w:ascii="Courier New" w:hAnsi="Courier New" w:cs="Courier New"/>
          <w:color w:val="800000"/>
          <w:highlight w:val="white"/>
        </w:rPr>
        <w:t>RequestM</w:t>
      </w:r>
      <w:r w:rsidRPr="005E3E29">
        <w:rPr>
          <w:rFonts w:ascii="Courier New" w:hAnsi="Courier New" w:cs="Courier New"/>
          <w:color w:val="800000"/>
          <w:highlight w:val="white"/>
        </w:rPr>
        <w:t>essage</w:t>
      </w:r>
      <w:r w:rsidRPr="005E3E29">
        <w:rPr>
          <w:rFonts w:ascii="Courier New" w:hAnsi="Courier New" w:cs="Courier New"/>
          <w:color w:val="0000FF"/>
          <w:highlight w:val="white"/>
        </w:rPr>
        <w:t>&gt;</w:t>
      </w:r>
      <w:r w:rsidRPr="005E3E29">
        <w:rPr>
          <w:rFonts w:ascii="Courier New" w:hAnsi="Courier New" w:cs="Courier New"/>
          <w:color w:val="000000"/>
          <w:highlight w:val="white"/>
        </w:rPr>
        <w:t xml:space="preserve"> </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Pr>
          <w:rFonts w:ascii="Courier New" w:hAnsi="Courier New" w:cs="Courier New"/>
          <w:color w:val="800000"/>
          <w:highlight w:val="white"/>
        </w:rPr>
        <w:t>H</w:t>
      </w:r>
      <w:r w:rsidRPr="005E3E29">
        <w:rPr>
          <w:rFonts w:ascii="Courier New" w:hAnsi="Courier New" w:cs="Courier New"/>
          <w:color w:val="800000"/>
          <w:highlight w:val="white"/>
        </w:rPr>
        <w:t>eader</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sidRPr="005E3E29">
        <w:rPr>
          <w:rFonts w:ascii="Courier New" w:hAnsi="Courier New" w:cs="Courier New"/>
          <w:color w:val="800000"/>
          <w:highlight w:val="white"/>
        </w:rPr>
        <w:t>Verb</w:t>
      </w:r>
      <w:r w:rsidRPr="005E3E29">
        <w:rPr>
          <w:rFonts w:ascii="Courier New" w:hAnsi="Courier New" w:cs="Courier New"/>
          <w:color w:val="0000FF"/>
          <w:highlight w:val="white"/>
        </w:rPr>
        <w:t>&gt;</w:t>
      </w:r>
      <w:r>
        <w:rPr>
          <w:rFonts w:ascii="Courier New" w:hAnsi="Courier New" w:cs="Courier New"/>
          <w:color w:val="000000"/>
          <w:highlight w:val="white"/>
        </w:rPr>
        <w:t>get</w:t>
      </w:r>
      <w:r w:rsidRPr="005E3E29">
        <w:rPr>
          <w:rFonts w:ascii="Courier New" w:hAnsi="Courier New" w:cs="Courier New"/>
          <w:color w:val="0000FF"/>
          <w:highlight w:val="white"/>
        </w:rPr>
        <w:t>&lt;/</w:t>
      </w:r>
      <w:r w:rsidRPr="005E3E29">
        <w:rPr>
          <w:rFonts w:ascii="Courier New" w:hAnsi="Courier New" w:cs="Courier New"/>
          <w:color w:val="800000"/>
          <w:highlight w:val="white"/>
        </w:rPr>
        <w:t>verb</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sidRPr="005E3E29">
        <w:rPr>
          <w:rFonts w:ascii="Courier New" w:hAnsi="Courier New" w:cs="Courier New"/>
          <w:color w:val="800000"/>
          <w:highlight w:val="white"/>
        </w:rPr>
        <w:t>Noun</w:t>
      </w:r>
      <w:r w:rsidRPr="005E3E29">
        <w:rPr>
          <w:rFonts w:ascii="Courier New" w:hAnsi="Courier New" w:cs="Courier New"/>
          <w:color w:val="0000FF"/>
          <w:highlight w:val="white"/>
        </w:rPr>
        <w:t>&gt;</w:t>
      </w:r>
      <w:r w:rsidR="00240F3D" w:rsidRPr="00240F3D">
        <w:rPr>
          <w:rFonts w:ascii="Courier New" w:hAnsi="Courier New" w:cs="Courier New"/>
          <w:highlight w:val="white"/>
        </w:rPr>
        <w:t>WorkRequests</w:t>
      </w:r>
      <w:r w:rsidRPr="005E3E29">
        <w:rPr>
          <w:rFonts w:ascii="Courier New" w:hAnsi="Courier New" w:cs="Courier New"/>
          <w:color w:val="0000FF"/>
          <w:highlight w:val="white"/>
        </w:rPr>
        <w:t>&lt;/</w:t>
      </w:r>
      <w:r w:rsidRPr="005E3E29">
        <w:rPr>
          <w:rFonts w:ascii="Courier New" w:hAnsi="Courier New" w:cs="Courier New"/>
          <w:color w:val="800000"/>
          <w:highlight w:val="white"/>
        </w:rPr>
        <w:t>noun</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yellow"/>
        </w:rPr>
      </w:pPr>
      <w:r w:rsidRPr="005E3E29">
        <w:rPr>
          <w:rFonts w:ascii="Courier New" w:hAnsi="Courier New" w:cs="Courier New"/>
          <w:color w:val="000000"/>
          <w:highlight w:val="yellow"/>
        </w:rPr>
        <w:tab/>
      </w:r>
      <w:r w:rsidRPr="005E3E29">
        <w:rPr>
          <w:rFonts w:ascii="Courier New" w:hAnsi="Courier New" w:cs="Courier New"/>
          <w:color w:val="000000"/>
          <w:highlight w:val="yellow"/>
        </w:rPr>
        <w:tab/>
      </w:r>
      <w:r w:rsidRPr="005E3E29">
        <w:rPr>
          <w:rFonts w:ascii="Courier New" w:hAnsi="Courier New" w:cs="Courier New"/>
          <w:color w:val="0000FF"/>
          <w:highlight w:val="yellow"/>
        </w:rPr>
        <w:t>&lt;</w:t>
      </w:r>
      <w:r w:rsidRPr="005E3E29">
        <w:rPr>
          <w:rFonts w:ascii="Courier New" w:hAnsi="Courier New" w:cs="Courier New"/>
          <w:color w:val="800000"/>
          <w:highlight w:val="yellow"/>
        </w:rPr>
        <w:t>CorrelationID</w:t>
      </w:r>
      <w:r w:rsidRPr="005E3E29">
        <w:rPr>
          <w:rFonts w:ascii="Courier New" w:hAnsi="Courier New" w:cs="Courier New"/>
          <w:color w:val="0000FF"/>
          <w:highlight w:val="yellow"/>
        </w:rPr>
        <w:t>&gt;</w:t>
      </w:r>
      <w:r w:rsidR="00240F3D" w:rsidRPr="00240F3D">
        <w:rPr>
          <w:rFonts w:ascii="Courier New" w:hAnsi="Courier New" w:cs="Courier New"/>
          <w:color w:val="000000"/>
        </w:rPr>
        <w:t>cc52b3a0-a3b9-420e-a976-40b9cfaa433a</w:t>
      </w:r>
      <w:r w:rsidRPr="005E3E29">
        <w:rPr>
          <w:rFonts w:ascii="Courier New" w:hAnsi="Courier New" w:cs="Courier New"/>
          <w:color w:val="0000FF"/>
          <w:highlight w:val="yellow"/>
        </w:rPr>
        <w:t>&lt;/</w:t>
      </w:r>
      <w:r w:rsidRPr="005E3E29">
        <w:rPr>
          <w:rFonts w:ascii="Courier New" w:hAnsi="Courier New" w:cs="Courier New"/>
          <w:color w:val="800000"/>
          <w:highlight w:val="yellow"/>
        </w:rPr>
        <w:t>CorrelationID</w:t>
      </w:r>
      <w:r w:rsidRPr="005E3E29">
        <w:rPr>
          <w:rFonts w:ascii="Courier New" w:hAnsi="Courier New" w:cs="Courier New"/>
          <w:color w:val="0000FF"/>
          <w:highlight w:val="yellow"/>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Pr>
          <w:rFonts w:ascii="Courier New" w:hAnsi="Courier New" w:cs="Courier New"/>
          <w:color w:val="808080"/>
          <w:highlight w:val="white"/>
        </w:rPr>
        <w:t>...other header elements</w:t>
      </w:r>
      <w:r w:rsidRPr="005E3E29">
        <w:rPr>
          <w:rFonts w:ascii="Courier New" w:hAnsi="Courier New" w:cs="Courier New"/>
          <w:color w:val="808080"/>
          <w:highlight w:val="white"/>
        </w:rPr>
        <w:t xml:space="preserve"> </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Pr>
          <w:rFonts w:ascii="Courier New" w:hAnsi="Courier New" w:cs="Courier New"/>
          <w:color w:val="0000FF"/>
          <w:highlight w:val="white"/>
        </w:rPr>
        <w:t xml:space="preserve">  </w:t>
      </w:r>
      <w:r w:rsidRPr="005E3E29">
        <w:rPr>
          <w:rFonts w:ascii="Courier New" w:hAnsi="Courier New" w:cs="Courier New"/>
          <w:color w:val="0000FF"/>
          <w:highlight w:val="white"/>
        </w:rPr>
        <w:t>&lt;/</w:t>
      </w:r>
      <w:r>
        <w:rPr>
          <w:rFonts w:ascii="Courier New" w:hAnsi="Courier New" w:cs="Courier New"/>
          <w:color w:val="800000"/>
          <w:highlight w:val="white"/>
        </w:rPr>
        <w:t>H</w:t>
      </w:r>
      <w:r w:rsidRPr="005E3E29">
        <w:rPr>
          <w:rFonts w:ascii="Courier New" w:hAnsi="Courier New" w:cs="Courier New"/>
          <w:color w:val="800000"/>
          <w:highlight w:val="white"/>
        </w:rPr>
        <w:t>eader</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Pr>
          <w:rFonts w:ascii="Courier New" w:hAnsi="Courier New" w:cs="Courier New"/>
          <w:color w:val="800000"/>
          <w:highlight w:val="white"/>
        </w:rPr>
        <w:t>P</w:t>
      </w:r>
      <w:r w:rsidRPr="005E3E29">
        <w:rPr>
          <w:rFonts w:ascii="Courier New" w:hAnsi="Courier New" w:cs="Courier New"/>
          <w:color w:val="800000"/>
          <w:highlight w:val="white"/>
        </w:rPr>
        <w:t>ayload</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sidRPr="005E3E29">
        <w:rPr>
          <w:rFonts w:ascii="Courier New" w:hAnsi="Courier New" w:cs="Courier New"/>
          <w:color w:val="808080"/>
          <w:highlight w:val="white"/>
        </w:rPr>
        <w:t xml:space="preserve">..some payload </w:t>
      </w:r>
      <w:r w:rsidRPr="005E3E29">
        <w:rPr>
          <w:rFonts w:ascii="Courier New" w:hAnsi="Courier New" w:cs="Courier New"/>
          <w:color w:val="0000FF"/>
          <w:highlight w:val="white"/>
        </w:rPr>
        <w:t>--&gt;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00"/>
          <w:highlight w:val="white"/>
        </w:rPr>
        <w:tab/>
      </w:r>
      <w:r w:rsidRPr="005E3E29">
        <w:rPr>
          <w:rFonts w:ascii="Courier New" w:hAnsi="Courier New" w:cs="Courier New"/>
          <w:color w:val="0000FF"/>
          <w:highlight w:val="white"/>
        </w:rPr>
        <w:t>&lt;/</w:t>
      </w:r>
      <w:r w:rsidRPr="0077685E">
        <w:rPr>
          <w:rFonts w:ascii="Courier New" w:hAnsi="Courier New" w:cs="Courier New"/>
          <w:color w:val="800000"/>
          <w:highlight w:val="white"/>
        </w:rPr>
        <w:t xml:space="preserve"> </w:t>
      </w:r>
      <w:r>
        <w:rPr>
          <w:rFonts w:ascii="Courier New" w:hAnsi="Courier New" w:cs="Courier New"/>
          <w:color w:val="800000"/>
          <w:highlight w:val="white"/>
        </w:rPr>
        <w:t>P</w:t>
      </w:r>
      <w:r w:rsidRPr="005E3E29">
        <w:rPr>
          <w:rFonts w:ascii="Courier New" w:hAnsi="Courier New" w:cs="Courier New"/>
          <w:color w:val="800000"/>
          <w:highlight w:val="white"/>
        </w:rPr>
        <w:t>ayload</w:t>
      </w:r>
      <w:r w:rsidRPr="005E3E29">
        <w:rPr>
          <w:rFonts w:ascii="Courier New" w:hAnsi="Courier New" w:cs="Courier New"/>
          <w:color w:val="0000FF"/>
          <w:highlight w:val="white"/>
        </w:rPr>
        <w:t xml:space="preserve"> &gt;</w:t>
      </w:r>
    </w:p>
    <w:p w:rsidR="00814ED2" w:rsidRPr="005E3E29" w:rsidRDefault="00814ED2" w:rsidP="00814ED2">
      <w:pPr>
        <w:autoSpaceDE w:val="0"/>
        <w:autoSpaceDN w:val="0"/>
        <w:adjustRightInd w:val="0"/>
        <w:ind w:left="288"/>
        <w:rPr>
          <w:rFonts w:ascii="Courier New" w:hAnsi="Courier New" w:cs="Courier New"/>
          <w:color w:val="000000"/>
          <w:highlight w:val="white"/>
        </w:rPr>
      </w:pPr>
      <w:r w:rsidRPr="005E3E29">
        <w:rPr>
          <w:rFonts w:ascii="Courier New" w:hAnsi="Courier New" w:cs="Courier New"/>
          <w:color w:val="0000FF"/>
          <w:highlight w:val="white"/>
        </w:rPr>
        <w:t>&lt;/</w:t>
      </w:r>
      <w:r>
        <w:rPr>
          <w:rFonts w:ascii="Courier New" w:hAnsi="Courier New" w:cs="Courier New"/>
          <w:color w:val="800000"/>
          <w:highlight w:val="white"/>
        </w:rPr>
        <w:t>RequestM</w:t>
      </w:r>
      <w:r w:rsidRPr="005E3E29">
        <w:rPr>
          <w:rFonts w:ascii="Courier New" w:hAnsi="Courier New" w:cs="Courier New"/>
          <w:color w:val="800000"/>
          <w:highlight w:val="white"/>
        </w:rPr>
        <w:t>essage</w:t>
      </w:r>
      <w:r w:rsidRPr="005E3E29">
        <w:rPr>
          <w:rFonts w:ascii="Courier New" w:hAnsi="Courier New" w:cs="Courier New"/>
          <w:color w:val="0000FF"/>
          <w:highlight w:val="white"/>
        </w:rPr>
        <w:t>&gt;</w:t>
      </w:r>
    </w:p>
    <w:p w:rsidR="00814ED2" w:rsidRDefault="00814ED2" w:rsidP="00814ED2"/>
    <w:p w:rsidR="00814ED2" w:rsidRDefault="00814ED2" w:rsidP="00814ED2">
      <w:r>
        <w:t xml:space="preserve">The value provided in this CorrelationID element in the RequestMessage </w:t>
      </w:r>
      <w:r w:rsidR="00240F3D">
        <w:t>must</w:t>
      </w:r>
      <w:r>
        <w:t xml:space="preserve"> be echoed back to the requesting system in the ResponseMessage’s Header element of the same name, to allow for full request-response correlation in the original requesting system.</w:t>
      </w:r>
    </w:p>
    <w:p w:rsidR="00814ED2" w:rsidRDefault="00814ED2" w:rsidP="00814ED2">
      <w:pPr>
        <w:pStyle w:val="BodyText"/>
      </w:pPr>
    </w:p>
    <w:p w:rsidR="00814ED2" w:rsidRDefault="00814ED2" w:rsidP="00713D51">
      <w:pPr>
        <w:pStyle w:val="Heading2"/>
      </w:pPr>
      <w:bookmarkStart w:id="15" w:name="_Toc426121886"/>
      <w:r w:rsidRPr="00B532CC">
        <w:t>Best Practices for Assignment of Message IDs and Correlation IDs</w:t>
      </w:r>
      <w:bookmarkEnd w:id="15"/>
    </w:p>
    <w:p w:rsidR="00814ED2" w:rsidRDefault="00814ED2" w:rsidP="00814ED2">
      <w:r w:rsidRPr="006D590B">
        <w:t>Depending upon the specifics of any given use case involving CIM-Compli</w:t>
      </w:r>
      <w:r w:rsidR="002A3CCD">
        <w:t xml:space="preserve">ant transactions, a system </w:t>
      </w:r>
      <w:r w:rsidRPr="006D590B">
        <w:t>may function as a either a client o</w:t>
      </w:r>
      <w:r w:rsidR="002A3CCD">
        <w:t xml:space="preserve">r a server (or both).  Such a system </w:t>
      </w:r>
      <w:r w:rsidRPr="006D590B">
        <w:t xml:space="preserve">may initiate requests, respond to requests, publish information or receive published information. </w:t>
      </w:r>
      <w:r w:rsidR="002A3CCD">
        <w:t xml:space="preserve">Some systems may </w:t>
      </w:r>
      <w:r w:rsidRPr="006D590B">
        <w:t>also receive messages from one system and relay them to another</w:t>
      </w:r>
      <w:r>
        <w:t xml:space="preserve"> system.</w:t>
      </w:r>
    </w:p>
    <w:p w:rsidR="00814ED2" w:rsidRPr="006D590B" w:rsidRDefault="00814ED2" w:rsidP="00814ED2"/>
    <w:p w:rsidR="00814ED2" w:rsidRPr="006D590B" w:rsidRDefault="00814ED2" w:rsidP="00814ED2">
      <w:r w:rsidRPr="006D590B">
        <w:t xml:space="preserve">All CIM-Compliant messages will have a MessageID in the </w:t>
      </w:r>
      <w:r>
        <w:t>IEC</w:t>
      </w:r>
      <w:r w:rsidRPr="006D590B">
        <w:t xml:space="preserve"> Message Header. Messages following a Request/Response pattern will have also have a CorrelationID in the </w:t>
      </w:r>
      <w:r>
        <w:t>IEC</w:t>
      </w:r>
      <w:r w:rsidRPr="006D590B">
        <w:t xml:space="preserve"> Message Header.</w:t>
      </w:r>
    </w:p>
    <w:p w:rsidR="00814ED2" w:rsidRPr="006D590B" w:rsidRDefault="00814ED2" w:rsidP="00814ED2"/>
    <w:p w:rsidR="00814ED2" w:rsidRPr="006D590B" w:rsidRDefault="00814ED2" w:rsidP="00814ED2">
      <w:r w:rsidRPr="006D590B">
        <w:t>The Best Practices for the generation and use of MessageIDs and CorrelationIDs  are as follows:</w:t>
      </w:r>
    </w:p>
    <w:p w:rsidR="00814ED2" w:rsidRPr="006D590B" w:rsidRDefault="00814ED2" w:rsidP="00814ED2"/>
    <w:p w:rsidR="00814ED2" w:rsidRPr="006D590B" w:rsidRDefault="00814ED2" w:rsidP="005F4CAD">
      <w:pPr>
        <w:numPr>
          <w:ilvl w:val="0"/>
          <w:numId w:val="12"/>
        </w:numPr>
        <w:ind w:left="540" w:hanging="223"/>
      </w:pPr>
      <w:r w:rsidRPr="006D590B">
        <w:t xml:space="preserve">Every message, whether sent </w:t>
      </w:r>
      <w:r w:rsidR="002A3CCD">
        <w:t>received</w:t>
      </w:r>
      <w:r w:rsidRPr="006D590B">
        <w:t xml:space="preserve">, should have a Message ID that is a non-intelligent, machine-generated string guaranteed to be unique. </w:t>
      </w:r>
      <w:r w:rsidR="002A3CCD">
        <w:t xml:space="preserve">Use of UUIDs as defined in </w:t>
      </w:r>
      <w:r w:rsidR="00652B70">
        <w:t xml:space="preserve">RFC 4122 is recommended. </w:t>
      </w:r>
      <w:r w:rsidRPr="006D590B">
        <w:t xml:space="preserve">Message IDs are generated by the system originating the message.  </w:t>
      </w:r>
    </w:p>
    <w:p w:rsidR="00814ED2" w:rsidRPr="006D590B" w:rsidRDefault="00814ED2" w:rsidP="00814ED2">
      <w:pPr>
        <w:ind w:left="540"/>
      </w:pPr>
    </w:p>
    <w:p w:rsidR="00814ED2" w:rsidRPr="006D590B" w:rsidRDefault="00814ED2" w:rsidP="005F4CAD">
      <w:pPr>
        <w:numPr>
          <w:ilvl w:val="0"/>
          <w:numId w:val="12"/>
        </w:numPr>
        <w:ind w:left="540" w:hanging="223"/>
      </w:pPr>
      <w:r w:rsidRPr="006D590B">
        <w:t>Request messages will also include a Correlation ID. For</w:t>
      </w:r>
      <w:r w:rsidR="00652B70">
        <w:t xml:space="preserve"> a request message, the Message</w:t>
      </w:r>
      <w:r w:rsidRPr="006D590B">
        <w:t xml:space="preserve">ID of the request </w:t>
      </w:r>
      <w:r w:rsidR="00652B70">
        <w:t xml:space="preserve">may also be used </w:t>
      </w:r>
      <w:r w:rsidRPr="006D590B">
        <w:t>as the CorrelationID</w:t>
      </w:r>
      <w:r w:rsidR="00652B70">
        <w:t>; however it is entirely acceptable to generate a different unique string</w:t>
      </w:r>
      <w:r w:rsidRPr="006D590B">
        <w:t xml:space="preserve">. </w:t>
      </w:r>
      <w:r w:rsidR="00652B70">
        <w:t xml:space="preserve">Either way, </w:t>
      </w:r>
      <w:r w:rsidRPr="006D590B">
        <w:t xml:space="preserve">CorrelationIDs </w:t>
      </w:r>
      <w:r w:rsidR="00652B70">
        <w:t xml:space="preserve">should </w:t>
      </w:r>
      <w:r w:rsidRPr="006D590B">
        <w:t>also be non-intelligent, machine-generated strings that are generated by the system originating the request message.</w:t>
      </w:r>
    </w:p>
    <w:p w:rsidR="00814ED2" w:rsidRPr="006D590B" w:rsidRDefault="00814ED2" w:rsidP="00814ED2">
      <w:pPr>
        <w:pStyle w:val="ListParagraph"/>
      </w:pPr>
    </w:p>
    <w:p w:rsidR="00814ED2" w:rsidRPr="006D590B" w:rsidRDefault="00814ED2" w:rsidP="005F4CAD">
      <w:pPr>
        <w:numPr>
          <w:ilvl w:val="0"/>
          <w:numId w:val="12"/>
        </w:numPr>
        <w:ind w:left="540" w:hanging="223"/>
      </w:pPr>
      <w:r w:rsidRPr="006D590B">
        <w:t>Response (</w:t>
      </w:r>
      <w:r w:rsidR="00652B70">
        <w:t>verb=</w:t>
      </w:r>
      <w:r w:rsidRPr="006D590B">
        <w:t>reply) messages will also include a Correlation</w:t>
      </w:r>
      <w:r w:rsidR="00652B70">
        <w:t>ID.  The Correlation</w:t>
      </w:r>
      <w:r w:rsidRPr="006D590B">
        <w:t>ID in the response (reply) message must</w:t>
      </w:r>
      <w:r w:rsidR="00652B70">
        <w:t xml:space="preserve"> be the same as the Correlation</w:t>
      </w:r>
      <w:r w:rsidRPr="006D590B">
        <w:t xml:space="preserve">ID from the original (corresponding) request message. </w:t>
      </w:r>
      <w:r w:rsidRPr="006D590B">
        <w:rPr>
          <w:i/>
        </w:rPr>
        <w:t xml:space="preserve">Note: </w:t>
      </w:r>
      <w:r w:rsidR="00652B70">
        <w:rPr>
          <w:i/>
        </w:rPr>
        <w:t xml:space="preserve">Although there are no such cases documented in this Test Script document, CIM messaging may involve </w:t>
      </w:r>
      <w:r w:rsidRPr="006D590B">
        <w:rPr>
          <w:i/>
        </w:rPr>
        <w:t xml:space="preserve"> multiple response messages to a given request message;</w:t>
      </w:r>
      <w:r w:rsidR="00652B70">
        <w:rPr>
          <w:i/>
        </w:rPr>
        <w:t xml:space="preserve"> in this case the Correlation</w:t>
      </w:r>
      <w:r w:rsidRPr="006D590B">
        <w:rPr>
          <w:i/>
        </w:rPr>
        <w:t>ID in each such response message will be identical.</w:t>
      </w:r>
    </w:p>
    <w:p w:rsidR="00814ED2" w:rsidRPr="006D590B" w:rsidRDefault="00814ED2" w:rsidP="00814ED2">
      <w:pPr>
        <w:pStyle w:val="ListParagraph"/>
      </w:pPr>
    </w:p>
    <w:p w:rsidR="00814ED2" w:rsidRPr="006D590B" w:rsidRDefault="00814ED2" w:rsidP="005F4CAD">
      <w:pPr>
        <w:numPr>
          <w:ilvl w:val="0"/>
          <w:numId w:val="12"/>
        </w:numPr>
        <w:ind w:left="540" w:hanging="223"/>
      </w:pPr>
      <w:r w:rsidRPr="006D590B">
        <w:t xml:space="preserve">In cases where </w:t>
      </w:r>
      <w:r w:rsidR="00652B70">
        <w:t xml:space="preserve">a System C </w:t>
      </w:r>
      <w:r w:rsidRPr="006D590B">
        <w:t xml:space="preserve">is acting as an intermediary in receiving requests from System A, forwarding requests to System B, receiving responses from System B and forwarding the responses to System A, the MessageIDs and CorrelationIDs used in the communications between </w:t>
      </w:r>
      <w:r w:rsidR="00652B70">
        <w:t>System C</w:t>
      </w:r>
      <w:r w:rsidRPr="006D590B">
        <w:t xml:space="preserve"> and System A should be different from and entirely independent of the MessageIDs and CorrelationIDs used in the communications between the </w:t>
      </w:r>
      <w:r w:rsidR="00652B70">
        <w:t>System C</w:t>
      </w:r>
      <w:r w:rsidRPr="006D590B">
        <w:t xml:space="preserve"> and System B.</w:t>
      </w:r>
    </w:p>
    <w:p w:rsidR="00814ED2" w:rsidRPr="006D590B" w:rsidRDefault="00814ED2" w:rsidP="00814ED2">
      <w:pPr>
        <w:pStyle w:val="ListParagraph"/>
      </w:pPr>
    </w:p>
    <w:p w:rsidR="00814ED2" w:rsidRPr="006D590B" w:rsidRDefault="00814ED2" w:rsidP="00814ED2">
      <w:r w:rsidRPr="006D590B">
        <w:t>Strict compliance with these Best Practices is highly recommended but not required.</w:t>
      </w:r>
    </w:p>
    <w:p w:rsidR="00814ED2" w:rsidRDefault="00814ED2" w:rsidP="00814ED2">
      <w:pPr>
        <w:pStyle w:val="BodyText"/>
      </w:pPr>
      <w:r>
        <w:br w:type="page"/>
      </w:r>
    </w:p>
    <w:p w:rsidR="00DB4876" w:rsidRDefault="00147DC1" w:rsidP="00147DC1">
      <w:pPr>
        <w:pStyle w:val="Heading1"/>
        <w:tabs>
          <w:tab w:val="left" w:pos="720"/>
        </w:tabs>
        <w:ind w:left="720" w:hanging="630"/>
      </w:pPr>
      <w:r w:rsidRPr="00147DC1">
        <w:lastRenderedPageBreak/>
        <w:t xml:space="preserve"> </w:t>
      </w:r>
      <w:bookmarkStart w:id="16" w:name="_Toc426121887"/>
      <w:r w:rsidRPr="00147DC1">
        <w:t>IDENTIFIED ISSUES WIT</w:t>
      </w:r>
      <w:r>
        <w:t xml:space="preserve">H IEC 61968-6 FDIS </w:t>
      </w:r>
      <w:r w:rsidRPr="00147DC1">
        <w:t>PROFILES</w:t>
      </w:r>
      <w:bookmarkEnd w:id="16"/>
    </w:p>
    <w:p w:rsidR="004408F6" w:rsidRDefault="004408F6" w:rsidP="00147DC1">
      <w:pPr>
        <w:pStyle w:val="BodyText"/>
      </w:pPr>
      <w:r>
        <w:t>Placeholder: Add discussion describing the variety of problems. Include some XMLSpy diagrams as called for, particularly to illustrate the introduction of the WorkRequests, maintenanceOrders and ServiceOrders:</w:t>
      </w:r>
    </w:p>
    <w:p w:rsidR="004408F6" w:rsidRDefault="004408F6" w:rsidP="00147DC1">
      <w:pPr>
        <w:pStyle w:val="BodyText"/>
      </w:pPr>
    </w:p>
    <w:p w:rsidR="004408F6" w:rsidRDefault="004408F6" w:rsidP="00147DC1">
      <w:pPr>
        <w:pStyle w:val="BodyText"/>
        <w:rPr>
          <w:color w:val="4F81BD" w:themeColor="accent1"/>
        </w:rPr>
      </w:pPr>
      <w:r w:rsidRPr="004408F6">
        <w:rPr>
          <w:color w:val="4F81BD" w:themeColor="accent1"/>
        </w:rPr>
        <w:t>Problems include:</w:t>
      </w:r>
    </w:p>
    <w:p w:rsidR="004408F6" w:rsidRDefault="004408F6" w:rsidP="005F4CAD">
      <w:pPr>
        <w:pStyle w:val="BodyText"/>
        <w:numPr>
          <w:ilvl w:val="0"/>
          <w:numId w:val="19"/>
        </w:numPr>
        <w:rPr>
          <w:color w:val="4F81BD" w:themeColor="accent1"/>
        </w:rPr>
      </w:pPr>
      <w:r>
        <w:rPr>
          <w:color w:val="4F81BD" w:themeColor="accent1"/>
        </w:rPr>
        <w:t>missing root elements of WorkRequests, MaintenanceOrders, and ServiceOrders</w:t>
      </w:r>
    </w:p>
    <w:p w:rsidR="004408F6" w:rsidRDefault="004408F6" w:rsidP="005F4CAD">
      <w:pPr>
        <w:pStyle w:val="BodyText"/>
        <w:numPr>
          <w:ilvl w:val="0"/>
          <w:numId w:val="19"/>
        </w:numPr>
        <w:rPr>
          <w:color w:val="4F81BD" w:themeColor="accent1"/>
        </w:rPr>
      </w:pPr>
      <w:r>
        <w:rPr>
          <w:color w:val="4F81BD" w:themeColor="accent1"/>
        </w:rPr>
        <w:t>incorrect structure to support "Organization"</w:t>
      </w:r>
    </w:p>
    <w:p w:rsidR="004408F6" w:rsidRDefault="004408F6" w:rsidP="005F4CAD">
      <w:pPr>
        <w:pStyle w:val="BodyText"/>
        <w:numPr>
          <w:ilvl w:val="0"/>
          <w:numId w:val="19"/>
        </w:numPr>
        <w:rPr>
          <w:color w:val="4F81BD" w:themeColor="accent1"/>
        </w:rPr>
      </w:pPr>
      <w:r>
        <w:rPr>
          <w:color w:val="4F81BD" w:themeColor="accent1"/>
        </w:rPr>
        <w:t>problems with use of ref= notation for Organization, ReadingTypes and ReadingQualities</w:t>
      </w:r>
    </w:p>
    <w:p w:rsidR="004408F6" w:rsidRDefault="004408F6" w:rsidP="005F4CAD">
      <w:pPr>
        <w:pStyle w:val="BodyText"/>
        <w:numPr>
          <w:ilvl w:val="0"/>
          <w:numId w:val="19"/>
        </w:numPr>
        <w:rPr>
          <w:color w:val="4F81BD" w:themeColor="accent1"/>
        </w:rPr>
      </w:pPr>
      <w:r>
        <w:rPr>
          <w:color w:val="4F81BD" w:themeColor="accent1"/>
        </w:rPr>
        <w:t>Use of ServiceLocation vs. UsagePointLocation in ServiceOrders profile</w:t>
      </w:r>
    </w:p>
    <w:p w:rsidR="004408F6" w:rsidRDefault="004408F6" w:rsidP="005F4CAD">
      <w:pPr>
        <w:pStyle w:val="BodyText"/>
        <w:numPr>
          <w:ilvl w:val="0"/>
          <w:numId w:val="19"/>
        </w:numPr>
        <w:rPr>
          <w:color w:val="4F81BD" w:themeColor="accent1"/>
        </w:rPr>
      </w:pPr>
      <w:r>
        <w:rPr>
          <w:color w:val="4F81BD" w:themeColor="accent1"/>
        </w:rPr>
        <w:t>lack of parallel structure in the 3 XSDs where it made sense to have parallel structure. Specific example is WorkLocation.</w:t>
      </w:r>
    </w:p>
    <w:p w:rsidR="004408F6" w:rsidRPr="004408F6" w:rsidRDefault="004408F6" w:rsidP="005F4CAD">
      <w:pPr>
        <w:pStyle w:val="BodyText"/>
        <w:numPr>
          <w:ilvl w:val="0"/>
          <w:numId w:val="19"/>
        </w:numPr>
        <w:rPr>
          <w:color w:val="4F81BD" w:themeColor="accent1"/>
        </w:rPr>
      </w:pPr>
      <w:r>
        <w:rPr>
          <w:color w:val="4F81BD" w:themeColor="accent1"/>
        </w:rPr>
        <w:t>no support for "get" transactions</w:t>
      </w:r>
    </w:p>
    <w:p w:rsidR="00147DC1" w:rsidRDefault="004408F6" w:rsidP="00147DC1">
      <w:pPr>
        <w:pStyle w:val="BodyText"/>
      </w:pPr>
      <w:r>
        <w:t xml:space="preserve"> </w:t>
      </w:r>
    </w:p>
    <w:p w:rsidR="00147DC1" w:rsidRDefault="00147DC1" w:rsidP="00147DC1">
      <w:pPr>
        <w:pStyle w:val="BodyText"/>
      </w:pPr>
    </w:p>
    <w:p w:rsidR="00147DC1" w:rsidRDefault="00147DC1" w:rsidP="00147DC1">
      <w:pPr>
        <w:pStyle w:val="BodyText"/>
      </w:pPr>
    </w:p>
    <w:p w:rsidR="00080A0F" w:rsidRDefault="00080A0F">
      <w:pPr>
        <w:rPr>
          <w:b/>
          <w:caps/>
          <w:sz w:val="36"/>
          <w:szCs w:val="36"/>
        </w:rPr>
      </w:pPr>
      <w:r>
        <w:br w:type="page"/>
      </w:r>
    </w:p>
    <w:p w:rsidR="00147DC1" w:rsidRDefault="00147DC1" w:rsidP="00147DC1">
      <w:pPr>
        <w:pStyle w:val="Heading1"/>
        <w:tabs>
          <w:tab w:val="left" w:pos="720"/>
        </w:tabs>
        <w:ind w:left="720" w:hanging="630"/>
      </w:pPr>
      <w:bookmarkStart w:id="17" w:name="_Toc426121888"/>
      <w:r>
        <w:lastRenderedPageBreak/>
        <w:t>EPRI-generated IEC 61968-6 Profiles</w:t>
      </w:r>
      <w:r w:rsidR="00080A0F">
        <w:t xml:space="preserve"> and WSDLs</w:t>
      </w:r>
      <w:bookmarkEnd w:id="17"/>
    </w:p>
    <w:p w:rsidR="004408F6" w:rsidRDefault="004408F6" w:rsidP="00147DC1">
      <w:pPr>
        <w:pStyle w:val="BodyText"/>
      </w:pPr>
    </w:p>
    <w:p w:rsidR="004408F6" w:rsidRPr="004408F6" w:rsidRDefault="004408F6" w:rsidP="00147DC1">
      <w:pPr>
        <w:pStyle w:val="BodyText"/>
        <w:rPr>
          <w:color w:val="4F81BD" w:themeColor="accent1"/>
        </w:rPr>
      </w:pPr>
      <w:r w:rsidRPr="004408F6">
        <w:rPr>
          <w:color w:val="4F81BD" w:themeColor="accent1"/>
        </w:rPr>
        <w:t>Placeholder: Add discussion of:</w:t>
      </w:r>
    </w:p>
    <w:p w:rsidR="004408F6" w:rsidRDefault="004408F6" w:rsidP="005F4CAD">
      <w:pPr>
        <w:pStyle w:val="BodyText"/>
        <w:numPr>
          <w:ilvl w:val="0"/>
          <w:numId w:val="17"/>
        </w:numPr>
        <w:rPr>
          <w:color w:val="4F81BD" w:themeColor="accent1"/>
        </w:rPr>
      </w:pPr>
      <w:r>
        <w:rPr>
          <w:color w:val="4F81BD" w:themeColor="accent1"/>
        </w:rPr>
        <w:t>Reason for generating thes</w:t>
      </w:r>
      <w:r w:rsidR="00080A0F">
        <w:rPr>
          <w:color w:val="4F81BD" w:themeColor="accent1"/>
        </w:rPr>
        <w:t>e</w:t>
      </w:r>
      <w:r>
        <w:rPr>
          <w:color w:val="4F81BD" w:themeColor="accent1"/>
        </w:rPr>
        <w:t xml:space="preserve"> profiles</w:t>
      </w:r>
      <w:r w:rsidR="00080A0F">
        <w:rPr>
          <w:color w:val="4F81BD" w:themeColor="accent1"/>
        </w:rPr>
        <w:t xml:space="preserve"> and WSDLs</w:t>
      </w:r>
    </w:p>
    <w:p w:rsidR="004408F6" w:rsidRDefault="004408F6" w:rsidP="005F4CAD">
      <w:pPr>
        <w:pStyle w:val="BodyText"/>
        <w:numPr>
          <w:ilvl w:val="1"/>
          <w:numId w:val="17"/>
        </w:numPr>
        <w:rPr>
          <w:color w:val="4F81BD" w:themeColor="accent1"/>
        </w:rPr>
      </w:pPr>
      <w:r>
        <w:rPr>
          <w:color w:val="4F81BD" w:themeColor="accent1"/>
        </w:rPr>
        <w:t>to remedy identified deficiencies</w:t>
      </w:r>
    </w:p>
    <w:p w:rsidR="004408F6" w:rsidRDefault="004408F6" w:rsidP="005F4CAD">
      <w:pPr>
        <w:pStyle w:val="BodyText"/>
        <w:numPr>
          <w:ilvl w:val="1"/>
          <w:numId w:val="17"/>
        </w:numPr>
        <w:rPr>
          <w:color w:val="4F81BD" w:themeColor="accent1"/>
        </w:rPr>
      </w:pPr>
      <w:r>
        <w:rPr>
          <w:color w:val="4F81BD" w:themeColor="accent1"/>
        </w:rPr>
        <w:t>to support "get" use cases</w:t>
      </w:r>
    </w:p>
    <w:p w:rsidR="004408F6" w:rsidRDefault="004408F6" w:rsidP="005F4CAD">
      <w:pPr>
        <w:pStyle w:val="BodyText"/>
        <w:numPr>
          <w:ilvl w:val="1"/>
          <w:numId w:val="17"/>
        </w:numPr>
        <w:rPr>
          <w:color w:val="4F81BD" w:themeColor="accent1"/>
        </w:rPr>
      </w:pPr>
      <w:r>
        <w:rPr>
          <w:color w:val="4F81BD" w:themeColor="accent1"/>
        </w:rPr>
        <w:t>to support internal location</w:t>
      </w:r>
    </w:p>
    <w:p w:rsidR="004408F6" w:rsidRPr="004408F6" w:rsidRDefault="004408F6" w:rsidP="005F4CAD">
      <w:pPr>
        <w:pStyle w:val="BodyText"/>
        <w:numPr>
          <w:ilvl w:val="1"/>
          <w:numId w:val="17"/>
        </w:numPr>
        <w:rPr>
          <w:color w:val="4F81BD" w:themeColor="accent1"/>
        </w:rPr>
      </w:pPr>
      <w:r>
        <w:rPr>
          <w:color w:val="4F81BD" w:themeColor="accent1"/>
        </w:rPr>
        <w:t xml:space="preserve">to provide </w:t>
      </w:r>
      <w:r w:rsidRPr="004408F6">
        <w:rPr>
          <w:color w:val="4F81BD" w:themeColor="accent1"/>
        </w:rPr>
        <w:t>Constrained profiles for create use cases</w:t>
      </w:r>
    </w:p>
    <w:p w:rsidR="004408F6" w:rsidRPr="004408F6" w:rsidRDefault="004408F6" w:rsidP="005F4CAD">
      <w:pPr>
        <w:pStyle w:val="BodyText"/>
        <w:numPr>
          <w:ilvl w:val="1"/>
          <w:numId w:val="17"/>
        </w:numPr>
        <w:rPr>
          <w:color w:val="4F81BD" w:themeColor="accent1"/>
        </w:rPr>
      </w:pPr>
      <w:r>
        <w:rPr>
          <w:color w:val="4F81BD" w:themeColor="accent1"/>
        </w:rPr>
        <w:t xml:space="preserve">to provide </w:t>
      </w:r>
      <w:r w:rsidRPr="004408F6">
        <w:rPr>
          <w:color w:val="4F81BD" w:themeColor="accent1"/>
        </w:rPr>
        <w:t>Unconstrained profiles for change and delete use cases</w:t>
      </w:r>
    </w:p>
    <w:p w:rsidR="004408F6" w:rsidRDefault="004408F6" w:rsidP="005F4CAD">
      <w:pPr>
        <w:pStyle w:val="BodyText"/>
        <w:numPr>
          <w:ilvl w:val="1"/>
          <w:numId w:val="17"/>
        </w:numPr>
        <w:rPr>
          <w:color w:val="4F81BD" w:themeColor="accent1"/>
        </w:rPr>
      </w:pPr>
      <w:r>
        <w:rPr>
          <w:color w:val="4F81BD" w:themeColor="accent1"/>
        </w:rPr>
        <w:t>to support testing using strongly-typed Web Services</w:t>
      </w:r>
    </w:p>
    <w:p w:rsidR="004408F6" w:rsidRDefault="004408F6" w:rsidP="005F4CAD">
      <w:pPr>
        <w:pStyle w:val="BodyText"/>
        <w:numPr>
          <w:ilvl w:val="0"/>
          <w:numId w:val="17"/>
        </w:numPr>
        <w:rPr>
          <w:color w:val="4F81BD" w:themeColor="accent1"/>
        </w:rPr>
      </w:pPr>
      <w:r>
        <w:rPr>
          <w:color w:val="4F81BD" w:themeColor="accent1"/>
        </w:rPr>
        <w:t>Discuss some problems with the Message and WSDL templates in part 100</w:t>
      </w:r>
    </w:p>
    <w:p w:rsidR="004408F6" w:rsidRDefault="004408F6" w:rsidP="005F4CAD">
      <w:pPr>
        <w:pStyle w:val="BodyText"/>
        <w:numPr>
          <w:ilvl w:val="0"/>
          <w:numId w:val="17"/>
        </w:numPr>
        <w:rPr>
          <w:color w:val="4F81BD" w:themeColor="accent1"/>
        </w:rPr>
      </w:pPr>
      <w:r>
        <w:rPr>
          <w:color w:val="4F81BD" w:themeColor="accent1"/>
        </w:rPr>
        <w:t>Itemize the profiles that were created and their intended use</w:t>
      </w:r>
    </w:p>
    <w:p w:rsidR="004408F6" w:rsidRDefault="004408F6" w:rsidP="005F4CAD">
      <w:pPr>
        <w:pStyle w:val="BodyText"/>
        <w:numPr>
          <w:ilvl w:val="0"/>
          <w:numId w:val="17"/>
        </w:numPr>
        <w:rPr>
          <w:color w:val="4F81BD" w:themeColor="accent1"/>
        </w:rPr>
      </w:pPr>
      <w:r>
        <w:rPr>
          <w:color w:val="4F81BD" w:themeColor="accent1"/>
        </w:rPr>
        <w:t>Identify where each of the EPRI-generated profiles and templates can be found</w:t>
      </w:r>
    </w:p>
    <w:p w:rsidR="00CA3562" w:rsidRDefault="00CA3562" w:rsidP="004E6C46">
      <w:pPr>
        <w:pStyle w:val="BodyText"/>
        <w:keepNext/>
        <w:jc w:val="center"/>
      </w:pPr>
      <w:r>
        <w:rPr>
          <w:noProof/>
          <w:color w:val="4F81BD" w:themeColor="accent1"/>
        </w:rPr>
        <w:lastRenderedPageBreak/>
        <w:drawing>
          <wp:inline distT="0" distB="0" distL="0" distR="0">
            <wp:extent cx="5941967" cy="4463143"/>
            <wp:effectExtent l="19050" t="19050" r="20683" b="13607"/>
            <wp:docPr id="11" name="Picture 10" descr="Artifact Generation Flowchar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 Generation Flowchart.emf"/>
                    <pic:cNvPicPr/>
                  </pic:nvPicPr>
                  <pic:blipFill>
                    <a:blip r:embed="rId21" cstate="print"/>
                    <a:stretch>
                      <a:fillRect/>
                    </a:stretch>
                  </pic:blipFill>
                  <pic:spPr>
                    <a:xfrm>
                      <a:off x="0" y="0"/>
                      <a:ext cx="5943600" cy="4464370"/>
                    </a:xfrm>
                    <a:prstGeom prst="rect">
                      <a:avLst/>
                    </a:prstGeom>
                    <a:ln>
                      <a:solidFill>
                        <a:schemeClr val="tx1"/>
                      </a:solidFill>
                    </a:ln>
                  </pic:spPr>
                </pic:pic>
              </a:graphicData>
            </a:graphic>
          </wp:inline>
        </w:drawing>
      </w:r>
    </w:p>
    <w:p w:rsidR="00CA3562" w:rsidRDefault="00CA3562" w:rsidP="00CA3562">
      <w:pPr>
        <w:pStyle w:val="Caption"/>
        <w:jc w:val="center"/>
      </w:pPr>
      <w:r>
        <w:t xml:space="preserve">Figure </w:t>
      </w:r>
      <w:fldSimple w:instr=" STYLEREF 1 \s ">
        <w:r w:rsidR="004E6C46">
          <w:rPr>
            <w:noProof/>
          </w:rPr>
          <w:t>4</w:t>
        </w:r>
      </w:fldSimple>
      <w:r w:rsidR="004E6C46">
        <w:noBreakHyphen/>
      </w:r>
      <w:fldSimple w:instr=" SEQ Figure \* ARABIC \s 1 ">
        <w:r w:rsidR="004E6C46">
          <w:rPr>
            <w:noProof/>
          </w:rPr>
          <w:t>1</w:t>
        </w:r>
      </w:fldSimple>
      <w:r>
        <w:t xml:space="preserve"> Artifact Generation Flowchart</w:t>
      </w:r>
    </w:p>
    <w:p w:rsidR="00CA3562" w:rsidRDefault="00CA3562" w:rsidP="004408F6">
      <w:pPr>
        <w:pStyle w:val="BodyText"/>
      </w:pPr>
    </w:p>
    <w:p w:rsidR="004408F6" w:rsidRPr="00080A0F" w:rsidRDefault="00080A0F" w:rsidP="004408F6">
      <w:pPr>
        <w:pStyle w:val="BodyText"/>
      </w:pPr>
      <w:r w:rsidRPr="00080A0F">
        <w:t xml:space="preserve">Please refer to the Supplemental Resources zip file described in Section 1 and Annex </w:t>
      </w:r>
      <w:r w:rsidR="00CA4BAB">
        <w:t>B</w:t>
      </w:r>
      <w:r w:rsidRPr="00080A0F">
        <w:t xml:space="preserve"> for copies of these various artifacts.</w:t>
      </w:r>
    </w:p>
    <w:p w:rsidR="00080A0F" w:rsidRDefault="00080A0F">
      <w:pPr>
        <w:rPr>
          <w:b/>
          <w:caps/>
          <w:sz w:val="36"/>
          <w:szCs w:val="36"/>
        </w:rPr>
      </w:pPr>
      <w:r>
        <w:br w:type="page"/>
      </w:r>
    </w:p>
    <w:p w:rsidR="004408F6" w:rsidRDefault="004408F6" w:rsidP="004408F6">
      <w:pPr>
        <w:pStyle w:val="Heading1"/>
        <w:tabs>
          <w:tab w:val="left" w:pos="720"/>
        </w:tabs>
        <w:ind w:left="720" w:hanging="630"/>
      </w:pPr>
      <w:bookmarkStart w:id="18" w:name="_Toc426121889"/>
      <w:r>
        <w:lastRenderedPageBreak/>
        <w:t>use of jms, generic web services, and Strongly-typed Web Services</w:t>
      </w:r>
      <w:bookmarkEnd w:id="18"/>
    </w:p>
    <w:p w:rsidR="004408F6" w:rsidRDefault="004408F6" w:rsidP="004408F6">
      <w:pPr>
        <w:rPr>
          <w:kern w:val="32"/>
        </w:rPr>
      </w:pPr>
    </w:p>
    <w:p w:rsidR="004408F6" w:rsidRPr="003F59B1" w:rsidRDefault="004408F6" w:rsidP="004408F6">
      <w:pPr>
        <w:rPr>
          <w:color w:val="4F81BD" w:themeColor="accent1"/>
          <w:kern w:val="32"/>
        </w:rPr>
      </w:pPr>
      <w:r w:rsidRPr="003F59B1">
        <w:rPr>
          <w:color w:val="4F81BD" w:themeColor="accent1"/>
          <w:kern w:val="32"/>
        </w:rPr>
        <w:t>Placeholder: Add discussion of:</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the 3 protocols supported by Part 100</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the fact that this section describes some of the considerations and differences in using them</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the commonality of Message.xsd in JMS and Generic Web Services compared with the service-specific XSDs used to support the strongly-typed web services</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fact that the test cases in this document utilize strongly-typed web services exclusively and use of JMS and Generic Web Services is not in scope at this time.</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Remainder of this section is included for completeness to provide the reader with supplemental understanding that could inform the use of JMS and/or Generic Web Services in the future.</w:t>
      </w:r>
    </w:p>
    <w:p w:rsidR="004408F6" w:rsidRPr="003F59B1" w:rsidRDefault="004408F6" w:rsidP="005F4CAD">
      <w:pPr>
        <w:pStyle w:val="ListParagraph"/>
        <w:numPr>
          <w:ilvl w:val="0"/>
          <w:numId w:val="16"/>
        </w:numPr>
        <w:rPr>
          <w:color w:val="4F81BD" w:themeColor="accent1"/>
          <w:kern w:val="32"/>
        </w:rPr>
      </w:pPr>
      <w:r w:rsidRPr="003F59B1">
        <w:rPr>
          <w:color w:val="4F81BD" w:themeColor="accent1"/>
          <w:kern w:val="32"/>
        </w:rPr>
        <w:t xml:space="preserve">The remainder of this section utilizes Test Case </w:t>
      </w:r>
      <w:r w:rsidR="007C2D52">
        <w:rPr>
          <w:color w:val="4F81BD" w:themeColor="accent1"/>
          <w:kern w:val="32"/>
        </w:rPr>
        <w:t>WR-</w:t>
      </w:r>
      <w:r w:rsidRPr="003F59B1">
        <w:rPr>
          <w:color w:val="4F81BD" w:themeColor="accent1"/>
          <w:kern w:val="32"/>
        </w:rPr>
        <w:t>1a (see Section xx) to illustrate some key differences in using the different Part 100 transport protocols.</w:t>
      </w:r>
    </w:p>
    <w:p w:rsidR="004408F6" w:rsidRPr="003F59B1" w:rsidRDefault="004408F6" w:rsidP="004408F6">
      <w:pPr>
        <w:jc w:val="center"/>
        <w:rPr>
          <w:b/>
          <w:color w:val="4F81BD" w:themeColor="accent1"/>
          <w:kern w:val="32"/>
          <w:u w:val="single"/>
        </w:rPr>
      </w:pPr>
    </w:p>
    <w:p w:rsidR="004408F6" w:rsidRDefault="004408F6" w:rsidP="004408F6">
      <w:pPr>
        <w:jc w:val="center"/>
        <w:rPr>
          <w:b/>
          <w:kern w:val="32"/>
          <w:u w:val="single"/>
        </w:rPr>
      </w:pPr>
    </w:p>
    <w:p w:rsidR="004408F6" w:rsidRDefault="004408F6" w:rsidP="004408F6">
      <w:pPr>
        <w:jc w:val="center"/>
        <w:rPr>
          <w:b/>
          <w:kern w:val="32"/>
          <w:u w:val="single"/>
        </w:rPr>
      </w:pPr>
    </w:p>
    <w:p w:rsidR="004408F6" w:rsidRPr="004408F6" w:rsidRDefault="004408F6" w:rsidP="004408F6">
      <w:pPr>
        <w:pStyle w:val="Heading2"/>
      </w:pPr>
      <w:bookmarkStart w:id="19" w:name="_Toc426121890"/>
      <w:r w:rsidRPr="004408F6">
        <w:t>JMS or Generic Web Services Variant</w:t>
      </w:r>
      <w:bookmarkEnd w:id="19"/>
    </w:p>
    <w:p w:rsidR="004408F6" w:rsidRPr="00DF1F99" w:rsidRDefault="004408F6" w:rsidP="004408F6">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JMS or Generic Web Services as defined in IEC 61968 Part 100. </w:t>
      </w:r>
    </w:p>
    <w:p w:rsidR="004408F6" w:rsidRDefault="004408F6" w:rsidP="004408F6">
      <w:pPr>
        <w:rPr>
          <w:kern w:val="32"/>
        </w:rPr>
      </w:pPr>
    </w:p>
    <w:p w:rsidR="004408F6" w:rsidRDefault="004408F6" w:rsidP="004408F6">
      <w:pPr>
        <w:rPr>
          <w:kern w:val="32"/>
        </w:rPr>
      </w:pPr>
    </w:p>
    <w:p w:rsidR="009A740F" w:rsidRDefault="000A0D93" w:rsidP="004E6C46">
      <w:pPr>
        <w:keepNext/>
        <w:jc w:val="center"/>
      </w:pPr>
      <w:r>
        <w:rPr>
          <w:noProof/>
          <w:kern w:val="32"/>
        </w:rPr>
        <w:drawing>
          <wp:inline distT="0" distB="0" distL="0" distR="0">
            <wp:extent cx="5693460" cy="2807970"/>
            <wp:effectExtent l="19050" t="0" r="2490" b="0"/>
            <wp:docPr id="25" name="Picture 24" descr="61968-6 Test Case Client-WR-1a (J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JMS).png"/>
                    <pic:cNvPicPr/>
                  </pic:nvPicPr>
                  <pic:blipFill>
                    <a:blip r:embed="rId22" cstate="print"/>
                    <a:stretch>
                      <a:fillRect/>
                    </a:stretch>
                  </pic:blipFill>
                  <pic:spPr>
                    <a:xfrm>
                      <a:off x="0" y="0"/>
                      <a:ext cx="5693460" cy="2807970"/>
                    </a:xfrm>
                    <a:prstGeom prst="rect">
                      <a:avLst/>
                    </a:prstGeom>
                  </pic:spPr>
                </pic:pic>
              </a:graphicData>
            </a:graphic>
          </wp:inline>
        </w:drawing>
      </w:r>
    </w:p>
    <w:p w:rsidR="004408F6" w:rsidRDefault="009A740F" w:rsidP="009A740F">
      <w:pPr>
        <w:pStyle w:val="Caption"/>
        <w:jc w:val="center"/>
        <w:rPr>
          <w:kern w:val="32"/>
        </w:rPr>
      </w:pPr>
      <w:r>
        <w:t xml:space="preserve">Figure </w:t>
      </w:r>
      <w:fldSimple w:instr=" STYLEREF 1 \s ">
        <w:r w:rsidR="004E6C46">
          <w:rPr>
            <w:noProof/>
          </w:rPr>
          <w:t>5</w:t>
        </w:r>
      </w:fldSimple>
      <w:r w:rsidR="004E6C46">
        <w:noBreakHyphen/>
      </w:r>
      <w:fldSimple w:instr=" SEQ Figure \* ARABIC \s 1 ">
        <w:r w:rsidR="004E6C46">
          <w:rPr>
            <w:noProof/>
          </w:rPr>
          <w:t>1</w:t>
        </w:r>
      </w:fldSimple>
      <w:r>
        <w:t xml:space="preserve"> Example message exchange using JMS</w:t>
      </w:r>
    </w:p>
    <w:p w:rsidR="004408F6" w:rsidRDefault="004408F6" w:rsidP="004408F6">
      <w:pPr>
        <w:rPr>
          <w:kern w:val="32"/>
        </w:rPr>
      </w:pPr>
    </w:p>
    <w:p w:rsidR="004408F6" w:rsidRDefault="004408F6" w:rsidP="004408F6">
      <w:pPr>
        <w:rPr>
          <w:kern w:val="32"/>
        </w:rPr>
      </w:pPr>
      <w:r>
        <w:rPr>
          <w:kern w:val="32"/>
        </w:rPr>
        <w:t xml:space="preserve">Sample XML for the JMS or Generic Web Services variant of the "create/WorkRequests"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4408F6" w:rsidRDefault="004408F6" w:rsidP="004408F6">
      <w:pPr>
        <w:rPr>
          <w:kern w:val="32"/>
        </w:rPr>
      </w:pPr>
      <w:r>
        <w:rPr>
          <w:kern w:val="32"/>
        </w:rPr>
        <w:t xml:space="preserve"> </w:t>
      </w:r>
    </w:p>
    <w:p w:rsidR="004408F6" w:rsidRPr="001061F5" w:rsidRDefault="004408F6" w:rsidP="004408F6">
      <w:pPr>
        <w:rPr>
          <w:kern w:val="32"/>
        </w:rPr>
      </w:pPr>
      <w:r>
        <w:rPr>
          <w:kern w:val="32"/>
        </w:rPr>
        <w:t xml:space="preserve">Step 1 </w:t>
      </w:r>
      <w:r w:rsidRPr="007F4274">
        <w:rPr>
          <w:i/>
        </w:rPr>
        <w:t>(Message Stereotype = Request Message)</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8080"/>
          <w:sz w:val="16"/>
          <w:szCs w:val="16"/>
          <w:highlight w:val="white"/>
        </w:rPr>
        <w:t>&lt;?xml version="1.0" encoding="UTF-8"?&gt;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RequestMessage</w:t>
      </w:r>
      <w:r w:rsidRPr="000001CA">
        <w:rPr>
          <w:rFonts w:ascii="Arial" w:hAnsi="Arial" w:cs="Arial"/>
          <w:color w:val="FF0000"/>
          <w:sz w:val="16"/>
          <w:szCs w:val="16"/>
          <w:highlight w:val="white"/>
        </w:rPr>
        <w:t xml:space="preserve"> xmlns</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http://iec.ch/TC57/2011/schema/message</w:t>
      </w:r>
      <w:r w:rsidRPr="000001CA">
        <w:rPr>
          <w:rFonts w:ascii="Arial" w:hAnsi="Arial" w:cs="Arial"/>
          <w:color w:val="0000FF"/>
          <w:sz w:val="16"/>
          <w:szCs w:val="16"/>
          <w:highlight w:val="white"/>
        </w:rPr>
        <w:t>"</w:t>
      </w:r>
      <w:r w:rsidRPr="000001CA">
        <w:rPr>
          <w:rFonts w:ascii="Arial" w:hAnsi="Arial" w:cs="Arial"/>
          <w:color w:val="FF0000"/>
          <w:sz w:val="16"/>
          <w:szCs w:val="16"/>
          <w:highlight w:val="white"/>
        </w:rPr>
        <w:t xml:space="preserve"> xmlns:xsi</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http://www.w3.org/2001/XMLSchema-instance</w:t>
      </w:r>
      <w:r w:rsidRPr="000001CA">
        <w:rPr>
          <w:rFonts w:ascii="Arial" w:hAnsi="Arial" w:cs="Arial"/>
          <w:color w:val="0000FF"/>
          <w:sz w:val="16"/>
          <w:szCs w:val="16"/>
          <w:highlight w:val="white"/>
        </w:rPr>
        <w:t>"</w:t>
      </w:r>
      <w:r w:rsidRPr="000001CA">
        <w:rPr>
          <w:rFonts w:ascii="Arial" w:hAnsi="Arial" w:cs="Arial"/>
          <w:color w:val="FF0000"/>
          <w:sz w:val="16"/>
          <w:szCs w:val="16"/>
          <w:highlight w:val="white"/>
        </w:rPr>
        <w:t xml:space="preserve"> xmlns:n1</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http://www.altova.com/samplexml/other-namespace</w:t>
      </w:r>
      <w:r w:rsidRPr="000001CA">
        <w:rPr>
          <w:rFonts w:ascii="Arial" w:hAnsi="Arial" w:cs="Arial"/>
          <w:color w:val="0000FF"/>
          <w:sz w:val="16"/>
          <w:szCs w:val="16"/>
          <w:highlight w:val="white"/>
        </w:rPr>
        <w:t>"</w:t>
      </w:r>
      <w:r w:rsidRPr="000001CA">
        <w:rPr>
          <w:rFonts w:ascii="Arial" w:hAnsi="Arial" w:cs="Arial"/>
          <w:color w:val="FF0000"/>
          <w:sz w:val="16"/>
          <w:szCs w:val="16"/>
          <w:highlight w:val="white"/>
        </w:rPr>
        <w:t xml:space="preserve"> xsi:schemaLocation</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http://iec.ch/TC57/2011/schema/message Message.xsd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Header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Verb</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create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Verb</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Noun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WorkRequests</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Noun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Timestamp</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2001-12-17T09:30:47Z</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Timestamp</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MessageID</w:t>
      </w:r>
      <w:r w:rsidRPr="000001CA">
        <w:rPr>
          <w:rFonts w:ascii="Arial" w:hAnsi="Arial" w:cs="Arial"/>
          <w:color w:val="0000FF"/>
          <w:sz w:val="16"/>
          <w:szCs w:val="16"/>
          <w:highlight w:val="white"/>
        </w:rPr>
        <w:t>&gt;</w:t>
      </w:r>
      <w:r w:rsidR="00057D16" w:rsidRPr="00057D16">
        <w:rPr>
          <w:rFonts w:ascii="Arial" w:hAnsi="Arial" w:cs="Arial"/>
          <w:color w:val="000000"/>
          <w:sz w:val="16"/>
          <w:szCs w:val="16"/>
        </w:rPr>
        <w:t>407903a3-4725-465f-a56b-45cf1cde5ede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MessageID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CorrelationID</w:t>
      </w:r>
      <w:r w:rsidRPr="000001CA">
        <w:rPr>
          <w:rFonts w:ascii="Arial" w:hAnsi="Arial" w:cs="Arial"/>
          <w:color w:val="0000FF"/>
          <w:sz w:val="16"/>
          <w:szCs w:val="16"/>
          <w:highlight w:val="white"/>
        </w:rPr>
        <w:t>&gt;</w:t>
      </w:r>
      <w:r w:rsidR="00057D16" w:rsidRPr="00057D16">
        <w:rPr>
          <w:rFonts w:ascii="Arial" w:hAnsi="Arial" w:cs="Arial"/>
          <w:color w:val="000000"/>
          <w:sz w:val="16"/>
          <w:szCs w:val="16"/>
        </w:rPr>
        <w:t>291ab243-49ba-463b-9fca-d61901bf7319</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CorrelationID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Header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Payload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WorkRequests</w:t>
      </w:r>
      <w:r w:rsidRPr="000001CA">
        <w:rPr>
          <w:rFonts w:ascii="Arial" w:hAnsi="Arial" w:cs="Arial"/>
          <w:color w:val="FF0000"/>
          <w:sz w:val="16"/>
          <w:szCs w:val="16"/>
          <w:highlight w:val="white"/>
        </w:rPr>
        <w:t xml:space="preserve"> xmlns</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http://iec.ch/TC57/2015/WorkRequests#</w:t>
      </w:r>
      <w:r w:rsidRPr="000001CA">
        <w:rPr>
          <w:rFonts w:ascii="Arial" w:hAnsi="Arial" w:cs="Arial"/>
          <w:color w:val="0000FF"/>
          <w:sz w:val="16"/>
          <w:szCs w:val="16"/>
          <w:highlight w:val="white"/>
        </w:rPr>
        <w:t>"</w:t>
      </w:r>
      <w:r w:rsidRPr="000001CA">
        <w:rPr>
          <w:rFonts w:ascii="Arial" w:hAnsi="Arial" w:cs="Arial"/>
          <w:color w:val="FF0000"/>
          <w:sz w:val="16"/>
          <w:szCs w:val="16"/>
          <w:highlight w:val="white"/>
        </w:rPr>
        <w:t xml:space="preserve"> xmlns:xsi</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http://www.w3.org/2001/XMLSchema-instance</w:t>
      </w:r>
      <w:r w:rsidRPr="000001CA">
        <w:rPr>
          <w:rFonts w:ascii="Arial" w:hAnsi="Arial" w:cs="Arial"/>
          <w:color w:val="0000FF"/>
          <w:sz w:val="16"/>
          <w:szCs w:val="16"/>
          <w:highlight w:val="white"/>
        </w:rPr>
        <w:t>"</w:t>
      </w:r>
      <w:r w:rsidRPr="000001CA">
        <w:rPr>
          <w:rFonts w:ascii="Arial" w:hAnsi="Arial" w:cs="Arial"/>
          <w:color w:val="FF0000"/>
          <w:sz w:val="16"/>
          <w:szCs w:val="16"/>
          <w:highlight w:val="white"/>
        </w:rPr>
        <w:t xml:space="preserve"> xsi:schemaLocation</w:t>
      </w:r>
      <w:r w:rsidRPr="000001CA">
        <w:rPr>
          <w:rFonts w:ascii="Arial" w:hAnsi="Arial" w:cs="Arial"/>
          <w:color w:val="0000FF"/>
          <w:sz w:val="16"/>
          <w:szCs w:val="16"/>
          <w:highlight w:val="white"/>
        </w:rPr>
        <w:t>="</w:t>
      </w:r>
      <w:r w:rsidRPr="000001CA">
        <w:rPr>
          <w:rFonts w:ascii="Arial" w:hAnsi="Arial" w:cs="Arial"/>
          <w:color w:val="000000"/>
          <w:sz w:val="16"/>
          <w:szCs w:val="16"/>
          <w:highlight w:val="white"/>
        </w:rPr>
        <w:t>http://iec.ch/TC57/2015/WorkRequests# WorkRequests.xsd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WorkRequest</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375776be-d731-433c-a41a-3eefbc289344</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WR-14657</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Work Request Number</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Utility XYZ</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Organisation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cbf227f9-dfa1-487d-b787-7f4c818ea737</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DSOP</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Utility Department</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Utility XYZ</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phone1</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areaCode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800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areaCode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cityCode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555</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cityCode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countryCode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countryCode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extension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57</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extension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localNumber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8000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localNumber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phone1</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streetAddress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addressGeneral</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Mail Stop 82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addressGeneral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Main Office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Harrison</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3372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suffix</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NE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suffix</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Av</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withinTownLimits</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true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withinTownLimits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townDetail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code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52402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code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USA</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Cedar Rapids</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stateOrProvince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IA</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stateOrProvince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lastRenderedPageBreak/>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townDetail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streetAddress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Organisation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0249dbbe-9f3b-481c-982a-1fa7ea90b45a</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kind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repair</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kind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lastModifiedDateTime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2015-06-16T11:55:24-06:00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lastModifiedDateTime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requestDateTime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2015-06-16T11:55:24-06:00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requestDateTime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statusKind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waitingToBeScheduled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statusKind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ActivityRecords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createdDateTime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2015-06-16T11:55:24-06:00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createdDateTime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reason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Damage Reported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reason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Work Request Created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ActivityRecords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priority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justification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Safety Hazard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justification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rank</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rank</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Emergency</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priority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TimeSchedules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kind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request</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kind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scheduleInterval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end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2015-06-16T17:00:00-06:00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end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start</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2015-06-16T11:55:24-06:00</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start</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scheduleInterval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TimeSchedules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WorkLocation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fb92ddab-09e0-4973-a890-89b1f6700f1d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direction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NW</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direction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Hazards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Exposed Conductor</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Hazards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InternalLocation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Warehouse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Floor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Floor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RoomNumber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101-E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RoomNumber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InternalLocation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mainAddress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addressGeneral</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2nd building along driveway</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addressGeneral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Warehouse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buildingName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Rogers</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122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prefix</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N</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prefix</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suffix</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SW</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suffix</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Rd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withinTownLimits</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true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withinTownLimits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streetDetail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townDetail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code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52405</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code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USA</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country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Cedar Rapids</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stateOrProvince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IA</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stateOrProvince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townDetail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mainAddress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WorkLocation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WorkTasks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07c461d4-fca9-4097-a3e1-70f478e87832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instruction</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Repair damaged meter panel</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instruction</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subject</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Damaged meter panel</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subject</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taskKind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exchange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taskKind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Assets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17fa20de-8949-40d5-9bce-93b9e5a74ce5</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critical</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true</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critical</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utcNumber</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8752-90765-830632</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utcNumber</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Assets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Crews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b0b5e22d-a438-4021-9a85-d745b9bcd18b</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mRID</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lastRenderedPageBreak/>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Jacobs, Brian</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Crew ID</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r w:rsidRPr="000001CA">
        <w:rPr>
          <w:rFonts w:ascii="Arial" w:hAnsi="Arial" w:cs="Arial"/>
          <w:color w:val="000000"/>
          <w:sz w:val="16"/>
          <w:szCs w:val="16"/>
          <w:highlight w:val="white"/>
        </w:rPr>
        <w:t>Utility XYZ</w:t>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NameTypeAuthority</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NameType</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Names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Crews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WorkTasks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WorkRequest</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WorkRequests</w:t>
      </w:r>
      <w:r w:rsidRPr="000001CA">
        <w:rPr>
          <w:rFonts w:ascii="Arial" w:hAnsi="Arial" w:cs="Arial"/>
          <w:color w:val="0000FF"/>
          <w:sz w:val="16"/>
          <w:szCs w:val="16"/>
          <w:highlight w:val="white"/>
        </w:rPr>
        <w:t>&gt;</w:t>
      </w:r>
    </w:p>
    <w:p w:rsidR="004408F6" w:rsidRPr="000001CA" w:rsidRDefault="004408F6" w:rsidP="004408F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001CA">
        <w:rPr>
          <w:rFonts w:ascii="Arial" w:hAnsi="Arial" w:cs="Arial"/>
          <w:color w:val="000000"/>
          <w:sz w:val="16"/>
          <w:szCs w:val="16"/>
          <w:highlight w:val="white"/>
        </w:rPr>
        <w:tab/>
      </w: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Payload</w:t>
      </w:r>
      <w:r w:rsidRPr="000001CA">
        <w:rPr>
          <w:rFonts w:ascii="Arial" w:hAnsi="Arial" w:cs="Arial"/>
          <w:color w:val="0000FF"/>
          <w:sz w:val="16"/>
          <w:szCs w:val="16"/>
          <w:highlight w:val="white"/>
        </w:rPr>
        <w:t>&gt;</w:t>
      </w:r>
    </w:p>
    <w:p w:rsidR="004408F6" w:rsidRPr="000001CA" w:rsidRDefault="004408F6" w:rsidP="004408F6">
      <w:pPr>
        <w:keepNext/>
        <w:pBdr>
          <w:top w:val="single" w:sz="4" w:space="1" w:color="auto"/>
          <w:left w:val="single" w:sz="4" w:space="1" w:color="auto"/>
          <w:bottom w:val="single" w:sz="4" w:space="1" w:color="auto"/>
          <w:right w:val="single" w:sz="4" w:space="1" w:color="auto"/>
        </w:pBdr>
        <w:tabs>
          <w:tab w:val="left" w:pos="1118"/>
        </w:tabs>
        <w:rPr>
          <w:color w:val="000000" w:themeColor="text1"/>
          <w:sz w:val="16"/>
          <w:szCs w:val="16"/>
        </w:rPr>
      </w:pPr>
      <w:r w:rsidRPr="000001CA">
        <w:rPr>
          <w:rFonts w:ascii="Arial" w:hAnsi="Arial" w:cs="Arial"/>
          <w:color w:val="0000FF"/>
          <w:sz w:val="16"/>
          <w:szCs w:val="16"/>
          <w:highlight w:val="white"/>
        </w:rPr>
        <w:t>&lt;/</w:t>
      </w:r>
      <w:r w:rsidRPr="000001CA">
        <w:rPr>
          <w:rFonts w:ascii="Arial" w:hAnsi="Arial" w:cs="Arial"/>
          <w:color w:val="800000"/>
          <w:sz w:val="16"/>
          <w:szCs w:val="16"/>
          <w:highlight w:val="white"/>
        </w:rPr>
        <w:t>RequestMessage</w:t>
      </w:r>
      <w:r w:rsidRPr="000001CA">
        <w:rPr>
          <w:rFonts w:ascii="Arial" w:hAnsi="Arial" w:cs="Arial"/>
          <w:color w:val="0000FF"/>
          <w:sz w:val="16"/>
          <w:szCs w:val="16"/>
          <w:highlight w:val="white"/>
        </w:rPr>
        <w:t>&gt;</w:t>
      </w:r>
    </w:p>
    <w:p w:rsidR="004408F6" w:rsidRDefault="004408F6" w:rsidP="004408F6">
      <w:pPr>
        <w:keepNext/>
        <w:tabs>
          <w:tab w:val="left" w:pos="1118"/>
        </w:tabs>
        <w:rPr>
          <w:color w:val="000000" w:themeColor="text1"/>
        </w:rPr>
      </w:pPr>
    </w:p>
    <w:p w:rsidR="004408F6" w:rsidRDefault="004408F6" w:rsidP="004408F6">
      <w:pPr>
        <w:keepNext/>
        <w:tabs>
          <w:tab w:val="left" w:pos="1118"/>
        </w:tabs>
        <w:rPr>
          <w:color w:val="000000" w:themeColor="text1"/>
        </w:rPr>
      </w:pPr>
    </w:p>
    <w:p w:rsidR="004408F6" w:rsidRDefault="004408F6" w:rsidP="004408F6">
      <w:pPr>
        <w:rPr>
          <w:kern w:val="32"/>
        </w:rPr>
      </w:pPr>
    </w:p>
    <w:p w:rsidR="004408F6" w:rsidRPr="001061F5" w:rsidRDefault="004408F6" w:rsidP="004408F6">
      <w:pPr>
        <w:rPr>
          <w:kern w:val="32"/>
        </w:rPr>
      </w:pPr>
      <w:r>
        <w:rPr>
          <w:kern w:val="32"/>
        </w:rPr>
        <w:t xml:space="preserve">Step 2 </w:t>
      </w:r>
      <w:r w:rsidRPr="007F4274">
        <w:rPr>
          <w:i/>
        </w:rPr>
        <w:t>(Message Stereotype = Re</w:t>
      </w:r>
      <w:r>
        <w:rPr>
          <w:i/>
        </w:rPr>
        <w:t>sponse</w:t>
      </w:r>
      <w:r w:rsidRPr="007F4274">
        <w:rPr>
          <w:i/>
        </w:rPr>
        <w:t xml:space="preserve"> Message)</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8080"/>
          <w:sz w:val="16"/>
          <w:szCs w:val="16"/>
          <w:highlight w:val="white"/>
        </w:rPr>
        <w:t>&lt;?xml version="1.0" encoding="UTF-8"?&gt;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ResponseMessage</w:t>
      </w:r>
      <w:r w:rsidRPr="00C7295C">
        <w:rPr>
          <w:rFonts w:ascii="Arial" w:hAnsi="Arial" w:cs="Arial"/>
          <w:color w:val="FF0000"/>
          <w:sz w:val="16"/>
          <w:szCs w:val="16"/>
          <w:highlight w:val="white"/>
        </w:rPr>
        <w:t xml:space="preserve"> xmlns</w:t>
      </w:r>
      <w:r w:rsidRPr="00C7295C">
        <w:rPr>
          <w:rFonts w:ascii="Arial" w:hAnsi="Arial" w:cs="Arial"/>
          <w:color w:val="0000FF"/>
          <w:sz w:val="16"/>
          <w:szCs w:val="16"/>
          <w:highlight w:val="white"/>
        </w:rPr>
        <w:t>="</w:t>
      </w:r>
      <w:r w:rsidRPr="00C7295C">
        <w:rPr>
          <w:rFonts w:ascii="Arial" w:hAnsi="Arial" w:cs="Arial"/>
          <w:color w:val="000000"/>
          <w:sz w:val="16"/>
          <w:szCs w:val="16"/>
          <w:highlight w:val="white"/>
        </w:rPr>
        <w:t>http://iec.ch/TC57/2011/schema/message</w:t>
      </w:r>
      <w:r w:rsidRPr="00C7295C">
        <w:rPr>
          <w:rFonts w:ascii="Arial" w:hAnsi="Arial" w:cs="Arial"/>
          <w:color w:val="0000FF"/>
          <w:sz w:val="16"/>
          <w:szCs w:val="16"/>
          <w:highlight w:val="white"/>
        </w:rPr>
        <w:t>"</w:t>
      </w:r>
      <w:r w:rsidRPr="00C7295C">
        <w:rPr>
          <w:rFonts w:ascii="Arial" w:hAnsi="Arial" w:cs="Arial"/>
          <w:color w:val="FF0000"/>
          <w:sz w:val="16"/>
          <w:szCs w:val="16"/>
          <w:highlight w:val="white"/>
        </w:rPr>
        <w:t xml:space="preserve"> xmlns:xml</w:t>
      </w:r>
      <w:r w:rsidRPr="00C7295C">
        <w:rPr>
          <w:rFonts w:ascii="Arial" w:hAnsi="Arial" w:cs="Arial"/>
          <w:color w:val="0000FF"/>
          <w:sz w:val="16"/>
          <w:szCs w:val="16"/>
          <w:highlight w:val="white"/>
        </w:rPr>
        <w:t>="</w:t>
      </w:r>
      <w:r w:rsidRPr="00C7295C">
        <w:rPr>
          <w:rFonts w:ascii="Arial" w:hAnsi="Arial" w:cs="Arial"/>
          <w:color w:val="000000"/>
          <w:sz w:val="16"/>
          <w:szCs w:val="16"/>
          <w:highlight w:val="white"/>
        </w:rPr>
        <w:t>http://www.w3.org/XML/1998/namespace</w:t>
      </w:r>
      <w:r w:rsidRPr="00C7295C">
        <w:rPr>
          <w:rFonts w:ascii="Arial" w:hAnsi="Arial" w:cs="Arial"/>
          <w:color w:val="0000FF"/>
          <w:sz w:val="16"/>
          <w:szCs w:val="16"/>
          <w:highlight w:val="white"/>
        </w:rPr>
        <w:t>"</w:t>
      </w:r>
      <w:r w:rsidRPr="00C7295C">
        <w:rPr>
          <w:rFonts w:ascii="Arial" w:hAnsi="Arial" w:cs="Arial"/>
          <w:color w:val="FF0000"/>
          <w:sz w:val="16"/>
          <w:szCs w:val="16"/>
          <w:highlight w:val="white"/>
        </w:rPr>
        <w:t xml:space="preserve"> xmlns:xsi</w:t>
      </w:r>
      <w:r w:rsidRPr="00C7295C">
        <w:rPr>
          <w:rFonts w:ascii="Arial" w:hAnsi="Arial" w:cs="Arial"/>
          <w:color w:val="0000FF"/>
          <w:sz w:val="16"/>
          <w:szCs w:val="16"/>
          <w:highlight w:val="white"/>
        </w:rPr>
        <w:t>="</w:t>
      </w:r>
      <w:r w:rsidRPr="00C7295C">
        <w:rPr>
          <w:rFonts w:ascii="Arial" w:hAnsi="Arial" w:cs="Arial"/>
          <w:color w:val="000000"/>
          <w:sz w:val="16"/>
          <w:szCs w:val="16"/>
          <w:highlight w:val="white"/>
        </w:rPr>
        <w:t>http://www.w3.org/2001/XMLSchema-instance</w:t>
      </w:r>
      <w:r w:rsidRPr="00C7295C">
        <w:rPr>
          <w:rFonts w:ascii="Arial" w:hAnsi="Arial" w:cs="Arial"/>
          <w:color w:val="0000FF"/>
          <w:sz w:val="16"/>
          <w:szCs w:val="16"/>
          <w:highlight w:val="white"/>
        </w:rPr>
        <w:t>"</w:t>
      </w:r>
      <w:r w:rsidRPr="00C7295C">
        <w:rPr>
          <w:rFonts w:ascii="Arial" w:hAnsi="Arial" w:cs="Arial"/>
          <w:color w:val="FF0000"/>
          <w:sz w:val="16"/>
          <w:szCs w:val="16"/>
          <w:highlight w:val="white"/>
        </w:rPr>
        <w:t xml:space="preserve"> xmlns:n1</w:t>
      </w:r>
      <w:r w:rsidRPr="00C7295C">
        <w:rPr>
          <w:rFonts w:ascii="Arial" w:hAnsi="Arial" w:cs="Arial"/>
          <w:color w:val="0000FF"/>
          <w:sz w:val="16"/>
          <w:szCs w:val="16"/>
          <w:highlight w:val="white"/>
        </w:rPr>
        <w:t>="</w:t>
      </w:r>
      <w:r w:rsidRPr="00C7295C">
        <w:rPr>
          <w:rFonts w:ascii="Arial" w:hAnsi="Arial" w:cs="Arial"/>
          <w:color w:val="000000"/>
          <w:sz w:val="16"/>
          <w:szCs w:val="16"/>
          <w:highlight w:val="white"/>
        </w:rPr>
        <w:t>http://www.altova.com/samplexml/other-namespace</w:t>
      </w:r>
      <w:r w:rsidRPr="00C7295C">
        <w:rPr>
          <w:rFonts w:ascii="Arial" w:hAnsi="Arial" w:cs="Arial"/>
          <w:color w:val="0000FF"/>
          <w:sz w:val="16"/>
          <w:szCs w:val="16"/>
          <w:highlight w:val="white"/>
        </w:rPr>
        <w:t>"</w:t>
      </w:r>
      <w:r w:rsidRPr="00C7295C">
        <w:rPr>
          <w:rFonts w:ascii="Arial" w:hAnsi="Arial" w:cs="Arial"/>
          <w:color w:val="FF0000"/>
          <w:sz w:val="16"/>
          <w:szCs w:val="16"/>
          <w:highlight w:val="white"/>
        </w:rPr>
        <w:t xml:space="preserve"> xsi:schemaLocation</w:t>
      </w:r>
      <w:r w:rsidRPr="00C7295C">
        <w:rPr>
          <w:rFonts w:ascii="Arial" w:hAnsi="Arial" w:cs="Arial"/>
          <w:color w:val="0000FF"/>
          <w:sz w:val="16"/>
          <w:szCs w:val="16"/>
          <w:highlight w:val="white"/>
        </w:rPr>
        <w:t>="</w:t>
      </w:r>
      <w:r w:rsidRPr="00C7295C">
        <w:rPr>
          <w:rFonts w:ascii="Arial" w:hAnsi="Arial" w:cs="Arial"/>
          <w:color w:val="000000"/>
          <w:sz w:val="16"/>
          <w:szCs w:val="16"/>
          <w:highlight w:val="white"/>
        </w:rPr>
        <w:t>http://iec.ch/TC57/2011/schema/message Message.xsd</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Header</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Verb</w:t>
      </w:r>
      <w:r w:rsidRPr="00C7295C">
        <w:rPr>
          <w:rFonts w:ascii="Arial" w:hAnsi="Arial" w:cs="Arial"/>
          <w:color w:val="0000FF"/>
          <w:sz w:val="16"/>
          <w:szCs w:val="16"/>
          <w:highlight w:val="white"/>
        </w:rPr>
        <w:t>&gt;</w:t>
      </w:r>
      <w:r w:rsidRPr="00C7295C">
        <w:rPr>
          <w:rFonts w:ascii="Arial" w:hAnsi="Arial" w:cs="Arial"/>
          <w:color w:val="000000"/>
          <w:sz w:val="16"/>
          <w:szCs w:val="16"/>
          <w:highlight w:val="white"/>
        </w:rPr>
        <w:t>reply</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Verb</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Noun</w:t>
      </w:r>
      <w:r w:rsidRPr="00C7295C">
        <w:rPr>
          <w:rFonts w:ascii="Arial" w:hAnsi="Arial" w:cs="Arial"/>
          <w:color w:val="0000FF"/>
          <w:sz w:val="16"/>
          <w:szCs w:val="16"/>
          <w:highlight w:val="white"/>
        </w:rPr>
        <w:t>&gt;</w:t>
      </w:r>
      <w:r w:rsidRPr="00C7295C">
        <w:rPr>
          <w:rFonts w:ascii="Arial" w:hAnsi="Arial" w:cs="Arial"/>
          <w:color w:val="000000"/>
          <w:sz w:val="16"/>
          <w:szCs w:val="16"/>
          <w:highlight w:val="white"/>
        </w:rPr>
        <w:t>WorkRequests</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Noun</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Timestamp</w:t>
      </w:r>
      <w:r w:rsidRPr="00C7295C">
        <w:rPr>
          <w:rFonts w:ascii="Arial" w:hAnsi="Arial" w:cs="Arial"/>
          <w:color w:val="0000FF"/>
          <w:sz w:val="16"/>
          <w:szCs w:val="16"/>
          <w:highlight w:val="white"/>
        </w:rPr>
        <w:t>&gt;</w:t>
      </w:r>
      <w:r w:rsidRPr="00C7295C">
        <w:rPr>
          <w:rFonts w:ascii="Arial" w:hAnsi="Arial" w:cs="Arial"/>
          <w:color w:val="000000"/>
          <w:sz w:val="16"/>
          <w:szCs w:val="16"/>
          <w:highlight w:val="white"/>
        </w:rPr>
        <w:t>2015-06-25T20:21:03-06:00</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Timestamp</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MessageID</w:t>
      </w:r>
      <w:r w:rsidRPr="00C7295C">
        <w:rPr>
          <w:rFonts w:ascii="Arial" w:hAnsi="Arial" w:cs="Arial"/>
          <w:color w:val="0000FF"/>
          <w:sz w:val="16"/>
          <w:szCs w:val="16"/>
          <w:highlight w:val="white"/>
        </w:rPr>
        <w:t>&gt;</w:t>
      </w:r>
      <w:r w:rsidR="00057D16" w:rsidRPr="00057D16">
        <w:rPr>
          <w:rFonts w:ascii="Arial" w:hAnsi="Arial" w:cs="Arial"/>
          <w:color w:val="000000"/>
          <w:sz w:val="16"/>
          <w:szCs w:val="16"/>
        </w:rPr>
        <w:t>71b323ba-2619-4e02-89ae-8a40528baa8c</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MessageID</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CorrelationID</w:t>
      </w:r>
      <w:r w:rsidRPr="00C7295C">
        <w:rPr>
          <w:rFonts w:ascii="Arial" w:hAnsi="Arial" w:cs="Arial"/>
          <w:color w:val="0000FF"/>
          <w:sz w:val="16"/>
          <w:szCs w:val="16"/>
          <w:highlight w:val="white"/>
        </w:rPr>
        <w:t>&gt;</w:t>
      </w:r>
      <w:r w:rsidR="00057D16" w:rsidRPr="00057D16">
        <w:rPr>
          <w:rFonts w:ascii="Arial" w:hAnsi="Arial" w:cs="Arial"/>
          <w:color w:val="000000"/>
          <w:sz w:val="16"/>
          <w:szCs w:val="16"/>
        </w:rPr>
        <w:t>291ab243-49ba-463b-9fca-d61901bf7319</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CorrelationID</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Header</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Reply</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Result</w:t>
      </w:r>
      <w:r w:rsidRPr="00C7295C">
        <w:rPr>
          <w:rFonts w:ascii="Arial" w:hAnsi="Arial" w:cs="Arial"/>
          <w:color w:val="0000FF"/>
          <w:sz w:val="16"/>
          <w:szCs w:val="16"/>
          <w:highlight w:val="white"/>
        </w:rPr>
        <w:t>&gt;</w:t>
      </w:r>
      <w:r w:rsidRPr="00C7295C">
        <w:rPr>
          <w:rFonts w:ascii="Arial" w:hAnsi="Arial" w:cs="Arial"/>
          <w:color w:val="000000"/>
          <w:sz w:val="16"/>
          <w:szCs w:val="16"/>
          <w:highlight w:val="white"/>
        </w:rPr>
        <w:t>OK</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Result</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Error</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code</w:t>
      </w:r>
      <w:r w:rsidRPr="00C7295C">
        <w:rPr>
          <w:rFonts w:ascii="Arial" w:hAnsi="Arial" w:cs="Arial"/>
          <w:color w:val="0000FF"/>
          <w:sz w:val="16"/>
          <w:szCs w:val="16"/>
          <w:highlight w:val="white"/>
        </w:rPr>
        <w:t>&gt;</w:t>
      </w:r>
      <w:r w:rsidRPr="00C7295C">
        <w:rPr>
          <w:rFonts w:ascii="Arial" w:hAnsi="Arial" w:cs="Arial"/>
          <w:color w:val="000000"/>
          <w:sz w:val="16"/>
          <w:szCs w:val="16"/>
          <w:highlight w:val="white"/>
        </w:rPr>
        <w:t>0.0</w:t>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code</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Error</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C7295C">
        <w:rPr>
          <w:rFonts w:ascii="Arial" w:hAnsi="Arial" w:cs="Arial"/>
          <w:color w:val="000000"/>
          <w:sz w:val="16"/>
          <w:szCs w:val="16"/>
          <w:highlight w:val="white"/>
        </w:rPr>
        <w:tab/>
      </w: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Reply</w:t>
      </w:r>
      <w:r w:rsidRPr="00C7295C">
        <w:rPr>
          <w:rFonts w:ascii="Arial" w:hAnsi="Arial" w:cs="Arial"/>
          <w:color w:val="0000FF"/>
          <w:sz w:val="16"/>
          <w:szCs w:val="16"/>
          <w:highlight w:val="white"/>
        </w:rPr>
        <w:t>&gt;</w:t>
      </w:r>
    </w:p>
    <w:p w:rsidR="004408F6" w:rsidRPr="00C7295C" w:rsidRDefault="004408F6" w:rsidP="004408F6">
      <w:pPr>
        <w:pBdr>
          <w:top w:val="single" w:sz="4" w:space="1" w:color="auto"/>
          <w:left w:val="single" w:sz="4" w:space="4" w:color="auto"/>
          <w:bottom w:val="single" w:sz="4" w:space="1" w:color="auto"/>
          <w:right w:val="single" w:sz="4" w:space="4" w:color="auto"/>
        </w:pBdr>
        <w:rPr>
          <w:kern w:val="32"/>
          <w:sz w:val="16"/>
          <w:szCs w:val="16"/>
        </w:rPr>
      </w:pPr>
      <w:r w:rsidRPr="00C7295C">
        <w:rPr>
          <w:rFonts w:ascii="Arial" w:hAnsi="Arial" w:cs="Arial"/>
          <w:color w:val="0000FF"/>
          <w:sz w:val="16"/>
          <w:szCs w:val="16"/>
          <w:highlight w:val="white"/>
        </w:rPr>
        <w:t>&lt;/</w:t>
      </w:r>
      <w:r w:rsidRPr="00C7295C">
        <w:rPr>
          <w:rFonts w:ascii="Arial" w:hAnsi="Arial" w:cs="Arial"/>
          <w:color w:val="800000"/>
          <w:sz w:val="16"/>
          <w:szCs w:val="16"/>
          <w:highlight w:val="white"/>
        </w:rPr>
        <w:t>ResponseMessage</w:t>
      </w:r>
      <w:r w:rsidRPr="00C7295C">
        <w:rPr>
          <w:rFonts w:ascii="Arial" w:hAnsi="Arial" w:cs="Arial"/>
          <w:color w:val="0000FF"/>
          <w:sz w:val="16"/>
          <w:szCs w:val="16"/>
          <w:highlight w:val="white"/>
        </w:rPr>
        <w:t>&gt;</w:t>
      </w:r>
    </w:p>
    <w:p w:rsidR="004408F6" w:rsidRDefault="004408F6" w:rsidP="004408F6">
      <w:pPr>
        <w:rPr>
          <w:b/>
          <w:kern w:val="32"/>
          <w:u w:val="single"/>
        </w:rPr>
      </w:pPr>
      <w:r>
        <w:rPr>
          <w:b/>
          <w:kern w:val="32"/>
          <w:u w:val="single"/>
        </w:rPr>
        <w:br w:type="page"/>
      </w:r>
    </w:p>
    <w:p w:rsidR="004408F6" w:rsidRPr="004408F6" w:rsidRDefault="004408F6" w:rsidP="004408F6">
      <w:pPr>
        <w:pStyle w:val="Heading2"/>
      </w:pPr>
      <w:bookmarkStart w:id="20" w:name="_Toc426121891"/>
      <w:r w:rsidRPr="004408F6">
        <w:lastRenderedPageBreak/>
        <w:t>Strongly-typed Web Services Variant</w:t>
      </w:r>
      <w:bookmarkEnd w:id="20"/>
    </w:p>
    <w:p w:rsidR="004408F6" w:rsidRDefault="004408F6" w:rsidP="004408F6">
      <w:pPr>
        <w:rPr>
          <w:kern w:val="32"/>
        </w:rPr>
      </w:pPr>
    </w:p>
    <w:p w:rsidR="004408F6" w:rsidRDefault="004408F6" w:rsidP="004408F6">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w:t>
      </w:r>
      <w:r w:rsidR="002B0F53">
        <w:rPr>
          <w:kern w:val="32"/>
        </w:rPr>
        <w:t>Strongly-typed</w:t>
      </w:r>
      <w:r w:rsidRPr="00DF1F99">
        <w:rPr>
          <w:kern w:val="32"/>
        </w:rPr>
        <w:t xml:space="preserve"> Web Services as defined in IEC 61968 Part 100.</w:t>
      </w:r>
    </w:p>
    <w:p w:rsidR="004408F6" w:rsidRDefault="004408F6" w:rsidP="004408F6">
      <w:pPr>
        <w:rPr>
          <w:kern w:val="32"/>
        </w:rPr>
      </w:pPr>
    </w:p>
    <w:p w:rsidR="004408F6" w:rsidRDefault="004408F6" w:rsidP="004408F6">
      <w:pPr>
        <w:rPr>
          <w:kern w:val="32"/>
        </w:rPr>
      </w:pPr>
      <w:r w:rsidRPr="00DF1F99">
        <w:rPr>
          <w:kern w:val="32"/>
        </w:rPr>
        <w:t xml:space="preserve"> </w:t>
      </w:r>
    </w:p>
    <w:p w:rsidR="009A740F" w:rsidRDefault="00AA436D" w:rsidP="004E6C46">
      <w:pPr>
        <w:keepNext/>
        <w:jc w:val="center"/>
      </w:pPr>
      <w:r>
        <w:rPr>
          <w:noProof/>
          <w:kern w:val="32"/>
        </w:rPr>
        <w:drawing>
          <wp:inline distT="0" distB="0" distL="0" distR="0">
            <wp:extent cx="5704014" cy="2694940"/>
            <wp:effectExtent l="19050" t="19050" r="10986" b="10160"/>
            <wp:docPr id="17" name="Picture 16" descr="61968-6 Example Test Case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Example Test Case (Strongly-typed WS).png"/>
                    <pic:cNvPicPr/>
                  </pic:nvPicPr>
                  <pic:blipFill>
                    <a:blip r:embed="rId23" cstate="print"/>
                    <a:stretch>
                      <a:fillRect/>
                    </a:stretch>
                  </pic:blipFill>
                  <pic:spPr>
                    <a:xfrm>
                      <a:off x="0" y="0"/>
                      <a:ext cx="5704014" cy="2694940"/>
                    </a:xfrm>
                    <a:prstGeom prst="rect">
                      <a:avLst/>
                    </a:prstGeom>
                    <a:ln w="3175">
                      <a:solidFill>
                        <a:schemeClr val="tx1"/>
                      </a:solidFill>
                    </a:ln>
                  </pic:spPr>
                </pic:pic>
              </a:graphicData>
            </a:graphic>
          </wp:inline>
        </w:drawing>
      </w:r>
    </w:p>
    <w:p w:rsidR="004408F6" w:rsidRDefault="009A740F" w:rsidP="009A740F">
      <w:pPr>
        <w:pStyle w:val="Caption"/>
        <w:jc w:val="center"/>
        <w:rPr>
          <w:kern w:val="32"/>
        </w:rPr>
      </w:pPr>
      <w:r>
        <w:t xml:space="preserve">Figure </w:t>
      </w:r>
      <w:fldSimple w:instr=" STYLEREF 1 \s ">
        <w:r w:rsidR="004E6C46">
          <w:rPr>
            <w:noProof/>
          </w:rPr>
          <w:t>5</w:t>
        </w:r>
      </w:fldSimple>
      <w:r w:rsidR="004E6C46">
        <w:noBreakHyphen/>
      </w:r>
      <w:fldSimple w:instr=" SEQ Figure \* ARABIC \s 1 ">
        <w:r w:rsidR="004E6C46">
          <w:rPr>
            <w:noProof/>
          </w:rPr>
          <w:t>2</w:t>
        </w:r>
      </w:fldSimple>
      <w:r>
        <w:t xml:space="preserve"> Example message exchange using Strongly-typed Web Services</w:t>
      </w:r>
    </w:p>
    <w:p w:rsidR="00AA436D" w:rsidRDefault="00AA436D" w:rsidP="004408F6">
      <w:pPr>
        <w:rPr>
          <w:kern w:val="32"/>
        </w:rPr>
      </w:pPr>
    </w:p>
    <w:p w:rsidR="00AA436D" w:rsidRDefault="00AA436D" w:rsidP="004408F6">
      <w:pPr>
        <w:rPr>
          <w:kern w:val="32"/>
        </w:rPr>
      </w:pPr>
    </w:p>
    <w:p w:rsidR="00AA436D" w:rsidRDefault="00AA436D" w:rsidP="004408F6">
      <w:pPr>
        <w:rPr>
          <w:kern w:val="32"/>
        </w:rPr>
      </w:pPr>
    </w:p>
    <w:p w:rsidR="004408F6" w:rsidRDefault="004408F6" w:rsidP="004408F6">
      <w:pPr>
        <w:rPr>
          <w:kern w:val="32"/>
        </w:rPr>
      </w:pPr>
      <w:r>
        <w:rPr>
          <w:kern w:val="32"/>
        </w:rPr>
        <w:t>Sample XML for the Strongly-typed Web Services variant of th</w:t>
      </w:r>
      <w:r w:rsidR="00342DE4">
        <w:rPr>
          <w:kern w:val="32"/>
        </w:rPr>
        <w:t>is</w:t>
      </w:r>
      <w:r>
        <w:rPr>
          <w:kern w:val="32"/>
        </w:rPr>
        <w:t xml:space="preserve"> test case is as follows. As is the case with the previously-documented JMS and Generic Web Services variant,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4408F6" w:rsidRDefault="004408F6" w:rsidP="004408F6">
      <w:pPr>
        <w:rPr>
          <w:kern w:val="32"/>
        </w:rPr>
      </w:pPr>
    </w:p>
    <w:p w:rsidR="004408F6" w:rsidRPr="00785F81" w:rsidRDefault="004408F6" w:rsidP="004408F6">
      <w:pPr>
        <w:rPr>
          <w:i/>
        </w:rPr>
      </w:pPr>
      <w:r>
        <w:rPr>
          <w:i/>
        </w:rPr>
        <w:t xml:space="preserve">Step 1 </w:t>
      </w:r>
      <w:r w:rsidRPr="007F4274">
        <w:rPr>
          <w:i/>
        </w:rPr>
        <w:t>(Message Stereotype = Request Message)</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8080"/>
          <w:sz w:val="16"/>
          <w:szCs w:val="16"/>
          <w:highlight w:val="white"/>
        </w:rPr>
        <w:t>&lt;?xml version="1.0" encoding="UTF-8"?&gt;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tns:CreateWorkRequests</w:t>
      </w:r>
      <w:r w:rsidRPr="00A16F1C">
        <w:rPr>
          <w:rFonts w:ascii="Arial" w:hAnsi="Arial" w:cs="Arial"/>
          <w:color w:val="FF0000"/>
          <w:sz w:val="16"/>
          <w:szCs w:val="16"/>
          <w:highlight w:val="white"/>
        </w:rPr>
        <w:t xml:space="preserve"> xmlns</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http://iec.ch/TC57/2015/WorkRequests#</w:t>
      </w:r>
      <w:r w:rsidRPr="00A16F1C">
        <w:rPr>
          <w:rFonts w:ascii="Arial" w:hAnsi="Arial" w:cs="Arial"/>
          <w:color w:val="0000FF"/>
          <w:sz w:val="16"/>
          <w:szCs w:val="16"/>
          <w:highlight w:val="white"/>
        </w:rPr>
        <w:t>"</w:t>
      </w:r>
      <w:r w:rsidRPr="00A16F1C">
        <w:rPr>
          <w:rFonts w:ascii="Arial" w:hAnsi="Arial" w:cs="Arial"/>
          <w:color w:val="FF0000"/>
          <w:sz w:val="16"/>
          <w:szCs w:val="16"/>
          <w:highlight w:val="white"/>
        </w:rPr>
        <w:t xml:space="preserve"> xmlns:msg</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http://iec.ch/TC57/2011/schema/message</w:t>
      </w:r>
      <w:r w:rsidRPr="00A16F1C">
        <w:rPr>
          <w:rFonts w:ascii="Arial" w:hAnsi="Arial" w:cs="Arial"/>
          <w:color w:val="0000FF"/>
          <w:sz w:val="16"/>
          <w:szCs w:val="16"/>
          <w:highlight w:val="white"/>
        </w:rPr>
        <w:t>"</w:t>
      </w:r>
      <w:r w:rsidRPr="00A16F1C">
        <w:rPr>
          <w:rFonts w:ascii="Arial" w:hAnsi="Arial" w:cs="Arial"/>
          <w:color w:val="FF0000"/>
          <w:sz w:val="16"/>
          <w:szCs w:val="16"/>
          <w:highlight w:val="white"/>
        </w:rPr>
        <w:t xml:space="preserve"> xmlns:xsi</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http://www.w3.org/2001/XMLSchema-instance</w:t>
      </w:r>
      <w:r w:rsidRPr="00A16F1C">
        <w:rPr>
          <w:rFonts w:ascii="Arial" w:hAnsi="Arial" w:cs="Arial"/>
          <w:color w:val="0000FF"/>
          <w:sz w:val="16"/>
          <w:szCs w:val="16"/>
          <w:highlight w:val="white"/>
        </w:rPr>
        <w:t>"</w:t>
      </w:r>
      <w:r w:rsidRPr="00A16F1C">
        <w:rPr>
          <w:rFonts w:ascii="Arial" w:hAnsi="Arial" w:cs="Arial"/>
          <w:color w:val="FF0000"/>
          <w:sz w:val="16"/>
          <w:szCs w:val="16"/>
          <w:highlight w:val="white"/>
        </w:rPr>
        <w:t xml:space="preserve"> xmlns:tns</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http://iec.ch/TC57/2015/WorkRequestsMessage</w:t>
      </w:r>
      <w:r w:rsidRPr="00A16F1C">
        <w:rPr>
          <w:rFonts w:ascii="Arial" w:hAnsi="Arial" w:cs="Arial"/>
          <w:color w:val="0000FF"/>
          <w:sz w:val="16"/>
          <w:szCs w:val="16"/>
          <w:highlight w:val="white"/>
        </w:rPr>
        <w:t>"</w:t>
      </w:r>
      <w:r w:rsidRPr="00A16F1C">
        <w:rPr>
          <w:rFonts w:ascii="Arial" w:hAnsi="Arial" w:cs="Arial"/>
          <w:color w:val="FF0000"/>
          <w:sz w:val="16"/>
          <w:szCs w:val="16"/>
          <w:highlight w:val="white"/>
        </w:rPr>
        <w:t xml:space="preserve"> xmlns:n1</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http://www.altova.com/samplexml/other-namespace</w:t>
      </w:r>
      <w:r w:rsidRPr="00A16F1C">
        <w:rPr>
          <w:rFonts w:ascii="Arial" w:hAnsi="Arial" w:cs="Arial"/>
          <w:color w:val="0000FF"/>
          <w:sz w:val="16"/>
          <w:szCs w:val="16"/>
          <w:highlight w:val="white"/>
        </w:rPr>
        <w:t>"</w:t>
      </w:r>
      <w:r w:rsidRPr="00A16F1C">
        <w:rPr>
          <w:rFonts w:ascii="Arial" w:hAnsi="Arial" w:cs="Arial"/>
          <w:color w:val="FF0000"/>
          <w:sz w:val="16"/>
          <w:szCs w:val="16"/>
          <w:highlight w:val="white"/>
        </w:rPr>
        <w:t xml:space="preserve"> xsi:schemaLocation</w:t>
      </w:r>
      <w:r w:rsidRPr="00A16F1C">
        <w:rPr>
          <w:rFonts w:ascii="Arial" w:hAnsi="Arial" w:cs="Arial"/>
          <w:color w:val="0000FF"/>
          <w:sz w:val="16"/>
          <w:szCs w:val="16"/>
          <w:highlight w:val="white"/>
        </w:rPr>
        <w:t>="</w:t>
      </w:r>
      <w:r w:rsidRPr="00A16F1C">
        <w:rPr>
          <w:rFonts w:ascii="Arial" w:hAnsi="Arial" w:cs="Arial"/>
          <w:color w:val="000000"/>
          <w:sz w:val="16"/>
          <w:szCs w:val="16"/>
          <w:highlight w:val="white"/>
        </w:rPr>
        <w:t>http://iec.ch/TC57/2015/WorkRequestsMessage WorkRequestsMessage.xsd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tns:Header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msg:Verb</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create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msg:Verb</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msg:Noun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WorkRequests</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msg:Noun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msg:Timestamp</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2015-06-25T20:21:01-06:00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msg:Timestamp</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msg:MessageID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3e53841d-fe8d-4bbb-80c8-ace4de871c59</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msg:MessageID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msg:CorrelationID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21cd4ac5c-c81d-4cec-85a0-3d1685c7a47c</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msg:CorrelationID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tns:Header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tns:Payload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WorkRequests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WorkRequest</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375776be-d731-433c-a41a-3eefbc289344</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lastRenderedPageBreak/>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WR-14657</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Work Request Number</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Utility XYZ</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Organisation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cbf227f9-dfa1-487d-b787-7f4c818ea737</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DSOP</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Utility Department</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Utility XYZ</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phone1</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areaCode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800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areaCode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cityCode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555</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cityCode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countryCode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countryCode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extension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57</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extension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localNumber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8000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localNumber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phone1</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streetAddress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addressGeneral</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Mail Stop 82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addressGeneral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Main Office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Harrison</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3372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suffix</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NE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suffix</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Av</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withinTownLimits</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true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withinTownLimits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townDetail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code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52402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code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USA</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Cedar Rapids</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stateOrProvince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IA</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stateOrProvince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townDetail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streetAddress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Organisation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0249dbbe-9f3b-481c-982a-1fa7ea90b45a</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kind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repair</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kind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lastModifiedDateTime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2015-06-16T11:55:24-06:00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lastModifiedDateTime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requestDateTime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2015-06-16T11:55:24-06:00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requestDateTime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statusKind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waitingToBeScheduled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statusKind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ActivityRecords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createdDateTime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2015-06-16T11:55:24-06:00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createdDateTime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reason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Damage Reported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reason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Work Request Created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ActivityRecords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priority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justification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Safety Hazard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justification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rank</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rank</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Emergency</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priority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TimeSchedules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kind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request</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kind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scheduleInterval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end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2015-06-16T17:00:00-06:00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end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start</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2015-06-16T11:55:24-06:00</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start</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scheduleInterval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TimeSchedules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WorkLocation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fb92ddab-09e0-4973-a890-89b1f6700f1d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direction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NW</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direction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lastRenderedPageBreak/>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Hazards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Exposed Conductor</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Hazards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InternalLocation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Warehouse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Floor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Floor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RoomNumber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101-E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RoomNumber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InternalLocation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mainAddress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addressGeneral</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2nd building along driveway</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addressGeneral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Warehouse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buildingName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Rogers</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122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prefix</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N</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prefix</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suffix</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SW</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suffix</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Rd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withinTownLimits</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true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withinTownLimits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streetDetail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townDetail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code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52405</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code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USA</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country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Cedar Rapids</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stateOrProvince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IA</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stateOrProvince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townDetail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mainAddress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WorkLocation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WorkTasks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07c461d4-fca9-4097-a3e1-70f478e87832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instruction</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Repair damaged meter panel</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instruction</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subject</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Damaged meter panel</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subject</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taskKind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exchange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taskKind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Assets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17fa20de-8949-40d5-9bce-93b9e5a74ce5</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critical</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true</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critical</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utcNumber</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8752-90765-830632</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utcNumber</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Assets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Crews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b0b5e22d-a438-4021-9a85-d745b9bcd18b</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mRID</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Jacobs, Brian</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Crew ID</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r w:rsidRPr="00A16F1C">
        <w:rPr>
          <w:rFonts w:ascii="Arial" w:hAnsi="Arial" w:cs="Arial"/>
          <w:color w:val="000000"/>
          <w:sz w:val="16"/>
          <w:szCs w:val="16"/>
          <w:highlight w:val="white"/>
        </w:rPr>
        <w:t>Utility XYZ</w:t>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NameTypeAuthority</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NameType</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Names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Crews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WorkTasks</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WorkRequest</w:t>
      </w:r>
      <w:r w:rsidRPr="00A16F1C">
        <w:rPr>
          <w:rFonts w:ascii="Arial" w:hAnsi="Arial" w:cs="Arial"/>
          <w:color w:val="0000FF"/>
          <w:sz w:val="16"/>
          <w:szCs w:val="16"/>
          <w:highlight w:val="white"/>
        </w:rPr>
        <w:t>&gt;</w:t>
      </w:r>
    </w:p>
    <w:p w:rsidR="00A16F1C" w:rsidRPr="00A16F1C"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16F1C">
        <w:rPr>
          <w:rFonts w:ascii="Arial" w:hAnsi="Arial" w:cs="Arial"/>
          <w:color w:val="000000"/>
          <w:sz w:val="16"/>
          <w:szCs w:val="16"/>
          <w:highlight w:val="white"/>
        </w:rPr>
        <w:tab/>
      </w: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WorkRequests</w:t>
      </w:r>
      <w:r w:rsidRPr="00A16F1C">
        <w:rPr>
          <w:rFonts w:ascii="Arial" w:hAnsi="Arial" w:cs="Arial"/>
          <w:color w:val="0000FF"/>
          <w:sz w:val="16"/>
          <w:szCs w:val="16"/>
          <w:highlight w:val="white"/>
        </w:rPr>
        <w:t>&gt;</w:t>
      </w:r>
    </w:p>
    <w:p w:rsidR="00D96F2A"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A16F1C">
        <w:rPr>
          <w:rFonts w:ascii="Arial" w:hAnsi="Arial" w:cs="Arial"/>
          <w:color w:val="000000"/>
          <w:sz w:val="16"/>
          <w:szCs w:val="16"/>
          <w:highlight w:val="white"/>
        </w:rPr>
        <w:tab/>
      </w: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tns:Payload</w:t>
      </w:r>
      <w:r w:rsidRPr="00A16F1C">
        <w:rPr>
          <w:rFonts w:ascii="Arial" w:hAnsi="Arial" w:cs="Arial"/>
          <w:color w:val="0000FF"/>
          <w:sz w:val="16"/>
          <w:szCs w:val="16"/>
          <w:highlight w:val="white"/>
        </w:rPr>
        <w:t>&gt;</w:t>
      </w:r>
    </w:p>
    <w:p w:rsidR="004408F6" w:rsidRPr="00D96F2A" w:rsidRDefault="00A16F1C" w:rsidP="00D96F2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A16F1C">
        <w:rPr>
          <w:rFonts w:ascii="Arial" w:hAnsi="Arial" w:cs="Arial"/>
          <w:color w:val="0000FF"/>
          <w:sz w:val="16"/>
          <w:szCs w:val="16"/>
          <w:highlight w:val="white"/>
        </w:rPr>
        <w:t>&lt;/</w:t>
      </w:r>
      <w:r w:rsidRPr="00A16F1C">
        <w:rPr>
          <w:rFonts w:ascii="Arial" w:hAnsi="Arial" w:cs="Arial"/>
          <w:color w:val="800000"/>
          <w:sz w:val="16"/>
          <w:szCs w:val="16"/>
          <w:highlight w:val="white"/>
        </w:rPr>
        <w:t>tns:CreateWorkRequests</w:t>
      </w:r>
      <w:r w:rsidRPr="00A16F1C">
        <w:rPr>
          <w:rFonts w:ascii="Arial" w:hAnsi="Arial" w:cs="Arial"/>
          <w:color w:val="0000FF"/>
          <w:sz w:val="16"/>
          <w:szCs w:val="16"/>
          <w:highlight w:val="white"/>
        </w:rPr>
        <w:t>&gt;</w:t>
      </w:r>
    </w:p>
    <w:p w:rsidR="004408F6" w:rsidRDefault="004408F6" w:rsidP="004408F6">
      <w:pPr>
        <w:ind w:left="360"/>
        <w:rPr>
          <w:kern w:val="32"/>
        </w:rPr>
      </w:pPr>
    </w:p>
    <w:p w:rsidR="004408F6" w:rsidRPr="00785F81" w:rsidRDefault="004408F6" w:rsidP="004408F6">
      <w:pPr>
        <w:rPr>
          <w:i/>
        </w:rPr>
      </w:pPr>
      <w:r>
        <w:rPr>
          <w:i/>
        </w:rPr>
        <w:t xml:space="preserve">Step 2 </w:t>
      </w:r>
      <w:r w:rsidRPr="007F4274">
        <w:rPr>
          <w:i/>
        </w:rPr>
        <w:t>(Message Stereot</w:t>
      </w:r>
      <w:r>
        <w:rPr>
          <w:i/>
        </w:rPr>
        <w:t>ype = Response</w:t>
      </w:r>
      <w:r w:rsidRPr="007F4274">
        <w:rPr>
          <w:i/>
        </w:rPr>
        <w:t xml:space="preserve"> Message)</w:t>
      </w:r>
    </w:p>
    <w:p w:rsidR="004408F6" w:rsidRDefault="004408F6" w:rsidP="004408F6">
      <w:pPr>
        <w:rPr>
          <w:kern w:val="32"/>
        </w:rPr>
      </w:pP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8080"/>
          <w:sz w:val="16"/>
          <w:highlight w:val="white"/>
        </w:rPr>
        <w:t>&lt;?xml version="1.0" encoding="UTF-8"?&gt;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FF"/>
          <w:sz w:val="16"/>
          <w:highlight w:val="white"/>
        </w:rPr>
        <w:t>&lt;</w:t>
      </w:r>
      <w:r w:rsidRPr="00A16F1C">
        <w:rPr>
          <w:rFonts w:ascii="Arial" w:hAnsi="Arial" w:cs="Arial"/>
          <w:color w:val="800000"/>
          <w:sz w:val="16"/>
          <w:highlight w:val="white"/>
        </w:rPr>
        <w:t>tns:WorkRequestsResponseMessage</w:t>
      </w:r>
      <w:r w:rsidRPr="00A16F1C">
        <w:rPr>
          <w:rFonts w:ascii="Arial" w:hAnsi="Arial" w:cs="Arial"/>
          <w:color w:val="FF0000"/>
          <w:sz w:val="16"/>
          <w:highlight w:val="white"/>
        </w:rPr>
        <w:t xml:space="preserve"> xmlns</w:t>
      </w:r>
      <w:r w:rsidRPr="00A16F1C">
        <w:rPr>
          <w:rFonts w:ascii="Arial" w:hAnsi="Arial" w:cs="Arial"/>
          <w:color w:val="0000FF"/>
          <w:sz w:val="16"/>
          <w:highlight w:val="white"/>
        </w:rPr>
        <w:t>="</w:t>
      </w:r>
      <w:r w:rsidRPr="00A16F1C">
        <w:rPr>
          <w:rFonts w:ascii="Arial" w:hAnsi="Arial" w:cs="Arial"/>
          <w:color w:val="000000"/>
          <w:sz w:val="16"/>
          <w:highlight w:val="white"/>
        </w:rPr>
        <w:t>http://iec.ch/TC57/2015/WorkRequests#</w:t>
      </w:r>
      <w:r w:rsidRPr="00A16F1C">
        <w:rPr>
          <w:rFonts w:ascii="Arial" w:hAnsi="Arial" w:cs="Arial"/>
          <w:color w:val="0000FF"/>
          <w:sz w:val="16"/>
          <w:highlight w:val="white"/>
        </w:rPr>
        <w:t>"</w:t>
      </w:r>
      <w:r w:rsidRPr="00A16F1C">
        <w:rPr>
          <w:rFonts w:ascii="Arial" w:hAnsi="Arial" w:cs="Arial"/>
          <w:color w:val="FF0000"/>
          <w:sz w:val="16"/>
          <w:highlight w:val="white"/>
        </w:rPr>
        <w:t xml:space="preserve"> xmlns:xml</w:t>
      </w:r>
      <w:r w:rsidRPr="00A16F1C">
        <w:rPr>
          <w:rFonts w:ascii="Arial" w:hAnsi="Arial" w:cs="Arial"/>
          <w:color w:val="0000FF"/>
          <w:sz w:val="16"/>
          <w:highlight w:val="white"/>
        </w:rPr>
        <w:t>="</w:t>
      </w:r>
      <w:r w:rsidRPr="00A16F1C">
        <w:rPr>
          <w:rFonts w:ascii="Arial" w:hAnsi="Arial" w:cs="Arial"/>
          <w:color w:val="000000"/>
          <w:sz w:val="16"/>
          <w:highlight w:val="white"/>
        </w:rPr>
        <w:t>http://www.w3.org/XML/1998/namespace</w:t>
      </w:r>
      <w:r w:rsidRPr="00A16F1C">
        <w:rPr>
          <w:rFonts w:ascii="Arial" w:hAnsi="Arial" w:cs="Arial"/>
          <w:color w:val="0000FF"/>
          <w:sz w:val="16"/>
          <w:highlight w:val="white"/>
        </w:rPr>
        <w:t>"</w:t>
      </w:r>
      <w:r w:rsidRPr="00A16F1C">
        <w:rPr>
          <w:rFonts w:ascii="Arial" w:hAnsi="Arial" w:cs="Arial"/>
          <w:color w:val="FF0000"/>
          <w:sz w:val="16"/>
          <w:highlight w:val="white"/>
        </w:rPr>
        <w:t xml:space="preserve"> xmlns:msg</w:t>
      </w:r>
      <w:r w:rsidRPr="00A16F1C">
        <w:rPr>
          <w:rFonts w:ascii="Arial" w:hAnsi="Arial" w:cs="Arial"/>
          <w:color w:val="0000FF"/>
          <w:sz w:val="16"/>
          <w:highlight w:val="white"/>
        </w:rPr>
        <w:t>="</w:t>
      </w:r>
      <w:r w:rsidRPr="00A16F1C">
        <w:rPr>
          <w:rFonts w:ascii="Arial" w:hAnsi="Arial" w:cs="Arial"/>
          <w:color w:val="000000"/>
          <w:sz w:val="16"/>
          <w:highlight w:val="white"/>
        </w:rPr>
        <w:t>http://iec.ch/TC57/2011/schema/message</w:t>
      </w:r>
      <w:r w:rsidRPr="00A16F1C">
        <w:rPr>
          <w:rFonts w:ascii="Arial" w:hAnsi="Arial" w:cs="Arial"/>
          <w:color w:val="0000FF"/>
          <w:sz w:val="16"/>
          <w:highlight w:val="white"/>
        </w:rPr>
        <w:t>"</w:t>
      </w:r>
      <w:r w:rsidRPr="00A16F1C">
        <w:rPr>
          <w:rFonts w:ascii="Arial" w:hAnsi="Arial" w:cs="Arial"/>
          <w:color w:val="FF0000"/>
          <w:sz w:val="16"/>
          <w:highlight w:val="white"/>
        </w:rPr>
        <w:t xml:space="preserve"> xmlns:xsi</w:t>
      </w:r>
      <w:r w:rsidRPr="00A16F1C">
        <w:rPr>
          <w:rFonts w:ascii="Arial" w:hAnsi="Arial" w:cs="Arial"/>
          <w:color w:val="0000FF"/>
          <w:sz w:val="16"/>
          <w:highlight w:val="white"/>
        </w:rPr>
        <w:t>="</w:t>
      </w:r>
      <w:r w:rsidRPr="00A16F1C">
        <w:rPr>
          <w:rFonts w:ascii="Arial" w:hAnsi="Arial" w:cs="Arial"/>
          <w:color w:val="000000"/>
          <w:sz w:val="16"/>
          <w:highlight w:val="white"/>
        </w:rPr>
        <w:t>http://www.w3.org/2001/XMLSchema-instance</w:t>
      </w:r>
      <w:r w:rsidRPr="00A16F1C">
        <w:rPr>
          <w:rFonts w:ascii="Arial" w:hAnsi="Arial" w:cs="Arial"/>
          <w:color w:val="0000FF"/>
          <w:sz w:val="16"/>
          <w:highlight w:val="white"/>
        </w:rPr>
        <w:t>"</w:t>
      </w:r>
      <w:r w:rsidRPr="00A16F1C">
        <w:rPr>
          <w:rFonts w:ascii="Arial" w:hAnsi="Arial" w:cs="Arial"/>
          <w:color w:val="FF0000"/>
          <w:sz w:val="16"/>
          <w:highlight w:val="white"/>
        </w:rPr>
        <w:t xml:space="preserve"> xmlns:tns</w:t>
      </w:r>
      <w:r w:rsidRPr="00A16F1C">
        <w:rPr>
          <w:rFonts w:ascii="Arial" w:hAnsi="Arial" w:cs="Arial"/>
          <w:color w:val="0000FF"/>
          <w:sz w:val="16"/>
          <w:highlight w:val="white"/>
        </w:rPr>
        <w:t>="</w:t>
      </w:r>
      <w:r w:rsidRPr="00A16F1C">
        <w:rPr>
          <w:rFonts w:ascii="Arial" w:hAnsi="Arial" w:cs="Arial"/>
          <w:color w:val="000000"/>
          <w:sz w:val="16"/>
          <w:highlight w:val="white"/>
        </w:rPr>
        <w:t>http://iec.ch/TC57/2015/WorkRequestsMessage</w:t>
      </w:r>
      <w:r w:rsidRPr="00A16F1C">
        <w:rPr>
          <w:rFonts w:ascii="Arial" w:hAnsi="Arial" w:cs="Arial"/>
          <w:color w:val="0000FF"/>
          <w:sz w:val="16"/>
          <w:highlight w:val="white"/>
        </w:rPr>
        <w:t>"</w:t>
      </w:r>
      <w:r w:rsidRPr="00A16F1C">
        <w:rPr>
          <w:rFonts w:ascii="Arial" w:hAnsi="Arial" w:cs="Arial"/>
          <w:color w:val="FF0000"/>
          <w:sz w:val="16"/>
          <w:highlight w:val="white"/>
        </w:rPr>
        <w:t xml:space="preserve"> xmlns:n1</w:t>
      </w:r>
      <w:r w:rsidRPr="00A16F1C">
        <w:rPr>
          <w:rFonts w:ascii="Arial" w:hAnsi="Arial" w:cs="Arial"/>
          <w:color w:val="0000FF"/>
          <w:sz w:val="16"/>
          <w:highlight w:val="white"/>
        </w:rPr>
        <w:t>="</w:t>
      </w:r>
      <w:r w:rsidRPr="00A16F1C">
        <w:rPr>
          <w:rFonts w:ascii="Arial" w:hAnsi="Arial" w:cs="Arial"/>
          <w:color w:val="000000"/>
          <w:sz w:val="16"/>
          <w:highlight w:val="white"/>
        </w:rPr>
        <w:t>http://www.altova.com/samplexml/other-namespace</w:t>
      </w:r>
      <w:r w:rsidRPr="00A16F1C">
        <w:rPr>
          <w:rFonts w:ascii="Arial" w:hAnsi="Arial" w:cs="Arial"/>
          <w:color w:val="0000FF"/>
          <w:sz w:val="16"/>
          <w:highlight w:val="white"/>
        </w:rPr>
        <w:t>"</w:t>
      </w:r>
      <w:r w:rsidRPr="00A16F1C">
        <w:rPr>
          <w:rFonts w:ascii="Arial" w:hAnsi="Arial" w:cs="Arial"/>
          <w:color w:val="FF0000"/>
          <w:sz w:val="16"/>
          <w:highlight w:val="white"/>
        </w:rPr>
        <w:t xml:space="preserve"> xsi:schemaLocation</w:t>
      </w:r>
      <w:r w:rsidRPr="00A16F1C">
        <w:rPr>
          <w:rFonts w:ascii="Arial" w:hAnsi="Arial" w:cs="Arial"/>
          <w:color w:val="0000FF"/>
          <w:sz w:val="16"/>
          <w:highlight w:val="white"/>
        </w:rPr>
        <w:t>="</w:t>
      </w:r>
      <w:r w:rsidRPr="00A16F1C">
        <w:rPr>
          <w:rFonts w:ascii="Arial" w:hAnsi="Arial" w:cs="Arial"/>
          <w:color w:val="000000"/>
          <w:sz w:val="16"/>
          <w:highlight w:val="white"/>
        </w:rPr>
        <w:t>http://iec.ch/TC57/2015/WorkRequestsMessage WorkRequestsMessage.xsd</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tns:Header</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msg:Verb</w:t>
      </w:r>
      <w:r w:rsidRPr="00A16F1C">
        <w:rPr>
          <w:rFonts w:ascii="Arial" w:hAnsi="Arial" w:cs="Arial"/>
          <w:color w:val="0000FF"/>
          <w:sz w:val="16"/>
          <w:highlight w:val="white"/>
        </w:rPr>
        <w:t>&gt;</w:t>
      </w:r>
      <w:r w:rsidRPr="00A16F1C">
        <w:rPr>
          <w:rFonts w:ascii="Arial" w:hAnsi="Arial" w:cs="Arial"/>
          <w:color w:val="000000"/>
          <w:sz w:val="16"/>
          <w:highlight w:val="white"/>
        </w:rPr>
        <w:t>reply</w:t>
      </w:r>
      <w:r w:rsidRPr="00A16F1C">
        <w:rPr>
          <w:rFonts w:ascii="Arial" w:hAnsi="Arial" w:cs="Arial"/>
          <w:color w:val="0000FF"/>
          <w:sz w:val="16"/>
          <w:highlight w:val="white"/>
        </w:rPr>
        <w:t>&lt;/</w:t>
      </w:r>
      <w:r w:rsidRPr="00A16F1C">
        <w:rPr>
          <w:rFonts w:ascii="Arial" w:hAnsi="Arial" w:cs="Arial"/>
          <w:color w:val="800000"/>
          <w:sz w:val="16"/>
          <w:highlight w:val="white"/>
        </w:rPr>
        <w:t>msg:Verb</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msg:Noun</w:t>
      </w:r>
      <w:r w:rsidRPr="00A16F1C">
        <w:rPr>
          <w:rFonts w:ascii="Arial" w:hAnsi="Arial" w:cs="Arial"/>
          <w:color w:val="0000FF"/>
          <w:sz w:val="16"/>
          <w:highlight w:val="white"/>
        </w:rPr>
        <w:t>&gt;</w:t>
      </w:r>
      <w:r w:rsidRPr="00A16F1C">
        <w:rPr>
          <w:rFonts w:ascii="Arial" w:hAnsi="Arial" w:cs="Arial"/>
          <w:color w:val="000000"/>
          <w:sz w:val="16"/>
          <w:highlight w:val="white"/>
        </w:rPr>
        <w:t>WorkRequests</w:t>
      </w:r>
      <w:r w:rsidRPr="00A16F1C">
        <w:rPr>
          <w:rFonts w:ascii="Arial" w:hAnsi="Arial" w:cs="Arial"/>
          <w:color w:val="0000FF"/>
          <w:sz w:val="16"/>
          <w:highlight w:val="white"/>
        </w:rPr>
        <w:t>&lt;/</w:t>
      </w:r>
      <w:r w:rsidRPr="00A16F1C">
        <w:rPr>
          <w:rFonts w:ascii="Arial" w:hAnsi="Arial" w:cs="Arial"/>
          <w:color w:val="800000"/>
          <w:sz w:val="16"/>
          <w:highlight w:val="white"/>
        </w:rPr>
        <w:t>msg:Noun</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lastRenderedPageBreak/>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msg:Timestamp</w:t>
      </w:r>
      <w:r w:rsidRPr="00A16F1C">
        <w:rPr>
          <w:rFonts w:ascii="Arial" w:hAnsi="Arial" w:cs="Arial"/>
          <w:color w:val="0000FF"/>
          <w:sz w:val="16"/>
          <w:highlight w:val="white"/>
        </w:rPr>
        <w:t>&gt;</w:t>
      </w:r>
      <w:r w:rsidRPr="00A16F1C">
        <w:rPr>
          <w:rFonts w:ascii="Arial" w:hAnsi="Arial" w:cs="Arial"/>
          <w:color w:val="000000"/>
          <w:sz w:val="16"/>
          <w:highlight w:val="white"/>
        </w:rPr>
        <w:t>2015-06-25T20:21:01-06:00</w:t>
      </w:r>
      <w:r w:rsidRPr="00A16F1C">
        <w:rPr>
          <w:rFonts w:ascii="Arial" w:hAnsi="Arial" w:cs="Arial"/>
          <w:color w:val="0000FF"/>
          <w:sz w:val="16"/>
          <w:highlight w:val="white"/>
        </w:rPr>
        <w:t>&lt;/</w:t>
      </w:r>
      <w:r w:rsidRPr="00A16F1C">
        <w:rPr>
          <w:rFonts w:ascii="Arial" w:hAnsi="Arial" w:cs="Arial"/>
          <w:color w:val="800000"/>
          <w:sz w:val="16"/>
          <w:highlight w:val="white"/>
        </w:rPr>
        <w:t>msg:Timestamp</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msg:MessageID</w:t>
      </w:r>
      <w:r w:rsidRPr="00A16F1C">
        <w:rPr>
          <w:rFonts w:ascii="Arial" w:hAnsi="Arial" w:cs="Arial"/>
          <w:color w:val="0000FF"/>
          <w:sz w:val="16"/>
          <w:highlight w:val="white"/>
        </w:rPr>
        <w:t>&gt;</w:t>
      </w:r>
      <w:r w:rsidRPr="00A16F1C">
        <w:rPr>
          <w:rFonts w:ascii="Arial" w:hAnsi="Arial" w:cs="Arial"/>
          <w:color w:val="000000"/>
          <w:sz w:val="16"/>
          <w:highlight w:val="white"/>
        </w:rPr>
        <w:t>4d727223-d4ac-47e6-8728-19e85e2ad54d</w:t>
      </w:r>
      <w:r w:rsidRPr="00A16F1C">
        <w:rPr>
          <w:rFonts w:ascii="Arial" w:hAnsi="Arial" w:cs="Arial"/>
          <w:color w:val="0000FF"/>
          <w:sz w:val="16"/>
          <w:highlight w:val="white"/>
        </w:rPr>
        <w:t>&lt;/</w:t>
      </w:r>
      <w:r w:rsidRPr="00A16F1C">
        <w:rPr>
          <w:rFonts w:ascii="Arial" w:hAnsi="Arial" w:cs="Arial"/>
          <w:color w:val="800000"/>
          <w:sz w:val="16"/>
          <w:highlight w:val="white"/>
        </w:rPr>
        <w:t>msg:MessageID</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msg:CorrelationID</w:t>
      </w:r>
      <w:r w:rsidRPr="00A16F1C">
        <w:rPr>
          <w:rFonts w:ascii="Arial" w:hAnsi="Arial" w:cs="Arial"/>
          <w:color w:val="0000FF"/>
          <w:sz w:val="16"/>
          <w:highlight w:val="white"/>
        </w:rPr>
        <w:t>&gt;</w:t>
      </w:r>
      <w:r w:rsidRPr="00A16F1C">
        <w:rPr>
          <w:rFonts w:ascii="Arial" w:hAnsi="Arial" w:cs="Arial"/>
          <w:color w:val="000000"/>
          <w:sz w:val="16"/>
          <w:highlight w:val="white"/>
        </w:rPr>
        <w:t>1cd4ac5c-c81d-4cec-85a0-3d1685c7a47c</w:t>
      </w:r>
      <w:r w:rsidRPr="00A16F1C">
        <w:rPr>
          <w:rFonts w:ascii="Arial" w:hAnsi="Arial" w:cs="Arial"/>
          <w:color w:val="0000FF"/>
          <w:sz w:val="16"/>
          <w:highlight w:val="white"/>
        </w:rPr>
        <w:t>&lt;/</w:t>
      </w:r>
      <w:r w:rsidRPr="00A16F1C">
        <w:rPr>
          <w:rFonts w:ascii="Arial" w:hAnsi="Arial" w:cs="Arial"/>
          <w:color w:val="800000"/>
          <w:sz w:val="16"/>
          <w:highlight w:val="white"/>
        </w:rPr>
        <w:t>msg:CorrelationID</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tns:Header</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tns:Reply</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msg:Result</w:t>
      </w:r>
      <w:r w:rsidRPr="00A16F1C">
        <w:rPr>
          <w:rFonts w:ascii="Arial" w:hAnsi="Arial" w:cs="Arial"/>
          <w:color w:val="0000FF"/>
          <w:sz w:val="16"/>
          <w:highlight w:val="white"/>
        </w:rPr>
        <w:t>&gt;</w:t>
      </w:r>
      <w:r w:rsidRPr="00A16F1C">
        <w:rPr>
          <w:rFonts w:ascii="Arial" w:hAnsi="Arial" w:cs="Arial"/>
          <w:color w:val="000000"/>
          <w:sz w:val="16"/>
          <w:highlight w:val="white"/>
        </w:rPr>
        <w:t>OK</w:t>
      </w:r>
      <w:r w:rsidRPr="00A16F1C">
        <w:rPr>
          <w:rFonts w:ascii="Arial" w:hAnsi="Arial" w:cs="Arial"/>
          <w:color w:val="0000FF"/>
          <w:sz w:val="16"/>
          <w:highlight w:val="white"/>
        </w:rPr>
        <w:t>&lt;/</w:t>
      </w:r>
      <w:r w:rsidRPr="00A16F1C">
        <w:rPr>
          <w:rFonts w:ascii="Arial" w:hAnsi="Arial" w:cs="Arial"/>
          <w:color w:val="800000"/>
          <w:sz w:val="16"/>
          <w:highlight w:val="white"/>
        </w:rPr>
        <w:t>msg:Result</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msg:Error</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msg:code</w:t>
      </w:r>
      <w:r w:rsidRPr="00A16F1C">
        <w:rPr>
          <w:rFonts w:ascii="Arial" w:hAnsi="Arial" w:cs="Arial"/>
          <w:color w:val="0000FF"/>
          <w:sz w:val="16"/>
          <w:highlight w:val="white"/>
        </w:rPr>
        <w:t>&gt;</w:t>
      </w:r>
      <w:r w:rsidRPr="00A16F1C">
        <w:rPr>
          <w:rFonts w:ascii="Arial" w:hAnsi="Arial" w:cs="Arial"/>
          <w:color w:val="000000"/>
          <w:sz w:val="16"/>
          <w:highlight w:val="white"/>
        </w:rPr>
        <w:t>0.0</w:t>
      </w:r>
      <w:r w:rsidRPr="00A16F1C">
        <w:rPr>
          <w:rFonts w:ascii="Arial" w:hAnsi="Arial" w:cs="Arial"/>
          <w:color w:val="0000FF"/>
          <w:sz w:val="16"/>
          <w:highlight w:val="white"/>
        </w:rPr>
        <w:t>&lt;/</w:t>
      </w:r>
      <w:r w:rsidRPr="00A16F1C">
        <w:rPr>
          <w:rFonts w:ascii="Arial" w:hAnsi="Arial" w:cs="Arial"/>
          <w:color w:val="800000"/>
          <w:sz w:val="16"/>
          <w:highlight w:val="white"/>
        </w:rPr>
        <w:t>msg:code</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msg:Error</w:t>
      </w:r>
      <w:r w:rsidRPr="00A16F1C">
        <w:rPr>
          <w:rFonts w:ascii="Arial" w:hAnsi="Arial" w:cs="Arial"/>
          <w:color w:val="0000FF"/>
          <w:sz w:val="16"/>
          <w:highlight w:val="white"/>
        </w:rPr>
        <w:t>&gt;</w:t>
      </w:r>
    </w:p>
    <w:p w:rsidR="00A16F1C" w:rsidRPr="00A16F1C" w:rsidRDefault="00A16F1C" w:rsidP="00A16F1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16F1C">
        <w:rPr>
          <w:rFonts w:ascii="Arial" w:hAnsi="Arial" w:cs="Arial"/>
          <w:color w:val="000000"/>
          <w:sz w:val="16"/>
          <w:highlight w:val="white"/>
        </w:rPr>
        <w:tab/>
      </w:r>
      <w:r w:rsidRPr="00A16F1C">
        <w:rPr>
          <w:rFonts w:ascii="Arial" w:hAnsi="Arial" w:cs="Arial"/>
          <w:color w:val="0000FF"/>
          <w:sz w:val="16"/>
          <w:highlight w:val="white"/>
        </w:rPr>
        <w:t>&lt;/</w:t>
      </w:r>
      <w:r w:rsidRPr="00A16F1C">
        <w:rPr>
          <w:rFonts w:ascii="Arial" w:hAnsi="Arial" w:cs="Arial"/>
          <w:color w:val="800000"/>
          <w:sz w:val="16"/>
          <w:highlight w:val="white"/>
        </w:rPr>
        <w:t>tns:Reply</w:t>
      </w:r>
      <w:r w:rsidRPr="00A16F1C">
        <w:rPr>
          <w:rFonts w:ascii="Arial" w:hAnsi="Arial" w:cs="Arial"/>
          <w:color w:val="0000FF"/>
          <w:sz w:val="16"/>
          <w:highlight w:val="white"/>
        </w:rPr>
        <w:t>&gt;</w:t>
      </w:r>
    </w:p>
    <w:p w:rsidR="004408F6" w:rsidRPr="00A16F1C" w:rsidRDefault="00A16F1C" w:rsidP="00A16F1C">
      <w:pPr>
        <w:pBdr>
          <w:top w:val="single" w:sz="4" w:space="1" w:color="auto"/>
          <w:left w:val="single" w:sz="4" w:space="4" w:color="auto"/>
          <w:bottom w:val="single" w:sz="4" w:space="1" w:color="auto"/>
          <w:right w:val="single" w:sz="4" w:space="4" w:color="auto"/>
        </w:pBdr>
        <w:rPr>
          <w:kern w:val="32"/>
          <w:sz w:val="20"/>
        </w:rPr>
      </w:pPr>
      <w:r w:rsidRPr="00A16F1C">
        <w:rPr>
          <w:rFonts w:ascii="Arial" w:hAnsi="Arial" w:cs="Arial"/>
          <w:color w:val="0000FF"/>
          <w:sz w:val="16"/>
          <w:highlight w:val="white"/>
        </w:rPr>
        <w:t>&lt;/</w:t>
      </w:r>
      <w:r w:rsidRPr="00A16F1C">
        <w:rPr>
          <w:rFonts w:ascii="Arial" w:hAnsi="Arial" w:cs="Arial"/>
          <w:color w:val="800000"/>
          <w:sz w:val="16"/>
          <w:highlight w:val="white"/>
        </w:rPr>
        <w:t>tns:WorkRequestsResponseMessage</w:t>
      </w:r>
      <w:r w:rsidRPr="00A16F1C">
        <w:rPr>
          <w:rFonts w:ascii="Arial" w:hAnsi="Arial" w:cs="Arial"/>
          <w:color w:val="0000FF"/>
          <w:sz w:val="16"/>
          <w:highlight w:val="white"/>
        </w:rPr>
        <w:t>&gt;</w:t>
      </w:r>
    </w:p>
    <w:p w:rsidR="004408F6" w:rsidRDefault="004408F6" w:rsidP="004408F6">
      <w:pPr>
        <w:rPr>
          <w:kern w:val="32"/>
        </w:rPr>
      </w:pPr>
    </w:p>
    <w:p w:rsidR="004408F6" w:rsidRPr="004408F6" w:rsidRDefault="004408F6" w:rsidP="004408F6">
      <w:pPr>
        <w:pStyle w:val="Heading2"/>
      </w:pPr>
      <w:bookmarkStart w:id="21" w:name="_Toc426121892"/>
      <w:r>
        <w:t>Identification and Discussion of Differences</w:t>
      </w:r>
      <w:bookmarkEnd w:id="21"/>
    </w:p>
    <w:p w:rsidR="004408F6" w:rsidRDefault="004408F6" w:rsidP="004408F6">
      <w:pPr>
        <w:rPr>
          <w:u w:val="single"/>
        </w:rPr>
      </w:pPr>
    </w:p>
    <w:p w:rsidR="004408F6" w:rsidRDefault="004408F6" w:rsidP="004408F6">
      <w:pPr>
        <w:rPr>
          <w:color w:val="4F81BD" w:themeColor="accent1"/>
        </w:rPr>
      </w:pPr>
      <w:r w:rsidRPr="004408F6">
        <w:rPr>
          <w:color w:val="4F81BD" w:themeColor="accent1"/>
        </w:rPr>
        <w:t>Placeholder: -Discuss</w:t>
      </w:r>
      <w:r>
        <w:rPr>
          <w:color w:val="4F81BD" w:themeColor="accent1"/>
        </w:rPr>
        <w:t>:</w:t>
      </w:r>
    </w:p>
    <w:p w:rsidR="004408F6" w:rsidRPr="004408F6" w:rsidRDefault="004408F6" w:rsidP="004408F6">
      <w:pPr>
        <w:rPr>
          <w:color w:val="4F81BD" w:themeColor="accent1"/>
        </w:rPr>
      </w:pPr>
    </w:p>
    <w:p w:rsidR="004408F6" w:rsidRDefault="004408F6" w:rsidP="005F4CAD">
      <w:pPr>
        <w:pStyle w:val="BodyText"/>
        <w:keepNext/>
        <w:numPr>
          <w:ilvl w:val="0"/>
          <w:numId w:val="13"/>
        </w:numPr>
        <w:rPr>
          <w:color w:val="4F81BD" w:themeColor="accent1"/>
        </w:rPr>
      </w:pPr>
      <w:r>
        <w:rPr>
          <w:color w:val="4F81BD" w:themeColor="accent1"/>
        </w:rPr>
        <w:t>namespacing</w:t>
      </w:r>
    </w:p>
    <w:p w:rsidR="004408F6" w:rsidRDefault="004408F6" w:rsidP="005F4CAD">
      <w:pPr>
        <w:pStyle w:val="BodyText"/>
        <w:keepNext/>
        <w:numPr>
          <w:ilvl w:val="0"/>
          <w:numId w:val="13"/>
        </w:numPr>
        <w:rPr>
          <w:color w:val="4F81BD" w:themeColor="accent1"/>
        </w:rPr>
      </w:pPr>
      <w:r>
        <w:rPr>
          <w:color w:val="4F81BD" w:themeColor="accent1"/>
        </w:rPr>
        <w:t>stereotypes</w:t>
      </w:r>
    </w:p>
    <w:p w:rsidR="004408F6" w:rsidRDefault="004408F6" w:rsidP="005F4CAD">
      <w:pPr>
        <w:pStyle w:val="BodyText"/>
        <w:keepNext/>
        <w:numPr>
          <w:ilvl w:val="0"/>
          <w:numId w:val="13"/>
        </w:numPr>
        <w:rPr>
          <w:color w:val="4F81BD" w:themeColor="accent1"/>
        </w:rPr>
      </w:pPr>
      <w:r>
        <w:rPr>
          <w:color w:val="4F81BD" w:themeColor="accent1"/>
        </w:rPr>
        <w:t>use of service-specific XSDs that combine the message wrapper with the payload</w:t>
      </w:r>
    </w:p>
    <w:p w:rsidR="004408F6" w:rsidRDefault="004408F6" w:rsidP="005F4CAD">
      <w:pPr>
        <w:pStyle w:val="BodyText"/>
        <w:keepNext/>
        <w:numPr>
          <w:ilvl w:val="0"/>
          <w:numId w:val="13"/>
        </w:numPr>
        <w:rPr>
          <w:color w:val="4F81BD" w:themeColor="accent1"/>
        </w:rPr>
      </w:pPr>
      <w:r>
        <w:rPr>
          <w:color w:val="4F81BD" w:themeColor="accent1"/>
        </w:rPr>
        <w:t>incorporation of the message-specific XSDs into the strongly-typed WSDLs</w:t>
      </w:r>
    </w:p>
    <w:p w:rsidR="004408F6" w:rsidRPr="004408F6" w:rsidRDefault="004408F6" w:rsidP="005F4CAD">
      <w:pPr>
        <w:pStyle w:val="BodyText"/>
        <w:keepNext/>
        <w:numPr>
          <w:ilvl w:val="0"/>
          <w:numId w:val="13"/>
        </w:numPr>
        <w:rPr>
          <w:color w:val="4F81BD" w:themeColor="accent1"/>
        </w:rPr>
      </w:pPr>
      <w:r>
        <w:rPr>
          <w:color w:val="4F81BD" w:themeColor="accent1"/>
        </w:rPr>
        <w:t xml:space="preserve">use of "constrained" vs. "unconstrained" profiles - "constrained" for create scenarios and 'unconstrained for change and delete scenarios. </w:t>
      </w:r>
    </w:p>
    <w:p w:rsidR="004408F6" w:rsidRPr="004408F6" w:rsidRDefault="004408F6" w:rsidP="004408F6">
      <w:pPr>
        <w:rPr>
          <w:rFonts w:ascii="Times" w:hAnsi="Times"/>
        </w:rPr>
      </w:pPr>
      <w:r w:rsidRPr="004408F6">
        <w:rPr>
          <w:rFonts w:ascii="Times" w:hAnsi="Times"/>
        </w:rPr>
        <w:br w:type="page"/>
      </w:r>
    </w:p>
    <w:p w:rsidR="002A3CCD" w:rsidRDefault="002A3CCD" w:rsidP="002A3CCD">
      <w:pPr>
        <w:pStyle w:val="Heading1"/>
        <w:tabs>
          <w:tab w:val="left" w:pos="720"/>
        </w:tabs>
        <w:ind w:left="720" w:hanging="630"/>
      </w:pPr>
      <w:bookmarkStart w:id="22" w:name="_Toc426121893"/>
      <w:r w:rsidRPr="002A3CCD">
        <w:lastRenderedPageBreak/>
        <w:t>GENERATION OF SAMPLE XML</w:t>
      </w:r>
      <w:r w:rsidR="0023582B">
        <w:t xml:space="preserve"> f</w:t>
      </w:r>
      <w:r>
        <w:t>OR TEST CASES</w:t>
      </w:r>
      <w:bookmarkEnd w:id="22"/>
    </w:p>
    <w:p w:rsidR="00652B70" w:rsidRPr="00652B70" w:rsidRDefault="00652B70" w:rsidP="00652B70">
      <w:pPr>
        <w:pStyle w:val="BodyText"/>
        <w:rPr>
          <w:color w:val="4F81BD" w:themeColor="accent1"/>
        </w:rPr>
      </w:pPr>
      <w:r w:rsidRPr="00652B70">
        <w:rPr>
          <w:color w:val="4F81BD" w:themeColor="accent1"/>
        </w:rPr>
        <w:t>Placeholder: This section to be revised and extended.</w:t>
      </w:r>
    </w:p>
    <w:p w:rsidR="00652B70" w:rsidRPr="00652B70" w:rsidRDefault="00652B70" w:rsidP="00652B70">
      <w:pPr>
        <w:pStyle w:val="BodyText"/>
        <w:rPr>
          <w:color w:val="4F81BD" w:themeColor="accent1"/>
        </w:rPr>
      </w:pPr>
    </w:p>
    <w:p w:rsidR="00652B70" w:rsidRDefault="00652B70" w:rsidP="00652B70">
      <w:pPr>
        <w:pStyle w:val="BodyText"/>
        <w:rPr>
          <w:color w:val="4F81BD" w:themeColor="accent1"/>
        </w:rPr>
      </w:pPr>
      <w:r w:rsidRPr="00652B70">
        <w:rPr>
          <w:color w:val="4F81BD" w:themeColor="accent1"/>
        </w:rPr>
        <w:t xml:space="preserve">These examples were generating using XMLSpy. They were creating by selecting the XSDs provided in </w:t>
      </w:r>
      <w:r w:rsidRPr="00652B70">
        <w:rPr>
          <w:i/>
          <w:color w:val="4F81BD" w:themeColor="accent1"/>
        </w:rPr>
        <w:t xml:space="preserve">Enterprise Integration Functions for Distributed Energy Resources, Phase 1. </w:t>
      </w:r>
      <w:r w:rsidRPr="00652B70">
        <w:rPr>
          <w:color w:val="4F81BD" w:themeColor="accent1"/>
        </w:rPr>
        <w:t xml:space="preserve">EPRI, Palo Alto, CA: 2013. 3002001249. Under the </w:t>
      </w:r>
      <w:r w:rsidRPr="00652B70">
        <w:rPr>
          <w:b/>
          <w:color w:val="4F81BD" w:themeColor="accent1"/>
        </w:rPr>
        <w:t>DTD/Schema</w:t>
      </w:r>
      <w:r w:rsidRPr="00652B70">
        <w:rPr>
          <w:color w:val="4F81BD" w:themeColor="accent1"/>
        </w:rPr>
        <w:t xml:space="preserve"> option from the main menu, then </w:t>
      </w:r>
      <w:r w:rsidRPr="00652B70">
        <w:rPr>
          <w:b/>
          <w:color w:val="4F81BD" w:themeColor="accent1"/>
        </w:rPr>
        <w:t>Generate Sample XML file…</w:t>
      </w:r>
      <w:r w:rsidRPr="00652B70">
        <w:rPr>
          <w:color w:val="4F81BD" w:themeColor="accent1"/>
        </w:rPr>
        <w:t xml:space="preserve"> option was selected with the following attributes:</w:t>
      </w:r>
    </w:p>
    <w:p w:rsidR="0023582B" w:rsidRDefault="0023582B" w:rsidP="00652B70">
      <w:pPr>
        <w:pStyle w:val="BodyText"/>
        <w:rPr>
          <w:color w:val="4F81BD" w:themeColor="accent1"/>
        </w:rPr>
      </w:pPr>
    </w:p>
    <w:p w:rsidR="0023582B" w:rsidRPr="00652B70" w:rsidRDefault="0023582B" w:rsidP="00652B70">
      <w:pPr>
        <w:pStyle w:val="BodyText"/>
        <w:rPr>
          <w:color w:val="4F81BD" w:themeColor="accent1"/>
        </w:rPr>
      </w:pPr>
      <w:r>
        <w:rPr>
          <w:color w:val="4F81BD" w:themeColor="accent1"/>
        </w:rPr>
        <w:t>Placeholder: Add statement that the first test case for each of the profiles includes a richly-populated profile to help illustrate the business intent and business usefulness of the profile.</w:t>
      </w:r>
    </w:p>
    <w:p w:rsidR="00652B70" w:rsidRPr="00652B70" w:rsidRDefault="00652B70" w:rsidP="003F59B1">
      <w:pPr>
        <w:pStyle w:val="BodyText"/>
        <w:keepNext/>
        <w:jc w:val="center"/>
        <w:rPr>
          <w:color w:val="4F81BD" w:themeColor="accent1"/>
        </w:rPr>
      </w:pPr>
      <w:r w:rsidRPr="00652B70">
        <w:rPr>
          <w:noProof/>
          <w:color w:val="4F81BD" w:themeColor="accent1"/>
        </w:rPr>
        <w:drawing>
          <wp:inline distT="0" distB="0" distL="0" distR="0">
            <wp:extent cx="2636209" cy="35337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636209" cy="3533775"/>
                    </a:xfrm>
                    <a:prstGeom prst="rect">
                      <a:avLst/>
                    </a:prstGeom>
                    <a:noFill/>
                    <a:ln w="9525">
                      <a:noFill/>
                      <a:miter lim="800000"/>
                      <a:headEnd/>
                      <a:tailEnd/>
                    </a:ln>
                  </pic:spPr>
                </pic:pic>
              </a:graphicData>
            </a:graphic>
          </wp:inline>
        </w:drawing>
      </w:r>
    </w:p>
    <w:p w:rsidR="00652B70" w:rsidRPr="00652B70" w:rsidRDefault="00652B70" w:rsidP="003F59B1">
      <w:pPr>
        <w:pStyle w:val="Caption"/>
        <w:jc w:val="center"/>
        <w:rPr>
          <w:color w:val="4F81BD" w:themeColor="accent1"/>
        </w:rPr>
      </w:pPr>
      <w:r w:rsidRPr="00652B70">
        <w:rPr>
          <w:color w:val="4F81BD" w:themeColor="accent1"/>
        </w:rPr>
        <w:t xml:space="preserve">Figure </w:t>
      </w:r>
      <w:r w:rsidR="003D20AC">
        <w:rPr>
          <w:color w:val="4F81BD" w:themeColor="accent1"/>
        </w:rPr>
        <w:fldChar w:fldCharType="begin"/>
      </w:r>
      <w:r w:rsidR="004E6C46">
        <w:rPr>
          <w:color w:val="4F81BD" w:themeColor="accent1"/>
        </w:rPr>
        <w:instrText xml:space="preserve"> STYLEREF 1 \s </w:instrText>
      </w:r>
      <w:r w:rsidR="003D20AC">
        <w:rPr>
          <w:color w:val="4F81BD" w:themeColor="accent1"/>
        </w:rPr>
        <w:fldChar w:fldCharType="separate"/>
      </w:r>
      <w:r w:rsidR="004E6C46">
        <w:rPr>
          <w:noProof/>
          <w:color w:val="4F81BD" w:themeColor="accent1"/>
        </w:rPr>
        <w:t>6</w:t>
      </w:r>
      <w:r w:rsidR="003D20AC">
        <w:rPr>
          <w:color w:val="4F81BD" w:themeColor="accent1"/>
        </w:rPr>
        <w:fldChar w:fldCharType="end"/>
      </w:r>
      <w:r w:rsidR="004E6C46">
        <w:rPr>
          <w:color w:val="4F81BD" w:themeColor="accent1"/>
        </w:rPr>
        <w:noBreakHyphen/>
      </w:r>
      <w:r w:rsidR="003D20AC">
        <w:rPr>
          <w:color w:val="4F81BD" w:themeColor="accent1"/>
        </w:rPr>
        <w:fldChar w:fldCharType="begin"/>
      </w:r>
      <w:r w:rsidR="004E6C46">
        <w:rPr>
          <w:color w:val="4F81BD" w:themeColor="accent1"/>
        </w:rPr>
        <w:instrText xml:space="preserve"> SEQ Figure \* ARABIC \s 1 </w:instrText>
      </w:r>
      <w:r w:rsidR="003D20AC">
        <w:rPr>
          <w:color w:val="4F81BD" w:themeColor="accent1"/>
        </w:rPr>
        <w:fldChar w:fldCharType="separate"/>
      </w:r>
      <w:r w:rsidR="004E6C46">
        <w:rPr>
          <w:noProof/>
          <w:color w:val="4F81BD" w:themeColor="accent1"/>
        </w:rPr>
        <w:t>1</w:t>
      </w:r>
      <w:r w:rsidR="003D20AC">
        <w:rPr>
          <w:color w:val="4F81BD" w:themeColor="accent1"/>
        </w:rPr>
        <w:fldChar w:fldCharType="end"/>
      </w:r>
      <w:r w:rsidRPr="00652B70">
        <w:rPr>
          <w:color w:val="4F81BD" w:themeColor="accent1"/>
        </w:rPr>
        <w:t xml:space="preserve"> Generating example XML using XMLSpy – v2015 options</w:t>
      </w:r>
    </w:p>
    <w:p w:rsidR="00652B70" w:rsidRPr="00652B70" w:rsidRDefault="00652B70" w:rsidP="00652B70">
      <w:pPr>
        <w:pStyle w:val="BodyText"/>
        <w:keepNext/>
        <w:rPr>
          <w:color w:val="4F81BD" w:themeColor="accent1"/>
          <w:highlight w:val="yellow"/>
        </w:rPr>
      </w:pPr>
    </w:p>
    <w:p w:rsidR="00652B70" w:rsidRPr="00652B70" w:rsidRDefault="00652B70" w:rsidP="00652B70">
      <w:pPr>
        <w:pStyle w:val="BodyText"/>
        <w:rPr>
          <w:b/>
          <w:color w:val="4F81BD" w:themeColor="accent1"/>
        </w:rPr>
      </w:pPr>
      <w:r w:rsidRPr="00652B70">
        <w:rPr>
          <w:b/>
          <w:color w:val="4F81BD" w:themeColor="accent1"/>
        </w:rPr>
        <w:t>Use of Example XML</w:t>
      </w:r>
    </w:p>
    <w:p w:rsidR="00652B70" w:rsidRPr="00652B70" w:rsidRDefault="00652B70" w:rsidP="00652B70">
      <w:pPr>
        <w:pStyle w:val="BodyText"/>
        <w:rPr>
          <w:color w:val="4F81BD" w:themeColor="accent1"/>
        </w:rPr>
      </w:pPr>
      <w:r w:rsidRPr="00652B70">
        <w:rPr>
          <w:color w:val="4F81BD" w:themeColor="accent1"/>
        </w:rPr>
        <w:t>The example XML typically represents an example of the minimum XML required to satisfy a message requirement. These example represent optimistic, positive, tests. That is, no expectation is made for error-handling in this version of the test plan. Additionally, while both the CIM-</w:t>
      </w:r>
      <w:r w:rsidRPr="00652B70">
        <w:rPr>
          <w:color w:val="4F81BD" w:themeColor="accent1"/>
        </w:rPr>
        <w:lastRenderedPageBreak/>
        <w:t xml:space="preserve">based and MultiSpeak XSDs support extensions, this capability is also not being tested so extensions are not included. </w:t>
      </w:r>
    </w:p>
    <w:p w:rsidR="00652B70" w:rsidRPr="00652B70" w:rsidRDefault="00652B70" w:rsidP="00652B70">
      <w:pPr>
        <w:pStyle w:val="BodyText"/>
        <w:rPr>
          <w:color w:val="4F81BD" w:themeColor="accent1"/>
        </w:rPr>
      </w:pPr>
      <w:r w:rsidRPr="00652B70">
        <w:rPr>
          <w:color w:val="4F81BD" w:themeColor="accent1"/>
        </w:rPr>
        <w:t xml:space="preserve">Finally, it should be noted that these example are for messages </w:t>
      </w:r>
      <w:r w:rsidRPr="00652B70">
        <w:rPr>
          <w:i/>
          <w:color w:val="4F81BD" w:themeColor="accent1"/>
        </w:rPr>
        <w:t>payloads</w:t>
      </w:r>
      <w:r w:rsidRPr="00652B70">
        <w:rPr>
          <w:color w:val="4F81BD" w:themeColor="accent1"/>
        </w:rPr>
        <w:t xml:space="preserve"> only. For WSDL examples please see the associated annex. </w:t>
      </w:r>
    </w:p>
    <w:p w:rsidR="00652B70" w:rsidRDefault="00652B70" w:rsidP="00652B70">
      <w:pPr>
        <w:pStyle w:val="BodyText"/>
      </w:pPr>
    </w:p>
    <w:p w:rsidR="006E0200" w:rsidRDefault="006E0200">
      <w:pPr>
        <w:rPr>
          <w:b/>
          <w:caps/>
          <w:sz w:val="36"/>
          <w:szCs w:val="36"/>
        </w:rPr>
      </w:pPr>
      <w:bookmarkStart w:id="23" w:name="_Toc221008049"/>
      <w:bookmarkStart w:id="24" w:name="_Toc266261035"/>
      <w:r>
        <w:br w:type="page"/>
      </w:r>
    </w:p>
    <w:p w:rsidR="00536B3B" w:rsidRDefault="00CD0E82" w:rsidP="003166D5">
      <w:pPr>
        <w:pStyle w:val="Heading1"/>
      </w:pPr>
      <w:bookmarkStart w:id="25" w:name="_Toc426121894"/>
      <w:r>
        <w:lastRenderedPageBreak/>
        <w:t>Test case overview</w:t>
      </w:r>
      <w:bookmarkEnd w:id="25"/>
    </w:p>
    <w:p w:rsidR="00FE7E57" w:rsidRDefault="00652B70" w:rsidP="00652B70">
      <w:pPr>
        <w:pStyle w:val="BodyText"/>
        <w:keepNext/>
        <w:rPr>
          <w:color w:val="4F81BD" w:themeColor="accent1"/>
        </w:rPr>
      </w:pPr>
      <w:r>
        <w:rPr>
          <w:color w:val="4F81BD" w:themeColor="accent1"/>
        </w:rPr>
        <w:t>Placeholder: Discuss the nature of and the rationale for the set of test cases included in the document</w:t>
      </w:r>
    </w:p>
    <w:p w:rsidR="00652B70" w:rsidRPr="00652B70" w:rsidRDefault="00652B70" w:rsidP="005F4CAD">
      <w:pPr>
        <w:pStyle w:val="BodyText"/>
        <w:keepNext/>
        <w:numPr>
          <w:ilvl w:val="0"/>
          <w:numId w:val="13"/>
        </w:numPr>
        <w:rPr>
          <w:color w:val="4F81BD" w:themeColor="accent1"/>
        </w:rPr>
      </w:pPr>
      <w:r w:rsidRPr="00652B70">
        <w:rPr>
          <w:color w:val="4F81BD" w:themeColor="accent1"/>
        </w:rPr>
        <w:t>not intended to be exhaustive</w:t>
      </w:r>
    </w:p>
    <w:p w:rsidR="00652B70" w:rsidRPr="00652B70" w:rsidRDefault="00652B70" w:rsidP="005F4CAD">
      <w:pPr>
        <w:pStyle w:val="BodyText"/>
        <w:keepNext/>
        <w:numPr>
          <w:ilvl w:val="0"/>
          <w:numId w:val="13"/>
        </w:numPr>
        <w:rPr>
          <w:color w:val="4F81BD" w:themeColor="accent1"/>
        </w:rPr>
      </w:pPr>
      <w:r w:rsidRPr="00652B70">
        <w:rPr>
          <w:color w:val="4F81BD" w:themeColor="accent1"/>
        </w:rPr>
        <w:t>not intended to handle every combination and/or permutation</w:t>
      </w:r>
    </w:p>
    <w:p w:rsidR="00652B70" w:rsidRPr="00652B70" w:rsidRDefault="00652B70" w:rsidP="005F4CAD">
      <w:pPr>
        <w:pStyle w:val="BodyText"/>
        <w:keepNext/>
        <w:numPr>
          <w:ilvl w:val="0"/>
          <w:numId w:val="13"/>
        </w:numPr>
        <w:rPr>
          <w:color w:val="4F81BD" w:themeColor="accent1"/>
        </w:rPr>
      </w:pPr>
      <w:r w:rsidRPr="00652B70">
        <w:rPr>
          <w:color w:val="4F81BD" w:themeColor="accent1"/>
        </w:rPr>
        <w:t>intended to clearly illustrate fundamental concepts and usage conventions that can be applied to generate additional and more complex test cases.</w:t>
      </w:r>
    </w:p>
    <w:p w:rsidR="00652B70" w:rsidRPr="00652B70" w:rsidRDefault="00652B70" w:rsidP="00652B70">
      <w:pPr>
        <w:pStyle w:val="BodyText"/>
        <w:keepNext/>
        <w:ind w:left="288"/>
        <w:rPr>
          <w:color w:val="4F81BD" w:themeColor="accent1"/>
        </w:rPr>
      </w:pPr>
      <w:r w:rsidRPr="00652B70">
        <w:rPr>
          <w:color w:val="4F81BD" w:themeColor="accent1"/>
        </w:rPr>
        <w:t>In some cases where there are only minor differences, the description and steps for a test case may simply reference the similar test case and enumerate the differences.</w:t>
      </w:r>
    </w:p>
    <w:p w:rsidR="00652B70" w:rsidRDefault="00652B70" w:rsidP="00652B70">
      <w:pPr>
        <w:pStyle w:val="BodyText"/>
        <w:keepNext/>
      </w:pPr>
    </w:p>
    <w:p w:rsidR="006E0200" w:rsidRPr="006E0200" w:rsidRDefault="006E0200" w:rsidP="00652B70">
      <w:pPr>
        <w:pStyle w:val="BodyText"/>
        <w:keepNext/>
        <w:rPr>
          <w:b/>
        </w:rPr>
      </w:pPr>
      <w:r w:rsidRPr="006E0200">
        <w:rPr>
          <w:b/>
        </w:rPr>
        <w:t>Work Request Test Cases</w:t>
      </w:r>
    </w:p>
    <w:tbl>
      <w:tblPr>
        <w:tblStyle w:val="TableGrid"/>
        <w:tblW w:w="9270" w:type="dxa"/>
        <w:tblInd w:w="468" w:type="dxa"/>
        <w:tblLook w:val="04A0"/>
      </w:tblPr>
      <w:tblGrid>
        <w:gridCol w:w="1278"/>
        <w:gridCol w:w="7992"/>
      </w:tblGrid>
      <w:tr w:rsidR="003F59B1" w:rsidTr="006E0200">
        <w:trPr>
          <w:tblHeader/>
        </w:trPr>
        <w:tc>
          <w:tcPr>
            <w:tcW w:w="1278" w:type="dxa"/>
            <w:shd w:val="clear" w:color="auto" w:fill="A6A6A6" w:themeFill="background1" w:themeFillShade="A6"/>
          </w:tcPr>
          <w:p w:rsidR="003F59B1" w:rsidRDefault="00652B70" w:rsidP="00DB60BE">
            <w:pPr>
              <w:pStyle w:val="BodyText"/>
              <w:keepNext/>
            </w:pPr>
            <w:r>
              <w:t xml:space="preserve"> </w:t>
            </w:r>
            <w:r w:rsidR="00B0323B">
              <w:t>Test Case</w:t>
            </w:r>
          </w:p>
        </w:tc>
        <w:tc>
          <w:tcPr>
            <w:tcW w:w="7992" w:type="dxa"/>
            <w:shd w:val="clear" w:color="auto" w:fill="A6A6A6" w:themeFill="background1" w:themeFillShade="A6"/>
          </w:tcPr>
          <w:p w:rsidR="003F59B1" w:rsidRDefault="00B0323B" w:rsidP="00DB60BE">
            <w:pPr>
              <w:pStyle w:val="BodyText"/>
              <w:keepNext/>
            </w:pPr>
            <w:r>
              <w:t>Test Case Description</w:t>
            </w:r>
          </w:p>
        </w:tc>
      </w:tr>
      <w:tr w:rsidR="00B0323B" w:rsidTr="006E0200">
        <w:tc>
          <w:tcPr>
            <w:tcW w:w="1278" w:type="dxa"/>
          </w:tcPr>
          <w:p w:rsidR="00B0323B" w:rsidRDefault="00B0323B" w:rsidP="00B0323B">
            <w:r>
              <w:t>WR-1a</w:t>
            </w:r>
          </w:p>
        </w:tc>
        <w:tc>
          <w:tcPr>
            <w:tcW w:w="7992" w:type="dxa"/>
          </w:tcPr>
          <w:p w:rsidR="00B0323B" w:rsidRDefault="00B0323B" w:rsidP="00B0323B">
            <w:r>
              <w:t>Create WR-14657 with 1 Org, 1 Work Item, 1 Work Task, 1 Crew</w:t>
            </w:r>
          </w:p>
        </w:tc>
      </w:tr>
      <w:tr w:rsidR="00B0323B" w:rsidTr="006E0200">
        <w:tc>
          <w:tcPr>
            <w:tcW w:w="1278" w:type="dxa"/>
          </w:tcPr>
          <w:p w:rsidR="00B0323B" w:rsidRDefault="00B0323B" w:rsidP="00B0323B">
            <w:r>
              <w:t>WR-1b</w:t>
            </w:r>
          </w:p>
        </w:tc>
        <w:tc>
          <w:tcPr>
            <w:tcW w:w="7992" w:type="dxa"/>
          </w:tcPr>
          <w:p w:rsidR="00B0323B" w:rsidRDefault="00B0323B" w:rsidP="00B0323B">
            <w:r>
              <w:t>Fail creation of (duplicate) WR-14657</w:t>
            </w:r>
          </w:p>
        </w:tc>
      </w:tr>
      <w:tr w:rsidR="00B0323B" w:rsidTr="006E0200">
        <w:tc>
          <w:tcPr>
            <w:tcW w:w="1278" w:type="dxa"/>
          </w:tcPr>
          <w:p w:rsidR="00B0323B" w:rsidRDefault="00B0323B" w:rsidP="00B0323B">
            <w:r>
              <w:t>WR-1c</w:t>
            </w:r>
          </w:p>
        </w:tc>
        <w:tc>
          <w:tcPr>
            <w:tcW w:w="7992" w:type="dxa"/>
          </w:tcPr>
          <w:p w:rsidR="00B0323B" w:rsidRDefault="00B0323B" w:rsidP="00B0323B">
            <w:r>
              <w:t>Create WR-14433 with 1 Org, 1 Work Item, 1 Work Task, 1 Crew</w:t>
            </w:r>
          </w:p>
          <w:p w:rsidR="006E0200" w:rsidRDefault="006E0200" w:rsidP="00B0323B"/>
          <w:p w:rsidR="00B0323B" w:rsidRDefault="00B0323B" w:rsidP="00B0323B">
            <w:r>
              <w:t>Create WR-14434 with 1 Org, 1 Work Item, 1 Work Task, 1 Crew</w:t>
            </w:r>
          </w:p>
        </w:tc>
      </w:tr>
      <w:tr w:rsidR="00B0323B" w:rsidTr="006E0200">
        <w:tc>
          <w:tcPr>
            <w:tcW w:w="1278" w:type="dxa"/>
          </w:tcPr>
          <w:p w:rsidR="00B0323B" w:rsidRDefault="00B0323B" w:rsidP="00B0323B">
            <w:r>
              <w:t>WR-1d</w:t>
            </w:r>
          </w:p>
        </w:tc>
        <w:tc>
          <w:tcPr>
            <w:tcW w:w="7992" w:type="dxa"/>
          </w:tcPr>
          <w:p w:rsidR="00B0323B" w:rsidRDefault="00B0323B" w:rsidP="00B0323B">
            <w:r>
              <w:t>Create WR-15433 with 1 Org, 1 Work Item, 1 Work Task, 1 Crew</w:t>
            </w:r>
          </w:p>
          <w:p w:rsidR="006E0200" w:rsidRDefault="006E0200" w:rsidP="00B0323B"/>
          <w:p w:rsidR="00B0323B" w:rsidRDefault="00B0323B" w:rsidP="00B0323B">
            <w:r>
              <w:t>Fail creation of WR-15434</w:t>
            </w:r>
          </w:p>
        </w:tc>
      </w:tr>
      <w:tr w:rsidR="00B0323B" w:rsidTr="006E0200">
        <w:tc>
          <w:tcPr>
            <w:tcW w:w="1278" w:type="dxa"/>
          </w:tcPr>
          <w:p w:rsidR="00B0323B" w:rsidRDefault="00B0323B" w:rsidP="00B0323B">
            <w:r>
              <w:t>WR-2a</w:t>
            </w:r>
          </w:p>
        </w:tc>
        <w:tc>
          <w:tcPr>
            <w:tcW w:w="7992" w:type="dxa"/>
          </w:tcPr>
          <w:p w:rsidR="00B0323B" w:rsidRDefault="00B0323B" w:rsidP="000E0C4C">
            <w:r>
              <w:t xml:space="preserve">Change schedule for WR-14657 from </w:t>
            </w:r>
            <w:r w:rsidR="006E0200">
              <w:t xml:space="preserve">Test Case </w:t>
            </w:r>
            <w:r>
              <w:t>WR-1a</w:t>
            </w:r>
          </w:p>
        </w:tc>
      </w:tr>
      <w:tr w:rsidR="00B0323B" w:rsidTr="006E0200">
        <w:tc>
          <w:tcPr>
            <w:tcW w:w="1278" w:type="dxa"/>
          </w:tcPr>
          <w:p w:rsidR="00B0323B" w:rsidRDefault="00B0323B" w:rsidP="00B0323B">
            <w:r>
              <w:t>WR-2b</w:t>
            </w:r>
          </w:p>
        </w:tc>
        <w:tc>
          <w:tcPr>
            <w:tcW w:w="7992" w:type="dxa"/>
          </w:tcPr>
          <w:p w:rsidR="00B0323B" w:rsidRDefault="00B0323B" w:rsidP="00B0323B">
            <w:r>
              <w:t xml:space="preserve">Add a 2nd Crew to WR-14433 from </w:t>
            </w:r>
            <w:r w:rsidR="006E0200">
              <w:t xml:space="preserve">Test Case </w:t>
            </w:r>
            <w:r>
              <w:t>WR-1c</w:t>
            </w:r>
          </w:p>
        </w:tc>
      </w:tr>
      <w:tr w:rsidR="00B0323B" w:rsidTr="006E0200">
        <w:tc>
          <w:tcPr>
            <w:tcW w:w="1278" w:type="dxa"/>
          </w:tcPr>
          <w:p w:rsidR="00B0323B" w:rsidRDefault="00B0323B" w:rsidP="00B0323B">
            <w:r>
              <w:t>WR-3</w:t>
            </w:r>
          </w:p>
        </w:tc>
        <w:tc>
          <w:tcPr>
            <w:tcW w:w="7992" w:type="dxa"/>
          </w:tcPr>
          <w:p w:rsidR="00B0323B" w:rsidRDefault="00B0323B" w:rsidP="00B0323B">
            <w:r>
              <w:t xml:space="preserve">Delete one of the 2 crews from WR-14433 from </w:t>
            </w:r>
            <w:r w:rsidR="006E0200">
              <w:t xml:space="preserve">Test Case </w:t>
            </w:r>
            <w:r>
              <w:t>WR-1c</w:t>
            </w:r>
          </w:p>
        </w:tc>
      </w:tr>
      <w:tr w:rsidR="00B0323B" w:rsidTr="006E0200">
        <w:tc>
          <w:tcPr>
            <w:tcW w:w="1278" w:type="dxa"/>
          </w:tcPr>
          <w:p w:rsidR="00B0323B" w:rsidRDefault="00B0323B" w:rsidP="00B0323B">
            <w:r>
              <w:t>WR-4</w:t>
            </w:r>
          </w:p>
        </w:tc>
        <w:tc>
          <w:tcPr>
            <w:tcW w:w="7992" w:type="dxa"/>
          </w:tcPr>
          <w:p w:rsidR="00B0323B" w:rsidRDefault="00B0323B" w:rsidP="00B0323B">
            <w:r>
              <w:t xml:space="preserve">Delete WR-14657 from </w:t>
            </w:r>
            <w:r w:rsidR="006E0200">
              <w:t xml:space="preserve">Test Case </w:t>
            </w:r>
            <w:r>
              <w:t>WR-1a</w:t>
            </w:r>
          </w:p>
        </w:tc>
      </w:tr>
      <w:tr w:rsidR="00B0323B" w:rsidTr="006E0200">
        <w:tc>
          <w:tcPr>
            <w:tcW w:w="1278" w:type="dxa"/>
          </w:tcPr>
          <w:p w:rsidR="00B0323B" w:rsidRDefault="00B0323B" w:rsidP="00B0323B">
            <w:r>
              <w:t>WR-5a</w:t>
            </w:r>
          </w:p>
        </w:tc>
        <w:tc>
          <w:tcPr>
            <w:tcW w:w="7992" w:type="dxa"/>
          </w:tcPr>
          <w:p w:rsidR="00B0323B" w:rsidRDefault="00B0323B" w:rsidP="00B0323B">
            <w:r>
              <w:t xml:space="preserve">Get returning WR-14433 from </w:t>
            </w:r>
            <w:r w:rsidR="006E0200">
              <w:t xml:space="preserve">Test Case </w:t>
            </w:r>
            <w:r>
              <w:t>WR-1c</w:t>
            </w:r>
          </w:p>
        </w:tc>
      </w:tr>
      <w:tr w:rsidR="00B0323B" w:rsidTr="006E0200">
        <w:tc>
          <w:tcPr>
            <w:tcW w:w="1278" w:type="dxa"/>
          </w:tcPr>
          <w:p w:rsidR="00B0323B" w:rsidRDefault="00B0323B" w:rsidP="00B0323B">
            <w:r>
              <w:t>WR-5b</w:t>
            </w:r>
          </w:p>
        </w:tc>
        <w:tc>
          <w:tcPr>
            <w:tcW w:w="7992" w:type="dxa"/>
          </w:tcPr>
          <w:p w:rsidR="00B0323B" w:rsidRDefault="00B0323B" w:rsidP="00B0323B">
            <w:r>
              <w:t xml:space="preserve">Get returning WR-14434 from </w:t>
            </w:r>
            <w:r w:rsidR="006E0200">
              <w:t xml:space="preserve">Test Case </w:t>
            </w:r>
            <w:r>
              <w:t xml:space="preserve">WR-1c and WR-15433 from </w:t>
            </w:r>
            <w:r w:rsidR="006E0200">
              <w:t xml:space="preserve">Test Case </w:t>
            </w:r>
            <w:r>
              <w:t>WR-1d</w:t>
            </w:r>
          </w:p>
        </w:tc>
      </w:tr>
      <w:tr w:rsidR="00B0323B" w:rsidTr="006E0200">
        <w:tc>
          <w:tcPr>
            <w:tcW w:w="1278" w:type="dxa"/>
          </w:tcPr>
          <w:p w:rsidR="00B0323B" w:rsidRDefault="00B0323B" w:rsidP="00B0323B">
            <w:r>
              <w:t>WR-6</w:t>
            </w:r>
          </w:p>
        </w:tc>
        <w:tc>
          <w:tcPr>
            <w:tcW w:w="7992" w:type="dxa"/>
          </w:tcPr>
          <w:p w:rsidR="00B0323B" w:rsidRDefault="00B0323B" w:rsidP="00B0323B">
            <w:r>
              <w:t>Created WR-24255 with 1 Org, 1 Work Item, 1 Work Task, 1 Crew and priority=3</w:t>
            </w:r>
          </w:p>
          <w:p w:rsidR="00B0323B" w:rsidRDefault="00B0323B" w:rsidP="00B0323B"/>
          <w:p w:rsidR="00B0323B" w:rsidRDefault="00B0323B" w:rsidP="00B0323B">
            <w:r>
              <w:t>Created WR-24256 with 1 Org, 1 Work Item, 1 Work Task, 1 Crew</w:t>
            </w:r>
          </w:p>
        </w:tc>
      </w:tr>
      <w:tr w:rsidR="00B0323B" w:rsidTr="006E0200">
        <w:tc>
          <w:tcPr>
            <w:tcW w:w="1278" w:type="dxa"/>
          </w:tcPr>
          <w:p w:rsidR="00B0323B" w:rsidRDefault="00B0323B" w:rsidP="00B0323B">
            <w:r>
              <w:t>WR-7</w:t>
            </w:r>
          </w:p>
        </w:tc>
        <w:tc>
          <w:tcPr>
            <w:tcW w:w="7992" w:type="dxa"/>
          </w:tcPr>
          <w:p w:rsidR="00B0323B" w:rsidRDefault="00B0323B" w:rsidP="00B0323B">
            <w:r>
              <w:t xml:space="preserve">Changed priority of WR-24255 from </w:t>
            </w:r>
            <w:r w:rsidR="006E0200">
              <w:t xml:space="preserve">Test Case </w:t>
            </w:r>
            <w:r>
              <w:t>WR-6</w:t>
            </w:r>
          </w:p>
        </w:tc>
      </w:tr>
      <w:tr w:rsidR="00B0323B" w:rsidTr="006E0200">
        <w:tc>
          <w:tcPr>
            <w:tcW w:w="1278" w:type="dxa"/>
          </w:tcPr>
          <w:p w:rsidR="00B0323B" w:rsidRDefault="00B0323B" w:rsidP="00B0323B">
            <w:r>
              <w:t>WR-8</w:t>
            </w:r>
          </w:p>
        </w:tc>
        <w:tc>
          <w:tcPr>
            <w:tcW w:w="7992" w:type="dxa"/>
          </w:tcPr>
          <w:p w:rsidR="00B0323B" w:rsidRDefault="00B0323B" w:rsidP="00B0323B">
            <w:r>
              <w:t xml:space="preserve">Deleted extension from Org in WR-24256 from </w:t>
            </w:r>
            <w:r w:rsidR="006E0200">
              <w:t xml:space="preserve">Test Case </w:t>
            </w:r>
            <w:r>
              <w:t>WR-6</w:t>
            </w:r>
          </w:p>
        </w:tc>
      </w:tr>
      <w:tr w:rsidR="00B0323B" w:rsidTr="006E0200">
        <w:tc>
          <w:tcPr>
            <w:tcW w:w="1278" w:type="dxa"/>
          </w:tcPr>
          <w:p w:rsidR="00B0323B" w:rsidRDefault="00B0323B" w:rsidP="00B0323B">
            <w:r>
              <w:t>WR-9</w:t>
            </w:r>
          </w:p>
        </w:tc>
        <w:tc>
          <w:tcPr>
            <w:tcW w:w="7992" w:type="dxa"/>
          </w:tcPr>
          <w:p w:rsidR="00B0323B" w:rsidRDefault="00B0323B" w:rsidP="00B0323B">
            <w:r>
              <w:t xml:space="preserve">Deleted WR-24255 from </w:t>
            </w:r>
            <w:r w:rsidR="006E0200">
              <w:t xml:space="preserve">Test Case </w:t>
            </w:r>
            <w:r>
              <w:t>WR-6</w:t>
            </w:r>
          </w:p>
        </w:tc>
      </w:tr>
    </w:tbl>
    <w:p w:rsidR="00DB60BE" w:rsidRPr="003166D5" w:rsidRDefault="00DB60BE" w:rsidP="00DB60BE">
      <w:pPr>
        <w:pStyle w:val="BodyText"/>
        <w:keepNext/>
      </w:pPr>
    </w:p>
    <w:bookmarkEnd w:id="23"/>
    <w:bookmarkEnd w:id="24"/>
    <w:p w:rsidR="00DB4876" w:rsidRDefault="00DB4876" w:rsidP="00336AF6">
      <w:pPr>
        <w:pStyle w:val="BodyText"/>
      </w:pPr>
    </w:p>
    <w:p w:rsidR="006E0200" w:rsidRDefault="006E0200">
      <w:pPr>
        <w:rPr>
          <w:rFonts w:ascii="Times" w:hAnsi="Times"/>
        </w:rPr>
      </w:pPr>
      <w:r>
        <w:br w:type="page"/>
      </w:r>
    </w:p>
    <w:p w:rsidR="006E0200" w:rsidRPr="006E0200" w:rsidRDefault="006E0200" w:rsidP="006E0200">
      <w:pPr>
        <w:pStyle w:val="BodyText"/>
        <w:keepNext/>
        <w:rPr>
          <w:b/>
        </w:rPr>
      </w:pPr>
      <w:r>
        <w:rPr>
          <w:b/>
        </w:rPr>
        <w:lastRenderedPageBreak/>
        <w:t>Maintenance Order</w:t>
      </w:r>
      <w:r w:rsidRPr="006E0200">
        <w:rPr>
          <w:b/>
        </w:rPr>
        <w:t xml:space="preserve"> Test Cases</w:t>
      </w:r>
    </w:p>
    <w:tbl>
      <w:tblPr>
        <w:tblStyle w:val="TableGrid"/>
        <w:tblW w:w="9270" w:type="dxa"/>
        <w:tblInd w:w="468" w:type="dxa"/>
        <w:tblLook w:val="04A0"/>
      </w:tblPr>
      <w:tblGrid>
        <w:gridCol w:w="1278"/>
        <w:gridCol w:w="7992"/>
      </w:tblGrid>
      <w:tr w:rsidR="006E0200" w:rsidTr="00281710">
        <w:trPr>
          <w:tblHeader/>
        </w:trPr>
        <w:tc>
          <w:tcPr>
            <w:tcW w:w="1278" w:type="dxa"/>
            <w:shd w:val="clear" w:color="auto" w:fill="A6A6A6" w:themeFill="background1" w:themeFillShade="A6"/>
          </w:tcPr>
          <w:p w:rsidR="006E0200" w:rsidRDefault="006E0200" w:rsidP="00281710">
            <w:pPr>
              <w:pStyle w:val="BodyText"/>
              <w:keepNext/>
            </w:pPr>
            <w:r>
              <w:t xml:space="preserve"> Test Case</w:t>
            </w:r>
          </w:p>
        </w:tc>
        <w:tc>
          <w:tcPr>
            <w:tcW w:w="7992" w:type="dxa"/>
            <w:shd w:val="clear" w:color="auto" w:fill="A6A6A6" w:themeFill="background1" w:themeFillShade="A6"/>
          </w:tcPr>
          <w:p w:rsidR="006E0200" w:rsidRDefault="006E0200" w:rsidP="00281710">
            <w:pPr>
              <w:pStyle w:val="BodyText"/>
              <w:keepNext/>
            </w:pPr>
            <w:r>
              <w:t>Test Case Description</w:t>
            </w:r>
          </w:p>
        </w:tc>
      </w:tr>
      <w:tr w:rsidR="006E0200" w:rsidTr="00281710">
        <w:tc>
          <w:tcPr>
            <w:tcW w:w="1278" w:type="dxa"/>
          </w:tcPr>
          <w:p w:rsidR="006E0200" w:rsidRDefault="006E0200" w:rsidP="00281710">
            <w:r>
              <w:t>MO-1a</w:t>
            </w:r>
          </w:p>
        </w:tc>
        <w:tc>
          <w:tcPr>
            <w:tcW w:w="7992" w:type="dxa"/>
          </w:tcPr>
          <w:p w:rsidR="006E0200" w:rsidRDefault="006E0200" w:rsidP="00281710">
            <w:r>
              <w:t>Create MO-21897 with 1 Org, 1 Work Item, 1 Work Task, 1 Crew</w:t>
            </w:r>
          </w:p>
        </w:tc>
      </w:tr>
      <w:tr w:rsidR="006E0200" w:rsidTr="00281710">
        <w:tc>
          <w:tcPr>
            <w:tcW w:w="1278" w:type="dxa"/>
          </w:tcPr>
          <w:p w:rsidR="006E0200" w:rsidRDefault="006E0200" w:rsidP="00281710">
            <w:r>
              <w:t>MO-1b</w:t>
            </w:r>
          </w:p>
        </w:tc>
        <w:tc>
          <w:tcPr>
            <w:tcW w:w="7992" w:type="dxa"/>
          </w:tcPr>
          <w:p w:rsidR="006E0200" w:rsidRDefault="006E0200" w:rsidP="00281710">
            <w:r>
              <w:t>Fail creation of (duplicate) MO-21897</w:t>
            </w:r>
          </w:p>
        </w:tc>
      </w:tr>
      <w:tr w:rsidR="006E0200" w:rsidTr="00281710">
        <w:tc>
          <w:tcPr>
            <w:tcW w:w="1278" w:type="dxa"/>
          </w:tcPr>
          <w:p w:rsidR="006E0200" w:rsidRDefault="006E0200" w:rsidP="00281710">
            <w:r>
              <w:t>MO-1c</w:t>
            </w:r>
          </w:p>
        </w:tc>
        <w:tc>
          <w:tcPr>
            <w:tcW w:w="7992" w:type="dxa"/>
          </w:tcPr>
          <w:p w:rsidR="006E0200" w:rsidRDefault="006E0200" w:rsidP="00281710">
            <w:r>
              <w:t>Create MO-86653 with 1 Org, 1 Work Item, 1 Work Task, 1 Crew</w:t>
            </w:r>
          </w:p>
          <w:p w:rsidR="006E0200" w:rsidRDefault="006E0200" w:rsidP="00281710"/>
          <w:p w:rsidR="006E0200" w:rsidRDefault="006E0200" w:rsidP="00281710">
            <w:r>
              <w:t>Create MO-86654 with 1 Org, 1 Work Item, 1 Work Task, 1 Crew</w:t>
            </w:r>
          </w:p>
        </w:tc>
      </w:tr>
      <w:tr w:rsidR="006E0200" w:rsidTr="00281710">
        <w:tc>
          <w:tcPr>
            <w:tcW w:w="1278" w:type="dxa"/>
          </w:tcPr>
          <w:p w:rsidR="006E0200" w:rsidRDefault="006E0200" w:rsidP="00281710">
            <w:r>
              <w:t>MO-1d</w:t>
            </w:r>
          </w:p>
        </w:tc>
        <w:tc>
          <w:tcPr>
            <w:tcW w:w="7992" w:type="dxa"/>
          </w:tcPr>
          <w:p w:rsidR="006E0200" w:rsidRDefault="006E0200" w:rsidP="00281710">
            <w:r>
              <w:t>Create MO-65888 with 1 Org, 1 Work Item, 1 Work Task, 1 Crew</w:t>
            </w:r>
          </w:p>
          <w:p w:rsidR="006E0200" w:rsidRDefault="006E0200" w:rsidP="00281710"/>
          <w:p w:rsidR="006E0200" w:rsidRDefault="006E0200" w:rsidP="00281710">
            <w:r>
              <w:t>Fail creation of MO-65889</w:t>
            </w:r>
          </w:p>
        </w:tc>
      </w:tr>
      <w:tr w:rsidR="006E0200" w:rsidTr="00281710">
        <w:tc>
          <w:tcPr>
            <w:tcW w:w="1278" w:type="dxa"/>
          </w:tcPr>
          <w:p w:rsidR="006E0200" w:rsidRDefault="006E0200" w:rsidP="00281710">
            <w:r>
              <w:t>MO-2a</w:t>
            </w:r>
          </w:p>
        </w:tc>
        <w:tc>
          <w:tcPr>
            <w:tcW w:w="7992" w:type="dxa"/>
          </w:tcPr>
          <w:p w:rsidR="006E0200" w:rsidRDefault="006E0200" w:rsidP="000E0C4C">
            <w:r>
              <w:t>Change schedule for MO-21897 from Test Case MO-1a</w:t>
            </w:r>
          </w:p>
        </w:tc>
      </w:tr>
      <w:tr w:rsidR="006E0200" w:rsidTr="00281710">
        <w:tc>
          <w:tcPr>
            <w:tcW w:w="1278" w:type="dxa"/>
          </w:tcPr>
          <w:p w:rsidR="006E0200" w:rsidRDefault="006E0200" w:rsidP="00281710">
            <w:r>
              <w:t>MO-2b</w:t>
            </w:r>
          </w:p>
        </w:tc>
        <w:tc>
          <w:tcPr>
            <w:tcW w:w="7992" w:type="dxa"/>
          </w:tcPr>
          <w:p w:rsidR="006E0200" w:rsidRDefault="006E0200" w:rsidP="00281710">
            <w:r>
              <w:t>Add a 2nd Crew to MO-86653 from Test Case MO-1c</w:t>
            </w:r>
          </w:p>
        </w:tc>
      </w:tr>
      <w:tr w:rsidR="006E0200" w:rsidTr="00281710">
        <w:tc>
          <w:tcPr>
            <w:tcW w:w="1278" w:type="dxa"/>
          </w:tcPr>
          <w:p w:rsidR="006E0200" w:rsidRDefault="006E0200" w:rsidP="00281710">
            <w:r>
              <w:t>MO-3</w:t>
            </w:r>
          </w:p>
        </w:tc>
        <w:tc>
          <w:tcPr>
            <w:tcW w:w="7992" w:type="dxa"/>
          </w:tcPr>
          <w:p w:rsidR="006E0200" w:rsidRDefault="006E0200" w:rsidP="00281710">
            <w:r>
              <w:t>Delete one of the 2 crews from MO-86653 from Test Case MO-1c</w:t>
            </w:r>
          </w:p>
        </w:tc>
      </w:tr>
      <w:tr w:rsidR="006E0200" w:rsidTr="00281710">
        <w:tc>
          <w:tcPr>
            <w:tcW w:w="1278" w:type="dxa"/>
          </w:tcPr>
          <w:p w:rsidR="006E0200" w:rsidRDefault="006E0200" w:rsidP="00281710">
            <w:r>
              <w:t>MO-4</w:t>
            </w:r>
          </w:p>
        </w:tc>
        <w:tc>
          <w:tcPr>
            <w:tcW w:w="7992" w:type="dxa"/>
          </w:tcPr>
          <w:p w:rsidR="006E0200" w:rsidRDefault="006E0200" w:rsidP="00281710">
            <w:r>
              <w:t>Delete MO-21897 from Test Case MO-1a</w:t>
            </w:r>
          </w:p>
        </w:tc>
      </w:tr>
      <w:tr w:rsidR="006E0200" w:rsidTr="00281710">
        <w:tc>
          <w:tcPr>
            <w:tcW w:w="1278" w:type="dxa"/>
          </w:tcPr>
          <w:p w:rsidR="006E0200" w:rsidRDefault="006E0200" w:rsidP="00281710">
            <w:r>
              <w:t>MO-5a</w:t>
            </w:r>
          </w:p>
        </w:tc>
        <w:tc>
          <w:tcPr>
            <w:tcW w:w="7992" w:type="dxa"/>
          </w:tcPr>
          <w:p w:rsidR="006E0200" w:rsidRDefault="006E0200" w:rsidP="00281710">
            <w:r>
              <w:t>Get returning MO-86653 from Test Case MO-1c</w:t>
            </w:r>
          </w:p>
        </w:tc>
      </w:tr>
      <w:tr w:rsidR="006E0200" w:rsidTr="00281710">
        <w:tc>
          <w:tcPr>
            <w:tcW w:w="1278" w:type="dxa"/>
          </w:tcPr>
          <w:p w:rsidR="006E0200" w:rsidRDefault="006E0200" w:rsidP="00281710">
            <w:r>
              <w:t>MO-5b</w:t>
            </w:r>
          </w:p>
        </w:tc>
        <w:tc>
          <w:tcPr>
            <w:tcW w:w="7992" w:type="dxa"/>
          </w:tcPr>
          <w:p w:rsidR="006E0200" w:rsidRDefault="00A54D4A" w:rsidP="00281710">
            <w:r w:rsidRPr="00A54D4A">
              <w:t>Get returning MO-65888 and MO-65889 from Test Case MO-1d</w:t>
            </w:r>
          </w:p>
        </w:tc>
      </w:tr>
      <w:tr w:rsidR="006E0200" w:rsidTr="00281710">
        <w:tc>
          <w:tcPr>
            <w:tcW w:w="1278" w:type="dxa"/>
          </w:tcPr>
          <w:p w:rsidR="006E0200" w:rsidRDefault="006E0200" w:rsidP="00281710">
            <w:r>
              <w:t>MO-6</w:t>
            </w:r>
          </w:p>
        </w:tc>
        <w:tc>
          <w:tcPr>
            <w:tcW w:w="7992" w:type="dxa"/>
          </w:tcPr>
          <w:p w:rsidR="006E0200" w:rsidRDefault="006E0200" w:rsidP="00281710">
            <w:r>
              <w:t>Created MO-33344 with 1 Org, 1 Work Item, 1 Work Task, 1 Crew and priority=3</w:t>
            </w:r>
          </w:p>
          <w:p w:rsidR="006E0200" w:rsidRDefault="006E0200" w:rsidP="00281710"/>
          <w:p w:rsidR="006E0200" w:rsidRDefault="006E0200" w:rsidP="00281710">
            <w:r>
              <w:t>Created MO-33345 with 1 Org, 1 Work Item, 1 Work Task, 1 Crew</w:t>
            </w:r>
          </w:p>
        </w:tc>
      </w:tr>
      <w:tr w:rsidR="006E0200" w:rsidTr="00281710">
        <w:tc>
          <w:tcPr>
            <w:tcW w:w="1278" w:type="dxa"/>
          </w:tcPr>
          <w:p w:rsidR="006E0200" w:rsidRDefault="006E0200" w:rsidP="00281710">
            <w:r>
              <w:t>MO-7</w:t>
            </w:r>
          </w:p>
        </w:tc>
        <w:tc>
          <w:tcPr>
            <w:tcW w:w="7992" w:type="dxa"/>
          </w:tcPr>
          <w:p w:rsidR="006E0200" w:rsidRDefault="006E0200" w:rsidP="00281710">
            <w:r>
              <w:t xml:space="preserve">Changed priority of MO-33344 from </w:t>
            </w:r>
            <w:r w:rsidR="00526406">
              <w:t xml:space="preserve">Test Case </w:t>
            </w:r>
            <w:r>
              <w:t>MO-6</w:t>
            </w:r>
          </w:p>
        </w:tc>
      </w:tr>
      <w:tr w:rsidR="006E0200" w:rsidTr="00281710">
        <w:tc>
          <w:tcPr>
            <w:tcW w:w="1278" w:type="dxa"/>
          </w:tcPr>
          <w:p w:rsidR="006E0200" w:rsidRDefault="006E0200" w:rsidP="00281710">
            <w:r>
              <w:t>MO-8</w:t>
            </w:r>
          </w:p>
        </w:tc>
        <w:tc>
          <w:tcPr>
            <w:tcW w:w="7992" w:type="dxa"/>
          </w:tcPr>
          <w:p w:rsidR="006E0200" w:rsidRDefault="006E0200" w:rsidP="00281710">
            <w:r>
              <w:t>Deleted extension from Org in MO-33345 from</w:t>
            </w:r>
            <w:r w:rsidR="00526406">
              <w:t xml:space="preserve"> Test Case</w:t>
            </w:r>
            <w:r>
              <w:t xml:space="preserve"> MO-6</w:t>
            </w:r>
          </w:p>
        </w:tc>
      </w:tr>
      <w:tr w:rsidR="006E0200" w:rsidTr="00281710">
        <w:tc>
          <w:tcPr>
            <w:tcW w:w="1278" w:type="dxa"/>
          </w:tcPr>
          <w:p w:rsidR="006E0200" w:rsidRDefault="006E0200" w:rsidP="00281710">
            <w:r>
              <w:t>MO-9</w:t>
            </w:r>
          </w:p>
        </w:tc>
        <w:tc>
          <w:tcPr>
            <w:tcW w:w="7992" w:type="dxa"/>
          </w:tcPr>
          <w:p w:rsidR="006E0200" w:rsidRDefault="006E0200" w:rsidP="00281710">
            <w:r>
              <w:t xml:space="preserve">Deleted MO-33344 from </w:t>
            </w:r>
            <w:r w:rsidR="00526406">
              <w:t xml:space="preserve">Test Case </w:t>
            </w:r>
            <w:r>
              <w:t>MO-6</w:t>
            </w:r>
          </w:p>
        </w:tc>
      </w:tr>
    </w:tbl>
    <w:p w:rsidR="006E0200" w:rsidRPr="003166D5" w:rsidRDefault="006E0200" w:rsidP="006E0200">
      <w:pPr>
        <w:pStyle w:val="BodyText"/>
        <w:keepNext/>
      </w:pPr>
    </w:p>
    <w:p w:rsidR="006E0200" w:rsidRDefault="006E0200">
      <w:pPr>
        <w:rPr>
          <w:rFonts w:ascii="Times" w:hAnsi="Times"/>
          <w:b/>
        </w:rPr>
      </w:pPr>
      <w:r>
        <w:rPr>
          <w:b/>
        </w:rPr>
        <w:br w:type="page"/>
      </w:r>
    </w:p>
    <w:p w:rsidR="006E0200" w:rsidRPr="006E0200" w:rsidRDefault="006E0200" w:rsidP="006E0200">
      <w:pPr>
        <w:pStyle w:val="BodyText"/>
        <w:keepNext/>
        <w:rPr>
          <w:b/>
        </w:rPr>
      </w:pPr>
      <w:r>
        <w:rPr>
          <w:b/>
        </w:rPr>
        <w:lastRenderedPageBreak/>
        <w:t>Service Order</w:t>
      </w:r>
      <w:r w:rsidRPr="006E0200">
        <w:rPr>
          <w:b/>
        </w:rPr>
        <w:t xml:space="preserve"> Test Cases</w:t>
      </w:r>
    </w:p>
    <w:tbl>
      <w:tblPr>
        <w:tblStyle w:val="TableGrid"/>
        <w:tblW w:w="9270" w:type="dxa"/>
        <w:tblInd w:w="468" w:type="dxa"/>
        <w:tblLook w:val="04A0"/>
      </w:tblPr>
      <w:tblGrid>
        <w:gridCol w:w="1278"/>
        <w:gridCol w:w="7992"/>
      </w:tblGrid>
      <w:tr w:rsidR="006E0200" w:rsidTr="00281710">
        <w:trPr>
          <w:tblHeader/>
        </w:trPr>
        <w:tc>
          <w:tcPr>
            <w:tcW w:w="1278" w:type="dxa"/>
            <w:shd w:val="clear" w:color="auto" w:fill="A6A6A6" w:themeFill="background1" w:themeFillShade="A6"/>
          </w:tcPr>
          <w:p w:rsidR="006E0200" w:rsidRDefault="006E0200" w:rsidP="00281710">
            <w:pPr>
              <w:pStyle w:val="BodyText"/>
              <w:keepNext/>
            </w:pPr>
            <w:r>
              <w:t xml:space="preserve"> Test Case</w:t>
            </w:r>
          </w:p>
        </w:tc>
        <w:tc>
          <w:tcPr>
            <w:tcW w:w="7992" w:type="dxa"/>
            <w:shd w:val="clear" w:color="auto" w:fill="A6A6A6" w:themeFill="background1" w:themeFillShade="A6"/>
          </w:tcPr>
          <w:p w:rsidR="006E0200" w:rsidRDefault="006E0200" w:rsidP="00281710">
            <w:pPr>
              <w:pStyle w:val="BodyText"/>
              <w:keepNext/>
            </w:pPr>
            <w:r>
              <w:t>Test Case Description</w:t>
            </w:r>
          </w:p>
        </w:tc>
      </w:tr>
      <w:tr w:rsidR="006E0200" w:rsidTr="00281710">
        <w:tc>
          <w:tcPr>
            <w:tcW w:w="1278" w:type="dxa"/>
          </w:tcPr>
          <w:p w:rsidR="006E0200" w:rsidRDefault="006E0200" w:rsidP="00281710">
            <w:r>
              <w:t>SO-1a</w:t>
            </w:r>
          </w:p>
        </w:tc>
        <w:tc>
          <w:tcPr>
            <w:tcW w:w="7992" w:type="dxa"/>
          </w:tcPr>
          <w:p w:rsidR="006E0200" w:rsidRDefault="006E0200" w:rsidP="00281710">
            <w:r>
              <w:t>Create SO-36784 with 1 Work Item, 1 Work Task, 1 Crew (no readings)</w:t>
            </w:r>
          </w:p>
        </w:tc>
      </w:tr>
      <w:tr w:rsidR="006E0200" w:rsidTr="00281710">
        <w:tc>
          <w:tcPr>
            <w:tcW w:w="1278" w:type="dxa"/>
          </w:tcPr>
          <w:p w:rsidR="006E0200" w:rsidRDefault="006E0200" w:rsidP="00281710">
            <w:r>
              <w:t>SO-1b</w:t>
            </w:r>
          </w:p>
        </w:tc>
        <w:tc>
          <w:tcPr>
            <w:tcW w:w="7992" w:type="dxa"/>
          </w:tcPr>
          <w:p w:rsidR="006E0200" w:rsidRDefault="006E0200" w:rsidP="00281710">
            <w:r>
              <w:t>Fail creation of (duplicate) SO-36784</w:t>
            </w:r>
          </w:p>
          <w:p w:rsidR="006E0200" w:rsidRDefault="006E0200" w:rsidP="00281710"/>
        </w:tc>
      </w:tr>
      <w:tr w:rsidR="006E0200" w:rsidTr="00281710">
        <w:tc>
          <w:tcPr>
            <w:tcW w:w="1278" w:type="dxa"/>
          </w:tcPr>
          <w:p w:rsidR="006E0200" w:rsidRDefault="006E0200" w:rsidP="00281710">
            <w:r>
              <w:t>SO-1c</w:t>
            </w:r>
          </w:p>
        </w:tc>
        <w:tc>
          <w:tcPr>
            <w:tcW w:w="7992" w:type="dxa"/>
          </w:tcPr>
          <w:p w:rsidR="006E0200" w:rsidRDefault="006E0200" w:rsidP="00281710">
            <w:r>
              <w:t>Create SO-56214 with 1 Work Item, 1 Work Task, 1 Crew (no readings)</w:t>
            </w:r>
          </w:p>
          <w:p w:rsidR="006E0200" w:rsidRDefault="006E0200" w:rsidP="00281710"/>
          <w:p w:rsidR="006E0200" w:rsidRDefault="006E0200" w:rsidP="00281710">
            <w:r>
              <w:t>Create SO-56215 with 1 Org, 1 Work Item, 1 Work Task, 1 Crew (no readings)</w:t>
            </w:r>
          </w:p>
        </w:tc>
      </w:tr>
      <w:tr w:rsidR="006E0200" w:rsidTr="00281710">
        <w:tc>
          <w:tcPr>
            <w:tcW w:w="1278" w:type="dxa"/>
          </w:tcPr>
          <w:p w:rsidR="006E0200" w:rsidRDefault="006E0200" w:rsidP="00281710">
            <w:r>
              <w:t>SO-1d</w:t>
            </w:r>
          </w:p>
        </w:tc>
        <w:tc>
          <w:tcPr>
            <w:tcW w:w="7992" w:type="dxa"/>
          </w:tcPr>
          <w:p w:rsidR="006E0200" w:rsidRDefault="006E0200" w:rsidP="00281710">
            <w:r>
              <w:t>Create SO-86339 with 1 Org, 1 Work Item, 1 Work Task, 1 Crew (no readings)</w:t>
            </w:r>
          </w:p>
          <w:p w:rsidR="006E0200" w:rsidRDefault="006E0200" w:rsidP="00281710"/>
          <w:p w:rsidR="006E0200" w:rsidRDefault="006E0200" w:rsidP="00281710">
            <w:r>
              <w:t>Fail creation of SO-86340</w:t>
            </w:r>
          </w:p>
        </w:tc>
      </w:tr>
      <w:tr w:rsidR="004142E3" w:rsidTr="00281710">
        <w:tc>
          <w:tcPr>
            <w:tcW w:w="1278" w:type="dxa"/>
          </w:tcPr>
          <w:p w:rsidR="004142E3" w:rsidRDefault="00F60C68" w:rsidP="00281710">
            <w:r>
              <w:t>SO-2</w:t>
            </w:r>
          </w:p>
        </w:tc>
        <w:tc>
          <w:tcPr>
            <w:tcW w:w="7992" w:type="dxa"/>
          </w:tcPr>
          <w:p w:rsidR="004142E3" w:rsidRDefault="004142E3" w:rsidP="00E51DC1">
            <w:r>
              <w:t>Change SO-36784 from Test Case SO-1a, reflecting completion and capture of meter readings</w:t>
            </w:r>
          </w:p>
        </w:tc>
      </w:tr>
      <w:tr w:rsidR="004142E3" w:rsidTr="00281710">
        <w:tc>
          <w:tcPr>
            <w:tcW w:w="1278" w:type="dxa"/>
          </w:tcPr>
          <w:p w:rsidR="004142E3" w:rsidRDefault="004142E3" w:rsidP="00281710">
            <w:r>
              <w:t>SO-3</w:t>
            </w:r>
          </w:p>
        </w:tc>
        <w:tc>
          <w:tcPr>
            <w:tcW w:w="7992" w:type="dxa"/>
          </w:tcPr>
          <w:p w:rsidR="004142E3" w:rsidRDefault="003A375C" w:rsidP="00281710">
            <w:r w:rsidRPr="003A375C">
              <w:t>Delete the InternalLocation from the WorkLocation in SO-56214 from Test Case SO-1c</w:t>
            </w:r>
          </w:p>
        </w:tc>
      </w:tr>
      <w:tr w:rsidR="004142E3" w:rsidTr="00281710">
        <w:tc>
          <w:tcPr>
            <w:tcW w:w="1278" w:type="dxa"/>
          </w:tcPr>
          <w:p w:rsidR="004142E3" w:rsidRDefault="004142E3" w:rsidP="00281710">
            <w:r>
              <w:t>SO-4</w:t>
            </w:r>
          </w:p>
        </w:tc>
        <w:tc>
          <w:tcPr>
            <w:tcW w:w="7992" w:type="dxa"/>
          </w:tcPr>
          <w:p w:rsidR="004142E3" w:rsidRDefault="00F62A97" w:rsidP="00F62A97">
            <w:r w:rsidRPr="00F62A97">
              <w:t>Delete SO-86</w:t>
            </w:r>
            <w:r>
              <w:t>3</w:t>
            </w:r>
            <w:r w:rsidRPr="00F62A97">
              <w:t>39 from Test Case SO-1d</w:t>
            </w:r>
          </w:p>
        </w:tc>
      </w:tr>
      <w:tr w:rsidR="004142E3" w:rsidTr="00281710">
        <w:tc>
          <w:tcPr>
            <w:tcW w:w="1278" w:type="dxa"/>
          </w:tcPr>
          <w:p w:rsidR="004142E3" w:rsidRDefault="005D3C4D" w:rsidP="00281710">
            <w:r>
              <w:t>SO-5</w:t>
            </w:r>
          </w:p>
        </w:tc>
        <w:tc>
          <w:tcPr>
            <w:tcW w:w="7992" w:type="dxa"/>
          </w:tcPr>
          <w:p w:rsidR="004142E3" w:rsidRDefault="005D3C4D" w:rsidP="00281710">
            <w:r w:rsidRPr="005D3C4D">
              <w:t>Get returning SO-36784 from Test Cases SO-1a and SO-2 and SO-56215 from Test Case SO-1c</w:t>
            </w:r>
          </w:p>
        </w:tc>
      </w:tr>
      <w:tr w:rsidR="004142E3" w:rsidTr="00281710">
        <w:tc>
          <w:tcPr>
            <w:tcW w:w="1278" w:type="dxa"/>
          </w:tcPr>
          <w:p w:rsidR="004142E3" w:rsidRDefault="004142E3" w:rsidP="00281710">
            <w:r>
              <w:t>SO-6</w:t>
            </w:r>
          </w:p>
        </w:tc>
        <w:tc>
          <w:tcPr>
            <w:tcW w:w="7992" w:type="dxa"/>
          </w:tcPr>
          <w:p w:rsidR="004142E3" w:rsidRDefault="004142E3" w:rsidP="00281710">
            <w:r>
              <w:t>Created SO-76677 with 1 Work Item, 1 Work Task (meter exchange), 1 Crew (no readings)</w:t>
            </w:r>
          </w:p>
          <w:p w:rsidR="004142E3" w:rsidRDefault="004142E3" w:rsidP="00281710"/>
          <w:p w:rsidR="004142E3" w:rsidRDefault="004142E3" w:rsidP="00281710">
            <w:r>
              <w:t>Created SO-76678 with 1 Work Item, 1 Work Task, 1 Crew</w:t>
            </w:r>
            <w:r w:rsidR="00350450">
              <w:t xml:space="preserve"> (no readings)</w:t>
            </w:r>
          </w:p>
        </w:tc>
      </w:tr>
      <w:tr w:rsidR="004142E3" w:rsidTr="00281710">
        <w:tc>
          <w:tcPr>
            <w:tcW w:w="1278" w:type="dxa"/>
          </w:tcPr>
          <w:p w:rsidR="004142E3" w:rsidRDefault="004142E3" w:rsidP="00281710">
            <w:r>
              <w:t>SO-7</w:t>
            </w:r>
          </w:p>
        </w:tc>
        <w:tc>
          <w:tcPr>
            <w:tcW w:w="7992" w:type="dxa"/>
          </w:tcPr>
          <w:p w:rsidR="004142E3" w:rsidRDefault="004142E3" w:rsidP="00281710">
            <w:r>
              <w:t xml:space="preserve">Changed SO-76677 from Test Case SO-6 to reflect completion and meter readings </w:t>
            </w:r>
          </w:p>
        </w:tc>
      </w:tr>
      <w:tr w:rsidR="004142E3" w:rsidTr="00281710">
        <w:tc>
          <w:tcPr>
            <w:tcW w:w="1278" w:type="dxa"/>
          </w:tcPr>
          <w:p w:rsidR="004142E3" w:rsidRDefault="004142E3" w:rsidP="00281710">
            <w:r>
              <w:t>SO-8</w:t>
            </w:r>
          </w:p>
        </w:tc>
        <w:tc>
          <w:tcPr>
            <w:tcW w:w="7992" w:type="dxa"/>
          </w:tcPr>
          <w:p w:rsidR="004142E3" w:rsidRDefault="00651D44" w:rsidP="00281710">
            <w:r w:rsidRPr="00651D44">
              <w:t>Deleted phone extension from WorkLocation in SO-76678 from Test Case SO-6</w:t>
            </w:r>
          </w:p>
        </w:tc>
      </w:tr>
      <w:tr w:rsidR="004142E3" w:rsidTr="00281710">
        <w:tc>
          <w:tcPr>
            <w:tcW w:w="1278" w:type="dxa"/>
          </w:tcPr>
          <w:p w:rsidR="004142E3" w:rsidRDefault="004142E3" w:rsidP="00281710">
            <w:r>
              <w:t>SO-9</w:t>
            </w:r>
          </w:p>
        </w:tc>
        <w:tc>
          <w:tcPr>
            <w:tcW w:w="7992" w:type="dxa"/>
          </w:tcPr>
          <w:p w:rsidR="004142E3" w:rsidRDefault="004142E3" w:rsidP="00281710">
            <w:r>
              <w:t>Deleted SO-76678 from Test Case SO-6</w:t>
            </w:r>
          </w:p>
        </w:tc>
      </w:tr>
    </w:tbl>
    <w:p w:rsidR="006E0200" w:rsidRPr="003166D5" w:rsidRDefault="006E0200" w:rsidP="006E0200">
      <w:pPr>
        <w:pStyle w:val="BodyText"/>
        <w:keepNext/>
      </w:pPr>
    </w:p>
    <w:p w:rsidR="0073394D" w:rsidRPr="00336AF6" w:rsidRDefault="0073394D" w:rsidP="00336AF6">
      <w:pPr>
        <w:pStyle w:val="BodyText"/>
      </w:pPr>
    </w:p>
    <w:p w:rsidR="000E0C4C" w:rsidRDefault="000E0C4C">
      <w:pPr>
        <w:rPr>
          <w:b/>
          <w:caps/>
          <w:sz w:val="36"/>
          <w:szCs w:val="36"/>
        </w:rPr>
      </w:pPr>
      <w:r>
        <w:br w:type="page"/>
      </w:r>
    </w:p>
    <w:p w:rsidR="00D0242F" w:rsidRDefault="00E05537" w:rsidP="00ED1033">
      <w:pPr>
        <w:pStyle w:val="Heading1"/>
      </w:pPr>
      <w:bookmarkStart w:id="26" w:name="_Toc426121895"/>
      <w:r>
        <w:lastRenderedPageBreak/>
        <w:t xml:space="preserve">Test </w:t>
      </w:r>
      <w:r w:rsidR="00A0723D">
        <w:t>Environment</w:t>
      </w:r>
      <w:bookmarkEnd w:id="26"/>
    </w:p>
    <w:p w:rsidR="00713D51" w:rsidRDefault="00713D51" w:rsidP="00713D51">
      <w:pPr>
        <w:pStyle w:val="BodyText"/>
        <w:rPr>
          <w:color w:val="4F81BD" w:themeColor="accent1"/>
        </w:rPr>
      </w:pPr>
      <w:r w:rsidRPr="00713D51">
        <w:rPr>
          <w:color w:val="4F81BD" w:themeColor="accent1"/>
        </w:rPr>
        <w:t xml:space="preserve">Placeholder: </w:t>
      </w:r>
    </w:p>
    <w:p w:rsidR="00713D51" w:rsidRDefault="00713D51" w:rsidP="00713D51">
      <w:pPr>
        <w:pStyle w:val="BodyText"/>
        <w:rPr>
          <w:color w:val="4F81BD" w:themeColor="accent1"/>
        </w:rPr>
      </w:pPr>
      <w:r w:rsidRPr="00713D51">
        <w:rPr>
          <w:color w:val="4F81BD" w:themeColor="accent1"/>
        </w:rPr>
        <w:t>Provide general description of</w:t>
      </w:r>
      <w:r>
        <w:rPr>
          <w:color w:val="4F81BD" w:themeColor="accent1"/>
        </w:rPr>
        <w:t>:</w:t>
      </w:r>
    </w:p>
    <w:p w:rsidR="00713D51" w:rsidRDefault="00713D51" w:rsidP="005F4CAD">
      <w:pPr>
        <w:pStyle w:val="BodyText"/>
        <w:numPr>
          <w:ilvl w:val="0"/>
          <w:numId w:val="15"/>
        </w:numPr>
        <w:rPr>
          <w:color w:val="4F81BD" w:themeColor="accent1"/>
        </w:rPr>
      </w:pPr>
      <w:r w:rsidRPr="00713D51">
        <w:rPr>
          <w:color w:val="4F81BD" w:themeColor="accent1"/>
        </w:rPr>
        <w:t>the Test Environment to be provided by EPRI</w:t>
      </w:r>
      <w:r>
        <w:rPr>
          <w:color w:val="4F81BD" w:themeColor="accent1"/>
        </w:rPr>
        <w:t xml:space="preserve"> and the expectations for how the Tst environment will be used</w:t>
      </w:r>
    </w:p>
    <w:p w:rsidR="00713D51" w:rsidRDefault="00713D51" w:rsidP="005F4CAD">
      <w:pPr>
        <w:pStyle w:val="BodyText"/>
        <w:numPr>
          <w:ilvl w:val="0"/>
          <w:numId w:val="15"/>
        </w:numPr>
        <w:rPr>
          <w:color w:val="4F81BD" w:themeColor="accent1"/>
        </w:rPr>
      </w:pPr>
      <w:r>
        <w:rPr>
          <w:color w:val="4F81BD" w:themeColor="accent1"/>
        </w:rPr>
        <w:t>how the testing will be performed using strongly-typed Web Services</w:t>
      </w:r>
    </w:p>
    <w:p w:rsidR="00713D51" w:rsidRPr="00713D51" w:rsidRDefault="00713D51" w:rsidP="005F4CAD">
      <w:pPr>
        <w:pStyle w:val="BodyText"/>
        <w:numPr>
          <w:ilvl w:val="0"/>
          <w:numId w:val="15"/>
        </w:numPr>
        <w:rPr>
          <w:color w:val="4F81BD" w:themeColor="accent1"/>
        </w:rPr>
      </w:pPr>
      <w:r>
        <w:rPr>
          <w:color w:val="4F81BD" w:themeColor="accent1"/>
        </w:rPr>
        <w:t xml:space="preserve">JMS and Generic Web Services are out of scope at this time </w:t>
      </w:r>
    </w:p>
    <w:p w:rsidR="00713D51" w:rsidRPr="00713D51" w:rsidRDefault="00713D51" w:rsidP="00713D51">
      <w:pPr>
        <w:pStyle w:val="Heading2"/>
      </w:pPr>
      <w:bookmarkStart w:id="27" w:name="_Toc426121896"/>
      <w:r>
        <w:t>Test Environment Requirements and Recommendations</w:t>
      </w:r>
      <w:bookmarkEnd w:id="27"/>
    </w:p>
    <w:p w:rsidR="00713D51" w:rsidRDefault="00713D51" w:rsidP="00713D51">
      <w:pPr>
        <w:pStyle w:val="BodyText"/>
        <w:rPr>
          <w:color w:val="4F81BD" w:themeColor="accent1"/>
        </w:rPr>
      </w:pPr>
      <w:r>
        <w:rPr>
          <w:color w:val="4F81BD" w:themeColor="accent1"/>
        </w:rPr>
        <w:t>Add material describing the actor roles of:</w:t>
      </w:r>
    </w:p>
    <w:p w:rsidR="00713D51" w:rsidRDefault="00713D51" w:rsidP="005F4CAD">
      <w:pPr>
        <w:pStyle w:val="BodyText"/>
        <w:numPr>
          <w:ilvl w:val="0"/>
          <w:numId w:val="14"/>
        </w:numPr>
        <w:rPr>
          <w:color w:val="4F81BD" w:themeColor="accent1"/>
        </w:rPr>
      </w:pPr>
      <w:r>
        <w:rPr>
          <w:color w:val="4F81BD" w:themeColor="accent1"/>
        </w:rPr>
        <w:t>Application Being Tested</w:t>
      </w:r>
    </w:p>
    <w:p w:rsidR="00713D51" w:rsidRDefault="00713D51" w:rsidP="005F4CAD">
      <w:pPr>
        <w:pStyle w:val="BodyText"/>
        <w:numPr>
          <w:ilvl w:val="0"/>
          <w:numId w:val="14"/>
        </w:numPr>
        <w:rPr>
          <w:color w:val="4F81BD" w:themeColor="accent1"/>
        </w:rPr>
      </w:pPr>
      <w:r>
        <w:rPr>
          <w:color w:val="4F81BD" w:themeColor="accent1"/>
        </w:rPr>
        <w:t>EPRI Test Harness</w:t>
      </w:r>
    </w:p>
    <w:p w:rsidR="00713D51" w:rsidRDefault="00713D51" w:rsidP="00713D51">
      <w:pPr>
        <w:pStyle w:val="BodyText"/>
        <w:ind w:left="720"/>
        <w:rPr>
          <w:color w:val="4F81BD" w:themeColor="accent1"/>
        </w:rPr>
      </w:pPr>
      <w:r>
        <w:rPr>
          <w:color w:val="4F81BD" w:themeColor="accent1"/>
        </w:rPr>
        <w:t>including the fact that either can serve as client or server.</w:t>
      </w:r>
    </w:p>
    <w:p w:rsidR="00713D51" w:rsidRDefault="00713D51" w:rsidP="005F4CAD">
      <w:pPr>
        <w:pStyle w:val="BodyText"/>
        <w:numPr>
          <w:ilvl w:val="0"/>
          <w:numId w:val="14"/>
        </w:numPr>
        <w:rPr>
          <w:color w:val="4F81BD" w:themeColor="accent1"/>
        </w:rPr>
      </w:pPr>
      <w:r>
        <w:rPr>
          <w:color w:val="4F81BD" w:themeColor="accent1"/>
        </w:rPr>
        <w:t>Use of the Sample XML that accompanies the individual Test Cases</w:t>
      </w:r>
    </w:p>
    <w:p w:rsidR="00713D51" w:rsidRDefault="00713D51" w:rsidP="005F4CAD">
      <w:pPr>
        <w:pStyle w:val="BodyText"/>
        <w:numPr>
          <w:ilvl w:val="0"/>
          <w:numId w:val="14"/>
        </w:numPr>
        <w:rPr>
          <w:color w:val="4F81BD" w:themeColor="accent1"/>
        </w:rPr>
      </w:pPr>
      <w:r>
        <w:rPr>
          <w:color w:val="4F81BD" w:themeColor="accent1"/>
        </w:rPr>
        <w:t>Test sequence relative to Preconditions</w:t>
      </w:r>
    </w:p>
    <w:p w:rsidR="00713D51" w:rsidRDefault="00713D51" w:rsidP="005F4CAD">
      <w:pPr>
        <w:pStyle w:val="BodyText"/>
        <w:numPr>
          <w:ilvl w:val="0"/>
          <w:numId w:val="14"/>
        </w:numPr>
        <w:rPr>
          <w:color w:val="4F81BD" w:themeColor="accent1"/>
        </w:rPr>
      </w:pPr>
      <w:r>
        <w:rPr>
          <w:color w:val="4F81BD" w:themeColor="accent1"/>
        </w:rPr>
        <w:t>Expectations for adherence to certain conventions and practices concerning:</w:t>
      </w:r>
    </w:p>
    <w:p w:rsidR="00713D51" w:rsidRDefault="00713D51" w:rsidP="005F4CAD">
      <w:pPr>
        <w:pStyle w:val="BodyText"/>
        <w:numPr>
          <w:ilvl w:val="1"/>
          <w:numId w:val="14"/>
        </w:numPr>
        <w:rPr>
          <w:color w:val="4F81BD" w:themeColor="accent1"/>
        </w:rPr>
      </w:pPr>
      <w:r>
        <w:rPr>
          <w:color w:val="4F81BD" w:themeColor="accent1"/>
        </w:rPr>
        <w:t>MessageIDs and CorrelationIDs</w:t>
      </w:r>
    </w:p>
    <w:p w:rsidR="00713D51" w:rsidRDefault="00713D51" w:rsidP="005F4CAD">
      <w:pPr>
        <w:pStyle w:val="BodyText"/>
        <w:numPr>
          <w:ilvl w:val="1"/>
          <w:numId w:val="14"/>
        </w:numPr>
        <w:rPr>
          <w:color w:val="4F81BD" w:themeColor="accent1"/>
        </w:rPr>
      </w:pPr>
      <w:r>
        <w:rPr>
          <w:color w:val="4F81BD" w:themeColor="accent1"/>
        </w:rPr>
        <w:t>Use of UUIDs</w:t>
      </w:r>
    </w:p>
    <w:p w:rsidR="00713D51" w:rsidRDefault="00713D51" w:rsidP="005F4CAD">
      <w:pPr>
        <w:pStyle w:val="BodyText"/>
        <w:numPr>
          <w:ilvl w:val="1"/>
          <w:numId w:val="14"/>
        </w:numPr>
        <w:rPr>
          <w:color w:val="4F81BD" w:themeColor="accent1"/>
        </w:rPr>
      </w:pPr>
      <w:r>
        <w:rPr>
          <w:color w:val="4F81BD" w:themeColor="accent1"/>
        </w:rPr>
        <w:t>mRID and Names, used independently and together for a given object</w:t>
      </w:r>
    </w:p>
    <w:p w:rsidR="00713D51" w:rsidRDefault="00713D51" w:rsidP="005F4CAD">
      <w:pPr>
        <w:pStyle w:val="BodyText"/>
        <w:numPr>
          <w:ilvl w:val="1"/>
          <w:numId w:val="14"/>
        </w:numPr>
        <w:rPr>
          <w:color w:val="4F81BD" w:themeColor="accent1"/>
        </w:rPr>
      </w:pPr>
      <w:r>
        <w:rPr>
          <w:color w:val="4F81BD" w:themeColor="accent1"/>
        </w:rPr>
        <w:t>population of time fields</w:t>
      </w:r>
    </w:p>
    <w:p w:rsidR="00713D51" w:rsidRPr="00713D51" w:rsidRDefault="00713D51" w:rsidP="005F4CAD">
      <w:pPr>
        <w:pStyle w:val="BodyText"/>
        <w:numPr>
          <w:ilvl w:val="1"/>
          <w:numId w:val="14"/>
        </w:numPr>
        <w:rPr>
          <w:color w:val="4F81BD" w:themeColor="accent1"/>
        </w:rPr>
      </w:pPr>
      <w:r>
        <w:rPr>
          <w:color w:val="4F81BD" w:themeColor="accent1"/>
        </w:rPr>
        <w:t xml:space="preserve">population of additional optional fields in the messages </w:t>
      </w:r>
    </w:p>
    <w:p w:rsidR="003F59B1" w:rsidRDefault="003F59B1" w:rsidP="00713D51">
      <w:pPr>
        <w:pStyle w:val="Heading2"/>
      </w:pPr>
    </w:p>
    <w:p w:rsidR="00713D51" w:rsidRPr="00713D51" w:rsidRDefault="00713D51" w:rsidP="00713D51">
      <w:pPr>
        <w:pStyle w:val="Heading2"/>
      </w:pPr>
      <w:bookmarkStart w:id="28" w:name="_Toc426121897"/>
      <w:r w:rsidRPr="00713D51">
        <w:t>Using the</w:t>
      </w:r>
      <w:r>
        <w:t xml:space="preserve"> EPRI Test Harness</w:t>
      </w:r>
      <w:bookmarkEnd w:id="28"/>
    </w:p>
    <w:p w:rsidR="00713D51" w:rsidRDefault="00713D51" w:rsidP="00713D51">
      <w:r>
        <w:t>In soapUI, to change the URL for control type messages – simply bring up each test case by double clicking, then click the pulldown bar for the url</w:t>
      </w:r>
    </w:p>
    <w:p w:rsidR="00713D51" w:rsidRDefault="00713D51" w:rsidP="004E6C46">
      <w:pPr>
        <w:keepNext/>
        <w:jc w:val="center"/>
      </w:pPr>
      <w:r>
        <w:rPr>
          <w:noProof/>
        </w:rPr>
        <w:lastRenderedPageBreak/>
        <w:drawing>
          <wp:inline distT="0" distB="0" distL="0" distR="0">
            <wp:extent cx="5943600" cy="3194685"/>
            <wp:effectExtent l="0" t="0" r="0" b="571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change_url_ms_control.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713D51" w:rsidRDefault="00713D51" w:rsidP="003F59B1">
      <w:pPr>
        <w:pStyle w:val="Caption"/>
        <w:jc w:val="center"/>
      </w:pPr>
      <w:bookmarkStart w:id="29" w:name="_Toc423079566"/>
      <w:r>
        <w:t xml:space="preserve">Figure </w:t>
      </w:r>
      <w:fldSimple w:instr=" STYLEREF 1 \s ">
        <w:r w:rsidR="004E6C46">
          <w:rPr>
            <w:noProof/>
          </w:rPr>
          <w:t>8</w:t>
        </w:r>
      </w:fldSimple>
      <w:r w:rsidR="004E6C46">
        <w:noBreakHyphen/>
      </w:r>
      <w:fldSimple w:instr=" SEQ Figure \* ARABIC \s 1 ">
        <w:r w:rsidR="004E6C46">
          <w:rPr>
            <w:noProof/>
          </w:rPr>
          <w:t>1</w:t>
        </w:r>
      </w:fldSimple>
      <w:r>
        <w:t xml:space="preserve"> - soapUI screenshot with the URL example</w:t>
      </w:r>
      <w:bookmarkEnd w:id="29"/>
    </w:p>
    <w:p w:rsidR="00713D51" w:rsidRDefault="00713D51" w:rsidP="00713D51"/>
    <w:p w:rsidR="00713D51" w:rsidRDefault="00713D51" w:rsidP="00713D51">
      <w:r>
        <w:t>Then click the “</w:t>
      </w:r>
      <w:r w:rsidRPr="00650CBE">
        <w:rPr>
          <w:i/>
        </w:rPr>
        <w:t>add new endpoint</w:t>
      </w:r>
      <w:r>
        <w:rPr>
          <w:i/>
        </w:rPr>
        <w:t>”</w:t>
      </w:r>
      <w:r>
        <w:t>, change the IP/hostname to the EPRI EC2 instance, which is 54.210.233.171 (in these screenshots).</w:t>
      </w:r>
    </w:p>
    <w:p w:rsidR="00713D51" w:rsidRDefault="00713D51" w:rsidP="00713D51"/>
    <w:p w:rsidR="00713D51" w:rsidRDefault="00713D51" w:rsidP="00713D51">
      <w:pPr>
        <w:keepNext/>
      </w:pPr>
      <w:r>
        <w:rPr>
          <w:noProof/>
        </w:rPr>
        <w:drawing>
          <wp:inline distT="0" distB="0" distL="0" distR="0">
            <wp:extent cx="5943600" cy="3194685"/>
            <wp:effectExtent l="0" t="0" r="0" b="571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changing_url.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713D51" w:rsidRDefault="00713D51" w:rsidP="009A740F">
      <w:pPr>
        <w:pStyle w:val="Caption"/>
        <w:jc w:val="center"/>
      </w:pPr>
      <w:bookmarkStart w:id="30" w:name="_Toc423079567"/>
      <w:r>
        <w:t xml:space="preserve">Figure </w:t>
      </w:r>
      <w:fldSimple w:instr=" STYLEREF 1 \s ">
        <w:r w:rsidR="004E6C46">
          <w:rPr>
            <w:noProof/>
          </w:rPr>
          <w:t>8</w:t>
        </w:r>
      </w:fldSimple>
      <w:r w:rsidR="004E6C46">
        <w:noBreakHyphen/>
      </w:r>
      <w:fldSimple w:instr=" SEQ Figure \* ARABIC \s 1 ">
        <w:r w:rsidR="004E6C46">
          <w:rPr>
            <w:noProof/>
          </w:rPr>
          <w:t>2</w:t>
        </w:r>
      </w:fldSimple>
      <w:r>
        <w:t xml:space="preserve"> - soapUI screenshot for the request type example</w:t>
      </w:r>
      <w:bookmarkEnd w:id="30"/>
    </w:p>
    <w:p w:rsidR="00713D51" w:rsidRDefault="00713D51" w:rsidP="00713D51"/>
    <w:p w:rsidR="00713D51" w:rsidRDefault="00713D51" w:rsidP="00713D51">
      <w:r>
        <w:lastRenderedPageBreak/>
        <w:t>For request type messages, edit the URL as above, but also supply the response URL.  The response URL is the endpoint that the test harness will use when sending the test message.  You could point it back to the server, for a sort of loopback test, but each customer will be pointing that at their own receiving server/code.</w:t>
      </w:r>
    </w:p>
    <w:p w:rsidR="00713D51" w:rsidRDefault="00713D51" w:rsidP="00713D51"/>
    <w:p w:rsidR="00713D51" w:rsidRDefault="00713D51" w:rsidP="00713D51">
      <w:r>
        <w:t>Using soapUI variables will make the exchanges easier to manage.  Clicking on the high level project (DER Request in the screenshot below), then clicking on custom properties will bring up the variable list.  Editing these should change settings for all the test cases.  The user can still change them in the individual messages by direct edit, however.</w:t>
      </w:r>
    </w:p>
    <w:p w:rsidR="00713D51" w:rsidRDefault="00713D51" w:rsidP="00713D51"/>
    <w:p w:rsidR="00713D51" w:rsidRDefault="00713D51" w:rsidP="00713D51">
      <w:pPr>
        <w:keepNext/>
      </w:pPr>
      <w:r>
        <w:rPr>
          <w:noProof/>
        </w:rPr>
        <w:drawing>
          <wp:inline distT="0" distB="0" distL="0" distR="0">
            <wp:extent cx="5943600" cy="3194685"/>
            <wp:effectExtent l="0" t="0" r="0" b="571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change_url_vars_ms_request.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713D51" w:rsidRDefault="00713D51" w:rsidP="009A740F">
      <w:pPr>
        <w:pStyle w:val="Caption"/>
        <w:jc w:val="center"/>
      </w:pPr>
      <w:bookmarkStart w:id="31" w:name="_Toc423079568"/>
      <w:r>
        <w:t xml:space="preserve">Figure </w:t>
      </w:r>
      <w:fldSimple w:instr=" STYLEREF 1 \s ">
        <w:r w:rsidR="004E6C46">
          <w:rPr>
            <w:noProof/>
          </w:rPr>
          <w:t>8</w:t>
        </w:r>
      </w:fldSimple>
      <w:r w:rsidR="004E6C46">
        <w:noBreakHyphen/>
      </w:r>
      <w:fldSimple w:instr=" SEQ Figure \* ARABIC \s 1 ">
        <w:r w:rsidR="004E6C46">
          <w:rPr>
            <w:noProof/>
          </w:rPr>
          <w:t>3</w:t>
        </w:r>
      </w:fldSimple>
      <w:r>
        <w:t xml:space="preserve"> - soapUI example illustrating how to change variables</w:t>
      </w:r>
      <w:bookmarkEnd w:id="31"/>
    </w:p>
    <w:p w:rsidR="00A0723D" w:rsidRDefault="00A0723D" w:rsidP="00306F26">
      <w:pPr>
        <w:pStyle w:val="BodyText"/>
      </w:pPr>
    </w:p>
    <w:p w:rsidR="00080A0F" w:rsidRDefault="00080A0F">
      <w:pPr>
        <w:rPr>
          <w:b/>
          <w:caps/>
          <w:sz w:val="36"/>
          <w:szCs w:val="36"/>
        </w:rPr>
      </w:pPr>
      <w:r>
        <w:br w:type="page"/>
      </w:r>
    </w:p>
    <w:p w:rsidR="00A0723D" w:rsidRDefault="004408F6" w:rsidP="00A0723D">
      <w:pPr>
        <w:pStyle w:val="Heading1"/>
      </w:pPr>
      <w:bookmarkStart w:id="32" w:name="_Toc426121898"/>
      <w:r>
        <w:lastRenderedPageBreak/>
        <w:t xml:space="preserve">Test </w:t>
      </w:r>
      <w:r w:rsidR="00A0723D">
        <w:t>Acceptance Criteria</w:t>
      </w:r>
      <w:bookmarkEnd w:id="32"/>
    </w:p>
    <w:p w:rsidR="00A0723D" w:rsidRDefault="00A0723D" w:rsidP="00A0723D">
      <w:pPr>
        <w:pStyle w:val="BodyText"/>
      </w:pPr>
    </w:p>
    <w:p w:rsidR="00A0723D" w:rsidRPr="00EF7BAF" w:rsidRDefault="007A53FC" w:rsidP="00A0723D">
      <w:pPr>
        <w:pStyle w:val="BodyText"/>
        <w:rPr>
          <w:color w:val="4F81BD" w:themeColor="accent1"/>
        </w:rPr>
      </w:pPr>
      <w:r w:rsidRPr="00EF7BAF">
        <w:rPr>
          <w:color w:val="4F81BD" w:themeColor="accent1"/>
        </w:rPr>
        <w:t>Placeholder:</w:t>
      </w:r>
    </w:p>
    <w:p w:rsidR="007A53FC" w:rsidRPr="00EF7BAF" w:rsidRDefault="007A53FC" w:rsidP="00A0723D">
      <w:pPr>
        <w:pStyle w:val="BodyText"/>
        <w:rPr>
          <w:color w:val="4F81BD" w:themeColor="accent1"/>
        </w:rPr>
      </w:pPr>
      <w:r w:rsidRPr="00EF7BAF">
        <w:rPr>
          <w:color w:val="4F81BD" w:themeColor="accent1"/>
        </w:rPr>
        <w:t>Describe acceptance criteria for cases where Application Being Tested functions as a Client.</w:t>
      </w:r>
    </w:p>
    <w:p w:rsidR="007A53FC" w:rsidRPr="00EF7BAF" w:rsidRDefault="007A53FC" w:rsidP="007A53FC">
      <w:pPr>
        <w:pStyle w:val="BodyText"/>
        <w:rPr>
          <w:color w:val="4F81BD" w:themeColor="accent1"/>
        </w:rPr>
      </w:pPr>
      <w:r w:rsidRPr="00EF7BAF">
        <w:rPr>
          <w:color w:val="4F81BD" w:themeColor="accent1"/>
        </w:rPr>
        <w:t>Describe acceptance criteria for cases where Application Being Tested functions as a Server.</w:t>
      </w:r>
    </w:p>
    <w:p w:rsidR="00A0723D" w:rsidRDefault="00A0723D" w:rsidP="00A0723D">
      <w:pPr>
        <w:pStyle w:val="BodyText"/>
      </w:pPr>
    </w:p>
    <w:p w:rsidR="00080A0F" w:rsidRDefault="00080A0F">
      <w:pPr>
        <w:rPr>
          <w:b/>
          <w:caps/>
          <w:sz w:val="36"/>
          <w:szCs w:val="36"/>
        </w:rPr>
      </w:pPr>
      <w:r>
        <w:br w:type="page"/>
      </w:r>
    </w:p>
    <w:p w:rsidR="00A0723D" w:rsidRDefault="00E148F6" w:rsidP="00A0723D">
      <w:pPr>
        <w:pStyle w:val="Heading1"/>
      </w:pPr>
      <w:bookmarkStart w:id="33" w:name="_Toc426121899"/>
      <w:r>
        <w:lastRenderedPageBreak/>
        <w:t>Work Request Test cases</w:t>
      </w:r>
      <w:bookmarkEnd w:id="33"/>
    </w:p>
    <w:p w:rsidR="007A53FC" w:rsidRPr="00A0723D" w:rsidRDefault="007A53FC" w:rsidP="00A0723D">
      <w:pPr>
        <w:pStyle w:val="BodyText"/>
      </w:pPr>
    </w:p>
    <w:p w:rsidR="00ED1033" w:rsidRPr="00E05537" w:rsidRDefault="007C2D52" w:rsidP="00E05537">
      <w:pPr>
        <w:pStyle w:val="Heading2"/>
      </w:pPr>
      <w:bookmarkStart w:id="34" w:name="_Toc426121900"/>
      <w:r>
        <w:rPr>
          <w:u w:val="single"/>
        </w:rPr>
        <w:t>WR-</w:t>
      </w:r>
      <w:r w:rsidR="000A7205" w:rsidRPr="000A7205">
        <w:rPr>
          <w:u w:val="single"/>
        </w:rPr>
        <w:t>1a</w:t>
      </w:r>
      <w:r w:rsidR="000A7205" w:rsidRPr="000A7205">
        <w:t>:</w:t>
      </w:r>
      <w:r w:rsidR="00BB0F22">
        <w:t xml:space="preserve"> </w:t>
      </w:r>
      <w:r w:rsidR="00537A14">
        <w:t>Client</w:t>
      </w:r>
      <w:r w:rsidR="00A0723D" w:rsidRPr="00A0723D">
        <w:t xml:space="preserve"> requests creation of a Work Request and </w:t>
      </w:r>
      <w:r w:rsidR="00537A14">
        <w:t>Server</w:t>
      </w:r>
      <w:r w:rsidR="00A0723D" w:rsidRPr="00A0723D">
        <w:t xml:space="preserve"> replies</w:t>
      </w:r>
      <w:r w:rsidR="007E1814">
        <w:t xml:space="preserve"> (</w:t>
      </w:r>
      <w:r w:rsidR="00E44ABA">
        <w:t>Success</w:t>
      </w:r>
      <w:r w:rsidR="007E1814">
        <w:t xml:space="preserve"> - Single Work Request)</w:t>
      </w:r>
      <w:bookmarkEnd w:id="34"/>
    </w:p>
    <w:p w:rsidR="000F6110" w:rsidRPr="00DF1F99" w:rsidRDefault="000F6110" w:rsidP="005E6E7D">
      <w:pPr>
        <w:rPr>
          <w:kern w:val="32"/>
        </w:rPr>
      </w:pPr>
      <w:r w:rsidRPr="00DF1F99">
        <w:rPr>
          <w:kern w:val="32"/>
        </w:rPr>
        <w:t xml:space="preserve">In this </w:t>
      </w:r>
      <w:r w:rsidR="00A66A95" w:rsidRPr="00DF1F99">
        <w:rPr>
          <w:kern w:val="32"/>
        </w:rPr>
        <w:t>test</w:t>
      </w:r>
      <w:r w:rsidR="00E17556">
        <w:rPr>
          <w:kern w:val="32"/>
        </w:rPr>
        <w:t xml:space="preserve"> case, the </w:t>
      </w:r>
      <w:r w:rsidR="00537A14">
        <w:rPr>
          <w:kern w:val="32"/>
        </w:rPr>
        <w:t>Client</w:t>
      </w:r>
      <w:r w:rsidRPr="00DF1F99">
        <w:rPr>
          <w:kern w:val="32"/>
        </w:rPr>
        <w:t xml:space="preserve"> requests the </w:t>
      </w:r>
      <w:r w:rsidR="00537A14">
        <w:rPr>
          <w:kern w:val="32"/>
        </w:rPr>
        <w:t>Server</w:t>
      </w:r>
      <w:r w:rsidRPr="00DF1F99">
        <w:rPr>
          <w:kern w:val="32"/>
        </w:rPr>
        <w:t xml:space="preserve"> to instantiate a single Work Request.  The </w:t>
      </w:r>
      <w:r w:rsidR="00537A14">
        <w:rPr>
          <w:kern w:val="32"/>
        </w:rPr>
        <w:t>Server</w:t>
      </w:r>
      <w:r w:rsidRPr="00DF1F99">
        <w:rPr>
          <w:kern w:val="32"/>
        </w:rPr>
        <w:t xml:space="preserve"> returns a response message indicating success with no errors.</w:t>
      </w:r>
    </w:p>
    <w:p w:rsidR="000F6110" w:rsidRPr="00DF1F99" w:rsidRDefault="000F6110" w:rsidP="005E6E7D">
      <w:pPr>
        <w:rPr>
          <w:kern w:val="32"/>
        </w:rPr>
      </w:pPr>
    </w:p>
    <w:p w:rsidR="005E6E7D" w:rsidRPr="00DF1F99" w:rsidRDefault="00A66A95" w:rsidP="005E6E7D">
      <w:pPr>
        <w:rPr>
          <w:kern w:val="32"/>
        </w:rPr>
      </w:pPr>
      <w:r w:rsidRPr="00DF1F99">
        <w:rPr>
          <w:kern w:val="32"/>
        </w:rPr>
        <w:t xml:space="preserve">If the </w:t>
      </w:r>
      <w:r w:rsidR="00537A14">
        <w:rPr>
          <w:kern w:val="32"/>
        </w:rPr>
        <w:t>Server</w:t>
      </w:r>
      <w:r w:rsidRPr="00DF1F99">
        <w:rPr>
          <w:kern w:val="32"/>
        </w:rPr>
        <w:t xml:space="preserve"> were in fact a true Work Management System (WMS), then upon</w:t>
      </w:r>
      <w:r w:rsidR="005E6E7D" w:rsidRPr="00DF1F99">
        <w:rPr>
          <w:kern w:val="32"/>
        </w:rPr>
        <w:t xml:space="preserve"> success of this messaging interchange, the </w:t>
      </w:r>
      <w:r w:rsidRPr="00DF1F99">
        <w:rPr>
          <w:kern w:val="32"/>
        </w:rPr>
        <w:t>Work Request</w:t>
      </w:r>
      <w:r w:rsidR="005E6E7D" w:rsidRPr="00DF1F99">
        <w:rPr>
          <w:kern w:val="32"/>
        </w:rPr>
        <w:t xml:space="preserve"> </w:t>
      </w:r>
      <w:r w:rsidRPr="00DF1F99">
        <w:rPr>
          <w:kern w:val="32"/>
        </w:rPr>
        <w:t xml:space="preserve">would be </w:t>
      </w:r>
      <w:r w:rsidR="005E6E7D" w:rsidRPr="00DF1F99">
        <w:rPr>
          <w:kern w:val="32"/>
        </w:rPr>
        <w:t xml:space="preserve">known to the </w:t>
      </w:r>
      <w:r w:rsidRPr="00DF1F99">
        <w:rPr>
          <w:kern w:val="32"/>
        </w:rPr>
        <w:t>WMS</w:t>
      </w:r>
      <w:r w:rsidR="005E6E7D" w:rsidRPr="00DF1F99">
        <w:rPr>
          <w:kern w:val="32"/>
        </w:rPr>
        <w:t xml:space="preserve"> and c</w:t>
      </w:r>
      <w:r w:rsidRPr="00DF1F99">
        <w:rPr>
          <w:kern w:val="32"/>
        </w:rPr>
        <w:t xml:space="preserve">ould </w:t>
      </w:r>
      <w:r w:rsidR="005E6E7D" w:rsidRPr="00DF1F99">
        <w:rPr>
          <w:kern w:val="32"/>
        </w:rPr>
        <w:t xml:space="preserve">be subsequently </w:t>
      </w:r>
      <w:r w:rsidRPr="00DF1F99">
        <w:rPr>
          <w:kern w:val="32"/>
        </w:rPr>
        <w:t xml:space="preserve">changed or deleted. Subsequent test cases in this document will assume the persistence of specific Work Requests, Maintenance Orders, and Service Orders and refer to them by the mRIDs and/or Names assigned in the "create" test cases. See the Preconditions section of subsequent test cases for additional information. </w:t>
      </w:r>
      <w:r w:rsidR="005E6E7D" w:rsidRPr="00DF1F99">
        <w:rPr>
          <w:kern w:val="32"/>
        </w:rPr>
        <w:t xml:space="preserve"> </w:t>
      </w:r>
    </w:p>
    <w:p w:rsidR="005E6E7D" w:rsidRPr="00DF1F99" w:rsidRDefault="005E6E7D" w:rsidP="005E6E7D">
      <w:pPr>
        <w:rPr>
          <w:kern w:val="32"/>
        </w:rPr>
      </w:pPr>
    </w:p>
    <w:p w:rsidR="005E6E7D" w:rsidRPr="00DF1F99" w:rsidRDefault="00232FB4" w:rsidP="005E6E7D">
      <w:pPr>
        <w:rPr>
          <w:kern w:val="32"/>
        </w:rPr>
      </w:pPr>
      <w:r>
        <w:rPr>
          <w:kern w:val="32"/>
        </w:rPr>
        <w:t xml:space="preserve">The examples in this and other test cases illustrate </w:t>
      </w:r>
      <w:r w:rsidR="005E6E7D"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5E6E7D" w:rsidRPr="00DF1F99" w:rsidRDefault="005E6E7D" w:rsidP="005E6E7D">
      <w:pPr>
        <w:rPr>
          <w:kern w:val="32"/>
        </w:rPr>
      </w:pPr>
    </w:p>
    <w:p w:rsidR="00DF1F99" w:rsidRPr="00DF1F99" w:rsidRDefault="00DF1F99" w:rsidP="005E6E7D">
      <w:pPr>
        <w:rPr>
          <w:kern w:val="32"/>
        </w:rPr>
      </w:pPr>
      <w:r w:rsidRPr="00DF1F99">
        <w:rPr>
          <w:kern w:val="32"/>
        </w:rPr>
        <w:t>A</w:t>
      </w:r>
      <w:r w:rsidR="002A5E02">
        <w:rPr>
          <w:kern w:val="32"/>
        </w:rPr>
        <w:t>lso a</w:t>
      </w:r>
      <w:r w:rsidRPr="00DF1F99">
        <w:rPr>
          <w:kern w:val="32"/>
        </w:rPr>
        <w:t>s noted, this test case</w:t>
      </w:r>
      <w:r w:rsidR="005E6E7D" w:rsidRPr="00DF1F99">
        <w:rPr>
          <w:kern w:val="32"/>
        </w:rPr>
        <w:t xml:space="preserve"> illustrates the </w:t>
      </w:r>
      <w:r w:rsidRPr="00DF1F99">
        <w:rPr>
          <w:kern w:val="32"/>
        </w:rPr>
        <w:t xml:space="preserve">successful </w:t>
      </w:r>
      <w:r w:rsidR="005E6E7D" w:rsidRPr="00DF1F99">
        <w:rPr>
          <w:kern w:val="32"/>
        </w:rPr>
        <w:t xml:space="preserve">creation of a single </w:t>
      </w:r>
      <w:r w:rsidR="00A66A95" w:rsidRPr="00DF1F99">
        <w:rPr>
          <w:kern w:val="32"/>
        </w:rPr>
        <w:t xml:space="preserve">Work Request. </w:t>
      </w:r>
      <w:r w:rsidRPr="00DF1F99">
        <w:rPr>
          <w:kern w:val="32"/>
        </w:rPr>
        <w:t>Subsequent test cases wil</w:t>
      </w:r>
      <w:r w:rsidR="00785F81">
        <w:rPr>
          <w:kern w:val="32"/>
        </w:rPr>
        <w:t>l</w:t>
      </w:r>
      <w:r w:rsidRPr="00DF1F99">
        <w:rPr>
          <w:kern w:val="32"/>
        </w:rPr>
        <w:t xml:space="preserve"> illustrate attempts to create multiple Work Requests via a single request message as well as response</w:t>
      </w:r>
      <w:r w:rsidR="002A5E02">
        <w:rPr>
          <w:kern w:val="32"/>
        </w:rPr>
        <w:t>s</w:t>
      </w:r>
      <w:r w:rsidRPr="00DF1F99">
        <w:rPr>
          <w:kern w:val="32"/>
        </w:rPr>
        <w:t xml:space="preserve"> indicating various failure</w:t>
      </w:r>
      <w:r w:rsidR="002A5E02">
        <w:rPr>
          <w:kern w:val="32"/>
        </w:rPr>
        <w:t>s as well as successes</w:t>
      </w:r>
      <w:r w:rsidRPr="00DF1F99">
        <w:rPr>
          <w:kern w:val="32"/>
        </w:rPr>
        <w:t>.</w:t>
      </w:r>
    </w:p>
    <w:p w:rsidR="00DF1F99" w:rsidRDefault="00DF1F99" w:rsidP="005E6E7D">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785F81" w:rsidRPr="002A5E02" w:rsidTr="00437A81">
        <w:tc>
          <w:tcPr>
            <w:tcW w:w="2088" w:type="dxa"/>
          </w:tcPr>
          <w:p w:rsidR="00785F81" w:rsidRPr="002A5E02" w:rsidRDefault="00785F81" w:rsidP="00437A81">
            <w:pPr>
              <w:rPr>
                <w:b/>
              </w:rPr>
            </w:pPr>
            <w:r w:rsidRPr="002A5E02">
              <w:rPr>
                <w:b/>
              </w:rPr>
              <w:t xml:space="preserve">Pre-Condition(s) </w:t>
            </w:r>
          </w:p>
        </w:tc>
        <w:tc>
          <w:tcPr>
            <w:tcW w:w="7488" w:type="dxa"/>
          </w:tcPr>
          <w:p w:rsidR="00785F81" w:rsidRPr="002A5E02" w:rsidRDefault="00785F81" w:rsidP="00437A81">
            <w:r w:rsidRPr="002A5E02">
              <w:t>None</w:t>
            </w:r>
          </w:p>
        </w:tc>
      </w:tr>
      <w:tr w:rsidR="00785F81" w:rsidRPr="002A5E02" w:rsidTr="00437A81">
        <w:tc>
          <w:tcPr>
            <w:tcW w:w="2088" w:type="dxa"/>
          </w:tcPr>
          <w:p w:rsidR="00785F81" w:rsidRPr="002A5E02" w:rsidRDefault="00785F81" w:rsidP="00437A81">
            <w:pPr>
              <w:rPr>
                <w:b/>
              </w:rPr>
            </w:pPr>
            <w:r w:rsidRPr="002A5E02">
              <w:rPr>
                <w:b/>
              </w:rPr>
              <w:t xml:space="preserve">Post Condition(s): </w:t>
            </w:r>
          </w:p>
        </w:tc>
        <w:tc>
          <w:tcPr>
            <w:tcW w:w="7488" w:type="dxa"/>
          </w:tcPr>
          <w:p w:rsidR="00785F81" w:rsidRPr="002A5E02" w:rsidRDefault="00785F81" w:rsidP="00186125">
            <w:r w:rsidRPr="002A5E02">
              <w:t xml:space="preserve">A new Work Request is created with the </w:t>
            </w:r>
            <w:r w:rsidR="002A5E02" w:rsidRPr="002A5E02">
              <w:t xml:space="preserve">mRID and Names identifier(s) </w:t>
            </w:r>
            <w:r w:rsidRPr="002A5E02">
              <w:t xml:space="preserve">that </w:t>
            </w:r>
            <w:r w:rsidR="002A5E02" w:rsidRPr="002A5E02">
              <w:t>were</w:t>
            </w:r>
            <w:r w:rsidRPr="002A5E02">
              <w:t xml:space="preserve"> passed </w:t>
            </w:r>
            <w:r w:rsidR="002A5E02" w:rsidRPr="002A5E02">
              <w:t>in the request message.</w:t>
            </w:r>
          </w:p>
        </w:tc>
      </w:tr>
    </w:tbl>
    <w:p w:rsidR="00785F81" w:rsidRDefault="00785F81" w:rsidP="00785F81"/>
    <w:p w:rsidR="00785F81" w:rsidRPr="00DF1F99" w:rsidRDefault="00785F81" w:rsidP="005E6E7D">
      <w:pPr>
        <w:rPr>
          <w:kern w:val="32"/>
        </w:rPr>
      </w:pPr>
    </w:p>
    <w:p w:rsidR="007451CD" w:rsidRDefault="007451CD">
      <w:pPr>
        <w:rPr>
          <w:kern w:val="32"/>
        </w:rPr>
      </w:pPr>
      <w:r>
        <w:rPr>
          <w:kern w:val="32"/>
        </w:rPr>
        <w:br w:type="page"/>
      </w:r>
    </w:p>
    <w:p w:rsidR="001061F5" w:rsidRDefault="001061F5" w:rsidP="000001CA">
      <w:pPr>
        <w:rPr>
          <w:kern w:val="32"/>
        </w:rPr>
      </w:pPr>
    </w:p>
    <w:p w:rsidR="000001CA" w:rsidRDefault="000001CA" w:rsidP="000001CA">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w:t>
      </w:r>
      <w:r w:rsidR="002B0F53">
        <w:rPr>
          <w:kern w:val="32"/>
        </w:rPr>
        <w:t>Strongly-typed</w:t>
      </w:r>
      <w:r w:rsidRPr="00DF1F99">
        <w:rPr>
          <w:kern w:val="32"/>
        </w:rPr>
        <w:t xml:space="preserve"> Web Services as defined in IEC 61968 Part 100.</w:t>
      </w:r>
    </w:p>
    <w:p w:rsidR="000001CA" w:rsidRDefault="000001CA" w:rsidP="000001CA">
      <w:pPr>
        <w:rPr>
          <w:kern w:val="32"/>
        </w:rPr>
      </w:pPr>
    </w:p>
    <w:p w:rsidR="00342E3F" w:rsidRDefault="000001CA" w:rsidP="005E6E7D">
      <w:pPr>
        <w:rPr>
          <w:kern w:val="32"/>
        </w:rPr>
      </w:pPr>
      <w:r w:rsidRPr="00DF1F99">
        <w:rPr>
          <w:kern w:val="32"/>
        </w:rPr>
        <w:t xml:space="preserve"> </w:t>
      </w:r>
    </w:p>
    <w:p w:rsidR="009A740F" w:rsidRDefault="007451CD" w:rsidP="004E6C46">
      <w:pPr>
        <w:keepNext/>
        <w:jc w:val="center"/>
      </w:pPr>
      <w:r>
        <w:rPr>
          <w:noProof/>
          <w:kern w:val="32"/>
        </w:rPr>
        <w:drawing>
          <wp:inline distT="0" distB="0" distL="0" distR="0">
            <wp:extent cx="5302150" cy="2505074"/>
            <wp:effectExtent l="19050" t="0" r="0" b="0"/>
            <wp:docPr id="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28" cstate="print"/>
                    <a:stretch>
                      <a:fillRect/>
                    </a:stretch>
                  </pic:blipFill>
                  <pic:spPr>
                    <a:xfrm>
                      <a:off x="0" y="0"/>
                      <a:ext cx="5302150" cy="2505074"/>
                    </a:xfrm>
                    <a:prstGeom prst="rect">
                      <a:avLst/>
                    </a:prstGeom>
                  </pic:spPr>
                </pic:pic>
              </a:graphicData>
            </a:graphic>
          </wp:inline>
        </w:drawing>
      </w:r>
    </w:p>
    <w:p w:rsidR="00342E3F"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w:t>
        </w:r>
      </w:fldSimple>
      <w:r>
        <w:t xml:space="preserve"> Sequence Diagram for Test Case WR-1a</w:t>
      </w:r>
    </w:p>
    <w:p w:rsidR="00342E3F" w:rsidRDefault="00342E3F" w:rsidP="005E6E7D">
      <w:pPr>
        <w:rPr>
          <w:kern w:val="32"/>
        </w:rPr>
      </w:pPr>
    </w:p>
    <w:p w:rsidR="001061F5" w:rsidRDefault="001061F5" w:rsidP="001061F5">
      <w:pPr>
        <w:rPr>
          <w:kern w:val="32"/>
        </w:rPr>
      </w:pPr>
      <w:r>
        <w:rPr>
          <w:kern w:val="32"/>
        </w:rPr>
        <w:t>Sample XML for the Strongly-typed Web Services variant of th</w:t>
      </w:r>
      <w:r w:rsidR="00342DE4">
        <w:rPr>
          <w:kern w:val="32"/>
        </w:rPr>
        <w:t xml:space="preserve">is </w:t>
      </w:r>
      <w:r>
        <w:rPr>
          <w:kern w:val="32"/>
        </w:rPr>
        <w:t xml:space="preserve">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D859DC" w:rsidRDefault="00D859DC" w:rsidP="001061F5">
      <w:pPr>
        <w:rPr>
          <w:kern w:val="32"/>
        </w:rPr>
      </w:pPr>
    </w:p>
    <w:p w:rsidR="003D519B" w:rsidRDefault="003D519B" w:rsidP="001061F5">
      <w:pPr>
        <w:rPr>
          <w:kern w:val="32"/>
        </w:rPr>
      </w:pPr>
    </w:p>
    <w:p w:rsidR="003D519B" w:rsidRPr="00785F81" w:rsidRDefault="003D519B" w:rsidP="003D519B">
      <w:pPr>
        <w:rPr>
          <w:i/>
        </w:rPr>
      </w:pPr>
      <w:r>
        <w:rPr>
          <w:i/>
        </w:rPr>
        <w:t xml:space="preserve">Step 1 - Request </w:t>
      </w:r>
      <w:r w:rsidRPr="007F4274">
        <w:rPr>
          <w:i/>
        </w:rPr>
        <w:t>Message</w:t>
      </w:r>
    </w:p>
    <w:p w:rsidR="00BF433D" w:rsidRDefault="00BF433D" w:rsidP="001061F5">
      <w:pPr>
        <w:rPr>
          <w:kern w:val="32"/>
        </w:rPr>
      </w:pPr>
    </w:p>
    <w:p w:rsidR="00BF433D" w:rsidRPr="00BF433D" w:rsidRDefault="00BF433D" w:rsidP="00BF433D">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BF433D" w:rsidRPr="003D519B" w:rsidTr="003D519B">
        <w:tc>
          <w:tcPr>
            <w:tcW w:w="2718" w:type="dxa"/>
            <w:shd w:val="clear" w:color="auto" w:fill="A6A6A6" w:themeFill="background1" w:themeFillShade="A6"/>
          </w:tcPr>
          <w:p w:rsidR="00BF433D" w:rsidRPr="003D519B" w:rsidRDefault="00BF433D" w:rsidP="00BF433D">
            <w:pPr>
              <w:jc w:val="center"/>
              <w:rPr>
                <w:b/>
                <w:kern w:val="32"/>
                <w:sz w:val="20"/>
              </w:rPr>
            </w:pPr>
            <w:r w:rsidRPr="003D519B">
              <w:rPr>
                <w:b/>
                <w:kern w:val="32"/>
                <w:sz w:val="20"/>
              </w:rPr>
              <w:t>Artifact</w:t>
            </w:r>
          </w:p>
        </w:tc>
        <w:tc>
          <w:tcPr>
            <w:tcW w:w="2610" w:type="dxa"/>
            <w:shd w:val="clear" w:color="auto" w:fill="A6A6A6" w:themeFill="background1" w:themeFillShade="A6"/>
          </w:tcPr>
          <w:p w:rsidR="00BF433D" w:rsidRPr="003D519B" w:rsidRDefault="00BF433D" w:rsidP="00BF433D">
            <w:pPr>
              <w:jc w:val="center"/>
              <w:rPr>
                <w:b/>
                <w:kern w:val="32"/>
                <w:sz w:val="20"/>
              </w:rPr>
            </w:pPr>
            <w:r w:rsidRPr="003D519B">
              <w:rPr>
                <w:b/>
                <w:kern w:val="32"/>
                <w:sz w:val="20"/>
              </w:rPr>
              <w:t>Name</w:t>
            </w:r>
          </w:p>
        </w:tc>
        <w:tc>
          <w:tcPr>
            <w:tcW w:w="4230" w:type="dxa"/>
            <w:shd w:val="clear" w:color="auto" w:fill="A6A6A6" w:themeFill="background1" w:themeFillShade="A6"/>
          </w:tcPr>
          <w:p w:rsidR="00BF433D" w:rsidRPr="003D519B" w:rsidRDefault="00BF433D" w:rsidP="00BF433D">
            <w:pPr>
              <w:jc w:val="center"/>
              <w:rPr>
                <w:b/>
                <w:kern w:val="32"/>
                <w:sz w:val="20"/>
              </w:rPr>
            </w:pPr>
            <w:r w:rsidRPr="003D519B">
              <w:rPr>
                <w:b/>
                <w:kern w:val="32"/>
                <w:sz w:val="20"/>
              </w:rPr>
              <w:t>Location in Supplemental Resource File</w:t>
            </w:r>
          </w:p>
        </w:tc>
      </w:tr>
      <w:tr w:rsidR="00BF433D" w:rsidRPr="003D519B" w:rsidTr="003D519B">
        <w:tc>
          <w:tcPr>
            <w:tcW w:w="2718" w:type="dxa"/>
          </w:tcPr>
          <w:p w:rsidR="00BF433D" w:rsidRPr="003D519B" w:rsidRDefault="00BF433D" w:rsidP="001061F5">
            <w:pPr>
              <w:rPr>
                <w:b/>
                <w:kern w:val="32"/>
                <w:sz w:val="18"/>
              </w:rPr>
            </w:pPr>
            <w:r w:rsidRPr="003D519B">
              <w:rPr>
                <w:b/>
                <w:kern w:val="32"/>
                <w:sz w:val="18"/>
              </w:rPr>
              <w:t>WSDL</w:t>
            </w:r>
          </w:p>
        </w:tc>
        <w:tc>
          <w:tcPr>
            <w:tcW w:w="2610" w:type="dxa"/>
          </w:tcPr>
          <w:p w:rsidR="00BF433D" w:rsidRPr="003D519B" w:rsidRDefault="00BF433D" w:rsidP="001061F5">
            <w:pPr>
              <w:rPr>
                <w:kern w:val="32"/>
                <w:sz w:val="18"/>
              </w:rPr>
            </w:pPr>
            <w:r w:rsidRPr="003D519B">
              <w:rPr>
                <w:kern w:val="32"/>
                <w:sz w:val="18"/>
              </w:rPr>
              <w:t>ExecuteWorkRequests.wsdl</w:t>
            </w:r>
          </w:p>
        </w:tc>
        <w:tc>
          <w:tcPr>
            <w:tcW w:w="4230" w:type="dxa"/>
          </w:tcPr>
          <w:p w:rsidR="00BF433D" w:rsidRPr="003D519B" w:rsidRDefault="00EE7048" w:rsidP="00BF433D">
            <w:pPr>
              <w:rPr>
                <w:kern w:val="32"/>
                <w:sz w:val="20"/>
              </w:rPr>
            </w:pPr>
            <w:r>
              <w:rPr>
                <w:kern w:val="32"/>
                <w:sz w:val="14"/>
              </w:rPr>
              <w:t>03-Part 6 Strongly-typed Messages and WSDLs generated by EPRI\Messages and WSDLs</w:t>
            </w:r>
            <w:r w:rsidR="00BF433D" w:rsidRPr="003D519B">
              <w:rPr>
                <w:kern w:val="32"/>
                <w:sz w:val="14"/>
              </w:rPr>
              <w:t xml:space="preserve"> for 'create'}</w:t>
            </w:r>
          </w:p>
        </w:tc>
      </w:tr>
      <w:tr w:rsidR="00BF433D" w:rsidRPr="003D519B" w:rsidTr="003D519B">
        <w:tc>
          <w:tcPr>
            <w:tcW w:w="2718" w:type="dxa"/>
          </w:tcPr>
          <w:p w:rsidR="00BF433D" w:rsidRPr="003D519B" w:rsidRDefault="00BF433D" w:rsidP="00BF42E1">
            <w:pPr>
              <w:rPr>
                <w:b/>
                <w:kern w:val="32"/>
                <w:sz w:val="18"/>
              </w:rPr>
            </w:pPr>
            <w:r w:rsidRPr="003D519B">
              <w:rPr>
                <w:b/>
                <w:kern w:val="32"/>
                <w:sz w:val="18"/>
              </w:rPr>
              <w:t>Part 6 XSD</w:t>
            </w:r>
          </w:p>
        </w:tc>
        <w:tc>
          <w:tcPr>
            <w:tcW w:w="2610" w:type="dxa"/>
          </w:tcPr>
          <w:p w:rsidR="00BF433D" w:rsidRPr="003D519B" w:rsidRDefault="00BF433D" w:rsidP="00BF42E1">
            <w:pPr>
              <w:rPr>
                <w:kern w:val="32"/>
                <w:sz w:val="18"/>
              </w:rPr>
            </w:pPr>
            <w:r w:rsidRPr="003D519B">
              <w:rPr>
                <w:kern w:val="32"/>
                <w:sz w:val="18"/>
              </w:rPr>
              <w:t>Work Requests.xsd</w:t>
            </w:r>
          </w:p>
        </w:tc>
        <w:tc>
          <w:tcPr>
            <w:tcW w:w="4230" w:type="dxa"/>
          </w:tcPr>
          <w:p w:rsidR="00BF433D" w:rsidRPr="003D519B" w:rsidRDefault="00BF433D" w:rsidP="00BF42E1">
            <w:pPr>
              <w:rPr>
                <w:kern w:val="32"/>
                <w:sz w:val="20"/>
              </w:rPr>
            </w:pPr>
            <w:r w:rsidRPr="003D519B">
              <w:rPr>
                <w:kern w:val="32"/>
                <w:sz w:val="14"/>
              </w:rPr>
              <w:t>{02-Part 6 XSDs modified by EPRI\'create' Profiles\Constrained by EPRI}</w:t>
            </w:r>
          </w:p>
        </w:tc>
      </w:tr>
      <w:tr w:rsidR="00BF433D" w:rsidRPr="003D519B" w:rsidTr="003D519B">
        <w:tc>
          <w:tcPr>
            <w:tcW w:w="2718" w:type="dxa"/>
          </w:tcPr>
          <w:p w:rsidR="00BF433D" w:rsidRPr="003D519B" w:rsidRDefault="00BF433D" w:rsidP="00BF42E1">
            <w:pPr>
              <w:rPr>
                <w:b/>
                <w:kern w:val="32"/>
                <w:sz w:val="18"/>
              </w:rPr>
            </w:pPr>
            <w:r w:rsidRPr="003D519B">
              <w:rPr>
                <w:b/>
                <w:kern w:val="32"/>
                <w:sz w:val="18"/>
              </w:rPr>
              <w:t>Strongly-Typed Message XSD</w:t>
            </w:r>
          </w:p>
        </w:tc>
        <w:tc>
          <w:tcPr>
            <w:tcW w:w="2610" w:type="dxa"/>
          </w:tcPr>
          <w:p w:rsidR="00BF433D" w:rsidRPr="003D519B" w:rsidRDefault="00BF433D" w:rsidP="00BF42E1">
            <w:pPr>
              <w:rPr>
                <w:kern w:val="32"/>
                <w:sz w:val="18"/>
              </w:rPr>
            </w:pPr>
            <w:r w:rsidRPr="003D519B">
              <w:rPr>
                <w:kern w:val="32"/>
                <w:sz w:val="18"/>
              </w:rPr>
              <w:t>WorkRequestsMessage.xsd</w:t>
            </w:r>
          </w:p>
        </w:tc>
        <w:tc>
          <w:tcPr>
            <w:tcW w:w="4230" w:type="dxa"/>
          </w:tcPr>
          <w:p w:rsidR="00BF433D" w:rsidRPr="003D519B" w:rsidRDefault="00C25A94" w:rsidP="00C25A94">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BF433D" w:rsidRPr="003D519B" w:rsidTr="003D519B">
        <w:tc>
          <w:tcPr>
            <w:tcW w:w="2718" w:type="dxa"/>
          </w:tcPr>
          <w:p w:rsidR="00BF433D" w:rsidRPr="003D519B" w:rsidRDefault="00BF433D" w:rsidP="00BF42E1">
            <w:pPr>
              <w:rPr>
                <w:b/>
                <w:kern w:val="32"/>
                <w:sz w:val="18"/>
              </w:rPr>
            </w:pPr>
            <w:r w:rsidRPr="003D519B">
              <w:rPr>
                <w:b/>
                <w:kern w:val="32"/>
                <w:sz w:val="18"/>
              </w:rPr>
              <w:t>Message Stereotype</w:t>
            </w:r>
          </w:p>
        </w:tc>
        <w:tc>
          <w:tcPr>
            <w:tcW w:w="2610" w:type="dxa"/>
          </w:tcPr>
          <w:p w:rsidR="00BF433D" w:rsidRPr="003D519B" w:rsidRDefault="00126F37" w:rsidP="00BF42E1">
            <w:pPr>
              <w:rPr>
                <w:kern w:val="32"/>
                <w:sz w:val="18"/>
              </w:rPr>
            </w:pPr>
            <w:r>
              <w:rPr>
                <w:kern w:val="32"/>
                <w:sz w:val="18"/>
              </w:rPr>
              <w:t>CreateWorkRequests</w:t>
            </w:r>
          </w:p>
        </w:tc>
        <w:tc>
          <w:tcPr>
            <w:tcW w:w="4230" w:type="dxa"/>
          </w:tcPr>
          <w:p w:rsidR="00BF433D" w:rsidRPr="003D519B" w:rsidRDefault="003D519B" w:rsidP="00BF42E1">
            <w:pPr>
              <w:rPr>
                <w:kern w:val="32"/>
                <w:sz w:val="14"/>
              </w:rPr>
            </w:pPr>
            <w:r w:rsidRPr="003D519B">
              <w:rPr>
                <w:kern w:val="32"/>
                <w:sz w:val="14"/>
              </w:rPr>
              <w:t>n/a</w:t>
            </w:r>
          </w:p>
        </w:tc>
      </w:tr>
    </w:tbl>
    <w:p w:rsidR="00D859DC" w:rsidRDefault="00D859DC" w:rsidP="001061F5">
      <w:pPr>
        <w:rPr>
          <w:kern w:val="32"/>
        </w:rPr>
      </w:pP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8080"/>
          <w:sz w:val="16"/>
          <w:szCs w:val="16"/>
          <w:highlight w:val="white"/>
        </w:rPr>
        <w:t>&lt;?xml version="1.0" encoding="UTF-8"?&gt;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FF"/>
          <w:sz w:val="16"/>
          <w:szCs w:val="16"/>
          <w:highlight w:val="white"/>
        </w:rPr>
        <w:t>&lt;!--</w:t>
      </w:r>
      <w:r w:rsidRPr="005A06AD">
        <w:rPr>
          <w:rFonts w:ascii="Arial" w:hAnsi="Arial" w:cs="Arial"/>
          <w:color w:val="808080"/>
          <w:sz w:val="16"/>
          <w:szCs w:val="16"/>
          <w:highlight w:val="white"/>
        </w:rPr>
        <w:t>Sample XML file generated by XMLSpy v2015 rel. 4 sp1 (x64) (http://www.altova.com)</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tns:CreateMaintenanceOrders</w:t>
      </w:r>
      <w:r w:rsidRPr="005A06AD">
        <w:rPr>
          <w:rFonts w:ascii="Arial" w:hAnsi="Arial" w:cs="Arial"/>
          <w:color w:val="FF0000"/>
          <w:sz w:val="16"/>
          <w:szCs w:val="16"/>
          <w:highlight w:val="white"/>
        </w:rPr>
        <w:t xml:space="preserve"> xmlns</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http://iec.ch/TC57/2015/MaintenanceOrders#</w:t>
      </w:r>
      <w:r w:rsidRPr="005A06AD">
        <w:rPr>
          <w:rFonts w:ascii="Arial" w:hAnsi="Arial" w:cs="Arial"/>
          <w:color w:val="0000FF"/>
          <w:sz w:val="16"/>
          <w:szCs w:val="16"/>
          <w:highlight w:val="white"/>
        </w:rPr>
        <w:t>"</w:t>
      </w:r>
      <w:r w:rsidRPr="005A06AD">
        <w:rPr>
          <w:rFonts w:ascii="Arial" w:hAnsi="Arial" w:cs="Arial"/>
          <w:color w:val="FF0000"/>
          <w:sz w:val="16"/>
          <w:szCs w:val="16"/>
          <w:highlight w:val="white"/>
        </w:rPr>
        <w:t xml:space="preserve"> xmlns:msg</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http://iec.ch/TC57/2011/schema/message</w:t>
      </w:r>
      <w:r w:rsidRPr="005A06AD">
        <w:rPr>
          <w:rFonts w:ascii="Arial" w:hAnsi="Arial" w:cs="Arial"/>
          <w:color w:val="0000FF"/>
          <w:sz w:val="16"/>
          <w:szCs w:val="16"/>
          <w:highlight w:val="white"/>
        </w:rPr>
        <w:t>"</w:t>
      </w:r>
      <w:r w:rsidRPr="005A06AD">
        <w:rPr>
          <w:rFonts w:ascii="Arial" w:hAnsi="Arial" w:cs="Arial"/>
          <w:color w:val="FF0000"/>
          <w:sz w:val="16"/>
          <w:szCs w:val="16"/>
          <w:highlight w:val="white"/>
        </w:rPr>
        <w:t xml:space="preserve"> xmlns:xsi</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http://www.w3.org/2001/XMLSchema-instance</w:t>
      </w:r>
      <w:r w:rsidRPr="005A06AD">
        <w:rPr>
          <w:rFonts w:ascii="Arial" w:hAnsi="Arial" w:cs="Arial"/>
          <w:color w:val="0000FF"/>
          <w:sz w:val="16"/>
          <w:szCs w:val="16"/>
          <w:highlight w:val="white"/>
        </w:rPr>
        <w:t>"</w:t>
      </w:r>
      <w:r w:rsidRPr="005A06AD">
        <w:rPr>
          <w:rFonts w:ascii="Arial" w:hAnsi="Arial" w:cs="Arial"/>
          <w:color w:val="FF0000"/>
          <w:sz w:val="16"/>
          <w:szCs w:val="16"/>
          <w:highlight w:val="white"/>
        </w:rPr>
        <w:t xml:space="preserve"> xmlns:n1</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http://www.altova.com/samplexml/other-namespace</w:t>
      </w:r>
      <w:r w:rsidRPr="005A06AD">
        <w:rPr>
          <w:rFonts w:ascii="Arial" w:hAnsi="Arial" w:cs="Arial"/>
          <w:color w:val="0000FF"/>
          <w:sz w:val="16"/>
          <w:szCs w:val="16"/>
          <w:highlight w:val="white"/>
        </w:rPr>
        <w:t>"</w:t>
      </w:r>
      <w:r w:rsidRPr="005A06AD">
        <w:rPr>
          <w:rFonts w:ascii="Arial" w:hAnsi="Arial" w:cs="Arial"/>
          <w:color w:val="FF0000"/>
          <w:sz w:val="16"/>
          <w:szCs w:val="16"/>
          <w:highlight w:val="white"/>
        </w:rPr>
        <w:t xml:space="preserve"> xmlns:tns</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http://iec.ch/TC57/2015/MaintenanceOrdersMessage</w:t>
      </w:r>
      <w:r w:rsidRPr="005A06AD">
        <w:rPr>
          <w:rFonts w:ascii="Arial" w:hAnsi="Arial" w:cs="Arial"/>
          <w:color w:val="0000FF"/>
          <w:sz w:val="16"/>
          <w:szCs w:val="16"/>
          <w:highlight w:val="white"/>
        </w:rPr>
        <w:t>"</w:t>
      </w:r>
      <w:r w:rsidRPr="005A06AD">
        <w:rPr>
          <w:rFonts w:ascii="Arial" w:hAnsi="Arial" w:cs="Arial"/>
          <w:color w:val="FF0000"/>
          <w:sz w:val="16"/>
          <w:szCs w:val="16"/>
          <w:highlight w:val="white"/>
        </w:rPr>
        <w:t xml:space="preserve"> xsi:schemaLocation</w:t>
      </w:r>
      <w:r w:rsidRPr="005A06AD">
        <w:rPr>
          <w:rFonts w:ascii="Arial" w:hAnsi="Arial" w:cs="Arial"/>
          <w:color w:val="0000FF"/>
          <w:sz w:val="16"/>
          <w:szCs w:val="16"/>
          <w:highlight w:val="white"/>
        </w:rPr>
        <w:t>="</w:t>
      </w:r>
      <w:r w:rsidRPr="005A06AD">
        <w:rPr>
          <w:rFonts w:ascii="Arial" w:hAnsi="Arial" w:cs="Arial"/>
          <w:color w:val="000000"/>
          <w:sz w:val="16"/>
          <w:szCs w:val="16"/>
          <w:highlight w:val="white"/>
        </w:rPr>
        <w:t>http://iec.ch/TC57/2015/MaintenanceOrdersMessage MaintenanceOrdersMessage.xsd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tns:Header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msg:Verb</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create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msg:Verb</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msg:Noun</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MaintenanceOrders</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msg:Noun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msg:Timestamp</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2015-07-27T14:35:04-06:00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msg:Timestamp</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msg:MessageID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b98a0172-6658-4aed-b13b-e4ac9d33b985</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msg:MessageID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msg:CorrelationID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8583c8d6-a9fb-4708-88ab-341186f04437</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msg:CorrelationID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lastRenderedPageBreak/>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tns:Header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tns:Payload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MaintenanceOrders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MaintenanceOrder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8687d5d9-d972-4aec-990e-ea3c01175e42</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MO-21897</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Maintenance Order Number</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Utility XYZ</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Organisation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09aff76b-20c0-4ea0-b259-1990f0172dc3</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MNT04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Utility Department</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Utility XYZ</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phone1</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areaCode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888</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areaCode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cityCode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555</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cityCode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extension</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extension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localNumber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5655</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localNumber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phone1</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446 Main St, Palo, IA 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Main Office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Main</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446</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St</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true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USA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Palo</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IA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Organisation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2404b40d-a8d6-4eed-9f52-74b7a464eb28</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kind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service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kind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lastModifiedDateTime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2015-07-27T14:35:03-06:00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lastModifiedDateTime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requestDateTime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2015-07-27T14:35:03-06:00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requestDateTime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statusKind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scheduled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statusKind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ActivityRecords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createdDateTime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2015-07-27T14:35:03-06:00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createdDateTime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Maintenance Order Created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ActivityRecords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priority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rank</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3</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rank</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Normal</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priority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TimeSchedules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kind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request</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kind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scheduleInterval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end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2015-07-29T17:00:00-06:00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end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start</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2015-07-29T08:00:00-06:00</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start</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scheduleInterval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TimeSchedules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lastRenderedPageBreak/>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db63f900-b36f-40f1-9614-105ae5a48fef</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Hazards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High Voltage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Hazards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14455 Blairsferry Rd, Palo, IA 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Blairsferry</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14445</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Rd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false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USA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Palo</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IA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WorkTasks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5e61408b-fa2a-4692-8cdc-623e6bc65d53</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instruction</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Exchange cover on equipment panel</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instruction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statusKind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scheduled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statusKind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subject</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Replace cover</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subject</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taskKind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exchange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taskKind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Assets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ddc0e9cd-29db-4ea8-b0de-002a73028a0c</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critical</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false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critical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790fd69b-c9b8-4fcd-a19b-0a357587e8ad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mRID</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direction</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direction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Hazards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High Voltage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Hazards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InternalLocation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Shed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BuildingNumber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Floor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Floor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RoomNumber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RoomNumber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InternalLocation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14455 Blairsferry Rd, Palo, IA 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addressGeneral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Blairsferry</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14445</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number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Rd</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false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withinTownLimits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streetDetail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52324</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code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USA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country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Palo</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IA</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stateOrProvince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townDetail</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mainAddress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Location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Assets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Crews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CrewMembers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Person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firstName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Eric</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firstName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lastName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Norton</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lastName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Person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CrewMembers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Norton, Eric</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Crews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lastRenderedPageBreak/>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MaterialItems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XC-4459848-CH</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description</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Panel Cover</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description</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Part Number</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Utility XYZ</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NameTypeAuthority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NameType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Names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quantity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multiplier</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none</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multiplier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unit</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count</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unit</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value</w:t>
      </w:r>
      <w:r w:rsidRPr="005A06AD">
        <w:rPr>
          <w:rFonts w:ascii="Arial" w:hAnsi="Arial" w:cs="Arial"/>
          <w:color w:val="0000FF"/>
          <w:sz w:val="16"/>
          <w:szCs w:val="16"/>
          <w:highlight w:val="white"/>
        </w:rPr>
        <w:t>&gt;</w:t>
      </w:r>
      <w:r w:rsidRPr="005A06AD">
        <w:rPr>
          <w:rFonts w:ascii="Arial" w:hAnsi="Arial" w:cs="Arial"/>
          <w:color w:val="000000"/>
          <w:sz w:val="16"/>
          <w:szCs w:val="16"/>
          <w:highlight w:val="white"/>
        </w:rPr>
        <w:t>1</w:t>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value</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quantity</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MaterialItems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WorkTasks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Work</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MaintenanceOrder</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MaintenanceOrders</w:t>
      </w:r>
      <w:r w:rsidRPr="005A06AD">
        <w:rPr>
          <w:rFonts w:ascii="Arial" w:hAnsi="Arial" w:cs="Arial"/>
          <w:color w:val="0000FF"/>
          <w:sz w:val="16"/>
          <w:szCs w:val="16"/>
          <w:highlight w:val="white"/>
        </w:rPr>
        <w:t>&gt;</w:t>
      </w:r>
    </w:p>
    <w:p w:rsidR="005A06AD" w:rsidRPr="005A06AD" w:rsidRDefault="005A06AD" w:rsidP="005A06AD">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A06AD">
        <w:rPr>
          <w:rFonts w:ascii="Arial" w:hAnsi="Arial" w:cs="Arial"/>
          <w:color w:val="000000"/>
          <w:sz w:val="16"/>
          <w:szCs w:val="16"/>
          <w:highlight w:val="white"/>
        </w:rPr>
        <w:tab/>
      </w: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tns:Payload</w:t>
      </w:r>
      <w:r w:rsidRPr="005A06AD">
        <w:rPr>
          <w:rFonts w:ascii="Arial" w:hAnsi="Arial" w:cs="Arial"/>
          <w:color w:val="0000FF"/>
          <w:sz w:val="16"/>
          <w:szCs w:val="16"/>
          <w:highlight w:val="white"/>
        </w:rPr>
        <w:t>&gt;</w:t>
      </w:r>
    </w:p>
    <w:p w:rsidR="003D519B" w:rsidRDefault="005A06AD" w:rsidP="005A06AD">
      <w:pPr>
        <w:pBdr>
          <w:top w:val="single" w:sz="4" w:space="1" w:color="auto"/>
          <w:left w:val="single" w:sz="4" w:space="1" w:color="auto"/>
          <w:bottom w:val="single" w:sz="4" w:space="1" w:color="auto"/>
          <w:right w:val="single" w:sz="4" w:space="1" w:color="auto"/>
        </w:pBdr>
        <w:rPr>
          <w:i/>
        </w:rPr>
      </w:pPr>
      <w:r w:rsidRPr="005A06AD">
        <w:rPr>
          <w:rFonts w:ascii="Arial" w:hAnsi="Arial" w:cs="Arial"/>
          <w:color w:val="0000FF"/>
          <w:sz w:val="16"/>
          <w:szCs w:val="16"/>
          <w:highlight w:val="white"/>
        </w:rPr>
        <w:t>&lt;/</w:t>
      </w:r>
      <w:r w:rsidRPr="005A06AD">
        <w:rPr>
          <w:rFonts w:ascii="Arial" w:hAnsi="Arial" w:cs="Arial"/>
          <w:color w:val="800000"/>
          <w:sz w:val="16"/>
          <w:szCs w:val="16"/>
          <w:highlight w:val="white"/>
        </w:rPr>
        <w:t>tns:CreateMaintenanceOrders</w:t>
      </w:r>
      <w:r w:rsidRPr="005A06AD">
        <w:rPr>
          <w:rFonts w:ascii="Arial" w:hAnsi="Arial" w:cs="Arial"/>
          <w:color w:val="0000FF"/>
          <w:sz w:val="16"/>
          <w:szCs w:val="16"/>
          <w:highlight w:val="white"/>
        </w:rPr>
        <w:t>&gt;</w:t>
      </w:r>
      <w:r w:rsidR="003D519B">
        <w:rPr>
          <w:i/>
        </w:rPr>
        <w:br w:type="page"/>
      </w:r>
    </w:p>
    <w:p w:rsidR="003D519B" w:rsidRPr="00785F81" w:rsidRDefault="003D519B" w:rsidP="003D519B">
      <w:pPr>
        <w:rPr>
          <w:i/>
        </w:rPr>
      </w:pPr>
      <w:r>
        <w:rPr>
          <w:i/>
        </w:rPr>
        <w:lastRenderedPageBreak/>
        <w:t>Step 2 - Response Message</w:t>
      </w:r>
    </w:p>
    <w:p w:rsidR="003D519B" w:rsidRDefault="003D519B" w:rsidP="009B58D2">
      <w:pPr>
        <w:jc w:val="center"/>
        <w:rPr>
          <w:b/>
          <w:kern w:val="32"/>
          <w:sz w:val="20"/>
        </w:rPr>
      </w:pPr>
    </w:p>
    <w:p w:rsidR="009B58D2" w:rsidRPr="00BF433D" w:rsidRDefault="009B58D2" w:rsidP="009B58D2">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3D519B" w:rsidRPr="003D519B" w:rsidTr="00BF42E1">
        <w:tc>
          <w:tcPr>
            <w:tcW w:w="2718" w:type="dxa"/>
            <w:shd w:val="clear" w:color="auto" w:fill="A6A6A6" w:themeFill="background1" w:themeFillShade="A6"/>
          </w:tcPr>
          <w:p w:rsidR="003D519B" w:rsidRPr="003D519B" w:rsidRDefault="003D519B" w:rsidP="00BF42E1">
            <w:pPr>
              <w:jc w:val="center"/>
              <w:rPr>
                <w:b/>
                <w:kern w:val="32"/>
                <w:sz w:val="20"/>
              </w:rPr>
            </w:pPr>
            <w:r w:rsidRPr="003D519B">
              <w:rPr>
                <w:b/>
                <w:kern w:val="32"/>
                <w:sz w:val="20"/>
              </w:rPr>
              <w:t>Artifact</w:t>
            </w:r>
          </w:p>
        </w:tc>
        <w:tc>
          <w:tcPr>
            <w:tcW w:w="2610" w:type="dxa"/>
            <w:shd w:val="clear" w:color="auto" w:fill="A6A6A6" w:themeFill="background1" w:themeFillShade="A6"/>
          </w:tcPr>
          <w:p w:rsidR="003D519B" w:rsidRPr="003D519B" w:rsidRDefault="003D519B" w:rsidP="00BF42E1">
            <w:pPr>
              <w:jc w:val="center"/>
              <w:rPr>
                <w:b/>
                <w:kern w:val="32"/>
                <w:sz w:val="20"/>
              </w:rPr>
            </w:pPr>
            <w:r w:rsidRPr="003D519B">
              <w:rPr>
                <w:b/>
                <w:kern w:val="32"/>
                <w:sz w:val="20"/>
              </w:rPr>
              <w:t>Name</w:t>
            </w:r>
          </w:p>
        </w:tc>
        <w:tc>
          <w:tcPr>
            <w:tcW w:w="4230" w:type="dxa"/>
            <w:shd w:val="clear" w:color="auto" w:fill="A6A6A6" w:themeFill="background1" w:themeFillShade="A6"/>
          </w:tcPr>
          <w:p w:rsidR="003D519B" w:rsidRPr="003D519B" w:rsidRDefault="003D519B" w:rsidP="00BF42E1">
            <w:pPr>
              <w:jc w:val="center"/>
              <w:rPr>
                <w:b/>
                <w:kern w:val="32"/>
                <w:sz w:val="20"/>
              </w:rPr>
            </w:pPr>
            <w:r w:rsidRPr="003D519B">
              <w:rPr>
                <w:b/>
                <w:kern w:val="32"/>
                <w:sz w:val="20"/>
              </w:rPr>
              <w:t>Location in Supplemental Resource File</w:t>
            </w:r>
          </w:p>
        </w:tc>
      </w:tr>
      <w:tr w:rsidR="003D519B" w:rsidRPr="003D519B" w:rsidTr="00BF42E1">
        <w:tc>
          <w:tcPr>
            <w:tcW w:w="2718" w:type="dxa"/>
          </w:tcPr>
          <w:p w:rsidR="003D519B" w:rsidRPr="003D519B" w:rsidRDefault="003D519B" w:rsidP="00BF42E1">
            <w:pPr>
              <w:rPr>
                <w:b/>
                <w:kern w:val="32"/>
                <w:sz w:val="18"/>
              </w:rPr>
            </w:pPr>
            <w:r w:rsidRPr="003D519B">
              <w:rPr>
                <w:b/>
                <w:kern w:val="32"/>
                <w:sz w:val="18"/>
              </w:rPr>
              <w:t>WSDL</w:t>
            </w:r>
          </w:p>
        </w:tc>
        <w:tc>
          <w:tcPr>
            <w:tcW w:w="2610" w:type="dxa"/>
          </w:tcPr>
          <w:p w:rsidR="003D519B" w:rsidRPr="003D519B" w:rsidRDefault="003D519B" w:rsidP="00BF42E1">
            <w:pPr>
              <w:rPr>
                <w:kern w:val="32"/>
                <w:sz w:val="18"/>
              </w:rPr>
            </w:pPr>
            <w:r w:rsidRPr="003D519B">
              <w:rPr>
                <w:kern w:val="32"/>
                <w:sz w:val="18"/>
              </w:rPr>
              <w:t>ExecuteWorkRequests.wsdl</w:t>
            </w:r>
          </w:p>
        </w:tc>
        <w:tc>
          <w:tcPr>
            <w:tcW w:w="4230" w:type="dxa"/>
          </w:tcPr>
          <w:p w:rsidR="003D519B" w:rsidRPr="003D519B" w:rsidRDefault="00EE7048" w:rsidP="00BF42E1">
            <w:pPr>
              <w:rPr>
                <w:kern w:val="32"/>
                <w:sz w:val="14"/>
                <w:szCs w:val="14"/>
              </w:rPr>
            </w:pPr>
            <w:r>
              <w:rPr>
                <w:kern w:val="32"/>
                <w:sz w:val="14"/>
                <w:szCs w:val="14"/>
              </w:rPr>
              <w:t>03-Part 6 Strongly-typed Messages and WSDLs generated by EPRI\Messages and WSDLs</w:t>
            </w:r>
            <w:r w:rsidR="003D519B" w:rsidRPr="003D519B">
              <w:rPr>
                <w:kern w:val="32"/>
                <w:sz w:val="14"/>
                <w:szCs w:val="14"/>
              </w:rPr>
              <w:t xml:space="preserve"> for 'create'}</w:t>
            </w:r>
          </w:p>
        </w:tc>
      </w:tr>
      <w:tr w:rsidR="003D519B" w:rsidRPr="003D519B" w:rsidTr="00BF42E1">
        <w:tc>
          <w:tcPr>
            <w:tcW w:w="2718" w:type="dxa"/>
          </w:tcPr>
          <w:p w:rsidR="003D519B" w:rsidRPr="003D519B" w:rsidRDefault="003D519B" w:rsidP="00BF42E1">
            <w:pPr>
              <w:rPr>
                <w:b/>
                <w:kern w:val="32"/>
                <w:sz w:val="18"/>
              </w:rPr>
            </w:pPr>
            <w:r w:rsidRPr="003D519B">
              <w:rPr>
                <w:b/>
                <w:kern w:val="32"/>
                <w:sz w:val="18"/>
              </w:rPr>
              <w:t>Part 6 XSD</w:t>
            </w:r>
          </w:p>
        </w:tc>
        <w:tc>
          <w:tcPr>
            <w:tcW w:w="2610" w:type="dxa"/>
          </w:tcPr>
          <w:p w:rsidR="003D519B" w:rsidRPr="003D519B" w:rsidRDefault="00C25A94" w:rsidP="00BF42E1">
            <w:pPr>
              <w:rPr>
                <w:kern w:val="32"/>
                <w:sz w:val="18"/>
              </w:rPr>
            </w:pPr>
            <w:r>
              <w:rPr>
                <w:kern w:val="32"/>
                <w:sz w:val="18"/>
              </w:rPr>
              <w:t>WorkRequests.xsd</w:t>
            </w:r>
          </w:p>
        </w:tc>
        <w:tc>
          <w:tcPr>
            <w:tcW w:w="4230" w:type="dxa"/>
          </w:tcPr>
          <w:p w:rsidR="003D519B" w:rsidRPr="003D519B" w:rsidRDefault="00C25A94" w:rsidP="00BF42E1">
            <w:pPr>
              <w:rPr>
                <w:kern w:val="32"/>
                <w:sz w:val="14"/>
                <w:szCs w:val="14"/>
              </w:rPr>
            </w:pPr>
            <w:r w:rsidRPr="003D519B">
              <w:rPr>
                <w:kern w:val="32"/>
                <w:sz w:val="14"/>
              </w:rPr>
              <w:t>{02-Part 6 XSDs modified by EPRI\'create' Profiles\Constrained by EPRI}</w:t>
            </w:r>
          </w:p>
        </w:tc>
      </w:tr>
      <w:tr w:rsidR="003D519B" w:rsidRPr="003D519B" w:rsidTr="00BF42E1">
        <w:tc>
          <w:tcPr>
            <w:tcW w:w="2718" w:type="dxa"/>
          </w:tcPr>
          <w:p w:rsidR="003D519B" w:rsidRPr="003D519B" w:rsidRDefault="003D519B" w:rsidP="00BF42E1">
            <w:pPr>
              <w:rPr>
                <w:b/>
                <w:kern w:val="32"/>
                <w:sz w:val="18"/>
              </w:rPr>
            </w:pPr>
            <w:r w:rsidRPr="003D519B">
              <w:rPr>
                <w:b/>
                <w:kern w:val="32"/>
                <w:sz w:val="18"/>
              </w:rPr>
              <w:t>Strongly-Typed Message XSD</w:t>
            </w:r>
          </w:p>
        </w:tc>
        <w:tc>
          <w:tcPr>
            <w:tcW w:w="2610" w:type="dxa"/>
          </w:tcPr>
          <w:p w:rsidR="003D519B" w:rsidRPr="003D519B" w:rsidRDefault="003D519B" w:rsidP="00BF42E1">
            <w:pPr>
              <w:rPr>
                <w:kern w:val="32"/>
                <w:sz w:val="18"/>
              </w:rPr>
            </w:pPr>
            <w:r w:rsidRPr="003D519B">
              <w:rPr>
                <w:kern w:val="32"/>
                <w:sz w:val="18"/>
              </w:rPr>
              <w:t>WorkRequestsMessage.xsd</w:t>
            </w:r>
          </w:p>
        </w:tc>
        <w:tc>
          <w:tcPr>
            <w:tcW w:w="4230" w:type="dxa"/>
          </w:tcPr>
          <w:p w:rsidR="003D519B" w:rsidRPr="003D519B" w:rsidRDefault="00C25A94" w:rsidP="00BF42E1">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3D519B" w:rsidRPr="003D519B" w:rsidTr="00BF42E1">
        <w:tc>
          <w:tcPr>
            <w:tcW w:w="2718" w:type="dxa"/>
          </w:tcPr>
          <w:p w:rsidR="003D519B" w:rsidRPr="003D519B" w:rsidRDefault="003D519B" w:rsidP="00BF42E1">
            <w:pPr>
              <w:rPr>
                <w:b/>
                <w:kern w:val="32"/>
                <w:sz w:val="18"/>
              </w:rPr>
            </w:pPr>
            <w:r w:rsidRPr="003D519B">
              <w:rPr>
                <w:b/>
                <w:kern w:val="32"/>
                <w:sz w:val="18"/>
              </w:rPr>
              <w:t>Message Stereotype</w:t>
            </w:r>
          </w:p>
        </w:tc>
        <w:tc>
          <w:tcPr>
            <w:tcW w:w="2610" w:type="dxa"/>
          </w:tcPr>
          <w:p w:rsidR="003D519B" w:rsidRPr="003D519B" w:rsidRDefault="00126F37" w:rsidP="00126F37">
            <w:pPr>
              <w:rPr>
                <w:kern w:val="32"/>
                <w:sz w:val="18"/>
              </w:rPr>
            </w:pPr>
            <w:r>
              <w:rPr>
                <w:kern w:val="32"/>
                <w:sz w:val="18"/>
              </w:rPr>
              <w:t>WorkRequests</w:t>
            </w:r>
            <w:r w:rsidR="003D519B" w:rsidRPr="003D519B">
              <w:rPr>
                <w:kern w:val="32"/>
                <w:sz w:val="18"/>
              </w:rPr>
              <w:t>ResponseMessage</w:t>
            </w:r>
          </w:p>
        </w:tc>
        <w:tc>
          <w:tcPr>
            <w:tcW w:w="4230" w:type="dxa"/>
          </w:tcPr>
          <w:p w:rsidR="003D519B" w:rsidRPr="003D519B" w:rsidRDefault="003D519B" w:rsidP="00BF42E1">
            <w:pPr>
              <w:rPr>
                <w:kern w:val="32"/>
                <w:sz w:val="14"/>
                <w:szCs w:val="14"/>
              </w:rPr>
            </w:pPr>
            <w:r w:rsidRPr="003D519B">
              <w:rPr>
                <w:kern w:val="32"/>
                <w:sz w:val="14"/>
                <w:szCs w:val="14"/>
              </w:rPr>
              <w:t>n/a</w:t>
            </w:r>
          </w:p>
        </w:tc>
      </w:tr>
    </w:tbl>
    <w:p w:rsidR="009B58D2" w:rsidRDefault="009B58D2" w:rsidP="009B58D2">
      <w:pPr>
        <w:rPr>
          <w:kern w:val="32"/>
        </w:rPr>
      </w:pP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8080"/>
          <w:sz w:val="16"/>
          <w:szCs w:val="16"/>
          <w:highlight w:val="white"/>
        </w:rPr>
        <w:t>&lt;?xml version="1.0" encoding="UTF-8"?&gt;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8080"/>
          <w:sz w:val="16"/>
          <w:szCs w:val="16"/>
          <w:highlight w:val="white"/>
        </w:rPr>
        <w:t>Sample XML file generated by XMLSpy v2015 rel. 4 (x64) (http://www.altova.com)</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FF0000"/>
          <w:sz w:val="16"/>
          <w:szCs w:val="16"/>
          <w:highlight w:val="white"/>
        </w:rPr>
        <w:t xml:space="preserve"> xmlns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xmlns:xml</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http://www.w3.org/XML/1998/namespace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xmlns:msg</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http://iec.ch/TC57/2011/schema/message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xmlns:xsi</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http://www.w3.org/2001/XMLSchema-instance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xmlns:tns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xmlns:n1</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http://www.altova.com/samplexml/other-namespace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xsi:schemaLocation</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 WorkRequestsMessage.xsd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reply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WorkRequests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2015-06-25T20:21:01-06:00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12389616-c4a4-4fe2-857e-64652e68be8d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90b6799e-b39a-468f-b2cb-9ee42d706b4d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OK</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C7295C" w:rsidRPr="00A23629" w:rsidRDefault="00A23629" w:rsidP="00A23629">
      <w:pPr>
        <w:pBdr>
          <w:top w:val="single" w:sz="4" w:space="1" w:color="auto"/>
          <w:left w:val="single" w:sz="4" w:space="4" w:color="auto"/>
          <w:bottom w:val="single" w:sz="4" w:space="1" w:color="auto"/>
          <w:right w:val="single" w:sz="4" w:space="4" w:color="auto"/>
        </w:pBdr>
        <w:rPr>
          <w:kern w:val="32"/>
          <w:sz w:val="16"/>
          <w:szCs w:val="16"/>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0000FF"/>
          <w:sz w:val="16"/>
          <w:szCs w:val="16"/>
          <w:highlight w:val="white"/>
        </w:rPr>
        <w:t>&gt;</w:t>
      </w:r>
    </w:p>
    <w:p w:rsidR="00132F4D" w:rsidRDefault="00132F4D" w:rsidP="00667B64">
      <w:pPr>
        <w:rPr>
          <w:b/>
          <w:kern w:val="32"/>
          <w:u w:val="single"/>
        </w:rPr>
      </w:pPr>
    </w:p>
    <w:p w:rsidR="00132F4D" w:rsidRDefault="00132F4D" w:rsidP="00667B64">
      <w:pPr>
        <w:rPr>
          <w:b/>
          <w:kern w:val="32"/>
          <w:u w:val="single"/>
        </w:rPr>
      </w:pPr>
    </w:p>
    <w:p w:rsidR="001061F5" w:rsidRDefault="00667B64" w:rsidP="00667B64">
      <w:pPr>
        <w:rPr>
          <w:b/>
          <w:kern w:val="32"/>
          <w:u w:val="single"/>
        </w:rPr>
      </w:pPr>
      <w:r w:rsidRPr="00667B64">
        <w:rPr>
          <w:b/>
          <w:kern w:val="32"/>
          <w:u w:val="single"/>
        </w:rPr>
        <w:t>Test Results</w:t>
      </w:r>
    </w:p>
    <w:p w:rsidR="00B727E2" w:rsidRDefault="00B727E2" w:rsidP="00667B64">
      <w:pPr>
        <w:rPr>
          <w:b/>
          <w:kern w:val="32"/>
          <w:u w:val="single"/>
        </w:rPr>
      </w:pPr>
    </w:p>
    <w:p w:rsidR="00B727E2" w:rsidRDefault="00B727E2" w:rsidP="00B727E2">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B727E2" w:rsidRDefault="00B727E2" w:rsidP="00B727E2">
      <w:pPr>
        <w:ind w:left="432"/>
        <w:rPr>
          <w:kern w:val="32"/>
        </w:rPr>
      </w:pPr>
    </w:p>
    <w:p w:rsidR="00B727E2" w:rsidRDefault="00B727E2" w:rsidP="00B727E2">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B727E2" w:rsidRDefault="00B727E2" w:rsidP="00B727E2">
      <w:pPr>
        <w:ind w:left="144"/>
        <w:rPr>
          <w:kern w:val="32"/>
        </w:rPr>
      </w:pPr>
    </w:p>
    <w:p w:rsidR="00B727E2" w:rsidRDefault="00B727E2" w:rsidP="005E6E7D">
      <w:pPr>
        <w:rPr>
          <w:kern w:val="32"/>
        </w:rPr>
      </w:pPr>
    </w:p>
    <w:tbl>
      <w:tblPr>
        <w:tblStyle w:val="TableGrid"/>
        <w:tblW w:w="0" w:type="auto"/>
        <w:tblLayout w:type="fixed"/>
        <w:tblLook w:val="04A0"/>
      </w:tblPr>
      <w:tblGrid>
        <w:gridCol w:w="670"/>
        <w:gridCol w:w="1778"/>
        <w:gridCol w:w="2430"/>
        <w:gridCol w:w="1170"/>
        <w:gridCol w:w="2250"/>
        <w:gridCol w:w="1278"/>
      </w:tblGrid>
      <w:tr w:rsidR="00C7295C" w:rsidRPr="00C7295C" w:rsidTr="00C7295C">
        <w:tc>
          <w:tcPr>
            <w:tcW w:w="670" w:type="dxa"/>
            <w:shd w:val="clear" w:color="auto" w:fill="A6A6A6" w:themeFill="background1" w:themeFillShade="A6"/>
          </w:tcPr>
          <w:p w:rsidR="002A5E02" w:rsidRPr="00C7295C" w:rsidRDefault="002A5E02" w:rsidP="00437A81">
            <w:pPr>
              <w:jc w:val="center"/>
              <w:rPr>
                <w:b/>
              </w:rPr>
            </w:pPr>
            <w:r w:rsidRPr="00C7295C">
              <w:rPr>
                <w:b/>
              </w:rPr>
              <w:t>Step</w:t>
            </w:r>
          </w:p>
        </w:tc>
        <w:tc>
          <w:tcPr>
            <w:tcW w:w="1778" w:type="dxa"/>
            <w:shd w:val="clear" w:color="auto" w:fill="A6A6A6" w:themeFill="background1" w:themeFillShade="A6"/>
          </w:tcPr>
          <w:p w:rsidR="002A5E02" w:rsidRPr="00C7295C" w:rsidRDefault="002A5E02" w:rsidP="00437A81">
            <w:pPr>
              <w:rPr>
                <w:b/>
              </w:rPr>
            </w:pPr>
            <w:r w:rsidRPr="00C7295C">
              <w:rPr>
                <w:b/>
              </w:rPr>
              <w:t>Function</w:t>
            </w:r>
          </w:p>
        </w:tc>
        <w:tc>
          <w:tcPr>
            <w:tcW w:w="2430" w:type="dxa"/>
            <w:shd w:val="clear" w:color="auto" w:fill="A6A6A6" w:themeFill="background1" w:themeFillShade="A6"/>
          </w:tcPr>
          <w:p w:rsidR="002A5E02" w:rsidRPr="00C7295C" w:rsidRDefault="002A5E02" w:rsidP="00437A81">
            <w:pPr>
              <w:rPr>
                <w:b/>
              </w:rPr>
            </w:pPr>
            <w:r w:rsidRPr="00C7295C">
              <w:rPr>
                <w:b/>
              </w:rPr>
              <w:t>End Point</w:t>
            </w:r>
          </w:p>
        </w:tc>
        <w:tc>
          <w:tcPr>
            <w:tcW w:w="1170" w:type="dxa"/>
            <w:shd w:val="clear" w:color="auto" w:fill="A6A6A6" w:themeFill="background1" w:themeFillShade="A6"/>
          </w:tcPr>
          <w:p w:rsidR="002A5E02" w:rsidRPr="00C7295C" w:rsidRDefault="002A5E02" w:rsidP="00437A81">
            <w:pPr>
              <w:rPr>
                <w:b/>
              </w:rPr>
            </w:pPr>
            <w:r w:rsidRPr="00C7295C">
              <w:rPr>
                <w:b/>
              </w:rPr>
              <w:t>Verb</w:t>
            </w:r>
          </w:p>
        </w:tc>
        <w:tc>
          <w:tcPr>
            <w:tcW w:w="2250" w:type="dxa"/>
            <w:shd w:val="clear" w:color="auto" w:fill="A6A6A6" w:themeFill="background1" w:themeFillShade="A6"/>
          </w:tcPr>
          <w:p w:rsidR="002A5E02" w:rsidRPr="00C7295C" w:rsidRDefault="00C7295C" w:rsidP="00C7295C">
            <w:pPr>
              <w:rPr>
                <w:b/>
              </w:rPr>
            </w:pPr>
            <w:r>
              <w:rPr>
                <w:b/>
              </w:rPr>
              <w:t>Noun</w:t>
            </w:r>
          </w:p>
        </w:tc>
        <w:tc>
          <w:tcPr>
            <w:tcW w:w="1278" w:type="dxa"/>
            <w:shd w:val="clear" w:color="auto" w:fill="A6A6A6" w:themeFill="background1" w:themeFillShade="A6"/>
          </w:tcPr>
          <w:p w:rsidR="002A5E02" w:rsidRPr="00C7295C" w:rsidRDefault="002A5E02" w:rsidP="00437A81">
            <w:pPr>
              <w:rPr>
                <w:b/>
              </w:rPr>
            </w:pPr>
            <w:r w:rsidRPr="00C7295C">
              <w:rPr>
                <w:b/>
              </w:rPr>
              <w:t>Pass / Fail</w:t>
            </w:r>
          </w:p>
        </w:tc>
      </w:tr>
      <w:tr w:rsidR="00C7295C" w:rsidRPr="00C7295C" w:rsidTr="00C7295C">
        <w:tc>
          <w:tcPr>
            <w:tcW w:w="670" w:type="dxa"/>
          </w:tcPr>
          <w:p w:rsidR="002A5E02" w:rsidRPr="00C7295C" w:rsidRDefault="002A5E02" w:rsidP="00437A81">
            <w:pPr>
              <w:jc w:val="center"/>
            </w:pPr>
            <w:r w:rsidRPr="00C7295C">
              <w:t>1</w:t>
            </w:r>
          </w:p>
        </w:tc>
        <w:tc>
          <w:tcPr>
            <w:tcW w:w="1778" w:type="dxa"/>
          </w:tcPr>
          <w:p w:rsidR="002A5E02" w:rsidRPr="00C7295C" w:rsidRDefault="00C7295C" w:rsidP="00C7295C">
            <w:r>
              <w:t>Create Work Request</w:t>
            </w:r>
          </w:p>
        </w:tc>
        <w:tc>
          <w:tcPr>
            <w:tcW w:w="2430" w:type="dxa"/>
          </w:tcPr>
          <w:p w:rsidR="002A5E02" w:rsidRPr="00C7295C" w:rsidRDefault="002A5E02" w:rsidP="00C7295C">
            <w:r w:rsidRPr="00C7295C">
              <w:t>http://</w:t>
            </w:r>
            <w:r w:rsidR="00C7295C">
              <w:t>xx</w:t>
            </w:r>
            <w:r w:rsidRPr="00C7295C">
              <w:t>.</w:t>
            </w:r>
            <w:r w:rsidR="00C7295C">
              <w:t>xxx</w:t>
            </w:r>
            <w:r w:rsidRPr="00C7295C">
              <w:t>.</w:t>
            </w:r>
            <w:r w:rsidR="00C7295C">
              <w:t>xxx</w:t>
            </w:r>
            <w:r w:rsidRPr="00C7295C">
              <w:t>.</w:t>
            </w:r>
            <w:r w:rsidR="00C7295C">
              <w:t>xxx</w:t>
            </w:r>
            <w:r w:rsidRPr="00C7295C">
              <w:t>/</w:t>
            </w:r>
          </w:p>
        </w:tc>
        <w:tc>
          <w:tcPr>
            <w:tcW w:w="1170" w:type="dxa"/>
          </w:tcPr>
          <w:p w:rsidR="002A5E02" w:rsidRPr="00C7295C" w:rsidRDefault="001A3A69" w:rsidP="00437A81">
            <w:r>
              <w:t>create</w:t>
            </w:r>
          </w:p>
        </w:tc>
        <w:tc>
          <w:tcPr>
            <w:tcW w:w="2250" w:type="dxa"/>
          </w:tcPr>
          <w:p w:rsidR="002A5E02" w:rsidRPr="00C7295C" w:rsidRDefault="00C7295C" w:rsidP="00437A81">
            <w:r>
              <w:t>WorkRequest</w:t>
            </w:r>
            <w:r w:rsidR="00A14CDA">
              <w:t>s</w:t>
            </w:r>
          </w:p>
        </w:tc>
        <w:tc>
          <w:tcPr>
            <w:tcW w:w="1278" w:type="dxa"/>
          </w:tcPr>
          <w:p w:rsidR="002A5E02" w:rsidRPr="00C7295C" w:rsidRDefault="002A5E02" w:rsidP="00437A81"/>
        </w:tc>
      </w:tr>
      <w:tr w:rsidR="00C7295C" w:rsidRPr="00C7295C" w:rsidTr="00C7295C">
        <w:tc>
          <w:tcPr>
            <w:tcW w:w="670" w:type="dxa"/>
          </w:tcPr>
          <w:p w:rsidR="002A5E02" w:rsidRPr="00C7295C" w:rsidRDefault="002A5E02" w:rsidP="00437A81">
            <w:pPr>
              <w:jc w:val="center"/>
            </w:pPr>
            <w:r w:rsidRPr="00C7295C">
              <w:t>2</w:t>
            </w:r>
          </w:p>
        </w:tc>
        <w:tc>
          <w:tcPr>
            <w:tcW w:w="1778" w:type="dxa"/>
          </w:tcPr>
          <w:p w:rsidR="002A5E02" w:rsidRPr="00C7295C" w:rsidRDefault="00C7295C" w:rsidP="00437A81">
            <w:r>
              <w:t>Success Response</w:t>
            </w:r>
          </w:p>
        </w:tc>
        <w:tc>
          <w:tcPr>
            <w:tcW w:w="2430" w:type="dxa"/>
          </w:tcPr>
          <w:p w:rsidR="002A5E02" w:rsidRPr="00C7295C" w:rsidRDefault="00C7295C" w:rsidP="00437A81">
            <w:r w:rsidRPr="00C7295C">
              <w:t>http://</w:t>
            </w:r>
            <w:r>
              <w:t>xx</w:t>
            </w:r>
            <w:r w:rsidRPr="00C7295C">
              <w:t>.</w:t>
            </w:r>
            <w:r>
              <w:t>xxx</w:t>
            </w:r>
            <w:r w:rsidRPr="00C7295C">
              <w:t>.</w:t>
            </w:r>
            <w:r>
              <w:t>xxx</w:t>
            </w:r>
            <w:r w:rsidRPr="00C7295C">
              <w:t>.</w:t>
            </w:r>
            <w:r>
              <w:t>xxx</w:t>
            </w:r>
            <w:r w:rsidRPr="00C7295C">
              <w:t>/</w:t>
            </w:r>
          </w:p>
        </w:tc>
        <w:tc>
          <w:tcPr>
            <w:tcW w:w="1170" w:type="dxa"/>
          </w:tcPr>
          <w:p w:rsidR="002A5E02" w:rsidRPr="00C7295C" w:rsidRDefault="001A3A69" w:rsidP="00437A81">
            <w:r>
              <w:t>reply</w:t>
            </w:r>
          </w:p>
        </w:tc>
        <w:tc>
          <w:tcPr>
            <w:tcW w:w="2250" w:type="dxa"/>
          </w:tcPr>
          <w:p w:rsidR="002A5E02" w:rsidRPr="00C7295C" w:rsidRDefault="00C7295C" w:rsidP="00C7295C">
            <w:r>
              <w:t>WorkRequest</w:t>
            </w:r>
            <w:r w:rsidR="00A14CDA">
              <w:t>s</w:t>
            </w:r>
          </w:p>
        </w:tc>
        <w:tc>
          <w:tcPr>
            <w:tcW w:w="1278" w:type="dxa"/>
          </w:tcPr>
          <w:p w:rsidR="002A5E02" w:rsidRPr="00C7295C" w:rsidRDefault="002A5E02" w:rsidP="00437A81"/>
        </w:tc>
      </w:tr>
    </w:tbl>
    <w:p w:rsidR="002A5E02" w:rsidRPr="00DF30D2" w:rsidRDefault="002A5E02" w:rsidP="002A5E02"/>
    <w:p w:rsidR="00E40D1B" w:rsidRDefault="00E40D1B">
      <w:pPr>
        <w:rPr>
          <w:u w:val="single"/>
        </w:rPr>
      </w:pPr>
    </w:p>
    <w:p w:rsidR="00E40D1B" w:rsidRDefault="00E40D1B">
      <w:pPr>
        <w:rPr>
          <w:u w:val="single"/>
        </w:rPr>
      </w:pPr>
    </w:p>
    <w:p w:rsidR="00C7295C" w:rsidRDefault="00C7295C">
      <w:pPr>
        <w:rPr>
          <w:b/>
          <w:u w:val="single"/>
        </w:rPr>
      </w:pPr>
    </w:p>
    <w:p w:rsidR="003D519B" w:rsidRDefault="003D519B">
      <w:pPr>
        <w:rPr>
          <w:b/>
          <w:u w:val="single"/>
        </w:rPr>
      </w:pPr>
      <w:r>
        <w:rPr>
          <w:u w:val="single"/>
        </w:rPr>
        <w:br w:type="page"/>
      </w:r>
    </w:p>
    <w:p w:rsidR="007E1814" w:rsidRDefault="007C2D52" w:rsidP="007E1814">
      <w:pPr>
        <w:pStyle w:val="Heading2"/>
      </w:pPr>
      <w:bookmarkStart w:id="35" w:name="_Toc426121901"/>
      <w:r>
        <w:rPr>
          <w:u w:val="single"/>
        </w:rPr>
        <w:lastRenderedPageBreak/>
        <w:t>WR-</w:t>
      </w:r>
      <w:r w:rsidR="00CA3DE3" w:rsidRPr="000A7205">
        <w:rPr>
          <w:u w:val="single"/>
        </w:rPr>
        <w:t>1b</w:t>
      </w:r>
      <w:r w:rsidR="000A7205">
        <w:t>:</w:t>
      </w:r>
      <w:r w:rsidR="007E1814">
        <w:t xml:space="preserve"> </w:t>
      </w:r>
      <w:r w:rsidR="00537A14">
        <w:t>Client</w:t>
      </w:r>
      <w:r w:rsidR="007E1814" w:rsidRPr="00A0723D">
        <w:t xml:space="preserve"> requests creation of a Work Request and </w:t>
      </w:r>
      <w:r w:rsidR="00537A14">
        <w:t>Server</w:t>
      </w:r>
      <w:r w:rsidR="007E1814" w:rsidRPr="00A0723D">
        <w:t xml:space="preserve"> replies</w:t>
      </w:r>
      <w:r w:rsidR="007E1814">
        <w:t xml:space="preserve"> (Failure - Single Work Request)</w:t>
      </w:r>
      <w:bookmarkEnd w:id="35"/>
    </w:p>
    <w:p w:rsidR="00BF42E1" w:rsidRPr="00DF1F99" w:rsidRDefault="00BF42E1" w:rsidP="00BF42E1">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in</w:t>
      </w:r>
      <w:r w:rsidR="00737A48">
        <w:rPr>
          <w:kern w:val="32"/>
        </w:rPr>
        <w:t>stantiate a single Work Request; however the ID of the Work Request is the same as in Test Case WR-1a. Consquently, t</w:t>
      </w:r>
      <w:r w:rsidRPr="00DF1F99">
        <w:rPr>
          <w:kern w:val="32"/>
        </w:rPr>
        <w:t xml:space="preserve">he </w:t>
      </w:r>
      <w:r w:rsidR="00537A14">
        <w:rPr>
          <w:kern w:val="32"/>
        </w:rPr>
        <w:t>Server</w:t>
      </w:r>
      <w:r w:rsidRPr="00DF1F99">
        <w:rPr>
          <w:kern w:val="32"/>
        </w:rPr>
        <w:t xml:space="preserve"> returns a response message indicating </w:t>
      </w:r>
      <w:r>
        <w:rPr>
          <w:kern w:val="32"/>
        </w:rPr>
        <w:t>a failure</w:t>
      </w:r>
      <w:r w:rsidR="00737A48">
        <w:rPr>
          <w:kern w:val="32"/>
        </w:rPr>
        <w:t xml:space="preserve"> based on a business rule prohibiting duplicate Work Requests</w:t>
      </w:r>
      <w:r w:rsidRPr="00DF1F99">
        <w:rPr>
          <w:kern w:val="32"/>
        </w:rPr>
        <w:t>.</w:t>
      </w:r>
      <w:r w:rsidR="00737A48">
        <w:rPr>
          <w:kern w:val="32"/>
        </w:rPr>
        <w:t xml:space="preserve"> </w:t>
      </w:r>
    </w:p>
    <w:p w:rsidR="00BF42E1" w:rsidRPr="00DF1F99" w:rsidRDefault="00BF42E1" w:rsidP="00BF42E1">
      <w:pPr>
        <w:rPr>
          <w:kern w:val="32"/>
        </w:rPr>
      </w:pPr>
    </w:p>
    <w:p w:rsidR="00BF42E1" w:rsidRPr="00DF1F99" w:rsidRDefault="00232FB4" w:rsidP="00BF42E1">
      <w:pPr>
        <w:rPr>
          <w:kern w:val="32"/>
        </w:rPr>
      </w:pPr>
      <w:r>
        <w:rPr>
          <w:kern w:val="32"/>
        </w:rPr>
        <w:t xml:space="preserve">The examples in this and other test cases illustrate </w:t>
      </w:r>
      <w:r w:rsidR="00BF42E1"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BF42E1" w:rsidRPr="00DF1F99" w:rsidRDefault="00BF42E1" w:rsidP="00BF42E1">
      <w:pPr>
        <w:rPr>
          <w:kern w:val="32"/>
        </w:rPr>
      </w:pPr>
    </w:p>
    <w:p w:rsidR="00BF42E1" w:rsidRPr="00DF1F99" w:rsidRDefault="00BF42E1" w:rsidP="00BF42E1">
      <w:pPr>
        <w:rPr>
          <w:kern w:val="32"/>
        </w:rPr>
      </w:pPr>
      <w:r w:rsidRPr="00DF1F99">
        <w:rPr>
          <w:kern w:val="32"/>
        </w:rPr>
        <w:t>A</w:t>
      </w:r>
      <w:r>
        <w:rPr>
          <w:kern w:val="32"/>
        </w:rPr>
        <w:t>lso a</w:t>
      </w:r>
      <w:r w:rsidRPr="00DF1F99">
        <w:rPr>
          <w:kern w:val="32"/>
        </w:rPr>
        <w:t>s noted,</w:t>
      </w:r>
      <w:r w:rsidR="00FE1200">
        <w:rPr>
          <w:kern w:val="32"/>
        </w:rPr>
        <w:t xml:space="preserve"> this test case illustrates a failure of a request to create</w:t>
      </w:r>
      <w:r w:rsidRPr="00DF1F99">
        <w:rPr>
          <w:kern w:val="32"/>
        </w:rPr>
        <w:t xml:space="preserve"> a single Work Request. Subsequent test cases wil</w:t>
      </w:r>
      <w:r>
        <w:rPr>
          <w:kern w:val="32"/>
        </w:rPr>
        <w:t>l</w:t>
      </w:r>
      <w:r w:rsidRPr="00DF1F99">
        <w:rPr>
          <w:kern w:val="32"/>
        </w:rPr>
        <w:t xml:space="preserve"> illustrate attempts to create multiple Work Requests via a single request message as well as response</w:t>
      </w:r>
      <w:r>
        <w:rPr>
          <w:kern w:val="32"/>
        </w:rPr>
        <w:t>s</w:t>
      </w:r>
      <w:r w:rsidRPr="00DF1F99">
        <w:rPr>
          <w:kern w:val="32"/>
        </w:rPr>
        <w:t xml:space="preserve"> indicating various failure</w:t>
      </w:r>
      <w:r>
        <w:rPr>
          <w:kern w:val="32"/>
        </w:rPr>
        <w:t>s as well as successes</w:t>
      </w:r>
      <w:r w:rsidRPr="00DF1F99">
        <w:rPr>
          <w:kern w:val="32"/>
        </w:rPr>
        <w:t>.</w:t>
      </w:r>
    </w:p>
    <w:p w:rsidR="00BF42E1" w:rsidRDefault="00BF42E1" w:rsidP="00BF42E1">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BF42E1" w:rsidRPr="002A5E02" w:rsidTr="00BF42E1">
        <w:tc>
          <w:tcPr>
            <w:tcW w:w="2088" w:type="dxa"/>
          </w:tcPr>
          <w:p w:rsidR="00BF42E1" w:rsidRPr="002A5E02" w:rsidRDefault="00BF42E1" w:rsidP="00BF42E1">
            <w:pPr>
              <w:rPr>
                <w:b/>
              </w:rPr>
            </w:pPr>
            <w:r w:rsidRPr="002A5E02">
              <w:rPr>
                <w:b/>
              </w:rPr>
              <w:t xml:space="preserve">Pre-Condition(s) </w:t>
            </w:r>
          </w:p>
        </w:tc>
        <w:tc>
          <w:tcPr>
            <w:tcW w:w="7488" w:type="dxa"/>
          </w:tcPr>
          <w:p w:rsidR="00BF42E1" w:rsidRPr="002A5E02" w:rsidRDefault="00BF42E1" w:rsidP="00BF42E1">
            <w:r w:rsidRPr="002A5E02">
              <w:t>None</w:t>
            </w:r>
          </w:p>
        </w:tc>
      </w:tr>
      <w:tr w:rsidR="00BF42E1" w:rsidRPr="002A5E02" w:rsidTr="00BF42E1">
        <w:tc>
          <w:tcPr>
            <w:tcW w:w="2088" w:type="dxa"/>
          </w:tcPr>
          <w:p w:rsidR="00BF42E1" w:rsidRPr="002A5E02" w:rsidRDefault="00BF42E1" w:rsidP="00BF42E1">
            <w:pPr>
              <w:rPr>
                <w:b/>
              </w:rPr>
            </w:pPr>
            <w:r w:rsidRPr="002A5E02">
              <w:rPr>
                <w:b/>
              </w:rPr>
              <w:t xml:space="preserve">Post Condition(s): </w:t>
            </w:r>
          </w:p>
        </w:tc>
        <w:tc>
          <w:tcPr>
            <w:tcW w:w="7488" w:type="dxa"/>
          </w:tcPr>
          <w:p w:rsidR="00BF42E1" w:rsidRPr="002A5E02" w:rsidRDefault="00526032" w:rsidP="00FE1200">
            <w:r>
              <w:t>Creation</w:t>
            </w:r>
            <w:r w:rsidR="00FE1200">
              <w:t xml:space="preserve"> of the Work Request failed as indicated in the Step 2 response message.</w:t>
            </w:r>
          </w:p>
        </w:tc>
      </w:tr>
    </w:tbl>
    <w:p w:rsidR="00BF42E1" w:rsidRDefault="00BF42E1" w:rsidP="00BF42E1"/>
    <w:p w:rsidR="00BF42E1" w:rsidRPr="00DF1F99" w:rsidRDefault="00BF42E1" w:rsidP="00BF42E1">
      <w:pPr>
        <w:rPr>
          <w:kern w:val="32"/>
        </w:rPr>
      </w:pPr>
    </w:p>
    <w:p w:rsidR="00BF42E1" w:rsidRDefault="00BF42E1" w:rsidP="00BF42E1">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BF42E1" w:rsidRDefault="00BF42E1" w:rsidP="00BF42E1">
      <w:pPr>
        <w:rPr>
          <w:kern w:val="32"/>
        </w:rPr>
      </w:pPr>
    </w:p>
    <w:p w:rsidR="00BF42E1" w:rsidRDefault="00BF42E1" w:rsidP="00BF42E1">
      <w:pPr>
        <w:rPr>
          <w:kern w:val="32"/>
        </w:rPr>
      </w:pPr>
      <w:r w:rsidRPr="00DF1F99">
        <w:rPr>
          <w:kern w:val="32"/>
        </w:rPr>
        <w:t xml:space="preserve"> </w:t>
      </w:r>
    </w:p>
    <w:p w:rsidR="009A740F" w:rsidRDefault="00BF42E1" w:rsidP="004E6C46">
      <w:pPr>
        <w:keepNext/>
        <w:jc w:val="center"/>
      </w:pPr>
      <w:r>
        <w:rPr>
          <w:noProof/>
          <w:kern w:val="32"/>
        </w:rPr>
        <w:drawing>
          <wp:inline distT="0" distB="0" distL="0" distR="0">
            <wp:extent cx="5302150" cy="2505074"/>
            <wp:effectExtent l="19050" t="19050" r="12800" b="9526"/>
            <wp:docPr id="13"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29" cstate="print"/>
                    <a:stretch>
                      <a:fillRect/>
                    </a:stretch>
                  </pic:blipFill>
                  <pic:spPr>
                    <a:xfrm>
                      <a:off x="0" y="0"/>
                      <a:ext cx="5302150" cy="2505074"/>
                    </a:xfrm>
                    <a:prstGeom prst="rect">
                      <a:avLst/>
                    </a:prstGeom>
                    <a:ln>
                      <a:solidFill>
                        <a:schemeClr val="tx1"/>
                      </a:solidFill>
                    </a:ln>
                  </pic:spPr>
                </pic:pic>
              </a:graphicData>
            </a:graphic>
          </wp:inline>
        </w:drawing>
      </w:r>
    </w:p>
    <w:p w:rsidR="00BF42E1"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2</w:t>
        </w:r>
      </w:fldSimple>
      <w:r>
        <w:t xml:space="preserve"> </w:t>
      </w:r>
      <w:r w:rsidRPr="000035E1">
        <w:t>Sequ</w:t>
      </w:r>
      <w:r>
        <w:t>ence Diagram for Test Case WR-1b</w:t>
      </w:r>
    </w:p>
    <w:p w:rsidR="00BF42E1" w:rsidRDefault="00BF42E1" w:rsidP="00BF42E1">
      <w:pPr>
        <w:rPr>
          <w:kern w:val="32"/>
        </w:rPr>
      </w:pPr>
    </w:p>
    <w:p w:rsidR="00BF42E1" w:rsidRDefault="00BF42E1" w:rsidP="00BF42E1">
      <w:pPr>
        <w:rPr>
          <w:kern w:val="32"/>
        </w:rPr>
      </w:pPr>
      <w:r>
        <w:rPr>
          <w:kern w:val="32"/>
        </w:rPr>
        <w:t>Sample XML for the Strongly-typed Web Services variant of th</w:t>
      </w:r>
      <w:r w:rsidR="00342DE4">
        <w:rPr>
          <w:kern w:val="32"/>
        </w:rPr>
        <w:t>is</w:t>
      </w:r>
      <w:r>
        <w:rPr>
          <w:kern w:val="32"/>
        </w:rPr>
        <w:t xml:space="preserve"> test case is as follows. </w:t>
      </w:r>
      <w:r w:rsidR="009162A0">
        <w:rPr>
          <w:kern w:val="32"/>
        </w:rPr>
        <w:t xml:space="preserve">Client and Server applications being tested in accordance with this test case </w:t>
      </w:r>
      <w:r>
        <w:rPr>
          <w:kern w:val="32"/>
        </w:rPr>
        <w:t xml:space="preserve">are permitted to populate </w:t>
      </w:r>
      <w:r>
        <w:rPr>
          <w:kern w:val="32"/>
        </w:rPr>
        <w:lastRenderedPageBreak/>
        <w:t>the create request message with any content that can be validated using the message envelope (61968 Part 100) and CIM Object (IEC 61968 Part 6) XSD profiles provided in this document.</w:t>
      </w:r>
    </w:p>
    <w:p w:rsidR="00132F4D" w:rsidRDefault="00132F4D" w:rsidP="00BF42E1">
      <w:pPr>
        <w:rPr>
          <w:i/>
        </w:rPr>
      </w:pPr>
    </w:p>
    <w:p w:rsidR="00BF42E1" w:rsidRPr="00785F81" w:rsidRDefault="00BF42E1" w:rsidP="00BF42E1">
      <w:pPr>
        <w:rPr>
          <w:i/>
        </w:rPr>
      </w:pPr>
      <w:r>
        <w:rPr>
          <w:i/>
        </w:rPr>
        <w:t xml:space="preserve">Step 1 - Request </w:t>
      </w:r>
      <w:r w:rsidRPr="007F4274">
        <w:rPr>
          <w:i/>
        </w:rPr>
        <w:t>Message</w:t>
      </w:r>
    </w:p>
    <w:p w:rsidR="00BF42E1" w:rsidRDefault="00BF42E1" w:rsidP="00BF42E1">
      <w:pPr>
        <w:rPr>
          <w:kern w:val="32"/>
        </w:rPr>
      </w:pPr>
    </w:p>
    <w:p w:rsidR="00BF42E1" w:rsidRPr="00BF433D" w:rsidRDefault="00BF42E1" w:rsidP="00BF42E1">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BF42E1" w:rsidRPr="003D519B" w:rsidTr="00BF42E1">
        <w:tc>
          <w:tcPr>
            <w:tcW w:w="2718"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Artifact</w:t>
            </w:r>
          </w:p>
        </w:tc>
        <w:tc>
          <w:tcPr>
            <w:tcW w:w="2610"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Name</w:t>
            </w:r>
          </w:p>
        </w:tc>
        <w:tc>
          <w:tcPr>
            <w:tcW w:w="4230"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Location in Supplemental Resource File</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WSDL</w:t>
            </w:r>
          </w:p>
        </w:tc>
        <w:tc>
          <w:tcPr>
            <w:tcW w:w="2610" w:type="dxa"/>
          </w:tcPr>
          <w:p w:rsidR="00BF42E1" w:rsidRPr="003D519B" w:rsidRDefault="00BF42E1" w:rsidP="00BF42E1">
            <w:pPr>
              <w:rPr>
                <w:kern w:val="32"/>
                <w:sz w:val="18"/>
              </w:rPr>
            </w:pPr>
            <w:r w:rsidRPr="003D519B">
              <w:rPr>
                <w:kern w:val="32"/>
                <w:sz w:val="18"/>
              </w:rPr>
              <w:t>ExecuteWorkRequests.wsdl</w:t>
            </w:r>
          </w:p>
        </w:tc>
        <w:tc>
          <w:tcPr>
            <w:tcW w:w="4230" w:type="dxa"/>
          </w:tcPr>
          <w:p w:rsidR="00BF42E1" w:rsidRPr="003D519B" w:rsidRDefault="00EE7048" w:rsidP="00BF42E1">
            <w:pPr>
              <w:rPr>
                <w:kern w:val="32"/>
                <w:sz w:val="20"/>
              </w:rPr>
            </w:pPr>
            <w:r>
              <w:rPr>
                <w:kern w:val="32"/>
                <w:sz w:val="14"/>
              </w:rPr>
              <w:t>03-Part 6 Strongly-typed Messages and WSDLs generated by EPRI\Messages and WSDLs</w:t>
            </w:r>
            <w:r w:rsidR="00BF42E1" w:rsidRPr="003D519B">
              <w:rPr>
                <w:kern w:val="32"/>
                <w:sz w:val="14"/>
              </w:rPr>
              <w:t xml:space="preserve"> for 'create'}</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Part 6 XSD</w:t>
            </w:r>
          </w:p>
        </w:tc>
        <w:tc>
          <w:tcPr>
            <w:tcW w:w="2610" w:type="dxa"/>
          </w:tcPr>
          <w:p w:rsidR="00BF42E1" w:rsidRPr="003D519B" w:rsidRDefault="00BF42E1" w:rsidP="00BF42E1">
            <w:pPr>
              <w:rPr>
                <w:kern w:val="32"/>
                <w:sz w:val="18"/>
              </w:rPr>
            </w:pPr>
            <w:r w:rsidRPr="003D519B">
              <w:rPr>
                <w:kern w:val="32"/>
                <w:sz w:val="18"/>
              </w:rPr>
              <w:t>Work Requests.xsd</w:t>
            </w:r>
          </w:p>
        </w:tc>
        <w:tc>
          <w:tcPr>
            <w:tcW w:w="4230" w:type="dxa"/>
          </w:tcPr>
          <w:p w:rsidR="00BF42E1" w:rsidRPr="003D519B" w:rsidRDefault="00BF42E1" w:rsidP="00BF42E1">
            <w:pPr>
              <w:rPr>
                <w:kern w:val="32"/>
                <w:sz w:val="20"/>
              </w:rPr>
            </w:pPr>
            <w:r w:rsidRPr="003D519B">
              <w:rPr>
                <w:kern w:val="32"/>
                <w:sz w:val="14"/>
              </w:rPr>
              <w:t>{02-Part 6 XSDs modified by EPRI\'create' Profiles\Constrained by EPRI}</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Strongly-Typed Message XSD</w:t>
            </w:r>
          </w:p>
        </w:tc>
        <w:tc>
          <w:tcPr>
            <w:tcW w:w="2610" w:type="dxa"/>
          </w:tcPr>
          <w:p w:rsidR="00BF42E1" w:rsidRPr="003D519B" w:rsidRDefault="00BF42E1" w:rsidP="00BF42E1">
            <w:pPr>
              <w:rPr>
                <w:kern w:val="32"/>
                <w:sz w:val="18"/>
              </w:rPr>
            </w:pPr>
            <w:r w:rsidRPr="003D519B">
              <w:rPr>
                <w:kern w:val="32"/>
                <w:sz w:val="18"/>
              </w:rPr>
              <w:t>WorkRequestsMessage.xsd</w:t>
            </w:r>
          </w:p>
        </w:tc>
        <w:tc>
          <w:tcPr>
            <w:tcW w:w="4230" w:type="dxa"/>
          </w:tcPr>
          <w:p w:rsidR="00BF42E1" w:rsidRPr="003D519B" w:rsidRDefault="00C25A94" w:rsidP="00BF42E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Message Stereotype</w:t>
            </w:r>
          </w:p>
        </w:tc>
        <w:tc>
          <w:tcPr>
            <w:tcW w:w="2610" w:type="dxa"/>
          </w:tcPr>
          <w:p w:rsidR="00BF42E1" w:rsidRPr="003D519B" w:rsidRDefault="00126F37" w:rsidP="00BF42E1">
            <w:pPr>
              <w:rPr>
                <w:kern w:val="32"/>
                <w:sz w:val="18"/>
              </w:rPr>
            </w:pPr>
            <w:r>
              <w:rPr>
                <w:kern w:val="32"/>
                <w:sz w:val="18"/>
              </w:rPr>
              <w:t>CreateWorkRequests</w:t>
            </w:r>
          </w:p>
        </w:tc>
        <w:tc>
          <w:tcPr>
            <w:tcW w:w="4230" w:type="dxa"/>
          </w:tcPr>
          <w:p w:rsidR="00BF42E1" w:rsidRPr="003D519B" w:rsidRDefault="00BF42E1" w:rsidP="00BF42E1">
            <w:pPr>
              <w:rPr>
                <w:kern w:val="32"/>
                <w:sz w:val="14"/>
              </w:rPr>
            </w:pPr>
            <w:r w:rsidRPr="003D519B">
              <w:rPr>
                <w:kern w:val="32"/>
                <w:sz w:val="14"/>
              </w:rPr>
              <w:t>n/a</w:t>
            </w:r>
          </w:p>
        </w:tc>
      </w:tr>
    </w:tbl>
    <w:p w:rsidR="00BF42E1" w:rsidRDefault="00BF42E1" w:rsidP="00BF42E1">
      <w:pPr>
        <w:rPr>
          <w:kern w:val="32"/>
        </w:rPr>
      </w:pP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8080"/>
          <w:sz w:val="16"/>
          <w:szCs w:val="16"/>
          <w:highlight w:val="white"/>
        </w:rPr>
        <w:t>&lt;?xml version="1.0" encoding="UTF-8"?&gt;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8080"/>
          <w:sz w:val="16"/>
          <w:szCs w:val="16"/>
          <w:highlight w:val="white"/>
        </w:rPr>
        <w:t>Sample XML file gene</w:t>
      </w:r>
      <w:r>
        <w:rPr>
          <w:rFonts w:ascii="Arial" w:hAnsi="Arial" w:cs="Arial"/>
          <w:color w:val="808080"/>
          <w:sz w:val="16"/>
          <w:szCs w:val="16"/>
          <w:highlight w:val="white"/>
        </w:rPr>
        <w:t>rated by XMLSpy v2015 rel. 4</w:t>
      </w:r>
      <w:r w:rsidRPr="00A23629">
        <w:rPr>
          <w:rFonts w:ascii="Arial" w:hAnsi="Arial" w:cs="Arial"/>
          <w:color w:val="808080"/>
          <w:sz w:val="16"/>
          <w:szCs w:val="16"/>
          <w:highlight w:val="white"/>
        </w:rPr>
        <w:t xml:space="preserve"> (x64) (http://www.altova.com)</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tns:CreateWorkRequests</w:t>
      </w:r>
      <w:r w:rsidRPr="00A23629">
        <w:rPr>
          <w:rFonts w:ascii="Arial" w:hAnsi="Arial" w:cs="Arial"/>
          <w:color w:val="FF0000"/>
          <w:sz w:val="16"/>
          <w:szCs w:val="16"/>
          <w:highlight w:val="white"/>
        </w:rPr>
        <w:t xml:space="preserve"> xmlns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xmlns:msg</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http://iec.ch/TC57/2011/schema/message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xmlns:xsi</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http://www.w3.org/2001/XMLSchema-instance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xmlns:tns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xmlns:n1</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http://www.altova.com/samplexml/other-namespace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xsi:schemaLocation</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 WorkRequestsMessage.xsd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create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WorkRequests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2015-06-25T20:22:01-06:00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19abfea4-1816-4ea5-9280-409b1e816d20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156345af-67e7-4d7e-81a3-250612105c0a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tns:Payload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375776be-d731-433c-a41a-3eefbc289344</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WR-14657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 Request Number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cbf227f9-dfa1-487d-b787-7f4c818ea737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DSOP</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Department</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555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Mail Stop 82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Main Office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Harrison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3372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lastRenderedPageBreak/>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Av</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0249dbbe-9f3b-481c-982a-1fa7ea90b45a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waitingToBeScheduled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 Reported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 Request Created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Safety Hazard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Emergency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request</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2015-06-16T17:00:00-06:00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fb92ddab-09e0-4973-a890-89b1f6700f1d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Exposed Conductor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101-E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2nd building along driveway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Rogers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122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07c461d4-fca9-4097-a3e1-70f478e87832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 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exchange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lastRenderedPageBreak/>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17fa20de-8949-40d5-9bce-93b9e5a74ce5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8752-90765-830632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b0b5e22d-a438-4021-9a85-d745b9bcd18b</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Jacobs, Brian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Crew ID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tns:Payload</w:t>
      </w:r>
      <w:r w:rsidRPr="00A23629">
        <w:rPr>
          <w:rFonts w:ascii="Arial" w:hAnsi="Arial" w:cs="Arial"/>
          <w:color w:val="0000FF"/>
          <w:sz w:val="16"/>
          <w:szCs w:val="16"/>
          <w:highlight w:val="white"/>
        </w:rPr>
        <w:t>&gt;</w:t>
      </w:r>
    </w:p>
    <w:p w:rsidR="00BF42E1"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kern w:val="32"/>
          <w:sz w:val="16"/>
          <w:szCs w:val="16"/>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tns:CreateWorkRequests</w:t>
      </w:r>
      <w:r w:rsidRPr="00A23629">
        <w:rPr>
          <w:rFonts w:ascii="Arial" w:hAnsi="Arial" w:cs="Arial"/>
          <w:color w:val="0000FF"/>
          <w:sz w:val="16"/>
          <w:szCs w:val="16"/>
          <w:highlight w:val="white"/>
        </w:rPr>
        <w:t>&gt;</w:t>
      </w:r>
    </w:p>
    <w:p w:rsidR="00BF42E1" w:rsidRPr="00186125" w:rsidRDefault="00BF42E1" w:rsidP="00BF42E1"/>
    <w:p w:rsidR="002119A1" w:rsidRDefault="002119A1" w:rsidP="00BF42E1">
      <w:pPr>
        <w:rPr>
          <w:i/>
        </w:rPr>
      </w:pPr>
    </w:p>
    <w:p w:rsidR="002119A1" w:rsidRDefault="002119A1" w:rsidP="00BF42E1">
      <w:pPr>
        <w:rPr>
          <w:i/>
        </w:rPr>
      </w:pPr>
    </w:p>
    <w:p w:rsidR="002119A1" w:rsidRDefault="002119A1" w:rsidP="00BF42E1">
      <w:pPr>
        <w:rPr>
          <w:i/>
        </w:rPr>
      </w:pPr>
    </w:p>
    <w:p w:rsidR="00BF42E1" w:rsidRPr="00785F81" w:rsidRDefault="00BF42E1" w:rsidP="00BF42E1">
      <w:pPr>
        <w:rPr>
          <w:i/>
        </w:rPr>
      </w:pPr>
      <w:r>
        <w:rPr>
          <w:i/>
        </w:rPr>
        <w:t>Step 2 - Response Message</w:t>
      </w:r>
    </w:p>
    <w:p w:rsidR="00BF42E1" w:rsidRDefault="00BF42E1" w:rsidP="00BF42E1">
      <w:pPr>
        <w:jc w:val="center"/>
        <w:rPr>
          <w:b/>
          <w:kern w:val="32"/>
          <w:sz w:val="20"/>
        </w:rPr>
      </w:pPr>
    </w:p>
    <w:p w:rsidR="00BF42E1" w:rsidRPr="00BF433D" w:rsidRDefault="00BF42E1" w:rsidP="00BF42E1">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BF42E1" w:rsidRPr="003D519B" w:rsidTr="00BF42E1">
        <w:tc>
          <w:tcPr>
            <w:tcW w:w="2718"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Artifact</w:t>
            </w:r>
          </w:p>
        </w:tc>
        <w:tc>
          <w:tcPr>
            <w:tcW w:w="2610"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Name</w:t>
            </w:r>
          </w:p>
        </w:tc>
        <w:tc>
          <w:tcPr>
            <w:tcW w:w="4230" w:type="dxa"/>
            <w:shd w:val="clear" w:color="auto" w:fill="A6A6A6" w:themeFill="background1" w:themeFillShade="A6"/>
          </w:tcPr>
          <w:p w:rsidR="00BF42E1" w:rsidRPr="003D519B" w:rsidRDefault="00BF42E1" w:rsidP="00BF42E1">
            <w:pPr>
              <w:jc w:val="center"/>
              <w:rPr>
                <w:b/>
                <w:kern w:val="32"/>
                <w:sz w:val="20"/>
              </w:rPr>
            </w:pPr>
            <w:r w:rsidRPr="003D519B">
              <w:rPr>
                <w:b/>
                <w:kern w:val="32"/>
                <w:sz w:val="20"/>
              </w:rPr>
              <w:t>Location in Supplemental Resource File</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WSDL</w:t>
            </w:r>
          </w:p>
        </w:tc>
        <w:tc>
          <w:tcPr>
            <w:tcW w:w="2610" w:type="dxa"/>
          </w:tcPr>
          <w:p w:rsidR="00BF42E1" w:rsidRPr="003D519B" w:rsidRDefault="00BF42E1" w:rsidP="00BF42E1">
            <w:pPr>
              <w:rPr>
                <w:kern w:val="32"/>
                <w:sz w:val="18"/>
              </w:rPr>
            </w:pPr>
            <w:r w:rsidRPr="003D519B">
              <w:rPr>
                <w:kern w:val="32"/>
                <w:sz w:val="18"/>
              </w:rPr>
              <w:t>ExecuteWorkRequests.wsdl</w:t>
            </w:r>
          </w:p>
        </w:tc>
        <w:tc>
          <w:tcPr>
            <w:tcW w:w="4230" w:type="dxa"/>
          </w:tcPr>
          <w:p w:rsidR="00BF42E1" w:rsidRPr="003D519B" w:rsidRDefault="00EE7048" w:rsidP="00BF42E1">
            <w:pPr>
              <w:rPr>
                <w:kern w:val="32"/>
                <w:sz w:val="14"/>
                <w:szCs w:val="14"/>
              </w:rPr>
            </w:pPr>
            <w:r>
              <w:rPr>
                <w:kern w:val="32"/>
                <w:sz w:val="14"/>
                <w:szCs w:val="14"/>
              </w:rPr>
              <w:t>03-Part 6 Strongly-typed Messages and WSDLs generated by EPRI\Messages and WSDLs</w:t>
            </w:r>
            <w:r w:rsidR="00BF42E1" w:rsidRPr="003D519B">
              <w:rPr>
                <w:kern w:val="32"/>
                <w:sz w:val="14"/>
                <w:szCs w:val="14"/>
              </w:rPr>
              <w:t xml:space="preserve"> for 'create'}</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Part 6 XSD</w:t>
            </w:r>
          </w:p>
        </w:tc>
        <w:tc>
          <w:tcPr>
            <w:tcW w:w="2610" w:type="dxa"/>
          </w:tcPr>
          <w:p w:rsidR="00BF42E1" w:rsidRPr="003D519B" w:rsidRDefault="00C25A94" w:rsidP="00BF42E1">
            <w:pPr>
              <w:rPr>
                <w:kern w:val="32"/>
                <w:sz w:val="18"/>
              </w:rPr>
            </w:pPr>
            <w:r>
              <w:rPr>
                <w:kern w:val="32"/>
                <w:sz w:val="18"/>
              </w:rPr>
              <w:t>WorkRequests.xsd</w:t>
            </w:r>
          </w:p>
        </w:tc>
        <w:tc>
          <w:tcPr>
            <w:tcW w:w="4230" w:type="dxa"/>
          </w:tcPr>
          <w:p w:rsidR="00BF42E1" w:rsidRPr="003D519B" w:rsidRDefault="00C25A94" w:rsidP="00BF42E1">
            <w:pPr>
              <w:rPr>
                <w:kern w:val="32"/>
                <w:sz w:val="14"/>
                <w:szCs w:val="14"/>
              </w:rPr>
            </w:pPr>
            <w:r w:rsidRPr="003D519B">
              <w:rPr>
                <w:kern w:val="32"/>
                <w:sz w:val="14"/>
              </w:rPr>
              <w:t>{02-Part 6 XSDs modified by EPRI\'create' Profiles\Constrained by EPRI}</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Strongly-Typed Message XSD</w:t>
            </w:r>
          </w:p>
        </w:tc>
        <w:tc>
          <w:tcPr>
            <w:tcW w:w="2610" w:type="dxa"/>
          </w:tcPr>
          <w:p w:rsidR="00BF42E1" w:rsidRPr="003D519B" w:rsidRDefault="00BF42E1" w:rsidP="00BF42E1">
            <w:pPr>
              <w:rPr>
                <w:kern w:val="32"/>
                <w:sz w:val="18"/>
              </w:rPr>
            </w:pPr>
            <w:r w:rsidRPr="003D519B">
              <w:rPr>
                <w:kern w:val="32"/>
                <w:sz w:val="18"/>
              </w:rPr>
              <w:t>WorkRequestsMessage.xsd</w:t>
            </w:r>
          </w:p>
        </w:tc>
        <w:tc>
          <w:tcPr>
            <w:tcW w:w="4230" w:type="dxa"/>
          </w:tcPr>
          <w:p w:rsidR="00BF42E1" w:rsidRPr="003D519B" w:rsidRDefault="00C32EE9" w:rsidP="00BF42E1">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BF42E1" w:rsidRPr="003D519B" w:rsidTr="00BF42E1">
        <w:tc>
          <w:tcPr>
            <w:tcW w:w="2718" w:type="dxa"/>
          </w:tcPr>
          <w:p w:rsidR="00BF42E1" w:rsidRPr="003D519B" w:rsidRDefault="00BF42E1" w:rsidP="00BF42E1">
            <w:pPr>
              <w:rPr>
                <w:b/>
                <w:kern w:val="32"/>
                <w:sz w:val="18"/>
              </w:rPr>
            </w:pPr>
            <w:r w:rsidRPr="003D519B">
              <w:rPr>
                <w:b/>
                <w:kern w:val="32"/>
                <w:sz w:val="18"/>
              </w:rPr>
              <w:t>Message Stereotype</w:t>
            </w:r>
          </w:p>
        </w:tc>
        <w:tc>
          <w:tcPr>
            <w:tcW w:w="2610" w:type="dxa"/>
          </w:tcPr>
          <w:p w:rsidR="00BF42E1" w:rsidRPr="003D519B" w:rsidRDefault="00126F37" w:rsidP="00BF42E1">
            <w:pPr>
              <w:rPr>
                <w:kern w:val="32"/>
                <w:sz w:val="18"/>
              </w:rPr>
            </w:pPr>
            <w:r>
              <w:rPr>
                <w:kern w:val="32"/>
                <w:sz w:val="18"/>
              </w:rPr>
              <w:t>WorkRequests</w:t>
            </w:r>
            <w:r w:rsidRPr="003D519B">
              <w:rPr>
                <w:kern w:val="32"/>
                <w:sz w:val="18"/>
              </w:rPr>
              <w:t>ResponseMessage</w:t>
            </w:r>
          </w:p>
        </w:tc>
        <w:tc>
          <w:tcPr>
            <w:tcW w:w="4230" w:type="dxa"/>
          </w:tcPr>
          <w:p w:rsidR="00BF42E1" w:rsidRPr="003D519B" w:rsidRDefault="00BF42E1" w:rsidP="00BF42E1">
            <w:pPr>
              <w:rPr>
                <w:kern w:val="32"/>
                <w:sz w:val="14"/>
                <w:szCs w:val="14"/>
              </w:rPr>
            </w:pPr>
            <w:r w:rsidRPr="003D519B">
              <w:rPr>
                <w:kern w:val="32"/>
                <w:sz w:val="14"/>
                <w:szCs w:val="14"/>
              </w:rPr>
              <w:t>n/a</w:t>
            </w:r>
          </w:p>
        </w:tc>
      </w:tr>
    </w:tbl>
    <w:p w:rsidR="00BF42E1" w:rsidRDefault="00BF42E1" w:rsidP="00BF42E1">
      <w:pPr>
        <w:rPr>
          <w:kern w:val="32"/>
        </w:rPr>
      </w:pP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8080"/>
          <w:sz w:val="16"/>
          <w:szCs w:val="16"/>
          <w:highlight w:val="white"/>
        </w:rPr>
        <w:t>&lt;?xml version="1.0" encoding="UTF-8"?&gt;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8080"/>
          <w:sz w:val="16"/>
          <w:szCs w:val="16"/>
          <w:highlight w:val="white"/>
        </w:rPr>
        <w:t>Sample XML file generated by XMLSpy v2015 rel. 4 sp1 (x64) (http://www.altova.com)</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FF0000"/>
          <w:sz w:val="16"/>
          <w:szCs w:val="16"/>
          <w:highlight w:val="white"/>
        </w:rPr>
        <w:t xml:space="preserve"> xmlns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xmlns:xml</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http://www.w3.org/XML/1998/namespace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xmlns:msg</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http://iec.ch/TC57/2011/schema/message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xmlns:xsi</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http://www.w3.org/2001/XMLSchema-instance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xmlns:tns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xmlns:n1</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http://www.altova.com/samplexml/other-namespace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xsi:schemaLocation</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 WorkRequestsMessage.xsd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reply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WorkRequests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2015-06-25T20:22:02-06:00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156345af-67e7-4d7e-81a3-250612105c0a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156345af-67e7-4d7e-81a3-250612105c0a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FAILED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6.1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msg:level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FATAL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msg:level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msg:details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Request cancelled per business rule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msg:details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msg:ID</w:t>
      </w:r>
      <w:r w:rsidRPr="00A23629">
        <w:rPr>
          <w:rFonts w:ascii="Arial" w:hAnsi="Arial" w:cs="Arial"/>
          <w:color w:val="FF0000"/>
          <w:sz w:val="16"/>
          <w:szCs w:val="16"/>
          <w:highlight w:val="white"/>
        </w:rPr>
        <w:t xml:space="preserve"> idType</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Work Request Number</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idAuthority</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kind</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name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objectType</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WorkRequest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WR-14657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9E0360" w:rsidRPr="00A23629" w:rsidRDefault="00A23629" w:rsidP="00A23629">
      <w:pPr>
        <w:pBdr>
          <w:top w:val="single" w:sz="4" w:space="1" w:color="auto"/>
          <w:left w:val="single" w:sz="4" w:space="4" w:color="auto"/>
          <w:bottom w:val="single" w:sz="4" w:space="1" w:color="auto"/>
          <w:right w:val="single" w:sz="4" w:space="4" w:color="auto"/>
        </w:pBdr>
        <w:rPr>
          <w:rFonts w:ascii="Arial" w:hAnsi="Arial" w:cs="Arial"/>
          <w:color w:val="0000FF"/>
          <w:sz w:val="16"/>
          <w:szCs w:val="16"/>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0000FF"/>
          <w:sz w:val="16"/>
          <w:szCs w:val="16"/>
          <w:highlight w:val="white"/>
        </w:rPr>
        <w:t>&gt;</w:t>
      </w:r>
    </w:p>
    <w:p w:rsidR="001A3A69" w:rsidRDefault="001A3A69">
      <w:pPr>
        <w:rPr>
          <w:b/>
          <w:kern w:val="32"/>
          <w:u w:val="single"/>
        </w:rPr>
      </w:pPr>
      <w:r>
        <w:rPr>
          <w:b/>
          <w:kern w:val="32"/>
          <w:u w:val="single"/>
        </w:rPr>
        <w:br w:type="page"/>
      </w:r>
    </w:p>
    <w:p w:rsidR="003D0F8F" w:rsidRDefault="003D0F8F" w:rsidP="003D0F8F">
      <w:pPr>
        <w:rPr>
          <w:b/>
          <w:kern w:val="32"/>
          <w:u w:val="single"/>
        </w:rPr>
      </w:pPr>
      <w:r w:rsidRPr="00667B64">
        <w:rPr>
          <w:b/>
          <w:kern w:val="32"/>
          <w:u w:val="single"/>
        </w:rPr>
        <w:lastRenderedPageBreak/>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BF42E1" w:rsidRPr="00C7295C" w:rsidTr="00BF42E1">
        <w:tc>
          <w:tcPr>
            <w:tcW w:w="670" w:type="dxa"/>
            <w:shd w:val="clear" w:color="auto" w:fill="A6A6A6" w:themeFill="background1" w:themeFillShade="A6"/>
          </w:tcPr>
          <w:p w:rsidR="00BF42E1" w:rsidRPr="00C7295C" w:rsidRDefault="00BF42E1" w:rsidP="00BF42E1">
            <w:pPr>
              <w:jc w:val="center"/>
              <w:rPr>
                <w:b/>
              </w:rPr>
            </w:pPr>
            <w:r w:rsidRPr="00C7295C">
              <w:rPr>
                <w:b/>
              </w:rPr>
              <w:t>Step</w:t>
            </w:r>
          </w:p>
        </w:tc>
        <w:tc>
          <w:tcPr>
            <w:tcW w:w="1778" w:type="dxa"/>
            <w:shd w:val="clear" w:color="auto" w:fill="A6A6A6" w:themeFill="background1" w:themeFillShade="A6"/>
          </w:tcPr>
          <w:p w:rsidR="00BF42E1" w:rsidRPr="00C7295C" w:rsidRDefault="00BF42E1" w:rsidP="00BF42E1">
            <w:pPr>
              <w:rPr>
                <w:b/>
              </w:rPr>
            </w:pPr>
            <w:r w:rsidRPr="00C7295C">
              <w:rPr>
                <w:b/>
              </w:rPr>
              <w:t>Function</w:t>
            </w:r>
          </w:p>
        </w:tc>
        <w:tc>
          <w:tcPr>
            <w:tcW w:w="2430" w:type="dxa"/>
            <w:shd w:val="clear" w:color="auto" w:fill="A6A6A6" w:themeFill="background1" w:themeFillShade="A6"/>
          </w:tcPr>
          <w:p w:rsidR="00BF42E1" w:rsidRPr="00C7295C" w:rsidRDefault="00BF42E1" w:rsidP="00BF42E1">
            <w:pPr>
              <w:rPr>
                <w:b/>
              </w:rPr>
            </w:pPr>
            <w:r w:rsidRPr="00C7295C">
              <w:rPr>
                <w:b/>
              </w:rPr>
              <w:t>End Point</w:t>
            </w:r>
          </w:p>
        </w:tc>
        <w:tc>
          <w:tcPr>
            <w:tcW w:w="1170" w:type="dxa"/>
            <w:shd w:val="clear" w:color="auto" w:fill="A6A6A6" w:themeFill="background1" w:themeFillShade="A6"/>
          </w:tcPr>
          <w:p w:rsidR="00BF42E1" w:rsidRPr="00C7295C" w:rsidRDefault="00BF42E1" w:rsidP="00BF42E1">
            <w:pPr>
              <w:rPr>
                <w:b/>
              </w:rPr>
            </w:pPr>
            <w:r w:rsidRPr="00C7295C">
              <w:rPr>
                <w:b/>
              </w:rPr>
              <w:t>Verb</w:t>
            </w:r>
          </w:p>
        </w:tc>
        <w:tc>
          <w:tcPr>
            <w:tcW w:w="2250" w:type="dxa"/>
            <w:shd w:val="clear" w:color="auto" w:fill="A6A6A6" w:themeFill="background1" w:themeFillShade="A6"/>
          </w:tcPr>
          <w:p w:rsidR="00BF42E1" w:rsidRPr="00C7295C" w:rsidRDefault="00BF42E1" w:rsidP="00BF42E1">
            <w:pPr>
              <w:rPr>
                <w:b/>
              </w:rPr>
            </w:pPr>
            <w:r>
              <w:rPr>
                <w:b/>
              </w:rPr>
              <w:t>Noun</w:t>
            </w:r>
          </w:p>
        </w:tc>
        <w:tc>
          <w:tcPr>
            <w:tcW w:w="1278" w:type="dxa"/>
            <w:shd w:val="clear" w:color="auto" w:fill="A6A6A6" w:themeFill="background1" w:themeFillShade="A6"/>
          </w:tcPr>
          <w:p w:rsidR="00BF42E1" w:rsidRPr="00C7295C" w:rsidRDefault="00BF42E1" w:rsidP="00BF42E1">
            <w:pPr>
              <w:rPr>
                <w:b/>
              </w:rPr>
            </w:pPr>
            <w:r w:rsidRPr="00C7295C">
              <w:rPr>
                <w:b/>
              </w:rPr>
              <w:t>Pass / Fail</w:t>
            </w:r>
          </w:p>
        </w:tc>
      </w:tr>
      <w:tr w:rsidR="00BF42E1" w:rsidRPr="00C7295C" w:rsidTr="00BF42E1">
        <w:tc>
          <w:tcPr>
            <w:tcW w:w="670" w:type="dxa"/>
          </w:tcPr>
          <w:p w:rsidR="00BF42E1" w:rsidRPr="00C7295C" w:rsidRDefault="00BF42E1" w:rsidP="00BF42E1">
            <w:pPr>
              <w:jc w:val="center"/>
            </w:pPr>
            <w:r w:rsidRPr="00C7295C">
              <w:t>1</w:t>
            </w:r>
          </w:p>
        </w:tc>
        <w:tc>
          <w:tcPr>
            <w:tcW w:w="1778" w:type="dxa"/>
          </w:tcPr>
          <w:p w:rsidR="00BF42E1" w:rsidRPr="00C7295C" w:rsidRDefault="00BF42E1" w:rsidP="00BF42E1">
            <w:r>
              <w:t>Create Work Request</w:t>
            </w:r>
          </w:p>
        </w:tc>
        <w:tc>
          <w:tcPr>
            <w:tcW w:w="2430" w:type="dxa"/>
          </w:tcPr>
          <w:p w:rsidR="00BF42E1" w:rsidRPr="00C7295C" w:rsidRDefault="00BF42E1" w:rsidP="00BF42E1">
            <w:r w:rsidRPr="00C7295C">
              <w:t>http://</w:t>
            </w:r>
            <w:r>
              <w:t>xx</w:t>
            </w:r>
            <w:r w:rsidRPr="00C7295C">
              <w:t>.</w:t>
            </w:r>
            <w:r>
              <w:t>xxx</w:t>
            </w:r>
            <w:r w:rsidRPr="00C7295C">
              <w:t>.</w:t>
            </w:r>
            <w:r>
              <w:t>xxx</w:t>
            </w:r>
            <w:r w:rsidRPr="00C7295C">
              <w:t>.</w:t>
            </w:r>
            <w:r>
              <w:t>xxx</w:t>
            </w:r>
            <w:r w:rsidRPr="00C7295C">
              <w:t>/</w:t>
            </w:r>
          </w:p>
        </w:tc>
        <w:tc>
          <w:tcPr>
            <w:tcW w:w="1170" w:type="dxa"/>
          </w:tcPr>
          <w:p w:rsidR="00BF42E1" w:rsidRPr="00C7295C" w:rsidRDefault="001A3A69" w:rsidP="00BF42E1">
            <w:r>
              <w:t>create</w:t>
            </w:r>
          </w:p>
        </w:tc>
        <w:tc>
          <w:tcPr>
            <w:tcW w:w="2250" w:type="dxa"/>
          </w:tcPr>
          <w:p w:rsidR="00BF42E1" w:rsidRPr="00C7295C" w:rsidRDefault="00BF42E1" w:rsidP="00BF42E1">
            <w:r>
              <w:t>WorkRequest</w:t>
            </w:r>
            <w:r w:rsidR="00A14CDA">
              <w:t>s</w:t>
            </w:r>
          </w:p>
        </w:tc>
        <w:tc>
          <w:tcPr>
            <w:tcW w:w="1278" w:type="dxa"/>
          </w:tcPr>
          <w:p w:rsidR="00BF42E1" w:rsidRPr="00C7295C" w:rsidRDefault="00BF42E1" w:rsidP="00BF42E1"/>
        </w:tc>
      </w:tr>
      <w:tr w:rsidR="00BF42E1" w:rsidRPr="00C7295C" w:rsidTr="00BF42E1">
        <w:tc>
          <w:tcPr>
            <w:tcW w:w="670" w:type="dxa"/>
          </w:tcPr>
          <w:p w:rsidR="00BF42E1" w:rsidRPr="00C7295C" w:rsidRDefault="00BF42E1" w:rsidP="00BF42E1">
            <w:pPr>
              <w:jc w:val="center"/>
            </w:pPr>
            <w:r w:rsidRPr="00C7295C">
              <w:t>2</w:t>
            </w:r>
          </w:p>
        </w:tc>
        <w:tc>
          <w:tcPr>
            <w:tcW w:w="1778" w:type="dxa"/>
          </w:tcPr>
          <w:p w:rsidR="00BF42E1" w:rsidRPr="00C7295C" w:rsidRDefault="001A3A69" w:rsidP="00BF42E1">
            <w:r>
              <w:t>Failure</w:t>
            </w:r>
            <w:r w:rsidR="00BF42E1">
              <w:t xml:space="preserve"> Response</w:t>
            </w:r>
          </w:p>
        </w:tc>
        <w:tc>
          <w:tcPr>
            <w:tcW w:w="2430" w:type="dxa"/>
          </w:tcPr>
          <w:p w:rsidR="00BF42E1" w:rsidRPr="00C7295C" w:rsidRDefault="00BF42E1" w:rsidP="00BF42E1">
            <w:r w:rsidRPr="00C7295C">
              <w:t>http://</w:t>
            </w:r>
            <w:r>
              <w:t>xx</w:t>
            </w:r>
            <w:r w:rsidRPr="00C7295C">
              <w:t>.</w:t>
            </w:r>
            <w:r>
              <w:t>xxx</w:t>
            </w:r>
            <w:r w:rsidRPr="00C7295C">
              <w:t>.</w:t>
            </w:r>
            <w:r>
              <w:t>xxx</w:t>
            </w:r>
            <w:r w:rsidRPr="00C7295C">
              <w:t>.</w:t>
            </w:r>
            <w:r>
              <w:t>xxx</w:t>
            </w:r>
            <w:r w:rsidRPr="00C7295C">
              <w:t>/</w:t>
            </w:r>
          </w:p>
        </w:tc>
        <w:tc>
          <w:tcPr>
            <w:tcW w:w="1170" w:type="dxa"/>
          </w:tcPr>
          <w:p w:rsidR="00BF42E1" w:rsidRPr="00C7295C" w:rsidRDefault="001A3A69" w:rsidP="001A3A69">
            <w:r>
              <w:t>reply</w:t>
            </w:r>
          </w:p>
        </w:tc>
        <w:tc>
          <w:tcPr>
            <w:tcW w:w="2250" w:type="dxa"/>
          </w:tcPr>
          <w:p w:rsidR="00BF42E1" w:rsidRPr="00C7295C" w:rsidRDefault="00BF42E1" w:rsidP="00BF42E1">
            <w:r>
              <w:t>WorkRequest</w:t>
            </w:r>
            <w:r w:rsidR="00A14CDA">
              <w:t>s</w:t>
            </w:r>
          </w:p>
        </w:tc>
        <w:tc>
          <w:tcPr>
            <w:tcW w:w="1278" w:type="dxa"/>
          </w:tcPr>
          <w:p w:rsidR="00BF42E1" w:rsidRPr="00C7295C" w:rsidRDefault="00BF42E1" w:rsidP="00BF42E1"/>
        </w:tc>
      </w:tr>
    </w:tbl>
    <w:p w:rsidR="00BF42E1" w:rsidRPr="00DF30D2" w:rsidRDefault="00BF42E1" w:rsidP="00BF42E1"/>
    <w:p w:rsidR="00BF42E1" w:rsidRDefault="00BF42E1" w:rsidP="00BF42E1">
      <w:pPr>
        <w:rPr>
          <w:u w:val="single"/>
        </w:rPr>
      </w:pPr>
    </w:p>
    <w:p w:rsidR="00BF42E1" w:rsidRDefault="00BF42E1" w:rsidP="00BF42E1">
      <w:pPr>
        <w:rPr>
          <w:u w:val="single"/>
        </w:rPr>
      </w:pPr>
    </w:p>
    <w:p w:rsidR="00BF42E1" w:rsidRDefault="00BF42E1" w:rsidP="00BF42E1">
      <w:pPr>
        <w:rPr>
          <w:b/>
          <w:u w:val="single"/>
        </w:rPr>
      </w:pPr>
    </w:p>
    <w:p w:rsidR="001A3A69" w:rsidRDefault="001A3A69">
      <w:pPr>
        <w:rPr>
          <w:b/>
          <w:u w:val="single"/>
        </w:rPr>
      </w:pPr>
      <w:r>
        <w:rPr>
          <w:u w:val="single"/>
        </w:rPr>
        <w:br w:type="page"/>
      </w:r>
    </w:p>
    <w:p w:rsidR="00CA3DE3" w:rsidRDefault="007C2D52" w:rsidP="00CA3DE3">
      <w:pPr>
        <w:pStyle w:val="Heading2"/>
      </w:pPr>
      <w:bookmarkStart w:id="36" w:name="_Toc426121902"/>
      <w:r>
        <w:rPr>
          <w:u w:val="single"/>
        </w:rPr>
        <w:lastRenderedPageBreak/>
        <w:t>WR-</w:t>
      </w:r>
      <w:r w:rsidR="000A7205" w:rsidRPr="000A7205">
        <w:rPr>
          <w:u w:val="single"/>
        </w:rPr>
        <w:t>1</w:t>
      </w:r>
      <w:r w:rsidR="000A7205">
        <w:rPr>
          <w:u w:val="single"/>
        </w:rPr>
        <w:t>c</w:t>
      </w:r>
      <w:r w:rsidR="000A7205">
        <w:t xml:space="preserve">: </w:t>
      </w:r>
      <w:r w:rsidR="00537A14">
        <w:t>Client</w:t>
      </w:r>
      <w:r w:rsidR="00CA3DE3" w:rsidRPr="00A0723D">
        <w:t xml:space="preserve"> requests creation of </w:t>
      </w:r>
      <w:r w:rsidR="00462A67">
        <w:t>two</w:t>
      </w:r>
      <w:r w:rsidR="00CA3DE3" w:rsidRPr="00A0723D">
        <w:t xml:space="preserve"> Work Request</w:t>
      </w:r>
      <w:r w:rsidR="00462A67">
        <w:t>s</w:t>
      </w:r>
      <w:r w:rsidR="00CA3DE3" w:rsidRPr="00A0723D">
        <w:t xml:space="preserve"> and </w:t>
      </w:r>
      <w:r w:rsidR="00537A14">
        <w:t>Server</w:t>
      </w:r>
      <w:r w:rsidR="00CA3DE3" w:rsidRPr="00A0723D">
        <w:t xml:space="preserve"> replies</w:t>
      </w:r>
      <w:r w:rsidR="00CA3DE3">
        <w:t xml:space="preserve"> (</w:t>
      </w:r>
      <w:r w:rsidR="00E44ABA">
        <w:t>Success</w:t>
      </w:r>
      <w:r w:rsidR="00CA3DE3">
        <w:t xml:space="preserve"> - Two Work Requests in a single message)</w:t>
      </w:r>
      <w:bookmarkEnd w:id="36"/>
    </w:p>
    <w:p w:rsidR="002040A2" w:rsidRPr="00DF1F99" w:rsidRDefault="002040A2" w:rsidP="002040A2">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instantiate </w:t>
      </w:r>
      <w:r>
        <w:rPr>
          <w:kern w:val="32"/>
        </w:rPr>
        <w:t>two</w:t>
      </w:r>
      <w:r w:rsidRPr="00DF1F99">
        <w:rPr>
          <w:kern w:val="32"/>
        </w:rPr>
        <w:t xml:space="preserve"> Work Request</w:t>
      </w:r>
      <w:r>
        <w:rPr>
          <w:kern w:val="32"/>
        </w:rPr>
        <w:t>s</w:t>
      </w:r>
      <w:r w:rsidRPr="00DF1F99">
        <w:rPr>
          <w:kern w:val="32"/>
        </w:rPr>
        <w:t xml:space="preserve">.  The </w:t>
      </w:r>
      <w:r w:rsidR="00537A14">
        <w:rPr>
          <w:kern w:val="32"/>
        </w:rPr>
        <w:t>Server</w:t>
      </w:r>
      <w:r w:rsidRPr="00DF1F99">
        <w:rPr>
          <w:kern w:val="32"/>
        </w:rPr>
        <w:t xml:space="preserve"> returns a response message indicating success with no errors.</w:t>
      </w:r>
    </w:p>
    <w:p w:rsidR="002040A2" w:rsidRPr="00DF1F99" w:rsidRDefault="002040A2" w:rsidP="002040A2">
      <w:pPr>
        <w:rPr>
          <w:kern w:val="32"/>
        </w:rPr>
      </w:pPr>
    </w:p>
    <w:p w:rsidR="002040A2" w:rsidRPr="00DF1F99" w:rsidRDefault="002040A2" w:rsidP="002040A2">
      <w:pPr>
        <w:rPr>
          <w:kern w:val="32"/>
        </w:rPr>
      </w:pPr>
      <w:r w:rsidRPr="00DF1F99">
        <w:rPr>
          <w:kern w:val="32"/>
        </w:rPr>
        <w:t xml:space="preserve">If the </w:t>
      </w:r>
      <w:r w:rsidR="00537A14">
        <w:rPr>
          <w:kern w:val="32"/>
        </w:rPr>
        <w:t>Server</w:t>
      </w:r>
      <w:r w:rsidRPr="00DF1F99">
        <w:rPr>
          <w:kern w:val="32"/>
        </w:rPr>
        <w:t xml:space="preserve"> were in fact a true Work Management System (WMS), then upon success of this messaging interchange, the Work Request</w:t>
      </w:r>
      <w:r>
        <w:rPr>
          <w:kern w:val="32"/>
        </w:rPr>
        <w:t>s</w:t>
      </w:r>
      <w:r w:rsidRPr="00DF1F99">
        <w:rPr>
          <w:kern w:val="32"/>
        </w:rPr>
        <w:t xml:space="preserve"> would be known to the WMS and could be subsequently changed or deleted. Subsequent test cases in this document will assume the persistence of specific Work Requests, Maintenance Orders, and Service Orders and refer to them by the mRIDs and/or Names assigned in the "create" test cases. See the Preconditions section of subsequent test cases for additional information.  </w:t>
      </w:r>
    </w:p>
    <w:p w:rsidR="002040A2" w:rsidRPr="00DF1F99" w:rsidRDefault="002040A2" w:rsidP="002040A2">
      <w:pPr>
        <w:rPr>
          <w:kern w:val="32"/>
        </w:rPr>
      </w:pPr>
    </w:p>
    <w:p w:rsidR="002040A2" w:rsidRPr="00DF1F99" w:rsidRDefault="00232FB4" w:rsidP="002040A2">
      <w:pPr>
        <w:rPr>
          <w:kern w:val="32"/>
        </w:rPr>
      </w:pPr>
      <w:r>
        <w:rPr>
          <w:kern w:val="32"/>
        </w:rPr>
        <w:t xml:space="preserve">The examples in this and other test cases illustrate </w:t>
      </w:r>
      <w:r w:rsidR="002040A2"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040A2" w:rsidRPr="00DF1F99" w:rsidRDefault="002040A2" w:rsidP="002040A2">
      <w:pPr>
        <w:rPr>
          <w:kern w:val="32"/>
        </w:rPr>
      </w:pPr>
    </w:p>
    <w:p w:rsidR="002040A2" w:rsidRDefault="002040A2" w:rsidP="002040A2">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040A2" w:rsidRPr="002A5E02" w:rsidTr="00186125">
        <w:tc>
          <w:tcPr>
            <w:tcW w:w="2088" w:type="dxa"/>
          </w:tcPr>
          <w:p w:rsidR="002040A2" w:rsidRPr="002A5E02" w:rsidRDefault="002040A2" w:rsidP="00186125">
            <w:pPr>
              <w:rPr>
                <w:b/>
              </w:rPr>
            </w:pPr>
            <w:r w:rsidRPr="002A5E02">
              <w:rPr>
                <w:b/>
              </w:rPr>
              <w:t xml:space="preserve">Pre-Condition(s) </w:t>
            </w:r>
          </w:p>
        </w:tc>
        <w:tc>
          <w:tcPr>
            <w:tcW w:w="7488" w:type="dxa"/>
          </w:tcPr>
          <w:p w:rsidR="002040A2" w:rsidRPr="002A5E02" w:rsidRDefault="002040A2" w:rsidP="00186125">
            <w:r w:rsidRPr="002A5E02">
              <w:t>None</w:t>
            </w:r>
          </w:p>
        </w:tc>
      </w:tr>
      <w:tr w:rsidR="002040A2" w:rsidRPr="002A5E02" w:rsidTr="00186125">
        <w:tc>
          <w:tcPr>
            <w:tcW w:w="2088" w:type="dxa"/>
          </w:tcPr>
          <w:p w:rsidR="002040A2" w:rsidRPr="002A5E02" w:rsidRDefault="002040A2" w:rsidP="00186125">
            <w:pPr>
              <w:rPr>
                <w:b/>
              </w:rPr>
            </w:pPr>
            <w:r w:rsidRPr="002A5E02">
              <w:rPr>
                <w:b/>
              </w:rPr>
              <w:t xml:space="preserve">Post Condition(s): </w:t>
            </w:r>
          </w:p>
        </w:tc>
        <w:tc>
          <w:tcPr>
            <w:tcW w:w="7488" w:type="dxa"/>
          </w:tcPr>
          <w:p w:rsidR="002040A2" w:rsidRPr="002A5E02" w:rsidRDefault="002040A2" w:rsidP="002040A2">
            <w:r>
              <w:t xml:space="preserve">Two </w:t>
            </w:r>
            <w:r w:rsidRPr="002A5E02">
              <w:t>new Work Request</w:t>
            </w:r>
            <w:r>
              <w:t>s are</w:t>
            </w:r>
            <w:r w:rsidRPr="002A5E02">
              <w:t xml:space="preserve"> created with the Names identifier</w:t>
            </w:r>
            <w:r>
              <w:t xml:space="preserve">s </w:t>
            </w:r>
            <w:r w:rsidRPr="002A5E02">
              <w:t>that were passed in the request message.</w:t>
            </w:r>
          </w:p>
        </w:tc>
      </w:tr>
    </w:tbl>
    <w:p w:rsidR="002040A2" w:rsidRDefault="002040A2" w:rsidP="002040A2"/>
    <w:p w:rsidR="002040A2" w:rsidRPr="00DF1F99" w:rsidRDefault="002040A2" w:rsidP="002040A2">
      <w:pPr>
        <w:rPr>
          <w:kern w:val="32"/>
        </w:rPr>
      </w:pPr>
    </w:p>
    <w:p w:rsidR="002040A2" w:rsidRDefault="002040A2" w:rsidP="002040A2">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040A2" w:rsidRDefault="002040A2" w:rsidP="002040A2">
      <w:pPr>
        <w:rPr>
          <w:kern w:val="32"/>
        </w:rPr>
      </w:pPr>
    </w:p>
    <w:p w:rsidR="002040A2" w:rsidRDefault="002040A2" w:rsidP="002040A2">
      <w:pPr>
        <w:rPr>
          <w:kern w:val="32"/>
        </w:rPr>
      </w:pPr>
      <w:r w:rsidRPr="00DF1F99">
        <w:rPr>
          <w:kern w:val="32"/>
        </w:rPr>
        <w:t xml:space="preserve"> </w:t>
      </w:r>
    </w:p>
    <w:p w:rsidR="009A740F" w:rsidRDefault="002040A2" w:rsidP="004E6C46">
      <w:pPr>
        <w:keepNext/>
        <w:jc w:val="center"/>
      </w:pPr>
      <w:r>
        <w:rPr>
          <w:noProof/>
          <w:kern w:val="32"/>
        </w:rPr>
        <w:drawing>
          <wp:inline distT="0" distB="0" distL="0" distR="0">
            <wp:extent cx="5302150" cy="2505073"/>
            <wp:effectExtent l="19050" t="0" r="0" b="0"/>
            <wp:docPr id="1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0" cstate="print"/>
                    <a:stretch>
                      <a:fillRect/>
                    </a:stretch>
                  </pic:blipFill>
                  <pic:spPr>
                    <a:xfrm>
                      <a:off x="0" y="0"/>
                      <a:ext cx="5302150" cy="2505073"/>
                    </a:xfrm>
                    <a:prstGeom prst="rect">
                      <a:avLst/>
                    </a:prstGeom>
                  </pic:spPr>
                </pic:pic>
              </a:graphicData>
            </a:graphic>
          </wp:inline>
        </w:drawing>
      </w:r>
    </w:p>
    <w:p w:rsidR="002040A2"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3</w:t>
        </w:r>
      </w:fldSimple>
      <w:r>
        <w:t xml:space="preserve"> </w:t>
      </w:r>
      <w:r w:rsidRPr="00134728">
        <w:t>Sequen</w:t>
      </w:r>
      <w:r>
        <w:t>ce Diagram for Test Case WR-1c</w:t>
      </w:r>
    </w:p>
    <w:p w:rsidR="002040A2" w:rsidRDefault="002040A2" w:rsidP="002040A2">
      <w:pPr>
        <w:rPr>
          <w:kern w:val="32"/>
        </w:rPr>
      </w:pPr>
    </w:p>
    <w:p w:rsidR="002040A2" w:rsidRDefault="002040A2" w:rsidP="002040A2">
      <w:pPr>
        <w:rPr>
          <w:kern w:val="32"/>
        </w:rPr>
      </w:pPr>
      <w:r>
        <w:rPr>
          <w:kern w:val="32"/>
        </w:rPr>
        <w:lastRenderedPageBreak/>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040A2" w:rsidRDefault="002040A2" w:rsidP="002040A2">
      <w:pPr>
        <w:rPr>
          <w:kern w:val="32"/>
        </w:rPr>
      </w:pPr>
    </w:p>
    <w:p w:rsidR="002040A2" w:rsidRDefault="002040A2" w:rsidP="002040A2">
      <w:pPr>
        <w:rPr>
          <w:kern w:val="32"/>
        </w:rPr>
      </w:pPr>
    </w:p>
    <w:p w:rsidR="002040A2" w:rsidRPr="00785F81" w:rsidRDefault="002040A2" w:rsidP="002040A2">
      <w:pPr>
        <w:rPr>
          <w:i/>
        </w:rPr>
      </w:pPr>
      <w:r>
        <w:rPr>
          <w:i/>
        </w:rPr>
        <w:t xml:space="preserve">Step 1 - Request </w:t>
      </w:r>
      <w:r w:rsidRPr="007F4274">
        <w:rPr>
          <w:i/>
        </w:rPr>
        <w:t>Message</w:t>
      </w:r>
    </w:p>
    <w:p w:rsidR="002040A2" w:rsidRDefault="002040A2" w:rsidP="002040A2">
      <w:pPr>
        <w:rPr>
          <w:kern w:val="32"/>
        </w:rPr>
      </w:pPr>
    </w:p>
    <w:p w:rsidR="002040A2" w:rsidRPr="00BF433D" w:rsidRDefault="002040A2" w:rsidP="002040A2">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040A2" w:rsidRPr="003D519B" w:rsidTr="00186125">
        <w:tc>
          <w:tcPr>
            <w:tcW w:w="2718" w:type="dxa"/>
            <w:shd w:val="clear" w:color="auto" w:fill="A6A6A6" w:themeFill="background1" w:themeFillShade="A6"/>
          </w:tcPr>
          <w:p w:rsidR="002040A2" w:rsidRPr="003D519B" w:rsidRDefault="002040A2" w:rsidP="00186125">
            <w:pPr>
              <w:jc w:val="center"/>
              <w:rPr>
                <w:b/>
                <w:kern w:val="32"/>
                <w:sz w:val="20"/>
              </w:rPr>
            </w:pPr>
            <w:r w:rsidRPr="003D519B">
              <w:rPr>
                <w:b/>
                <w:kern w:val="32"/>
                <w:sz w:val="20"/>
              </w:rPr>
              <w:t>Artifact</w:t>
            </w:r>
          </w:p>
        </w:tc>
        <w:tc>
          <w:tcPr>
            <w:tcW w:w="2610" w:type="dxa"/>
            <w:shd w:val="clear" w:color="auto" w:fill="A6A6A6" w:themeFill="background1" w:themeFillShade="A6"/>
          </w:tcPr>
          <w:p w:rsidR="002040A2" w:rsidRPr="003D519B" w:rsidRDefault="002040A2" w:rsidP="00186125">
            <w:pPr>
              <w:jc w:val="center"/>
              <w:rPr>
                <w:b/>
                <w:kern w:val="32"/>
                <w:sz w:val="20"/>
              </w:rPr>
            </w:pPr>
            <w:r w:rsidRPr="003D519B">
              <w:rPr>
                <w:b/>
                <w:kern w:val="32"/>
                <w:sz w:val="20"/>
              </w:rPr>
              <w:t>Name</w:t>
            </w:r>
          </w:p>
        </w:tc>
        <w:tc>
          <w:tcPr>
            <w:tcW w:w="4230" w:type="dxa"/>
            <w:shd w:val="clear" w:color="auto" w:fill="A6A6A6" w:themeFill="background1" w:themeFillShade="A6"/>
          </w:tcPr>
          <w:p w:rsidR="002040A2" w:rsidRPr="003D519B" w:rsidRDefault="002040A2" w:rsidP="00186125">
            <w:pPr>
              <w:jc w:val="center"/>
              <w:rPr>
                <w:b/>
                <w:kern w:val="32"/>
                <w:sz w:val="20"/>
              </w:rPr>
            </w:pPr>
            <w:r w:rsidRPr="003D519B">
              <w:rPr>
                <w:b/>
                <w:kern w:val="32"/>
                <w:sz w:val="20"/>
              </w:rPr>
              <w:t>Location in Supplemental Resource File</w:t>
            </w:r>
          </w:p>
        </w:tc>
      </w:tr>
      <w:tr w:rsidR="002040A2" w:rsidRPr="003D519B" w:rsidTr="00186125">
        <w:tc>
          <w:tcPr>
            <w:tcW w:w="2718" w:type="dxa"/>
          </w:tcPr>
          <w:p w:rsidR="002040A2" w:rsidRPr="003D519B" w:rsidRDefault="002040A2" w:rsidP="00186125">
            <w:pPr>
              <w:rPr>
                <w:b/>
                <w:kern w:val="32"/>
                <w:sz w:val="18"/>
              </w:rPr>
            </w:pPr>
            <w:r w:rsidRPr="003D519B">
              <w:rPr>
                <w:b/>
                <w:kern w:val="32"/>
                <w:sz w:val="18"/>
              </w:rPr>
              <w:t>WSDL</w:t>
            </w:r>
          </w:p>
        </w:tc>
        <w:tc>
          <w:tcPr>
            <w:tcW w:w="2610" w:type="dxa"/>
          </w:tcPr>
          <w:p w:rsidR="002040A2" w:rsidRPr="003D519B" w:rsidRDefault="002040A2" w:rsidP="00186125">
            <w:pPr>
              <w:rPr>
                <w:kern w:val="32"/>
                <w:sz w:val="18"/>
              </w:rPr>
            </w:pPr>
            <w:r w:rsidRPr="003D519B">
              <w:rPr>
                <w:kern w:val="32"/>
                <w:sz w:val="18"/>
              </w:rPr>
              <w:t>ExecuteWorkRequests.wsdl</w:t>
            </w:r>
          </w:p>
        </w:tc>
        <w:tc>
          <w:tcPr>
            <w:tcW w:w="4230" w:type="dxa"/>
          </w:tcPr>
          <w:p w:rsidR="002040A2" w:rsidRPr="003D519B" w:rsidRDefault="00EE7048" w:rsidP="00186125">
            <w:pPr>
              <w:rPr>
                <w:kern w:val="32"/>
                <w:sz w:val="20"/>
              </w:rPr>
            </w:pPr>
            <w:r>
              <w:rPr>
                <w:kern w:val="32"/>
                <w:sz w:val="14"/>
              </w:rPr>
              <w:t>03-Part 6 Strongly-typed Messages and WSDLs generated by EPRI\Messages and WSDLs</w:t>
            </w:r>
            <w:r w:rsidR="002040A2" w:rsidRPr="003D519B">
              <w:rPr>
                <w:kern w:val="32"/>
                <w:sz w:val="14"/>
              </w:rPr>
              <w:t xml:space="preserve"> for 'create'}</w:t>
            </w:r>
          </w:p>
        </w:tc>
      </w:tr>
      <w:tr w:rsidR="002040A2" w:rsidRPr="003D519B" w:rsidTr="00186125">
        <w:tc>
          <w:tcPr>
            <w:tcW w:w="2718" w:type="dxa"/>
          </w:tcPr>
          <w:p w:rsidR="002040A2" w:rsidRPr="003D519B" w:rsidRDefault="002040A2" w:rsidP="00186125">
            <w:pPr>
              <w:rPr>
                <w:b/>
                <w:kern w:val="32"/>
                <w:sz w:val="18"/>
              </w:rPr>
            </w:pPr>
            <w:r w:rsidRPr="003D519B">
              <w:rPr>
                <w:b/>
                <w:kern w:val="32"/>
                <w:sz w:val="18"/>
              </w:rPr>
              <w:t>Part 6 XSD</w:t>
            </w:r>
          </w:p>
        </w:tc>
        <w:tc>
          <w:tcPr>
            <w:tcW w:w="2610" w:type="dxa"/>
          </w:tcPr>
          <w:p w:rsidR="002040A2" w:rsidRPr="003D519B" w:rsidRDefault="002040A2" w:rsidP="00186125">
            <w:pPr>
              <w:rPr>
                <w:kern w:val="32"/>
                <w:sz w:val="18"/>
              </w:rPr>
            </w:pPr>
            <w:r w:rsidRPr="003D519B">
              <w:rPr>
                <w:kern w:val="32"/>
                <w:sz w:val="18"/>
              </w:rPr>
              <w:t>Work Requests.xsd</w:t>
            </w:r>
          </w:p>
        </w:tc>
        <w:tc>
          <w:tcPr>
            <w:tcW w:w="4230" w:type="dxa"/>
          </w:tcPr>
          <w:p w:rsidR="002040A2" w:rsidRPr="003D519B" w:rsidRDefault="002040A2" w:rsidP="00186125">
            <w:pPr>
              <w:rPr>
                <w:kern w:val="32"/>
                <w:sz w:val="20"/>
              </w:rPr>
            </w:pPr>
            <w:r w:rsidRPr="003D519B">
              <w:rPr>
                <w:kern w:val="32"/>
                <w:sz w:val="14"/>
              </w:rPr>
              <w:t>{02-Part 6 XSDs modified by EPRI\'create' Profiles\Constrained by EPRI}</w:t>
            </w:r>
          </w:p>
        </w:tc>
      </w:tr>
      <w:tr w:rsidR="002040A2" w:rsidRPr="003D519B" w:rsidTr="00186125">
        <w:tc>
          <w:tcPr>
            <w:tcW w:w="2718" w:type="dxa"/>
          </w:tcPr>
          <w:p w:rsidR="002040A2" w:rsidRPr="003D519B" w:rsidRDefault="002040A2" w:rsidP="00186125">
            <w:pPr>
              <w:rPr>
                <w:b/>
                <w:kern w:val="32"/>
                <w:sz w:val="18"/>
              </w:rPr>
            </w:pPr>
            <w:r w:rsidRPr="003D519B">
              <w:rPr>
                <w:b/>
                <w:kern w:val="32"/>
                <w:sz w:val="18"/>
              </w:rPr>
              <w:t>Strongly-Typed Message XSD</w:t>
            </w:r>
          </w:p>
        </w:tc>
        <w:tc>
          <w:tcPr>
            <w:tcW w:w="2610" w:type="dxa"/>
          </w:tcPr>
          <w:p w:rsidR="002040A2" w:rsidRPr="003D519B" w:rsidRDefault="002040A2" w:rsidP="00186125">
            <w:pPr>
              <w:rPr>
                <w:kern w:val="32"/>
                <w:sz w:val="18"/>
              </w:rPr>
            </w:pPr>
            <w:r w:rsidRPr="003D519B">
              <w:rPr>
                <w:kern w:val="32"/>
                <w:sz w:val="18"/>
              </w:rPr>
              <w:t>WorkRequestsMessage.xsd</w:t>
            </w:r>
          </w:p>
        </w:tc>
        <w:tc>
          <w:tcPr>
            <w:tcW w:w="4230" w:type="dxa"/>
          </w:tcPr>
          <w:p w:rsidR="002040A2" w:rsidRPr="003D519B" w:rsidRDefault="00C32EE9" w:rsidP="00186125">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040A2" w:rsidRPr="003D519B" w:rsidTr="00186125">
        <w:tc>
          <w:tcPr>
            <w:tcW w:w="2718" w:type="dxa"/>
          </w:tcPr>
          <w:p w:rsidR="002040A2" w:rsidRPr="003D519B" w:rsidRDefault="002040A2" w:rsidP="00186125">
            <w:pPr>
              <w:rPr>
                <w:b/>
                <w:kern w:val="32"/>
                <w:sz w:val="18"/>
              </w:rPr>
            </w:pPr>
            <w:r w:rsidRPr="003D519B">
              <w:rPr>
                <w:b/>
                <w:kern w:val="32"/>
                <w:sz w:val="18"/>
              </w:rPr>
              <w:t>Message Stereotype</w:t>
            </w:r>
          </w:p>
        </w:tc>
        <w:tc>
          <w:tcPr>
            <w:tcW w:w="2610" w:type="dxa"/>
          </w:tcPr>
          <w:p w:rsidR="002040A2" w:rsidRPr="003D519B" w:rsidRDefault="002040A2" w:rsidP="00186125">
            <w:pPr>
              <w:rPr>
                <w:kern w:val="32"/>
                <w:sz w:val="18"/>
              </w:rPr>
            </w:pPr>
            <w:r>
              <w:rPr>
                <w:kern w:val="32"/>
                <w:sz w:val="18"/>
              </w:rPr>
              <w:t>CreateWorkRequests</w:t>
            </w:r>
          </w:p>
        </w:tc>
        <w:tc>
          <w:tcPr>
            <w:tcW w:w="4230" w:type="dxa"/>
          </w:tcPr>
          <w:p w:rsidR="002040A2" w:rsidRPr="003D519B" w:rsidRDefault="002040A2" w:rsidP="00186125">
            <w:pPr>
              <w:rPr>
                <w:kern w:val="32"/>
                <w:sz w:val="14"/>
              </w:rPr>
            </w:pPr>
            <w:r w:rsidRPr="003D519B">
              <w:rPr>
                <w:kern w:val="32"/>
                <w:sz w:val="14"/>
              </w:rPr>
              <w:t>n/a</w:t>
            </w:r>
          </w:p>
        </w:tc>
      </w:tr>
    </w:tbl>
    <w:p w:rsidR="002040A2" w:rsidRDefault="002040A2" w:rsidP="002040A2">
      <w:pPr>
        <w:rPr>
          <w:kern w:val="32"/>
        </w:rPr>
      </w:pP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8080"/>
          <w:sz w:val="16"/>
          <w:szCs w:val="16"/>
          <w:highlight w:val="white"/>
        </w:rPr>
        <w:t>&lt;?xml version="1.0" encoding="UTF-8"?&gt;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8080"/>
          <w:sz w:val="16"/>
          <w:szCs w:val="16"/>
          <w:highlight w:val="white"/>
        </w:rPr>
        <w:t>Sample XML file generated by XMLSpy v2015 rel. 4 (x64) (http://www.altova.com)</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tns:CreateWorkRequests</w:t>
      </w:r>
      <w:r w:rsidRPr="00A23629">
        <w:rPr>
          <w:rFonts w:ascii="Arial" w:hAnsi="Arial" w:cs="Arial"/>
          <w:color w:val="FF0000"/>
          <w:sz w:val="16"/>
          <w:szCs w:val="16"/>
          <w:highlight w:val="white"/>
        </w:rPr>
        <w:t xml:space="preserve"> xmlns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xmlns:msg</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http://iec.ch/TC57/2011/schema/message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xmlns:xsi</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http://www.w3.org/2001/XMLSchema-instance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xmlns:tns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xmlns:n1</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http://www.altova.com/samplexml/other-namespace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xsi:schemaLocation</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 WorkRequestsMessage.xsd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create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WorkRequests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2015-07-01T20:21:01-06:00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9330db07-bbb8-475c-8353-f865659d703e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35fc5aab-42ad-4c23-97c0-8541b8be8b97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tns:Payload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WR-14433</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DSOP</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555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Mail Stop 82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Main Office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Harrison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3372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Av</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lastRenderedPageBreak/>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9330db07-bbb8-475c-8353-f865659d703e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waitingToBeScheduled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 Reported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 Request Created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Safety Hazard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Emergency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request</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2015-07-16T17:00:00-06:00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fb92ddab-09e0-4973-a890-89b1f6700f1d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Exposed Conductor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101-E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2nd building along driveway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Rogers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122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5364d65c-92b3-4ae6-9bf4-403c3edc6051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 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exchange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17fa20de-8949-40d5-9bce-93b9e5a74ce5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8752-90765-830632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Jacobs, Brian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Crew ID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lastRenderedPageBreak/>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WR-14434</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DSOP2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areaCode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555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cityCode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58</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extension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8000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localNumber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phone1</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Mail Stop 83</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Main Office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Harrison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3372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Av</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Organisation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5364d65c-92b3-4ae6-9bf4-403c3edc6051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lastModifiedDateTime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requestDateTime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waitingToBeScheduled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statusKind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createdDateTime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 Reported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reason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 Request Created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ActivityRecords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Safety Hazard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justification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rank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Emergency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priority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request</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2015-07-16T17:00:00-06:00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end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2015-07-16T11:55:24-06:00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start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scheduleInterval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TimeSchedules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fb92ddab-09e0-4973-a890-89b1f6700f1d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direction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Exposed Conductor</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lastRenderedPageBreak/>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Hazards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Floor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101-E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RoomNumber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InternalLocation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2nd building along driveway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addressGeneral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Warehouse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buildingName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Rogers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122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prefix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SW</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suffix</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withinTownLimits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streetDetail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52405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USA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country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Cedar Rapids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IA</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stateOrProvince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townDetail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mainAddress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WorkLocation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327ea2fa-a831-4823-a76b-d651fd69d5d2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Repair 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instruction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Damaged meter panel</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subject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exchange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taskKind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17fa20de-8949-40d5-9bce-93b9e5a74ce5</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mRID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true</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critical</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8752-90765-830632</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utcNumber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Assets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Jacobs, Brian</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Crew ID</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Utility XYZ</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NameTypeAuthority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NameType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Names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Crews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WorkTasks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WorkRequests</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tns:Payload</w:t>
      </w:r>
      <w:r w:rsidRPr="00A23629">
        <w:rPr>
          <w:rFonts w:ascii="Arial" w:hAnsi="Arial" w:cs="Arial"/>
          <w:color w:val="0000FF"/>
          <w:sz w:val="16"/>
          <w:szCs w:val="16"/>
          <w:highlight w:val="white"/>
        </w:rPr>
        <w:t>&gt;</w:t>
      </w:r>
    </w:p>
    <w:p w:rsidR="00973EF0" w:rsidRPr="00A23629" w:rsidRDefault="00A23629" w:rsidP="00A23629">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tns:CreateWorkRequests</w:t>
      </w:r>
      <w:r w:rsidRPr="00A23629">
        <w:rPr>
          <w:rFonts w:ascii="Arial" w:hAnsi="Arial" w:cs="Arial"/>
          <w:color w:val="0000FF"/>
          <w:sz w:val="16"/>
          <w:szCs w:val="16"/>
          <w:highlight w:val="white"/>
        </w:rPr>
        <w:t>&gt;</w:t>
      </w:r>
    </w:p>
    <w:p w:rsidR="00973EF0" w:rsidRDefault="00973EF0" w:rsidP="00973EF0">
      <w:pPr>
        <w:rPr>
          <w:rFonts w:ascii="Arial" w:hAnsi="Arial" w:cs="Arial"/>
          <w:color w:val="0000FF"/>
          <w:sz w:val="20"/>
        </w:rPr>
      </w:pPr>
    </w:p>
    <w:p w:rsidR="00132F4D" w:rsidRDefault="00132F4D">
      <w:pPr>
        <w:rPr>
          <w:i/>
        </w:rPr>
      </w:pPr>
      <w:r>
        <w:rPr>
          <w:i/>
        </w:rPr>
        <w:br w:type="page"/>
      </w:r>
    </w:p>
    <w:p w:rsidR="001A3A69" w:rsidRPr="00785F81" w:rsidRDefault="001A3A69" w:rsidP="00973EF0">
      <w:pPr>
        <w:rPr>
          <w:i/>
        </w:rPr>
      </w:pPr>
      <w:r>
        <w:rPr>
          <w:i/>
        </w:rPr>
        <w:lastRenderedPageBreak/>
        <w:t>Step 2 - Response Message</w:t>
      </w:r>
    </w:p>
    <w:p w:rsidR="001A3A69" w:rsidRDefault="001A3A69" w:rsidP="001A3A69">
      <w:pPr>
        <w:jc w:val="center"/>
        <w:rPr>
          <w:b/>
          <w:kern w:val="32"/>
          <w:sz w:val="20"/>
        </w:rPr>
      </w:pPr>
    </w:p>
    <w:p w:rsidR="001A3A69" w:rsidRPr="00BF433D" w:rsidRDefault="001A3A69" w:rsidP="001A3A69">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1A3A69" w:rsidRPr="003D519B" w:rsidTr="00973EF0">
        <w:tc>
          <w:tcPr>
            <w:tcW w:w="2718" w:type="dxa"/>
            <w:shd w:val="clear" w:color="auto" w:fill="A6A6A6" w:themeFill="background1" w:themeFillShade="A6"/>
          </w:tcPr>
          <w:p w:rsidR="001A3A69" w:rsidRPr="003D519B" w:rsidRDefault="001A3A69" w:rsidP="00973EF0">
            <w:pPr>
              <w:jc w:val="center"/>
              <w:rPr>
                <w:b/>
                <w:kern w:val="32"/>
                <w:sz w:val="20"/>
              </w:rPr>
            </w:pPr>
            <w:r w:rsidRPr="003D519B">
              <w:rPr>
                <w:b/>
                <w:kern w:val="32"/>
                <w:sz w:val="20"/>
              </w:rPr>
              <w:t>Artifact</w:t>
            </w:r>
          </w:p>
        </w:tc>
        <w:tc>
          <w:tcPr>
            <w:tcW w:w="2610" w:type="dxa"/>
            <w:shd w:val="clear" w:color="auto" w:fill="A6A6A6" w:themeFill="background1" w:themeFillShade="A6"/>
          </w:tcPr>
          <w:p w:rsidR="001A3A69" w:rsidRPr="003D519B" w:rsidRDefault="001A3A69" w:rsidP="00973EF0">
            <w:pPr>
              <w:jc w:val="center"/>
              <w:rPr>
                <w:b/>
                <w:kern w:val="32"/>
                <w:sz w:val="20"/>
              </w:rPr>
            </w:pPr>
            <w:r w:rsidRPr="003D519B">
              <w:rPr>
                <w:b/>
                <w:kern w:val="32"/>
                <w:sz w:val="20"/>
              </w:rPr>
              <w:t>Name</w:t>
            </w:r>
          </w:p>
        </w:tc>
        <w:tc>
          <w:tcPr>
            <w:tcW w:w="4230" w:type="dxa"/>
            <w:shd w:val="clear" w:color="auto" w:fill="A6A6A6" w:themeFill="background1" w:themeFillShade="A6"/>
          </w:tcPr>
          <w:p w:rsidR="001A3A69" w:rsidRPr="003D519B" w:rsidRDefault="001A3A69" w:rsidP="00973EF0">
            <w:pPr>
              <w:jc w:val="center"/>
              <w:rPr>
                <w:b/>
                <w:kern w:val="32"/>
                <w:sz w:val="20"/>
              </w:rPr>
            </w:pPr>
            <w:r w:rsidRPr="003D519B">
              <w:rPr>
                <w:b/>
                <w:kern w:val="32"/>
                <w:sz w:val="20"/>
              </w:rPr>
              <w:t>Location in Supplemental Resource File</w:t>
            </w:r>
          </w:p>
        </w:tc>
      </w:tr>
      <w:tr w:rsidR="001A3A69" w:rsidRPr="003D519B" w:rsidTr="00973EF0">
        <w:tc>
          <w:tcPr>
            <w:tcW w:w="2718" w:type="dxa"/>
          </w:tcPr>
          <w:p w:rsidR="001A3A69" w:rsidRPr="003D519B" w:rsidRDefault="001A3A69" w:rsidP="00973EF0">
            <w:pPr>
              <w:rPr>
                <w:b/>
                <w:kern w:val="32"/>
                <w:sz w:val="18"/>
              </w:rPr>
            </w:pPr>
            <w:r w:rsidRPr="003D519B">
              <w:rPr>
                <w:b/>
                <w:kern w:val="32"/>
                <w:sz w:val="18"/>
              </w:rPr>
              <w:t>WSDL</w:t>
            </w:r>
          </w:p>
        </w:tc>
        <w:tc>
          <w:tcPr>
            <w:tcW w:w="2610" w:type="dxa"/>
          </w:tcPr>
          <w:p w:rsidR="001A3A69" w:rsidRPr="003D519B" w:rsidRDefault="001A3A69" w:rsidP="00973EF0">
            <w:pPr>
              <w:rPr>
                <w:kern w:val="32"/>
                <w:sz w:val="18"/>
              </w:rPr>
            </w:pPr>
            <w:r w:rsidRPr="003D519B">
              <w:rPr>
                <w:kern w:val="32"/>
                <w:sz w:val="18"/>
              </w:rPr>
              <w:t>ExecuteWorkRequests.wsdl</w:t>
            </w:r>
          </w:p>
        </w:tc>
        <w:tc>
          <w:tcPr>
            <w:tcW w:w="4230" w:type="dxa"/>
          </w:tcPr>
          <w:p w:rsidR="001A3A69" w:rsidRPr="003D519B" w:rsidRDefault="00EE7048" w:rsidP="00973EF0">
            <w:pPr>
              <w:rPr>
                <w:kern w:val="32"/>
                <w:sz w:val="14"/>
                <w:szCs w:val="14"/>
              </w:rPr>
            </w:pPr>
            <w:r>
              <w:rPr>
                <w:kern w:val="32"/>
                <w:sz w:val="14"/>
                <w:szCs w:val="14"/>
              </w:rPr>
              <w:t>03-Part 6 Strongly-typed Messages and WSDLs generated by EPRI\Messages and WSDLs</w:t>
            </w:r>
            <w:r w:rsidR="001A3A69" w:rsidRPr="003D519B">
              <w:rPr>
                <w:kern w:val="32"/>
                <w:sz w:val="14"/>
                <w:szCs w:val="14"/>
              </w:rPr>
              <w:t xml:space="preserve"> for 'create'}</w:t>
            </w:r>
          </w:p>
        </w:tc>
      </w:tr>
      <w:tr w:rsidR="001A3A69" w:rsidRPr="003D519B" w:rsidTr="00973EF0">
        <w:tc>
          <w:tcPr>
            <w:tcW w:w="2718" w:type="dxa"/>
          </w:tcPr>
          <w:p w:rsidR="001A3A69" w:rsidRPr="003D519B" w:rsidRDefault="001A3A69" w:rsidP="00973EF0">
            <w:pPr>
              <w:rPr>
                <w:b/>
                <w:kern w:val="32"/>
                <w:sz w:val="18"/>
              </w:rPr>
            </w:pPr>
            <w:r w:rsidRPr="003D519B">
              <w:rPr>
                <w:b/>
                <w:kern w:val="32"/>
                <w:sz w:val="18"/>
              </w:rPr>
              <w:t>Part 6 XSD</w:t>
            </w:r>
          </w:p>
        </w:tc>
        <w:tc>
          <w:tcPr>
            <w:tcW w:w="2610" w:type="dxa"/>
          </w:tcPr>
          <w:p w:rsidR="001A3A69" w:rsidRPr="003D519B" w:rsidRDefault="00C25A94" w:rsidP="00973EF0">
            <w:pPr>
              <w:rPr>
                <w:kern w:val="32"/>
                <w:sz w:val="18"/>
              </w:rPr>
            </w:pPr>
            <w:r>
              <w:rPr>
                <w:kern w:val="32"/>
                <w:sz w:val="18"/>
              </w:rPr>
              <w:t>WorkRequests.xsd</w:t>
            </w:r>
          </w:p>
        </w:tc>
        <w:tc>
          <w:tcPr>
            <w:tcW w:w="4230" w:type="dxa"/>
          </w:tcPr>
          <w:p w:rsidR="001A3A69" w:rsidRPr="003D519B" w:rsidRDefault="00C25A94" w:rsidP="00973EF0">
            <w:pPr>
              <w:rPr>
                <w:kern w:val="32"/>
                <w:sz w:val="14"/>
                <w:szCs w:val="14"/>
              </w:rPr>
            </w:pPr>
            <w:r w:rsidRPr="003D519B">
              <w:rPr>
                <w:kern w:val="32"/>
                <w:sz w:val="14"/>
              </w:rPr>
              <w:t>{02-Part 6 XSDs modified by EPRI\'create' Profiles\Constrained by EPRI}</w:t>
            </w:r>
          </w:p>
        </w:tc>
      </w:tr>
      <w:tr w:rsidR="001A3A69" w:rsidRPr="003D519B" w:rsidTr="00973EF0">
        <w:tc>
          <w:tcPr>
            <w:tcW w:w="2718" w:type="dxa"/>
          </w:tcPr>
          <w:p w:rsidR="001A3A69" w:rsidRPr="003D519B" w:rsidRDefault="001A3A69" w:rsidP="00973EF0">
            <w:pPr>
              <w:rPr>
                <w:b/>
                <w:kern w:val="32"/>
                <w:sz w:val="18"/>
              </w:rPr>
            </w:pPr>
            <w:r w:rsidRPr="003D519B">
              <w:rPr>
                <w:b/>
                <w:kern w:val="32"/>
                <w:sz w:val="18"/>
              </w:rPr>
              <w:t>Strongly-Typed Message XSD</w:t>
            </w:r>
          </w:p>
        </w:tc>
        <w:tc>
          <w:tcPr>
            <w:tcW w:w="2610" w:type="dxa"/>
          </w:tcPr>
          <w:p w:rsidR="001A3A69" w:rsidRPr="003D519B" w:rsidRDefault="001A3A69" w:rsidP="00973EF0">
            <w:pPr>
              <w:rPr>
                <w:kern w:val="32"/>
                <w:sz w:val="18"/>
              </w:rPr>
            </w:pPr>
            <w:r w:rsidRPr="003D519B">
              <w:rPr>
                <w:kern w:val="32"/>
                <w:sz w:val="18"/>
              </w:rPr>
              <w:t>WorkRequestsMessage.xsd</w:t>
            </w:r>
          </w:p>
        </w:tc>
        <w:tc>
          <w:tcPr>
            <w:tcW w:w="4230" w:type="dxa"/>
          </w:tcPr>
          <w:p w:rsidR="001A3A69" w:rsidRPr="003D519B" w:rsidRDefault="00C32EE9" w:rsidP="00973EF0">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1A3A69" w:rsidRPr="003D519B" w:rsidTr="00973EF0">
        <w:tc>
          <w:tcPr>
            <w:tcW w:w="2718" w:type="dxa"/>
          </w:tcPr>
          <w:p w:rsidR="001A3A69" w:rsidRPr="003D519B" w:rsidRDefault="001A3A69" w:rsidP="00973EF0">
            <w:pPr>
              <w:rPr>
                <w:b/>
                <w:kern w:val="32"/>
                <w:sz w:val="18"/>
              </w:rPr>
            </w:pPr>
            <w:r w:rsidRPr="003D519B">
              <w:rPr>
                <w:b/>
                <w:kern w:val="32"/>
                <w:sz w:val="18"/>
              </w:rPr>
              <w:t>Message Stereotype</w:t>
            </w:r>
          </w:p>
        </w:tc>
        <w:tc>
          <w:tcPr>
            <w:tcW w:w="2610" w:type="dxa"/>
          </w:tcPr>
          <w:p w:rsidR="001A3A69" w:rsidRPr="003D519B" w:rsidRDefault="001A3A69" w:rsidP="00973EF0">
            <w:pPr>
              <w:rPr>
                <w:kern w:val="32"/>
                <w:sz w:val="18"/>
              </w:rPr>
            </w:pPr>
            <w:r>
              <w:rPr>
                <w:kern w:val="32"/>
                <w:sz w:val="18"/>
              </w:rPr>
              <w:t>WorkRequests</w:t>
            </w:r>
            <w:r w:rsidRPr="003D519B">
              <w:rPr>
                <w:kern w:val="32"/>
                <w:sz w:val="18"/>
              </w:rPr>
              <w:t>ResponseMessage</w:t>
            </w:r>
          </w:p>
        </w:tc>
        <w:tc>
          <w:tcPr>
            <w:tcW w:w="4230" w:type="dxa"/>
          </w:tcPr>
          <w:p w:rsidR="001A3A69" w:rsidRPr="003D519B" w:rsidRDefault="001A3A69" w:rsidP="00973EF0">
            <w:pPr>
              <w:rPr>
                <w:kern w:val="32"/>
                <w:sz w:val="14"/>
                <w:szCs w:val="14"/>
              </w:rPr>
            </w:pPr>
            <w:r w:rsidRPr="003D519B">
              <w:rPr>
                <w:kern w:val="32"/>
                <w:sz w:val="14"/>
                <w:szCs w:val="14"/>
              </w:rPr>
              <w:t>n/a</w:t>
            </w:r>
          </w:p>
        </w:tc>
      </w:tr>
    </w:tbl>
    <w:p w:rsidR="001A3A69" w:rsidRDefault="001A3A69" w:rsidP="001A3A69">
      <w:pPr>
        <w:rPr>
          <w:kern w:val="32"/>
        </w:rPr>
      </w:pPr>
    </w:p>
    <w:p w:rsidR="00C25A94" w:rsidRDefault="00C25A94" w:rsidP="001A3A69">
      <w:pPr>
        <w:rPr>
          <w:kern w:val="32"/>
        </w:rPr>
      </w:pP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8080"/>
          <w:sz w:val="16"/>
          <w:szCs w:val="16"/>
          <w:highlight w:val="white"/>
        </w:rPr>
        <w:t>&lt;?xml version="1.0" encoding="UTF-8"?&gt;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8080"/>
          <w:sz w:val="16"/>
          <w:szCs w:val="16"/>
          <w:highlight w:val="white"/>
        </w:rPr>
        <w:t>Sample XML file generated by XMLSpy v2015 rel. 4 (x64) (http://www.altova.com)</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FF0000"/>
          <w:sz w:val="16"/>
          <w:szCs w:val="16"/>
          <w:highlight w:val="white"/>
        </w:rPr>
        <w:t xml:space="preserve"> xmlns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xmlns:xml</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http://www.w3.org/XML/1998/namespace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xmlns:msg</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http://iec.ch/TC57/2011/schema/message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xmlns:xsi</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http://www.w3.org/2001/XMLSchema-instance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xmlns:tns</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xmlns:n1</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http://www.altova.com/samplexml/other-namespace</w:t>
      </w:r>
      <w:r w:rsidRPr="00A23629">
        <w:rPr>
          <w:rFonts w:ascii="Arial" w:hAnsi="Arial" w:cs="Arial"/>
          <w:color w:val="0000FF"/>
          <w:sz w:val="16"/>
          <w:szCs w:val="16"/>
          <w:highlight w:val="white"/>
        </w:rPr>
        <w:t>"</w:t>
      </w:r>
      <w:r w:rsidRPr="00A23629">
        <w:rPr>
          <w:rFonts w:ascii="Arial" w:hAnsi="Arial" w:cs="Arial"/>
          <w:color w:val="FF0000"/>
          <w:sz w:val="16"/>
          <w:szCs w:val="16"/>
          <w:highlight w:val="white"/>
        </w:rPr>
        <w:t xml:space="preserve"> xsi:schemaLocation</w:t>
      </w:r>
      <w:r w:rsidRPr="00A23629">
        <w:rPr>
          <w:rFonts w:ascii="Arial" w:hAnsi="Arial" w:cs="Arial"/>
          <w:color w:val="0000FF"/>
          <w:sz w:val="16"/>
          <w:szCs w:val="16"/>
          <w:highlight w:val="white"/>
        </w:rPr>
        <w:t>="</w:t>
      </w:r>
      <w:r w:rsidRPr="00A23629">
        <w:rPr>
          <w:rFonts w:ascii="Arial" w:hAnsi="Arial" w:cs="Arial"/>
          <w:color w:val="000000"/>
          <w:sz w:val="16"/>
          <w:szCs w:val="16"/>
          <w:highlight w:val="white"/>
        </w:rPr>
        <w:t>http://iec.ch/TC57/2015/WorkRequestsMessage WorkRequestsMessage.xsd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reply</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msg:Verb</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WorkRequests</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msg:Noun</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2015-07-01T20:21:02-06:00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msg:Timestamp</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c22702a7-a6f4-459f-ade1-8723b7d8f473</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msg:MessageID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35fc5aab-42ad-4c23-97c0-8541b8be8b97</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msg:CorrelationID</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tns:Header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OK</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msg:Result</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r w:rsidRPr="00A23629">
        <w:rPr>
          <w:rFonts w:ascii="Arial" w:hAnsi="Arial" w:cs="Arial"/>
          <w:color w:val="000000"/>
          <w:sz w:val="16"/>
          <w:szCs w:val="16"/>
          <w:highlight w:val="white"/>
        </w:rPr>
        <w:t>0.0</w:t>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msg:code</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msg:Error</w:t>
      </w:r>
      <w:r w:rsidRPr="00A23629">
        <w:rPr>
          <w:rFonts w:ascii="Arial" w:hAnsi="Arial" w:cs="Arial"/>
          <w:color w:val="0000FF"/>
          <w:sz w:val="16"/>
          <w:szCs w:val="16"/>
          <w:highlight w:val="white"/>
        </w:rPr>
        <w:t>&gt;</w:t>
      </w:r>
    </w:p>
    <w:p w:rsidR="00A23629" w:rsidRPr="00A23629" w:rsidRDefault="00A23629" w:rsidP="00A2362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23629">
        <w:rPr>
          <w:rFonts w:ascii="Arial" w:hAnsi="Arial" w:cs="Arial"/>
          <w:color w:val="000000"/>
          <w:sz w:val="16"/>
          <w:szCs w:val="16"/>
          <w:highlight w:val="white"/>
        </w:rPr>
        <w:tab/>
      </w: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tns:Reply</w:t>
      </w:r>
      <w:r w:rsidRPr="00A23629">
        <w:rPr>
          <w:rFonts w:ascii="Arial" w:hAnsi="Arial" w:cs="Arial"/>
          <w:color w:val="0000FF"/>
          <w:sz w:val="16"/>
          <w:szCs w:val="16"/>
          <w:highlight w:val="white"/>
        </w:rPr>
        <w:t>&gt;</w:t>
      </w:r>
    </w:p>
    <w:p w:rsidR="001A3A69" w:rsidRPr="00A23629" w:rsidRDefault="00A23629" w:rsidP="00A23629">
      <w:pPr>
        <w:pBdr>
          <w:top w:val="single" w:sz="4" w:space="1" w:color="auto"/>
          <w:left w:val="single" w:sz="4" w:space="4" w:color="auto"/>
          <w:bottom w:val="single" w:sz="4" w:space="1" w:color="auto"/>
          <w:right w:val="single" w:sz="4" w:space="4" w:color="auto"/>
        </w:pBdr>
        <w:rPr>
          <w:b/>
          <w:kern w:val="32"/>
          <w:sz w:val="16"/>
          <w:szCs w:val="16"/>
          <w:u w:val="single"/>
        </w:rPr>
      </w:pPr>
      <w:r w:rsidRPr="00A23629">
        <w:rPr>
          <w:rFonts w:ascii="Arial" w:hAnsi="Arial" w:cs="Arial"/>
          <w:color w:val="0000FF"/>
          <w:sz w:val="16"/>
          <w:szCs w:val="16"/>
          <w:highlight w:val="white"/>
        </w:rPr>
        <w:t>&lt;/</w:t>
      </w:r>
      <w:r w:rsidRPr="00A23629">
        <w:rPr>
          <w:rFonts w:ascii="Arial" w:hAnsi="Arial" w:cs="Arial"/>
          <w:color w:val="800000"/>
          <w:sz w:val="16"/>
          <w:szCs w:val="16"/>
          <w:highlight w:val="white"/>
        </w:rPr>
        <w:t>tns:WorkRequestsResponseMessage</w:t>
      </w:r>
      <w:r w:rsidRPr="00A23629">
        <w:rPr>
          <w:rFonts w:ascii="Arial" w:hAnsi="Arial" w:cs="Arial"/>
          <w:color w:val="0000FF"/>
          <w:sz w:val="16"/>
          <w:szCs w:val="16"/>
          <w:highlight w:val="white"/>
        </w:rPr>
        <w:t>&gt;</w:t>
      </w:r>
    </w:p>
    <w:p w:rsidR="00132F4D" w:rsidRDefault="00132F4D" w:rsidP="003D0F8F">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1A3A69" w:rsidRPr="00C7295C" w:rsidTr="00973EF0">
        <w:tc>
          <w:tcPr>
            <w:tcW w:w="670" w:type="dxa"/>
            <w:shd w:val="clear" w:color="auto" w:fill="A6A6A6" w:themeFill="background1" w:themeFillShade="A6"/>
          </w:tcPr>
          <w:p w:rsidR="001A3A69" w:rsidRPr="00C7295C" w:rsidRDefault="001A3A69" w:rsidP="00973EF0">
            <w:pPr>
              <w:jc w:val="center"/>
              <w:rPr>
                <w:b/>
              </w:rPr>
            </w:pPr>
            <w:r w:rsidRPr="00C7295C">
              <w:rPr>
                <w:b/>
              </w:rPr>
              <w:t>Step</w:t>
            </w:r>
          </w:p>
        </w:tc>
        <w:tc>
          <w:tcPr>
            <w:tcW w:w="1778" w:type="dxa"/>
            <w:shd w:val="clear" w:color="auto" w:fill="A6A6A6" w:themeFill="background1" w:themeFillShade="A6"/>
          </w:tcPr>
          <w:p w:rsidR="001A3A69" w:rsidRPr="00C7295C" w:rsidRDefault="001A3A69" w:rsidP="00973EF0">
            <w:pPr>
              <w:rPr>
                <w:b/>
              </w:rPr>
            </w:pPr>
            <w:r w:rsidRPr="00C7295C">
              <w:rPr>
                <w:b/>
              </w:rPr>
              <w:t>Function</w:t>
            </w:r>
          </w:p>
        </w:tc>
        <w:tc>
          <w:tcPr>
            <w:tcW w:w="2430" w:type="dxa"/>
            <w:shd w:val="clear" w:color="auto" w:fill="A6A6A6" w:themeFill="background1" w:themeFillShade="A6"/>
          </w:tcPr>
          <w:p w:rsidR="001A3A69" w:rsidRPr="00C7295C" w:rsidRDefault="001A3A69" w:rsidP="00973EF0">
            <w:pPr>
              <w:rPr>
                <w:b/>
              </w:rPr>
            </w:pPr>
            <w:r w:rsidRPr="00C7295C">
              <w:rPr>
                <w:b/>
              </w:rPr>
              <w:t>End Point</w:t>
            </w:r>
          </w:p>
        </w:tc>
        <w:tc>
          <w:tcPr>
            <w:tcW w:w="1170" w:type="dxa"/>
            <w:shd w:val="clear" w:color="auto" w:fill="A6A6A6" w:themeFill="background1" w:themeFillShade="A6"/>
          </w:tcPr>
          <w:p w:rsidR="001A3A69" w:rsidRPr="00C7295C" w:rsidRDefault="001A3A69" w:rsidP="00973EF0">
            <w:pPr>
              <w:rPr>
                <w:b/>
              </w:rPr>
            </w:pPr>
            <w:r w:rsidRPr="00C7295C">
              <w:rPr>
                <w:b/>
              </w:rPr>
              <w:t>Verb</w:t>
            </w:r>
          </w:p>
        </w:tc>
        <w:tc>
          <w:tcPr>
            <w:tcW w:w="2250" w:type="dxa"/>
            <w:shd w:val="clear" w:color="auto" w:fill="A6A6A6" w:themeFill="background1" w:themeFillShade="A6"/>
          </w:tcPr>
          <w:p w:rsidR="001A3A69" w:rsidRPr="00C7295C" w:rsidRDefault="001A3A69" w:rsidP="00973EF0">
            <w:pPr>
              <w:rPr>
                <w:b/>
              </w:rPr>
            </w:pPr>
            <w:r>
              <w:rPr>
                <w:b/>
              </w:rPr>
              <w:t>Noun</w:t>
            </w:r>
          </w:p>
        </w:tc>
        <w:tc>
          <w:tcPr>
            <w:tcW w:w="1278" w:type="dxa"/>
            <w:shd w:val="clear" w:color="auto" w:fill="A6A6A6" w:themeFill="background1" w:themeFillShade="A6"/>
          </w:tcPr>
          <w:p w:rsidR="001A3A69" w:rsidRPr="00C7295C" w:rsidRDefault="001A3A69" w:rsidP="00973EF0">
            <w:pPr>
              <w:rPr>
                <w:b/>
              </w:rPr>
            </w:pPr>
            <w:r w:rsidRPr="00C7295C">
              <w:rPr>
                <w:b/>
              </w:rPr>
              <w:t>Pass / Fail</w:t>
            </w:r>
          </w:p>
        </w:tc>
      </w:tr>
      <w:tr w:rsidR="001A3A69" w:rsidRPr="00C7295C" w:rsidTr="00973EF0">
        <w:tc>
          <w:tcPr>
            <w:tcW w:w="670" w:type="dxa"/>
          </w:tcPr>
          <w:p w:rsidR="001A3A69" w:rsidRPr="00C7295C" w:rsidRDefault="001A3A69" w:rsidP="00973EF0">
            <w:pPr>
              <w:jc w:val="center"/>
            </w:pPr>
            <w:r w:rsidRPr="00C7295C">
              <w:t>1</w:t>
            </w:r>
          </w:p>
        </w:tc>
        <w:tc>
          <w:tcPr>
            <w:tcW w:w="1778" w:type="dxa"/>
          </w:tcPr>
          <w:p w:rsidR="001A3A69" w:rsidRPr="00C7295C" w:rsidRDefault="001A3A69" w:rsidP="00973EF0">
            <w:r>
              <w:t>Create Work Request</w:t>
            </w:r>
          </w:p>
        </w:tc>
        <w:tc>
          <w:tcPr>
            <w:tcW w:w="2430" w:type="dxa"/>
          </w:tcPr>
          <w:p w:rsidR="001A3A69" w:rsidRPr="00C7295C" w:rsidRDefault="001A3A69" w:rsidP="00973EF0">
            <w:r w:rsidRPr="00C7295C">
              <w:t>http://</w:t>
            </w:r>
            <w:r>
              <w:t>xx</w:t>
            </w:r>
            <w:r w:rsidRPr="00C7295C">
              <w:t>.</w:t>
            </w:r>
            <w:r>
              <w:t>xxx</w:t>
            </w:r>
            <w:r w:rsidRPr="00C7295C">
              <w:t>.</w:t>
            </w:r>
            <w:r>
              <w:t>xxx</w:t>
            </w:r>
            <w:r w:rsidRPr="00C7295C">
              <w:t>.</w:t>
            </w:r>
            <w:r>
              <w:t>xxx</w:t>
            </w:r>
            <w:r w:rsidRPr="00C7295C">
              <w:t>/</w:t>
            </w:r>
          </w:p>
        </w:tc>
        <w:tc>
          <w:tcPr>
            <w:tcW w:w="1170" w:type="dxa"/>
          </w:tcPr>
          <w:p w:rsidR="001A3A69" w:rsidRPr="00C7295C" w:rsidRDefault="001A3A69" w:rsidP="00973EF0">
            <w:r>
              <w:t>create</w:t>
            </w:r>
          </w:p>
        </w:tc>
        <w:tc>
          <w:tcPr>
            <w:tcW w:w="2250" w:type="dxa"/>
          </w:tcPr>
          <w:p w:rsidR="001A3A69" w:rsidRPr="00C7295C" w:rsidRDefault="001A3A69" w:rsidP="00973EF0">
            <w:r>
              <w:t>WorkRequest</w:t>
            </w:r>
            <w:r w:rsidR="00A14CDA">
              <w:t>s</w:t>
            </w:r>
          </w:p>
        </w:tc>
        <w:tc>
          <w:tcPr>
            <w:tcW w:w="1278" w:type="dxa"/>
          </w:tcPr>
          <w:p w:rsidR="001A3A69" w:rsidRPr="00C7295C" w:rsidRDefault="001A3A69" w:rsidP="00973EF0"/>
        </w:tc>
      </w:tr>
      <w:tr w:rsidR="001A3A69" w:rsidRPr="00C7295C" w:rsidTr="00973EF0">
        <w:tc>
          <w:tcPr>
            <w:tcW w:w="670" w:type="dxa"/>
          </w:tcPr>
          <w:p w:rsidR="001A3A69" w:rsidRPr="00C7295C" w:rsidRDefault="001A3A69" w:rsidP="00973EF0">
            <w:pPr>
              <w:jc w:val="center"/>
            </w:pPr>
            <w:r w:rsidRPr="00C7295C">
              <w:t>2</w:t>
            </w:r>
          </w:p>
        </w:tc>
        <w:tc>
          <w:tcPr>
            <w:tcW w:w="1778" w:type="dxa"/>
          </w:tcPr>
          <w:p w:rsidR="001A3A69" w:rsidRPr="00C7295C" w:rsidRDefault="00973EF0" w:rsidP="00973EF0">
            <w:r>
              <w:t>Success</w:t>
            </w:r>
            <w:r w:rsidR="001A3A69">
              <w:t xml:space="preserve"> Response</w:t>
            </w:r>
          </w:p>
        </w:tc>
        <w:tc>
          <w:tcPr>
            <w:tcW w:w="2430" w:type="dxa"/>
          </w:tcPr>
          <w:p w:rsidR="001A3A69" w:rsidRPr="00C7295C" w:rsidRDefault="001A3A69" w:rsidP="00973EF0">
            <w:r w:rsidRPr="00C7295C">
              <w:t>http://</w:t>
            </w:r>
            <w:r>
              <w:t>xx</w:t>
            </w:r>
            <w:r w:rsidRPr="00C7295C">
              <w:t>.</w:t>
            </w:r>
            <w:r>
              <w:t>xxx</w:t>
            </w:r>
            <w:r w:rsidRPr="00C7295C">
              <w:t>.</w:t>
            </w:r>
            <w:r>
              <w:t>xxx</w:t>
            </w:r>
            <w:r w:rsidRPr="00C7295C">
              <w:t>.</w:t>
            </w:r>
            <w:r>
              <w:t>xxx</w:t>
            </w:r>
            <w:r w:rsidRPr="00C7295C">
              <w:t>/</w:t>
            </w:r>
          </w:p>
        </w:tc>
        <w:tc>
          <w:tcPr>
            <w:tcW w:w="1170" w:type="dxa"/>
          </w:tcPr>
          <w:p w:rsidR="001A3A69" w:rsidRPr="00C7295C" w:rsidRDefault="001A3A69" w:rsidP="00973EF0">
            <w:r>
              <w:t>reply</w:t>
            </w:r>
          </w:p>
        </w:tc>
        <w:tc>
          <w:tcPr>
            <w:tcW w:w="2250" w:type="dxa"/>
          </w:tcPr>
          <w:p w:rsidR="001A3A69" w:rsidRPr="00C7295C" w:rsidRDefault="001A3A69" w:rsidP="00973EF0">
            <w:r>
              <w:t>WorkRequest</w:t>
            </w:r>
            <w:r w:rsidR="00A14CDA">
              <w:t>s</w:t>
            </w:r>
          </w:p>
        </w:tc>
        <w:tc>
          <w:tcPr>
            <w:tcW w:w="1278" w:type="dxa"/>
          </w:tcPr>
          <w:p w:rsidR="001A3A69" w:rsidRPr="00C7295C" w:rsidRDefault="001A3A69" w:rsidP="00973EF0"/>
        </w:tc>
      </w:tr>
    </w:tbl>
    <w:p w:rsidR="001A3A69" w:rsidRPr="00DF30D2" w:rsidRDefault="001A3A69" w:rsidP="001A3A69"/>
    <w:p w:rsidR="001A3A69" w:rsidRDefault="001A3A69" w:rsidP="001A3A69">
      <w:pPr>
        <w:rPr>
          <w:u w:val="single"/>
        </w:rPr>
      </w:pPr>
    </w:p>
    <w:p w:rsidR="001A3A69" w:rsidRDefault="001A3A69" w:rsidP="001A3A69">
      <w:pPr>
        <w:rPr>
          <w:u w:val="single"/>
        </w:rPr>
      </w:pPr>
    </w:p>
    <w:p w:rsidR="001A3A69" w:rsidRDefault="001A3A69" w:rsidP="001A3A69">
      <w:pPr>
        <w:rPr>
          <w:b/>
          <w:u w:val="single"/>
        </w:rPr>
      </w:pPr>
    </w:p>
    <w:p w:rsidR="001A3A69" w:rsidRDefault="001A3A69" w:rsidP="001A3A69">
      <w:pPr>
        <w:rPr>
          <w:b/>
          <w:u w:val="single"/>
        </w:rPr>
      </w:pPr>
      <w:r>
        <w:rPr>
          <w:u w:val="single"/>
        </w:rPr>
        <w:br w:type="page"/>
      </w:r>
    </w:p>
    <w:p w:rsidR="007E1814" w:rsidRDefault="007C2D52" w:rsidP="00CA3DE3">
      <w:pPr>
        <w:pStyle w:val="Heading2"/>
        <w:numPr>
          <w:ilvl w:val="0"/>
          <w:numId w:val="0"/>
        </w:numPr>
      </w:pPr>
      <w:bookmarkStart w:id="37" w:name="_Toc426121903"/>
      <w:r>
        <w:rPr>
          <w:u w:val="single"/>
        </w:rPr>
        <w:lastRenderedPageBreak/>
        <w:t>WR-</w:t>
      </w:r>
      <w:r w:rsidR="000A7205" w:rsidRPr="000A7205">
        <w:rPr>
          <w:u w:val="single"/>
        </w:rPr>
        <w:t>1</w:t>
      </w:r>
      <w:r w:rsidR="000A7205">
        <w:rPr>
          <w:u w:val="single"/>
        </w:rPr>
        <w:t>d</w:t>
      </w:r>
      <w:r w:rsidR="000A7205">
        <w:t xml:space="preserve">: </w:t>
      </w:r>
      <w:r w:rsidR="00537A14">
        <w:t>Client</w:t>
      </w:r>
      <w:r w:rsidR="007E1814" w:rsidRPr="00A0723D">
        <w:t xml:space="preserve"> requests creation of</w:t>
      </w:r>
      <w:r w:rsidR="00462A67">
        <w:t xml:space="preserve"> two</w:t>
      </w:r>
      <w:r w:rsidR="007E1814" w:rsidRPr="00A0723D">
        <w:t xml:space="preserve"> Work Request</w:t>
      </w:r>
      <w:r w:rsidR="00462A67">
        <w:t>s</w:t>
      </w:r>
      <w:r w:rsidR="007E1814" w:rsidRPr="00A0723D">
        <w:t xml:space="preserve"> and </w:t>
      </w:r>
      <w:r w:rsidR="00537A14">
        <w:t>Server</w:t>
      </w:r>
      <w:r w:rsidR="007E1814" w:rsidRPr="00A0723D">
        <w:t xml:space="preserve"> replies</w:t>
      </w:r>
      <w:r w:rsidR="007E1814">
        <w:t xml:space="preserve"> (</w:t>
      </w:r>
      <w:r w:rsidR="00CA3DE3" w:rsidRPr="00CA3DE3">
        <w:t>Two Work Requests in a single message - One succeeds and one fails</w:t>
      </w:r>
      <w:r w:rsidR="007E1814">
        <w:t>)</w:t>
      </w:r>
      <w:bookmarkEnd w:id="37"/>
    </w:p>
    <w:p w:rsidR="00973EF0" w:rsidRPr="00DF1F99" w:rsidRDefault="00973EF0" w:rsidP="00973EF0">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instantiate </w:t>
      </w:r>
      <w:r>
        <w:rPr>
          <w:kern w:val="32"/>
        </w:rPr>
        <w:t>two</w:t>
      </w:r>
      <w:r w:rsidRPr="00DF1F99">
        <w:rPr>
          <w:kern w:val="32"/>
        </w:rPr>
        <w:t xml:space="preserve"> Work Request</w:t>
      </w:r>
      <w:r>
        <w:rPr>
          <w:kern w:val="32"/>
        </w:rPr>
        <w:t>s</w:t>
      </w:r>
      <w:r w:rsidRPr="00DF1F99">
        <w:rPr>
          <w:kern w:val="32"/>
        </w:rPr>
        <w:t xml:space="preserve">.  The </w:t>
      </w:r>
      <w:r w:rsidR="00537A14">
        <w:rPr>
          <w:kern w:val="32"/>
        </w:rPr>
        <w:t>Server</w:t>
      </w:r>
      <w:r w:rsidRPr="00DF1F99">
        <w:rPr>
          <w:kern w:val="32"/>
        </w:rPr>
        <w:t xml:space="preserve"> returns a response message indicating </w:t>
      </w:r>
      <w:r>
        <w:rPr>
          <w:kern w:val="32"/>
        </w:rPr>
        <w:t>that instantiation of the second Work Request failed. Since no error is reported for the first Work Request, the interpretation of the response message is that the instantiation of the first Work Request succeeded.</w:t>
      </w:r>
    </w:p>
    <w:p w:rsidR="00973EF0" w:rsidRPr="00DF1F99" w:rsidRDefault="00973EF0" w:rsidP="00973EF0">
      <w:pPr>
        <w:rPr>
          <w:kern w:val="32"/>
        </w:rPr>
      </w:pPr>
    </w:p>
    <w:p w:rsidR="00973EF0" w:rsidRPr="00DF1F99" w:rsidRDefault="00973EF0" w:rsidP="00973EF0">
      <w:pPr>
        <w:rPr>
          <w:kern w:val="32"/>
        </w:rPr>
      </w:pPr>
      <w:r w:rsidRPr="00DF1F99">
        <w:rPr>
          <w:kern w:val="32"/>
        </w:rPr>
        <w:t xml:space="preserve">If the </w:t>
      </w:r>
      <w:r w:rsidR="00537A14">
        <w:rPr>
          <w:kern w:val="32"/>
        </w:rPr>
        <w:t>Server</w:t>
      </w:r>
      <w:r w:rsidRPr="00DF1F99">
        <w:rPr>
          <w:kern w:val="32"/>
        </w:rPr>
        <w:t xml:space="preserve"> were in fact a true Work Management System (WMS), then upon success of this messaging interchange, the </w:t>
      </w:r>
      <w:r>
        <w:rPr>
          <w:kern w:val="32"/>
        </w:rPr>
        <w:t xml:space="preserve">first of the two </w:t>
      </w:r>
      <w:r w:rsidRPr="00DF1F99">
        <w:rPr>
          <w:kern w:val="32"/>
        </w:rPr>
        <w:t>Work Request</w:t>
      </w:r>
      <w:r>
        <w:rPr>
          <w:kern w:val="32"/>
        </w:rPr>
        <w:t>s</w:t>
      </w:r>
      <w:r w:rsidRPr="00DF1F99">
        <w:rPr>
          <w:kern w:val="32"/>
        </w:rPr>
        <w:t xml:space="preserve"> would be known to the WMS and could be subsequently changed or deleted. Subsequent test cases in this document will assume the persistence of specific Work Requests, Maintenance Orders, and Service Orders and refer to them by the mRIDs and/or Names assigned in the "create" test cases. See the Preconditions section of subsequent test cases for additional information.  </w:t>
      </w:r>
    </w:p>
    <w:p w:rsidR="00973EF0" w:rsidRPr="00DF1F99" w:rsidRDefault="00973EF0" w:rsidP="00973EF0">
      <w:pPr>
        <w:rPr>
          <w:kern w:val="32"/>
        </w:rPr>
      </w:pPr>
    </w:p>
    <w:p w:rsidR="00973EF0" w:rsidRPr="00DF1F99" w:rsidRDefault="00232FB4" w:rsidP="00973EF0">
      <w:pPr>
        <w:rPr>
          <w:kern w:val="32"/>
        </w:rPr>
      </w:pPr>
      <w:r>
        <w:rPr>
          <w:kern w:val="32"/>
        </w:rPr>
        <w:t xml:space="preserve">The examples in this and other test cases illustrate </w:t>
      </w:r>
      <w:r w:rsidR="00973EF0"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973EF0" w:rsidRPr="00DF1F99" w:rsidRDefault="00973EF0" w:rsidP="00973EF0">
      <w:pPr>
        <w:rPr>
          <w:kern w:val="32"/>
        </w:rPr>
      </w:pPr>
    </w:p>
    <w:p w:rsidR="00973EF0" w:rsidRDefault="00973EF0" w:rsidP="00973EF0">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973EF0" w:rsidRPr="002A5E02" w:rsidTr="00973EF0">
        <w:tc>
          <w:tcPr>
            <w:tcW w:w="2088" w:type="dxa"/>
          </w:tcPr>
          <w:p w:rsidR="00973EF0" w:rsidRPr="002A5E02" w:rsidRDefault="00973EF0" w:rsidP="00973EF0">
            <w:pPr>
              <w:rPr>
                <w:b/>
              </w:rPr>
            </w:pPr>
            <w:r w:rsidRPr="002A5E02">
              <w:rPr>
                <w:b/>
              </w:rPr>
              <w:t xml:space="preserve">Pre-Condition(s) </w:t>
            </w:r>
          </w:p>
        </w:tc>
        <w:tc>
          <w:tcPr>
            <w:tcW w:w="7488" w:type="dxa"/>
          </w:tcPr>
          <w:p w:rsidR="00973EF0" w:rsidRPr="002A5E02" w:rsidRDefault="00973EF0" w:rsidP="00973EF0">
            <w:r w:rsidRPr="002A5E02">
              <w:t>None</w:t>
            </w:r>
          </w:p>
        </w:tc>
      </w:tr>
      <w:tr w:rsidR="00973EF0" w:rsidRPr="002A5E02" w:rsidTr="00973EF0">
        <w:tc>
          <w:tcPr>
            <w:tcW w:w="2088" w:type="dxa"/>
          </w:tcPr>
          <w:p w:rsidR="00973EF0" w:rsidRPr="002A5E02" w:rsidRDefault="00973EF0" w:rsidP="00973EF0">
            <w:pPr>
              <w:rPr>
                <w:b/>
              </w:rPr>
            </w:pPr>
            <w:r w:rsidRPr="002A5E02">
              <w:rPr>
                <w:b/>
              </w:rPr>
              <w:t xml:space="preserve">Post Condition(s): </w:t>
            </w:r>
          </w:p>
        </w:tc>
        <w:tc>
          <w:tcPr>
            <w:tcW w:w="7488" w:type="dxa"/>
          </w:tcPr>
          <w:p w:rsidR="00973EF0" w:rsidRPr="002A5E02" w:rsidRDefault="00973EF0" w:rsidP="00EE4992">
            <w:r>
              <w:t xml:space="preserve">One </w:t>
            </w:r>
            <w:r w:rsidRPr="002A5E02">
              <w:t>new Work Request</w:t>
            </w:r>
            <w:r>
              <w:t xml:space="preserve"> is</w:t>
            </w:r>
            <w:r w:rsidRPr="002A5E02">
              <w:t xml:space="preserve"> created with the Names identifier</w:t>
            </w:r>
            <w:r>
              <w:t xml:space="preserve"> </w:t>
            </w:r>
            <w:r w:rsidRPr="002A5E02">
              <w:t>that w</w:t>
            </w:r>
            <w:r>
              <w:t>as</w:t>
            </w:r>
            <w:r w:rsidRPr="002A5E02">
              <w:t xml:space="preserve"> passed in the request message</w:t>
            </w:r>
            <w:r w:rsidR="007E789B">
              <w:t xml:space="preserve">. An error is returned indicating that instantiation of the second Work Request failed. </w:t>
            </w:r>
          </w:p>
        </w:tc>
      </w:tr>
    </w:tbl>
    <w:p w:rsidR="00973EF0" w:rsidRDefault="00973EF0" w:rsidP="00973EF0"/>
    <w:p w:rsidR="00973EF0" w:rsidRPr="00DF1F99" w:rsidRDefault="00973EF0" w:rsidP="00973EF0">
      <w:pPr>
        <w:rPr>
          <w:kern w:val="32"/>
        </w:rPr>
      </w:pPr>
    </w:p>
    <w:p w:rsidR="00973EF0" w:rsidRDefault="00973EF0" w:rsidP="00973EF0">
      <w:pPr>
        <w:rPr>
          <w:kern w:val="32"/>
        </w:rPr>
      </w:pPr>
    </w:p>
    <w:p w:rsidR="000219B5" w:rsidRDefault="000219B5">
      <w:pPr>
        <w:rPr>
          <w:kern w:val="32"/>
        </w:rPr>
      </w:pPr>
      <w:r>
        <w:rPr>
          <w:kern w:val="32"/>
        </w:rPr>
        <w:br w:type="page"/>
      </w:r>
    </w:p>
    <w:p w:rsidR="00973EF0" w:rsidRDefault="00973EF0" w:rsidP="00973EF0">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973EF0" w:rsidRDefault="00973EF0" w:rsidP="00973EF0">
      <w:pPr>
        <w:rPr>
          <w:kern w:val="32"/>
        </w:rPr>
      </w:pPr>
    </w:p>
    <w:p w:rsidR="00973EF0" w:rsidRDefault="00973EF0" w:rsidP="00973EF0">
      <w:pPr>
        <w:rPr>
          <w:kern w:val="32"/>
        </w:rPr>
      </w:pPr>
      <w:r w:rsidRPr="00DF1F99">
        <w:rPr>
          <w:kern w:val="32"/>
        </w:rPr>
        <w:t xml:space="preserve"> </w:t>
      </w:r>
    </w:p>
    <w:p w:rsidR="009A740F" w:rsidRDefault="00973EF0" w:rsidP="004E6C46">
      <w:pPr>
        <w:keepNext/>
        <w:jc w:val="center"/>
      </w:pPr>
      <w:r>
        <w:rPr>
          <w:noProof/>
          <w:kern w:val="32"/>
        </w:rPr>
        <w:drawing>
          <wp:inline distT="0" distB="0" distL="0" distR="0">
            <wp:extent cx="5316638" cy="2342195"/>
            <wp:effectExtent l="19050" t="0" r="0" b="0"/>
            <wp:docPr id="15"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1" cstate="print"/>
                    <a:stretch>
                      <a:fillRect/>
                    </a:stretch>
                  </pic:blipFill>
                  <pic:spPr>
                    <a:xfrm>
                      <a:off x="0" y="0"/>
                      <a:ext cx="5316638" cy="2342195"/>
                    </a:xfrm>
                    <a:prstGeom prst="rect">
                      <a:avLst/>
                    </a:prstGeom>
                  </pic:spPr>
                </pic:pic>
              </a:graphicData>
            </a:graphic>
          </wp:inline>
        </w:drawing>
      </w:r>
    </w:p>
    <w:p w:rsidR="00973EF0"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4</w:t>
        </w:r>
      </w:fldSimple>
      <w:r>
        <w:t xml:space="preserve"> </w:t>
      </w:r>
      <w:r w:rsidRPr="0070367A">
        <w:t>Sequ</w:t>
      </w:r>
      <w:r>
        <w:t>ence Diagram for Test Case WR-1d</w:t>
      </w:r>
    </w:p>
    <w:p w:rsidR="00973EF0" w:rsidRDefault="00973EF0" w:rsidP="00973EF0">
      <w:pPr>
        <w:rPr>
          <w:kern w:val="32"/>
        </w:rPr>
      </w:pPr>
    </w:p>
    <w:p w:rsidR="00973EF0" w:rsidRDefault="00973EF0" w:rsidP="00973EF0">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973EF0" w:rsidRDefault="00973EF0" w:rsidP="00973EF0">
      <w:pPr>
        <w:rPr>
          <w:kern w:val="32"/>
        </w:rPr>
      </w:pPr>
    </w:p>
    <w:p w:rsidR="00973EF0" w:rsidRDefault="00973EF0" w:rsidP="00973EF0">
      <w:pPr>
        <w:rPr>
          <w:kern w:val="32"/>
        </w:rPr>
      </w:pPr>
    </w:p>
    <w:p w:rsidR="00973EF0" w:rsidRPr="00785F81" w:rsidRDefault="00973EF0" w:rsidP="00973EF0">
      <w:pPr>
        <w:rPr>
          <w:i/>
        </w:rPr>
      </w:pPr>
      <w:r>
        <w:rPr>
          <w:i/>
        </w:rPr>
        <w:t xml:space="preserve">Step 1 - Request </w:t>
      </w:r>
      <w:r w:rsidRPr="007F4274">
        <w:rPr>
          <w:i/>
        </w:rPr>
        <w:t>Message</w:t>
      </w:r>
    </w:p>
    <w:p w:rsidR="00973EF0" w:rsidRDefault="00973EF0" w:rsidP="00973EF0">
      <w:pPr>
        <w:rPr>
          <w:kern w:val="32"/>
        </w:rPr>
      </w:pPr>
    </w:p>
    <w:p w:rsidR="00973EF0" w:rsidRPr="00BF433D" w:rsidRDefault="00973EF0" w:rsidP="00973EF0">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973EF0" w:rsidRPr="003D519B" w:rsidTr="00973EF0">
        <w:tc>
          <w:tcPr>
            <w:tcW w:w="2718"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Artifact</w:t>
            </w:r>
          </w:p>
        </w:tc>
        <w:tc>
          <w:tcPr>
            <w:tcW w:w="2610"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Name</w:t>
            </w:r>
          </w:p>
        </w:tc>
        <w:tc>
          <w:tcPr>
            <w:tcW w:w="4230"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Location in Supplemental Resource File</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WSDL</w:t>
            </w:r>
          </w:p>
        </w:tc>
        <w:tc>
          <w:tcPr>
            <w:tcW w:w="2610" w:type="dxa"/>
          </w:tcPr>
          <w:p w:rsidR="00973EF0" w:rsidRPr="003D519B" w:rsidRDefault="00973EF0" w:rsidP="00973EF0">
            <w:pPr>
              <w:rPr>
                <w:kern w:val="32"/>
                <w:sz w:val="18"/>
              </w:rPr>
            </w:pPr>
            <w:r w:rsidRPr="003D519B">
              <w:rPr>
                <w:kern w:val="32"/>
                <w:sz w:val="18"/>
              </w:rPr>
              <w:t>ExecuteWorkRequests.wsdl</w:t>
            </w:r>
          </w:p>
        </w:tc>
        <w:tc>
          <w:tcPr>
            <w:tcW w:w="4230" w:type="dxa"/>
          </w:tcPr>
          <w:p w:rsidR="00973EF0" w:rsidRPr="003D519B" w:rsidRDefault="00EE7048" w:rsidP="00973EF0">
            <w:pPr>
              <w:rPr>
                <w:kern w:val="32"/>
                <w:sz w:val="20"/>
              </w:rPr>
            </w:pPr>
            <w:r>
              <w:rPr>
                <w:kern w:val="32"/>
                <w:sz w:val="14"/>
              </w:rPr>
              <w:t>03-Part 6 Strongly-typed Messages and WSDLs generated by EPRI\Messages and WSDLs</w:t>
            </w:r>
            <w:r w:rsidR="00973EF0" w:rsidRPr="003D519B">
              <w:rPr>
                <w:kern w:val="32"/>
                <w:sz w:val="14"/>
              </w:rPr>
              <w:t xml:space="preserve"> for 'create'}</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Part 6 XSD</w:t>
            </w:r>
          </w:p>
        </w:tc>
        <w:tc>
          <w:tcPr>
            <w:tcW w:w="2610" w:type="dxa"/>
          </w:tcPr>
          <w:p w:rsidR="00973EF0" w:rsidRPr="003D519B" w:rsidRDefault="00973EF0" w:rsidP="00973EF0">
            <w:pPr>
              <w:rPr>
                <w:kern w:val="32"/>
                <w:sz w:val="18"/>
              </w:rPr>
            </w:pPr>
            <w:r w:rsidRPr="003D519B">
              <w:rPr>
                <w:kern w:val="32"/>
                <w:sz w:val="18"/>
              </w:rPr>
              <w:t>Work Requests.xsd</w:t>
            </w:r>
          </w:p>
        </w:tc>
        <w:tc>
          <w:tcPr>
            <w:tcW w:w="4230" w:type="dxa"/>
          </w:tcPr>
          <w:p w:rsidR="00973EF0" w:rsidRPr="003D519B" w:rsidRDefault="00973EF0" w:rsidP="00973EF0">
            <w:pPr>
              <w:rPr>
                <w:kern w:val="32"/>
                <w:sz w:val="20"/>
              </w:rPr>
            </w:pPr>
            <w:r w:rsidRPr="003D519B">
              <w:rPr>
                <w:kern w:val="32"/>
                <w:sz w:val="14"/>
              </w:rPr>
              <w:t>{02-Part 6 XSDs modified by EPRI\'create' Profiles\Constrained by EPRI}</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Strongly-Typed Message XSD</w:t>
            </w:r>
          </w:p>
        </w:tc>
        <w:tc>
          <w:tcPr>
            <w:tcW w:w="2610" w:type="dxa"/>
          </w:tcPr>
          <w:p w:rsidR="00973EF0" w:rsidRPr="003D519B" w:rsidRDefault="00973EF0" w:rsidP="00973EF0">
            <w:pPr>
              <w:rPr>
                <w:kern w:val="32"/>
                <w:sz w:val="18"/>
              </w:rPr>
            </w:pPr>
            <w:r w:rsidRPr="003D519B">
              <w:rPr>
                <w:kern w:val="32"/>
                <w:sz w:val="18"/>
              </w:rPr>
              <w:t>WorkRequestsMessage.xsd</w:t>
            </w:r>
          </w:p>
        </w:tc>
        <w:tc>
          <w:tcPr>
            <w:tcW w:w="4230" w:type="dxa"/>
          </w:tcPr>
          <w:p w:rsidR="00973EF0" w:rsidRPr="003D519B" w:rsidRDefault="00C32EE9" w:rsidP="00973EF0">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Message Stereotype</w:t>
            </w:r>
          </w:p>
        </w:tc>
        <w:tc>
          <w:tcPr>
            <w:tcW w:w="2610" w:type="dxa"/>
          </w:tcPr>
          <w:p w:rsidR="00973EF0" w:rsidRPr="003D519B" w:rsidRDefault="00973EF0" w:rsidP="00973EF0">
            <w:pPr>
              <w:rPr>
                <w:kern w:val="32"/>
                <w:sz w:val="18"/>
              </w:rPr>
            </w:pPr>
            <w:r>
              <w:rPr>
                <w:kern w:val="32"/>
                <w:sz w:val="18"/>
              </w:rPr>
              <w:t>CreateWorkRequests</w:t>
            </w:r>
          </w:p>
        </w:tc>
        <w:tc>
          <w:tcPr>
            <w:tcW w:w="4230" w:type="dxa"/>
          </w:tcPr>
          <w:p w:rsidR="00973EF0" w:rsidRPr="003D519B" w:rsidRDefault="00973EF0" w:rsidP="00973EF0">
            <w:pPr>
              <w:rPr>
                <w:kern w:val="32"/>
                <w:sz w:val="14"/>
              </w:rPr>
            </w:pPr>
            <w:r w:rsidRPr="003D519B">
              <w:rPr>
                <w:kern w:val="32"/>
                <w:sz w:val="14"/>
              </w:rPr>
              <w:t>n/a</w:t>
            </w:r>
          </w:p>
        </w:tc>
      </w:tr>
    </w:tbl>
    <w:p w:rsidR="00973EF0" w:rsidRDefault="00973EF0" w:rsidP="00973EF0">
      <w:pPr>
        <w:rPr>
          <w:kern w:val="32"/>
        </w:rPr>
      </w:pPr>
    </w:p>
    <w:p w:rsidR="00F94A9B" w:rsidRDefault="00F94A9B" w:rsidP="00973EF0">
      <w:pPr>
        <w:rPr>
          <w:kern w:val="32"/>
        </w:rPr>
      </w:pP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8080"/>
          <w:sz w:val="16"/>
          <w:szCs w:val="16"/>
          <w:highlight w:val="white"/>
        </w:rPr>
        <w:t>&lt;?xml version="1.0" encoding="UTF-8"?&gt;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8080"/>
          <w:sz w:val="16"/>
          <w:szCs w:val="16"/>
          <w:highlight w:val="white"/>
        </w:rPr>
        <w:t>Sample XML file generated by XMLSpy v2015 rel. 4 (x64) (http://www.altova.com)</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tns:CreateWorkRequests</w:t>
      </w:r>
      <w:r w:rsidRPr="00ED30AB">
        <w:rPr>
          <w:rFonts w:ascii="Arial" w:hAnsi="Arial" w:cs="Arial"/>
          <w:color w:val="FF0000"/>
          <w:sz w:val="16"/>
          <w:szCs w:val="16"/>
          <w:highlight w:val="white"/>
        </w:rPr>
        <w:t xml:space="preserve"> xmlns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xmlns:msg</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http://iec.ch/TC57/2011/schema/message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xmlns:xsi</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http://www.w3.org/2001/XMLSchema-instance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xmlns:tns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xmlns:n1</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http://www.altova.com/samplexml/other-namespace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xsi:schemaLocation</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 WorkRequestsMessage.xsd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create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WorkRequests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2015-07-01T22:21:01-06:00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c66efe7e-2e3f-4792-930a-9af66ba3f512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msg:CorrelationID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061dd7b0-3ff5-4087-94b2-66ca780f1411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msg:CorrelationID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lastRenderedPageBreak/>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tns:Payload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WR-15433</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Organisation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DSOP</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phone1</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areaCode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areaCode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cityCode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555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cityCode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extension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57</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extension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localNumber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8000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localNumber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phone1</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Mail Stop 82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Main Office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Harrison</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3372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Av</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52402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USA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Cedar Rapids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IA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Organisation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repair</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requestDateTime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requestDateTime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statusKind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waitingToBeScheduled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statusKind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ActivityRecords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createdDateTime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createdDateTime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reason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Damage Reported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reason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Work Request Created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ActivityRecords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justification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Safety Hazard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justification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Emergency</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TimeSchedules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request</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scheduleInterval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2015-07-16T17:00:00-06:00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start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start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scheduleInterval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TimeSchedules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fb92ddab-09e0-4973-a890-89b1f6700f1d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direction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NW</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direction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Hazards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Exposed Conductor</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Hazards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InternalLocation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Warehouse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Floor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Floor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RoomNumber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101-E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RoomNumber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InternalLocation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mainAddress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lastRenderedPageBreak/>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2nd building along driveway</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Warehouse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Rogers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122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prefix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prefix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SW</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52405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USA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Cedar Rapids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IA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mainAddress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WorkTasks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c14d3151-b107-4231-9daf-ebf0b51251e9</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instruction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Repair damaged meter panel</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instruction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subject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Damaged meter panel</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subject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taskKind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exchange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taskKind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Assets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17fa20de-8949-40d5-9bce-93b9e5a74ce5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critical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critical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utcNumber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8752-90765-830632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utcNumber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Assets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Crews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Jacobs, Brian</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Crew ID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NameTypeAuthority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Utility XYZ</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NameTypeAuthority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Crews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WorkTasks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WR-15434</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Organisation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DSOP2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phone1</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areaCode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areaCode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cityCode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555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cityCode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extension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58</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extension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localNumber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8000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localNumber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phone1</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Mail Stop 83</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Main Office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Harrison</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3372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Av</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52402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USA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lastRenderedPageBreak/>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Cedar Rapids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IA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Organisation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5364d65c-92b3-4ae6-9bf4-403c3edc6051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repair</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requestDateTime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requestDateTime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statusKind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waitingToBeScheduled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statusKind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ActivityRecords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createdDateTime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createdDateTime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reason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Damage Reported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reason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Work Request Created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ActivityRecords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justification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Safety Hazard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justification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Emergency</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TimeSchedules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request</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scheduleInterval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2015-07-16T17:00:00-06:00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end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start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2015-07-16T11:55:24-06:00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start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scheduleInterval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TimeSchedules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fb92ddab-09e0-4973-a890-89b1f6700f1d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direction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NW</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direction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Hazards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Exposed Conductor</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Hazards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InternalLocation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Warehouse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Floor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Floor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RoomNumber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101-E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RoomNumber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InternalLocation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mainAddress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2nd building along driveway</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addressGeneral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Warehouse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buildingName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Rogers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122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prefix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N</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prefix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SW</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suffix</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withinTownLimits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streetDetail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52405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USA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country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Cedar Rapids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IA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stateOrProvince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townDetail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mainAddress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WorkLocation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WorkTasks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88b70f44-443e-4a64-9719-04640130118c</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instruction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Repair damaged meter panel</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instruction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subject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Damaged meter panel</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subject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taskKind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exchange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taskKind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Assets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17fa20de-8949-40d5-9bce-93b9e5a74ce5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critical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true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critical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utcNumber</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8752-90765-830632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utcNumber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Assets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Crews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lastRenderedPageBreak/>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Paulson, Grant</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Crew ID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NameTypeAuthority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Utility XYZ</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NameTypeAuthority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Crews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WorkTasks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tns:Payload</w:t>
      </w:r>
      <w:r w:rsidRPr="00ED30AB">
        <w:rPr>
          <w:rFonts w:ascii="Arial" w:hAnsi="Arial" w:cs="Arial"/>
          <w:color w:val="0000FF"/>
          <w:sz w:val="16"/>
          <w:szCs w:val="16"/>
          <w:highlight w:val="white"/>
        </w:rPr>
        <w:t>&gt;</w:t>
      </w:r>
    </w:p>
    <w:p w:rsidR="00973EF0" w:rsidRPr="00ED30AB" w:rsidRDefault="00ED30AB" w:rsidP="00ED30AB">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tns:CreateWorkRequests</w:t>
      </w:r>
      <w:r w:rsidRPr="00ED30AB">
        <w:rPr>
          <w:rFonts w:ascii="Arial" w:hAnsi="Arial" w:cs="Arial"/>
          <w:color w:val="0000FF"/>
          <w:sz w:val="16"/>
          <w:szCs w:val="16"/>
          <w:highlight w:val="white"/>
        </w:rPr>
        <w:t>&gt;</w:t>
      </w:r>
    </w:p>
    <w:p w:rsidR="00107911" w:rsidRDefault="00107911" w:rsidP="00973EF0">
      <w:pPr>
        <w:rPr>
          <w:i/>
        </w:rPr>
      </w:pPr>
    </w:p>
    <w:p w:rsidR="00107911" w:rsidRDefault="00107911" w:rsidP="00973EF0">
      <w:pPr>
        <w:rPr>
          <w:i/>
        </w:rPr>
      </w:pPr>
    </w:p>
    <w:p w:rsidR="00973EF0" w:rsidRPr="00785F81" w:rsidRDefault="00973EF0" w:rsidP="00973EF0">
      <w:pPr>
        <w:rPr>
          <w:i/>
        </w:rPr>
      </w:pPr>
      <w:r>
        <w:rPr>
          <w:i/>
        </w:rPr>
        <w:t>Step 2 - Response Message</w:t>
      </w:r>
    </w:p>
    <w:p w:rsidR="00973EF0" w:rsidRDefault="00973EF0" w:rsidP="00973EF0">
      <w:pPr>
        <w:jc w:val="center"/>
        <w:rPr>
          <w:b/>
          <w:kern w:val="32"/>
          <w:sz w:val="20"/>
        </w:rPr>
      </w:pPr>
    </w:p>
    <w:p w:rsidR="00973EF0" w:rsidRPr="00BF433D" w:rsidRDefault="00973EF0" w:rsidP="00973EF0">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973EF0" w:rsidRPr="003D519B" w:rsidTr="00973EF0">
        <w:tc>
          <w:tcPr>
            <w:tcW w:w="2718"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Artifact</w:t>
            </w:r>
          </w:p>
        </w:tc>
        <w:tc>
          <w:tcPr>
            <w:tcW w:w="2610"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Name</w:t>
            </w:r>
          </w:p>
        </w:tc>
        <w:tc>
          <w:tcPr>
            <w:tcW w:w="4230" w:type="dxa"/>
            <w:shd w:val="clear" w:color="auto" w:fill="A6A6A6" w:themeFill="background1" w:themeFillShade="A6"/>
          </w:tcPr>
          <w:p w:rsidR="00973EF0" w:rsidRPr="003D519B" w:rsidRDefault="00973EF0" w:rsidP="00973EF0">
            <w:pPr>
              <w:jc w:val="center"/>
              <w:rPr>
                <w:b/>
                <w:kern w:val="32"/>
                <w:sz w:val="20"/>
              </w:rPr>
            </w:pPr>
            <w:r w:rsidRPr="003D519B">
              <w:rPr>
                <w:b/>
                <w:kern w:val="32"/>
                <w:sz w:val="20"/>
              </w:rPr>
              <w:t>Location in Supplemental Resource File</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WSDL</w:t>
            </w:r>
          </w:p>
        </w:tc>
        <w:tc>
          <w:tcPr>
            <w:tcW w:w="2610" w:type="dxa"/>
          </w:tcPr>
          <w:p w:rsidR="00973EF0" w:rsidRPr="003D519B" w:rsidRDefault="00973EF0" w:rsidP="00973EF0">
            <w:pPr>
              <w:rPr>
                <w:kern w:val="32"/>
                <w:sz w:val="18"/>
              </w:rPr>
            </w:pPr>
            <w:r w:rsidRPr="003D519B">
              <w:rPr>
                <w:kern w:val="32"/>
                <w:sz w:val="18"/>
              </w:rPr>
              <w:t>ExecuteWorkRequests.wsdl</w:t>
            </w:r>
          </w:p>
        </w:tc>
        <w:tc>
          <w:tcPr>
            <w:tcW w:w="4230" w:type="dxa"/>
          </w:tcPr>
          <w:p w:rsidR="00973EF0" w:rsidRPr="003D519B" w:rsidRDefault="00EE7048" w:rsidP="00973EF0">
            <w:pPr>
              <w:rPr>
                <w:kern w:val="32"/>
                <w:sz w:val="14"/>
                <w:szCs w:val="14"/>
              </w:rPr>
            </w:pPr>
            <w:r>
              <w:rPr>
                <w:kern w:val="32"/>
                <w:sz w:val="14"/>
                <w:szCs w:val="14"/>
              </w:rPr>
              <w:t>03-Part 6 Strongly-typed Messages and WSDLs generated by EPRI\Messages and WSDLs</w:t>
            </w:r>
            <w:r w:rsidR="00973EF0" w:rsidRPr="003D519B">
              <w:rPr>
                <w:kern w:val="32"/>
                <w:sz w:val="14"/>
                <w:szCs w:val="14"/>
              </w:rPr>
              <w:t xml:space="preserve"> for 'create'}</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Part 6 XSD</w:t>
            </w:r>
          </w:p>
        </w:tc>
        <w:tc>
          <w:tcPr>
            <w:tcW w:w="2610" w:type="dxa"/>
          </w:tcPr>
          <w:p w:rsidR="00973EF0" w:rsidRPr="003D519B" w:rsidRDefault="00C25A94" w:rsidP="00973EF0">
            <w:pPr>
              <w:rPr>
                <w:kern w:val="32"/>
                <w:sz w:val="18"/>
              </w:rPr>
            </w:pPr>
            <w:r>
              <w:rPr>
                <w:kern w:val="32"/>
                <w:sz w:val="18"/>
              </w:rPr>
              <w:t>WorkRequests.xsd</w:t>
            </w:r>
          </w:p>
        </w:tc>
        <w:tc>
          <w:tcPr>
            <w:tcW w:w="4230" w:type="dxa"/>
          </w:tcPr>
          <w:p w:rsidR="00973EF0" w:rsidRPr="003D519B" w:rsidRDefault="00C25A94" w:rsidP="00973EF0">
            <w:pPr>
              <w:rPr>
                <w:kern w:val="32"/>
                <w:sz w:val="14"/>
                <w:szCs w:val="14"/>
              </w:rPr>
            </w:pPr>
            <w:r w:rsidRPr="003D519B">
              <w:rPr>
                <w:kern w:val="32"/>
                <w:sz w:val="14"/>
              </w:rPr>
              <w:t>{02-Part 6 XSDs modified by EPRI\'create' Profiles\Constrained by EPRI}</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Strongly-Typed Message XSD</w:t>
            </w:r>
          </w:p>
        </w:tc>
        <w:tc>
          <w:tcPr>
            <w:tcW w:w="2610" w:type="dxa"/>
          </w:tcPr>
          <w:p w:rsidR="00973EF0" w:rsidRPr="003D519B" w:rsidRDefault="00973EF0" w:rsidP="00973EF0">
            <w:pPr>
              <w:rPr>
                <w:kern w:val="32"/>
                <w:sz w:val="18"/>
              </w:rPr>
            </w:pPr>
            <w:r w:rsidRPr="003D519B">
              <w:rPr>
                <w:kern w:val="32"/>
                <w:sz w:val="18"/>
              </w:rPr>
              <w:t>WorkRequestsMessage.xsd</w:t>
            </w:r>
          </w:p>
        </w:tc>
        <w:tc>
          <w:tcPr>
            <w:tcW w:w="4230" w:type="dxa"/>
          </w:tcPr>
          <w:p w:rsidR="00973EF0" w:rsidRPr="003D519B" w:rsidRDefault="00C32EE9" w:rsidP="00973EF0">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973EF0" w:rsidRPr="003D519B" w:rsidTr="00973EF0">
        <w:tc>
          <w:tcPr>
            <w:tcW w:w="2718" w:type="dxa"/>
          </w:tcPr>
          <w:p w:rsidR="00973EF0" w:rsidRPr="003D519B" w:rsidRDefault="00973EF0" w:rsidP="00973EF0">
            <w:pPr>
              <w:rPr>
                <w:b/>
                <w:kern w:val="32"/>
                <w:sz w:val="18"/>
              </w:rPr>
            </w:pPr>
            <w:r w:rsidRPr="003D519B">
              <w:rPr>
                <w:b/>
                <w:kern w:val="32"/>
                <w:sz w:val="18"/>
              </w:rPr>
              <w:t>Message Stereotype</w:t>
            </w:r>
          </w:p>
        </w:tc>
        <w:tc>
          <w:tcPr>
            <w:tcW w:w="2610" w:type="dxa"/>
          </w:tcPr>
          <w:p w:rsidR="00973EF0" w:rsidRPr="003D519B" w:rsidRDefault="00973EF0" w:rsidP="00973EF0">
            <w:pPr>
              <w:rPr>
                <w:kern w:val="32"/>
                <w:sz w:val="18"/>
              </w:rPr>
            </w:pPr>
            <w:r>
              <w:rPr>
                <w:kern w:val="32"/>
                <w:sz w:val="18"/>
              </w:rPr>
              <w:t>WorkRequests</w:t>
            </w:r>
            <w:r w:rsidRPr="003D519B">
              <w:rPr>
                <w:kern w:val="32"/>
                <w:sz w:val="18"/>
              </w:rPr>
              <w:t>ResponseMessage</w:t>
            </w:r>
          </w:p>
        </w:tc>
        <w:tc>
          <w:tcPr>
            <w:tcW w:w="4230" w:type="dxa"/>
          </w:tcPr>
          <w:p w:rsidR="00973EF0" w:rsidRPr="003D519B" w:rsidRDefault="00973EF0" w:rsidP="00973EF0">
            <w:pPr>
              <w:rPr>
                <w:kern w:val="32"/>
                <w:sz w:val="14"/>
                <w:szCs w:val="14"/>
              </w:rPr>
            </w:pPr>
            <w:r w:rsidRPr="003D519B">
              <w:rPr>
                <w:kern w:val="32"/>
                <w:sz w:val="14"/>
                <w:szCs w:val="14"/>
              </w:rPr>
              <w:t>n/a</w:t>
            </w:r>
          </w:p>
        </w:tc>
      </w:tr>
    </w:tbl>
    <w:p w:rsidR="00973EF0" w:rsidRDefault="00973EF0" w:rsidP="00973EF0">
      <w:pPr>
        <w:rPr>
          <w:kern w:val="32"/>
        </w:rPr>
      </w:pP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8080"/>
          <w:sz w:val="16"/>
          <w:szCs w:val="16"/>
          <w:highlight w:val="white"/>
        </w:rPr>
        <w:t>&lt;?xml version="1.0" encoding="UTF-8"?&gt;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8080"/>
          <w:sz w:val="16"/>
          <w:szCs w:val="16"/>
          <w:highlight w:val="white"/>
        </w:rPr>
        <w:t>Sample XML file generated by XMLSpy v2015 rel. 4 (x64) (http://www.altova.com)</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tns:WorkRequestsResponseMessage</w:t>
      </w:r>
      <w:r w:rsidRPr="00ED30AB">
        <w:rPr>
          <w:rFonts w:ascii="Arial" w:hAnsi="Arial" w:cs="Arial"/>
          <w:color w:val="FF0000"/>
          <w:sz w:val="16"/>
          <w:szCs w:val="16"/>
          <w:highlight w:val="white"/>
        </w:rPr>
        <w:t xml:space="preserve"> xmlns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xmlns:xml</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http://www.w3.org/XML/1998/namespace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xmlns:msg</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http://iec.ch/TC57/2011/schema/message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xmlns:xsi</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http://www.w3.org/2001/XMLSchema-instance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xmlns:tns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xmlns:n1</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http://www.altova.com/samplexml/other-namespace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xsi:schemaLocation</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 WorkRequestsMessage.xsd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reply</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WorkRequests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2015-07-01T22:21:02-06:00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156345af-67e7-4d7e-81a3-250612105c0a</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msg:CorrelationID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061dd7b0-3ff5-4087-94b2-66ca780f1411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msg:CorrelationID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tns:Reply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msg:Result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FAILED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msg:Result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msg:Error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msg:code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6.1</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msg:code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msg:level</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FATAL</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msg:level</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msg:details</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Request cancelled per business rule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msg:details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msg:ID</w:t>
      </w:r>
      <w:r w:rsidRPr="00ED30AB">
        <w:rPr>
          <w:rFonts w:ascii="Arial" w:hAnsi="Arial" w:cs="Arial"/>
          <w:color w:val="FF0000"/>
          <w:sz w:val="16"/>
          <w:szCs w:val="16"/>
          <w:highlight w:val="white"/>
        </w:rPr>
        <w:t xml:space="preserve"> idType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idAuthority</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kind</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name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objectType</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WorkRequest</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WR-15434</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msg:Error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tns:Reply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tns:WorkRequestsResponseMessage</w:t>
      </w:r>
      <w:r w:rsidRPr="00ED30AB">
        <w:rPr>
          <w:rFonts w:ascii="Arial" w:hAnsi="Arial" w:cs="Arial"/>
          <w:color w:val="0000FF"/>
          <w:sz w:val="16"/>
          <w:szCs w:val="16"/>
          <w:highlight w:val="white"/>
        </w:rPr>
        <w:t>&gt;</w:t>
      </w:r>
    </w:p>
    <w:p w:rsidR="00973EF0" w:rsidRDefault="00973EF0" w:rsidP="00973EF0">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0219B5" w:rsidRDefault="000219B5">
      <w:pPr>
        <w:rPr>
          <w:b/>
          <w:kern w:val="32"/>
          <w:u w:val="single"/>
        </w:rPr>
      </w:pPr>
      <w:r>
        <w:rPr>
          <w:b/>
          <w:kern w:val="32"/>
          <w:u w:val="single"/>
        </w:rPr>
        <w:br w:type="page"/>
      </w:r>
    </w:p>
    <w:p w:rsidR="003D0F8F" w:rsidRDefault="003D0F8F" w:rsidP="003D0F8F">
      <w:pPr>
        <w:rPr>
          <w:b/>
          <w:kern w:val="32"/>
          <w:u w:val="single"/>
        </w:rPr>
      </w:pPr>
      <w:r w:rsidRPr="00667B64">
        <w:rPr>
          <w:b/>
          <w:kern w:val="32"/>
          <w:u w:val="single"/>
        </w:rPr>
        <w:lastRenderedPageBreak/>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973EF0" w:rsidRPr="00C7295C" w:rsidTr="00973EF0">
        <w:tc>
          <w:tcPr>
            <w:tcW w:w="670" w:type="dxa"/>
            <w:shd w:val="clear" w:color="auto" w:fill="A6A6A6" w:themeFill="background1" w:themeFillShade="A6"/>
          </w:tcPr>
          <w:p w:rsidR="00973EF0" w:rsidRPr="00C7295C" w:rsidRDefault="00973EF0" w:rsidP="00973EF0">
            <w:pPr>
              <w:jc w:val="center"/>
              <w:rPr>
                <w:b/>
              </w:rPr>
            </w:pPr>
            <w:r w:rsidRPr="00C7295C">
              <w:rPr>
                <w:b/>
              </w:rPr>
              <w:t>Step</w:t>
            </w:r>
          </w:p>
        </w:tc>
        <w:tc>
          <w:tcPr>
            <w:tcW w:w="1778" w:type="dxa"/>
            <w:shd w:val="clear" w:color="auto" w:fill="A6A6A6" w:themeFill="background1" w:themeFillShade="A6"/>
          </w:tcPr>
          <w:p w:rsidR="00973EF0" w:rsidRPr="00C7295C" w:rsidRDefault="00973EF0" w:rsidP="00973EF0">
            <w:pPr>
              <w:rPr>
                <w:b/>
              </w:rPr>
            </w:pPr>
            <w:r w:rsidRPr="00C7295C">
              <w:rPr>
                <w:b/>
              </w:rPr>
              <w:t>Function</w:t>
            </w:r>
          </w:p>
        </w:tc>
        <w:tc>
          <w:tcPr>
            <w:tcW w:w="2430" w:type="dxa"/>
            <w:shd w:val="clear" w:color="auto" w:fill="A6A6A6" w:themeFill="background1" w:themeFillShade="A6"/>
          </w:tcPr>
          <w:p w:rsidR="00973EF0" w:rsidRPr="00C7295C" w:rsidRDefault="00973EF0" w:rsidP="00973EF0">
            <w:pPr>
              <w:rPr>
                <w:b/>
              </w:rPr>
            </w:pPr>
            <w:r w:rsidRPr="00C7295C">
              <w:rPr>
                <w:b/>
              </w:rPr>
              <w:t>End Point</w:t>
            </w:r>
          </w:p>
        </w:tc>
        <w:tc>
          <w:tcPr>
            <w:tcW w:w="1170" w:type="dxa"/>
            <w:shd w:val="clear" w:color="auto" w:fill="A6A6A6" w:themeFill="background1" w:themeFillShade="A6"/>
          </w:tcPr>
          <w:p w:rsidR="00973EF0" w:rsidRPr="00C7295C" w:rsidRDefault="00973EF0" w:rsidP="00973EF0">
            <w:pPr>
              <w:rPr>
                <w:b/>
              </w:rPr>
            </w:pPr>
            <w:r w:rsidRPr="00C7295C">
              <w:rPr>
                <w:b/>
              </w:rPr>
              <w:t>Verb</w:t>
            </w:r>
          </w:p>
        </w:tc>
        <w:tc>
          <w:tcPr>
            <w:tcW w:w="2250" w:type="dxa"/>
            <w:shd w:val="clear" w:color="auto" w:fill="A6A6A6" w:themeFill="background1" w:themeFillShade="A6"/>
          </w:tcPr>
          <w:p w:rsidR="00973EF0" w:rsidRPr="00C7295C" w:rsidRDefault="00973EF0" w:rsidP="00973EF0">
            <w:pPr>
              <w:rPr>
                <w:b/>
              </w:rPr>
            </w:pPr>
            <w:r>
              <w:rPr>
                <w:b/>
              </w:rPr>
              <w:t>Noun</w:t>
            </w:r>
          </w:p>
        </w:tc>
        <w:tc>
          <w:tcPr>
            <w:tcW w:w="1278" w:type="dxa"/>
            <w:shd w:val="clear" w:color="auto" w:fill="A6A6A6" w:themeFill="background1" w:themeFillShade="A6"/>
          </w:tcPr>
          <w:p w:rsidR="00973EF0" w:rsidRPr="00C7295C" w:rsidRDefault="00973EF0" w:rsidP="00973EF0">
            <w:pPr>
              <w:rPr>
                <w:b/>
              </w:rPr>
            </w:pPr>
            <w:r w:rsidRPr="00C7295C">
              <w:rPr>
                <w:b/>
              </w:rPr>
              <w:t>Pass / Fail</w:t>
            </w:r>
          </w:p>
        </w:tc>
      </w:tr>
      <w:tr w:rsidR="00973EF0" w:rsidRPr="00C7295C" w:rsidTr="00973EF0">
        <w:tc>
          <w:tcPr>
            <w:tcW w:w="670" w:type="dxa"/>
          </w:tcPr>
          <w:p w:rsidR="00973EF0" w:rsidRPr="00C7295C" w:rsidRDefault="00973EF0" w:rsidP="00973EF0">
            <w:pPr>
              <w:jc w:val="center"/>
            </w:pPr>
            <w:r w:rsidRPr="00C7295C">
              <w:t>1</w:t>
            </w:r>
          </w:p>
        </w:tc>
        <w:tc>
          <w:tcPr>
            <w:tcW w:w="1778" w:type="dxa"/>
          </w:tcPr>
          <w:p w:rsidR="00973EF0" w:rsidRPr="00C7295C" w:rsidRDefault="00973EF0" w:rsidP="00973EF0">
            <w:r>
              <w:t>Create Work Request</w:t>
            </w:r>
          </w:p>
        </w:tc>
        <w:tc>
          <w:tcPr>
            <w:tcW w:w="2430" w:type="dxa"/>
          </w:tcPr>
          <w:p w:rsidR="00973EF0" w:rsidRPr="00C7295C" w:rsidRDefault="00973EF0" w:rsidP="00973EF0">
            <w:r w:rsidRPr="00C7295C">
              <w:t>http://</w:t>
            </w:r>
            <w:r>
              <w:t>xx</w:t>
            </w:r>
            <w:r w:rsidRPr="00C7295C">
              <w:t>.</w:t>
            </w:r>
            <w:r>
              <w:t>xxx</w:t>
            </w:r>
            <w:r w:rsidRPr="00C7295C">
              <w:t>.</w:t>
            </w:r>
            <w:r>
              <w:t>xxx</w:t>
            </w:r>
            <w:r w:rsidRPr="00C7295C">
              <w:t>.</w:t>
            </w:r>
            <w:r>
              <w:t>xxx</w:t>
            </w:r>
            <w:r w:rsidRPr="00C7295C">
              <w:t>/</w:t>
            </w:r>
          </w:p>
        </w:tc>
        <w:tc>
          <w:tcPr>
            <w:tcW w:w="1170" w:type="dxa"/>
          </w:tcPr>
          <w:p w:rsidR="00973EF0" w:rsidRPr="00C7295C" w:rsidRDefault="00973EF0" w:rsidP="00973EF0">
            <w:r>
              <w:t>create</w:t>
            </w:r>
          </w:p>
        </w:tc>
        <w:tc>
          <w:tcPr>
            <w:tcW w:w="2250" w:type="dxa"/>
          </w:tcPr>
          <w:p w:rsidR="00973EF0" w:rsidRPr="00C7295C" w:rsidRDefault="00973EF0" w:rsidP="00973EF0">
            <w:r>
              <w:t>WorkRequest</w:t>
            </w:r>
            <w:r w:rsidR="00A14CDA">
              <w:t>s</w:t>
            </w:r>
          </w:p>
        </w:tc>
        <w:tc>
          <w:tcPr>
            <w:tcW w:w="1278" w:type="dxa"/>
          </w:tcPr>
          <w:p w:rsidR="00973EF0" w:rsidRPr="00C7295C" w:rsidRDefault="00973EF0" w:rsidP="00973EF0"/>
        </w:tc>
      </w:tr>
      <w:tr w:rsidR="00973EF0" w:rsidRPr="00C7295C" w:rsidTr="00973EF0">
        <w:tc>
          <w:tcPr>
            <w:tcW w:w="670" w:type="dxa"/>
          </w:tcPr>
          <w:p w:rsidR="00973EF0" w:rsidRPr="00C7295C" w:rsidRDefault="00973EF0" w:rsidP="00973EF0">
            <w:pPr>
              <w:jc w:val="center"/>
            </w:pPr>
            <w:r w:rsidRPr="00C7295C">
              <w:t>2</w:t>
            </w:r>
          </w:p>
        </w:tc>
        <w:tc>
          <w:tcPr>
            <w:tcW w:w="1778" w:type="dxa"/>
          </w:tcPr>
          <w:p w:rsidR="00973EF0" w:rsidRPr="00C7295C" w:rsidRDefault="00F94A9B" w:rsidP="00973EF0">
            <w:r>
              <w:t>Mixed Success / Failure</w:t>
            </w:r>
            <w:r w:rsidR="00973EF0">
              <w:t xml:space="preserve"> Response</w:t>
            </w:r>
          </w:p>
        </w:tc>
        <w:tc>
          <w:tcPr>
            <w:tcW w:w="2430" w:type="dxa"/>
          </w:tcPr>
          <w:p w:rsidR="00973EF0" w:rsidRPr="00C7295C" w:rsidRDefault="00973EF0" w:rsidP="00973EF0">
            <w:r w:rsidRPr="00C7295C">
              <w:t>http://</w:t>
            </w:r>
            <w:r>
              <w:t>xx</w:t>
            </w:r>
            <w:r w:rsidRPr="00C7295C">
              <w:t>.</w:t>
            </w:r>
            <w:r>
              <w:t>xxx</w:t>
            </w:r>
            <w:r w:rsidRPr="00C7295C">
              <w:t>.</w:t>
            </w:r>
            <w:r>
              <w:t>xxx</w:t>
            </w:r>
            <w:r w:rsidRPr="00C7295C">
              <w:t>.</w:t>
            </w:r>
            <w:r>
              <w:t>xxx</w:t>
            </w:r>
            <w:r w:rsidRPr="00C7295C">
              <w:t>/</w:t>
            </w:r>
          </w:p>
        </w:tc>
        <w:tc>
          <w:tcPr>
            <w:tcW w:w="1170" w:type="dxa"/>
          </w:tcPr>
          <w:p w:rsidR="00973EF0" w:rsidRPr="00C7295C" w:rsidRDefault="00973EF0" w:rsidP="00973EF0">
            <w:r>
              <w:t>reply</w:t>
            </w:r>
          </w:p>
        </w:tc>
        <w:tc>
          <w:tcPr>
            <w:tcW w:w="2250" w:type="dxa"/>
          </w:tcPr>
          <w:p w:rsidR="00973EF0" w:rsidRPr="00C7295C" w:rsidRDefault="00973EF0" w:rsidP="00973EF0">
            <w:r>
              <w:t>WorkRequest</w:t>
            </w:r>
            <w:r w:rsidR="00A14CDA">
              <w:t>s</w:t>
            </w:r>
          </w:p>
        </w:tc>
        <w:tc>
          <w:tcPr>
            <w:tcW w:w="1278" w:type="dxa"/>
          </w:tcPr>
          <w:p w:rsidR="00973EF0" w:rsidRPr="00C7295C" w:rsidRDefault="00973EF0" w:rsidP="00973EF0"/>
        </w:tc>
      </w:tr>
    </w:tbl>
    <w:p w:rsidR="00973EF0" w:rsidRPr="00DF30D2" w:rsidRDefault="00973EF0" w:rsidP="00973EF0"/>
    <w:p w:rsidR="00973EF0" w:rsidRDefault="00973EF0" w:rsidP="00973EF0">
      <w:pPr>
        <w:rPr>
          <w:u w:val="single"/>
        </w:rPr>
      </w:pPr>
    </w:p>
    <w:p w:rsidR="000219B5" w:rsidRDefault="000219B5">
      <w:pPr>
        <w:rPr>
          <w:b/>
          <w:u w:val="single"/>
        </w:rPr>
      </w:pPr>
      <w:r>
        <w:rPr>
          <w:u w:val="single"/>
        </w:rPr>
        <w:br w:type="page"/>
      </w:r>
    </w:p>
    <w:p w:rsidR="00CA3DE3" w:rsidRDefault="007C2D52" w:rsidP="00CA3DE3">
      <w:pPr>
        <w:pStyle w:val="Heading2"/>
      </w:pPr>
      <w:bookmarkStart w:id="38" w:name="_Toc426121904"/>
      <w:r>
        <w:rPr>
          <w:u w:val="single"/>
        </w:rPr>
        <w:lastRenderedPageBreak/>
        <w:t>WR-</w:t>
      </w:r>
      <w:r w:rsidR="000A7205">
        <w:rPr>
          <w:u w:val="single"/>
        </w:rPr>
        <w:t>2a</w:t>
      </w:r>
      <w:r w:rsidR="000A7205">
        <w:t xml:space="preserve">: </w:t>
      </w:r>
      <w:r w:rsidR="00537A14">
        <w:t>Client</w:t>
      </w:r>
      <w:r w:rsidR="00CA3DE3" w:rsidRPr="00CA3DE3">
        <w:t xml:space="preserve"> requests modification </w:t>
      </w:r>
      <w:r w:rsidR="00E44ABA">
        <w:t xml:space="preserve">of </w:t>
      </w:r>
      <w:r w:rsidR="00CA3DE3" w:rsidRPr="00CA3DE3">
        <w:t xml:space="preserve">an existing Work Request and </w:t>
      </w:r>
      <w:r w:rsidR="00537A14">
        <w:t>Server</w:t>
      </w:r>
      <w:r w:rsidR="00CA3DE3" w:rsidRPr="00CA3DE3">
        <w:t xml:space="preserve"> replies </w:t>
      </w:r>
      <w:r w:rsidR="00CA3DE3">
        <w:t>(</w:t>
      </w:r>
      <w:r w:rsidR="00E44ABA">
        <w:t>Success</w:t>
      </w:r>
      <w:r w:rsidR="00CA3DE3">
        <w:t xml:space="preserve"> - Change schedule)</w:t>
      </w:r>
      <w:bookmarkEnd w:id="38"/>
    </w:p>
    <w:p w:rsidR="008E5FB3" w:rsidRDefault="008E5FB3" w:rsidP="008E5FB3">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 xml:space="preserve">modify an existing </w:t>
      </w:r>
      <w:r w:rsidRPr="00DF1F99">
        <w:rPr>
          <w:kern w:val="32"/>
        </w:rPr>
        <w:t>Work Request</w:t>
      </w:r>
      <w:r>
        <w:rPr>
          <w:kern w:val="32"/>
        </w:rPr>
        <w:t xml:space="preserve"> by changing the schedule</w:t>
      </w:r>
      <w:r w:rsidRPr="00DF1F99">
        <w:rPr>
          <w:kern w:val="32"/>
        </w:rPr>
        <w:t xml:space="preserve">.  The </w:t>
      </w:r>
      <w:r w:rsidR="00537A14">
        <w:rPr>
          <w:kern w:val="32"/>
        </w:rPr>
        <w:t>Server</w:t>
      </w:r>
      <w:r w:rsidRPr="00DF1F99">
        <w:rPr>
          <w:kern w:val="32"/>
        </w:rPr>
        <w:t xml:space="preserve"> returns a response message indicating success with no errors.</w:t>
      </w:r>
    </w:p>
    <w:p w:rsidR="001F2AFF" w:rsidRDefault="001F2AFF" w:rsidP="008E5FB3">
      <w:pPr>
        <w:rPr>
          <w:kern w:val="32"/>
        </w:rPr>
      </w:pPr>
    </w:p>
    <w:p w:rsidR="001F2AFF" w:rsidRPr="00856DE6" w:rsidRDefault="001F2AFF" w:rsidP="008E5FB3">
      <w:pPr>
        <w:rPr>
          <w:i/>
          <w:kern w:val="32"/>
        </w:rPr>
      </w:pPr>
      <w:r w:rsidRPr="00856DE6">
        <w:rPr>
          <w:i/>
          <w:kern w:val="32"/>
        </w:rPr>
        <w:t>Note that to change only the schedule, providing an updated start time and an updated end time, the only required content in the payload is the identifiers of the WorkRequest and Work (item) plus the new start and end times.</w:t>
      </w:r>
    </w:p>
    <w:p w:rsidR="008E5FB3" w:rsidRPr="00DF1F99" w:rsidRDefault="008E5FB3" w:rsidP="008E5FB3">
      <w:pPr>
        <w:rPr>
          <w:kern w:val="32"/>
        </w:rPr>
      </w:pPr>
    </w:p>
    <w:p w:rsidR="008E5FB3" w:rsidRPr="00DF1F99" w:rsidRDefault="00232FB4" w:rsidP="008E5FB3">
      <w:pPr>
        <w:rPr>
          <w:kern w:val="32"/>
        </w:rPr>
      </w:pPr>
      <w:r>
        <w:rPr>
          <w:kern w:val="32"/>
        </w:rPr>
        <w:t xml:space="preserve">The examples in this and other test cases illustrate </w:t>
      </w:r>
      <w:r w:rsidR="008E5FB3"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8E5FB3" w:rsidRPr="00DF1F99" w:rsidRDefault="008E5FB3" w:rsidP="008E5FB3">
      <w:pPr>
        <w:rPr>
          <w:kern w:val="32"/>
        </w:rPr>
      </w:pPr>
    </w:p>
    <w:p w:rsidR="008E5FB3" w:rsidRDefault="008E5FB3" w:rsidP="008E5FB3">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8E5FB3" w:rsidRPr="002A5E02" w:rsidTr="00306A7E">
        <w:tc>
          <w:tcPr>
            <w:tcW w:w="2088" w:type="dxa"/>
          </w:tcPr>
          <w:p w:rsidR="008E5FB3" w:rsidRPr="002A5E02" w:rsidRDefault="008E5FB3" w:rsidP="00306A7E">
            <w:pPr>
              <w:rPr>
                <w:b/>
              </w:rPr>
            </w:pPr>
            <w:r w:rsidRPr="002A5E02">
              <w:rPr>
                <w:b/>
              </w:rPr>
              <w:t xml:space="preserve">Pre-Condition(s) </w:t>
            </w:r>
          </w:p>
        </w:tc>
        <w:tc>
          <w:tcPr>
            <w:tcW w:w="7488" w:type="dxa"/>
          </w:tcPr>
          <w:p w:rsidR="008E5FB3" w:rsidRPr="002A5E02" w:rsidRDefault="008E5FB3" w:rsidP="00374E2C">
            <w:r>
              <w:t xml:space="preserve">A Work Request with a </w:t>
            </w:r>
            <w:r w:rsidR="00374E2C">
              <w:t>mRID</w:t>
            </w:r>
            <w:r>
              <w:t xml:space="preserve"> identifier of </w:t>
            </w:r>
            <w:r w:rsidR="00374E2C" w:rsidRPr="00374E2C">
              <w:t>375776be-d731-433c-a41a-3eefbc289344</w:t>
            </w:r>
            <w:r w:rsidR="00374E2C">
              <w:t xml:space="preserve">, </w:t>
            </w:r>
            <w:r>
              <w:t xml:space="preserve">as created in test case </w:t>
            </w:r>
            <w:r w:rsidR="007C2D52">
              <w:t>WR-</w:t>
            </w:r>
            <w:r>
              <w:t>1a</w:t>
            </w:r>
            <w:r w:rsidR="00374E2C">
              <w:t>,</w:t>
            </w:r>
            <w:r>
              <w:t xml:space="preserve"> is assumed to exist.</w:t>
            </w:r>
          </w:p>
        </w:tc>
      </w:tr>
      <w:tr w:rsidR="008E5FB3" w:rsidRPr="002A5E02" w:rsidTr="00306A7E">
        <w:tc>
          <w:tcPr>
            <w:tcW w:w="2088" w:type="dxa"/>
          </w:tcPr>
          <w:p w:rsidR="008E5FB3" w:rsidRPr="002A5E02" w:rsidRDefault="008E5FB3" w:rsidP="00306A7E">
            <w:pPr>
              <w:rPr>
                <w:b/>
              </w:rPr>
            </w:pPr>
            <w:r w:rsidRPr="002A5E02">
              <w:rPr>
                <w:b/>
              </w:rPr>
              <w:t xml:space="preserve">Post Condition(s): </w:t>
            </w:r>
          </w:p>
        </w:tc>
        <w:tc>
          <w:tcPr>
            <w:tcW w:w="7488" w:type="dxa"/>
          </w:tcPr>
          <w:p w:rsidR="008E5FB3" w:rsidRPr="002A5E02" w:rsidRDefault="008E5FB3" w:rsidP="008E5FB3">
            <w:r>
              <w:t xml:space="preserve">The </w:t>
            </w:r>
            <w:r w:rsidR="00374E2C">
              <w:t>s</w:t>
            </w:r>
            <w:r>
              <w:t xml:space="preserve">ubject </w:t>
            </w:r>
            <w:r w:rsidRPr="002A5E02">
              <w:t xml:space="preserve">Work Request is </w:t>
            </w:r>
            <w:r>
              <w:t>modified to have a new schedule.</w:t>
            </w:r>
          </w:p>
        </w:tc>
      </w:tr>
    </w:tbl>
    <w:p w:rsidR="008E5FB3" w:rsidRDefault="008E5FB3" w:rsidP="008E5FB3"/>
    <w:p w:rsidR="008E5FB3" w:rsidRPr="00DF1F99" w:rsidRDefault="008E5FB3" w:rsidP="008E5FB3">
      <w:pPr>
        <w:rPr>
          <w:kern w:val="32"/>
        </w:rPr>
      </w:pPr>
    </w:p>
    <w:p w:rsidR="008E5FB3" w:rsidRDefault="008E5FB3" w:rsidP="008E5FB3">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8E5FB3" w:rsidRDefault="008E5FB3" w:rsidP="008E5FB3">
      <w:pPr>
        <w:rPr>
          <w:kern w:val="32"/>
        </w:rPr>
      </w:pPr>
    </w:p>
    <w:p w:rsidR="008E5FB3" w:rsidRDefault="008E5FB3" w:rsidP="008E5FB3">
      <w:pPr>
        <w:rPr>
          <w:kern w:val="32"/>
        </w:rPr>
      </w:pPr>
      <w:r w:rsidRPr="00DF1F99">
        <w:rPr>
          <w:kern w:val="32"/>
        </w:rPr>
        <w:t xml:space="preserve"> </w:t>
      </w:r>
    </w:p>
    <w:p w:rsidR="009A740F" w:rsidRDefault="008E5FB3" w:rsidP="004E6C46">
      <w:pPr>
        <w:keepNext/>
        <w:jc w:val="center"/>
      </w:pPr>
      <w:r>
        <w:rPr>
          <w:noProof/>
          <w:kern w:val="32"/>
        </w:rPr>
        <w:drawing>
          <wp:inline distT="0" distB="0" distL="0" distR="0">
            <wp:extent cx="5302150" cy="2505074"/>
            <wp:effectExtent l="19050" t="0" r="0" b="0"/>
            <wp:docPr id="16"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2" cstate="print"/>
                    <a:stretch>
                      <a:fillRect/>
                    </a:stretch>
                  </pic:blipFill>
                  <pic:spPr>
                    <a:xfrm>
                      <a:off x="0" y="0"/>
                      <a:ext cx="5302150" cy="2505074"/>
                    </a:xfrm>
                    <a:prstGeom prst="rect">
                      <a:avLst/>
                    </a:prstGeom>
                  </pic:spPr>
                </pic:pic>
              </a:graphicData>
            </a:graphic>
          </wp:inline>
        </w:drawing>
      </w:r>
    </w:p>
    <w:p w:rsidR="008E5FB3"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5</w:t>
        </w:r>
      </w:fldSimple>
      <w:r>
        <w:t xml:space="preserve"> </w:t>
      </w:r>
      <w:r w:rsidRPr="004D07A6">
        <w:t>Sequ</w:t>
      </w:r>
      <w:r>
        <w:t>ence Diagram for Test Case WR-2a</w:t>
      </w:r>
    </w:p>
    <w:p w:rsidR="008E5FB3" w:rsidRDefault="008E5FB3" w:rsidP="008E5FB3">
      <w:pPr>
        <w:rPr>
          <w:kern w:val="32"/>
        </w:rPr>
      </w:pPr>
    </w:p>
    <w:p w:rsidR="008E5FB3" w:rsidRDefault="008E5FB3" w:rsidP="008E5FB3">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8E5FB3" w:rsidRPr="00785F81" w:rsidRDefault="002119A1" w:rsidP="008E5FB3">
      <w:pPr>
        <w:rPr>
          <w:i/>
        </w:rPr>
      </w:pPr>
      <w:r>
        <w:rPr>
          <w:i/>
        </w:rPr>
        <w:br w:type="page"/>
      </w:r>
      <w:r w:rsidR="008E5FB3">
        <w:rPr>
          <w:i/>
        </w:rPr>
        <w:lastRenderedPageBreak/>
        <w:t xml:space="preserve">Step 1 - Request </w:t>
      </w:r>
      <w:r w:rsidR="008E5FB3" w:rsidRPr="007F4274">
        <w:rPr>
          <w:i/>
        </w:rPr>
        <w:t>Message</w:t>
      </w:r>
    </w:p>
    <w:p w:rsidR="008E5FB3" w:rsidRDefault="008E5FB3" w:rsidP="008E5FB3">
      <w:pPr>
        <w:rPr>
          <w:kern w:val="32"/>
        </w:rPr>
      </w:pPr>
    </w:p>
    <w:p w:rsidR="008E5FB3" w:rsidRPr="00BF433D" w:rsidRDefault="008E5FB3" w:rsidP="008E5FB3">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8E5FB3" w:rsidRPr="003D519B" w:rsidTr="00306A7E">
        <w:tc>
          <w:tcPr>
            <w:tcW w:w="2718"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Artifact</w:t>
            </w:r>
          </w:p>
        </w:tc>
        <w:tc>
          <w:tcPr>
            <w:tcW w:w="2610"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Name</w:t>
            </w:r>
          </w:p>
        </w:tc>
        <w:tc>
          <w:tcPr>
            <w:tcW w:w="4230"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Location in Supplemental Resource File</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WSDL</w:t>
            </w:r>
          </w:p>
        </w:tc>
        <w:tc>
          <w:tcPr>
            <w:tcW w:w="2610" w:type="dxa"/>
          </w:tcPr>
          <w:p w:rsidR="008E5FB3" w:rsidRPr="003D519B" w:rsidRDefault="008E5FB3" w:rsidP="00306A7E">
            <w:pPr>
              <w:rPr>
                <w:kern w:val="32"/>
                <w:sz w:val="18"/>
              </w:rPr>
            </w:pPr>
            <w:r w:rsidRPr="003D519B">
              <w:rPr>
                <w:kern w:val="32"/>
                <w:sz w:val="18"/>
              </w:rPr>
              <w:t>ExecuteWorkRequests.wsdl</w:t>
            </w:r>
          </w:p>
        </w:tc>
        <w:tc>
          <w:tcPr>
            <w:tcW w:w="4230" w:type="dxa"/>
          </w:tcPr>
          <w:p w:rsidR="008E5FB3" w:rsidRPr="003D519B" w:rsidRDefault="00C25A94" w:rsidP="00C25A94">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Part 6 XSD</w:t>
            </w:r>
          </w:p>
        </w:tc>
        <w:tc>
          <w:tcPr>
            <w:tcW w:w="2610" w:type="dxa"/>
          </w:tcPr>
          <w:p w:rsidR="008E5FB3" w:rsidRPr="003D519B" w:rsidRDefault="008E5FB3" w:rsidP="00306A7E">
            <w:pPr>
              <w:rPr>
                <w:kern w:val="32"/>
                <w:sz w:val="18"/>
              </w:rPr>
            </w:pPr>
            <w:r w:rsidRPr="003D519B">
              <w:rPr>
                <w:kern w:val="32"/>
                <w:sz w:val="18"/>
              </w:rPr>
              <w:t>Work Requests.xsd</w:t>
            </w:r>
          </w:p>
        </w:tc>
        <w:tc>
          <w:tcPr>
            <w:tcW w:w="4230" w:type="dxa"/>
          </w:tcPr>
          <w:p w:rsidR="008E5FB3" w:rsidRPr="003D519B" w:rsidRDefault="00C25A94" w:rsidP="00306A7E">
            <w:pPr>
              <w:rPr>
                <w:kern w:val="32"/>
                <w:sz w:val="20"/>
              </w:rPr>
            </w:pPr>
            <w:r w:rsidRPr="00C25A94">
              <w:rPr>
                <w:kern w:val="32"/>
                <w:sz w:val="14"/>
              </w:rPr>
              <w:t>{02-Part 6 XSDs modified by EPRI\'change or delete' Profiles}</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Strongly-Typed Message XSD</w:t>
            </w:r>
          </w:p>
        </w:tc>
        <w:tc>
          <w:tcPr>
            <w:tcW w:w="2610" w:type="dxa"/>
          </w:tcPr>
          <w:p w:rsidR="008E5FB3" w:rsidRPr="003D519B" w:rsidRDefault="008E5FB3" w:rsidP="00306A7E">
            <w:pPr>
              <w:rPr>
                <w:kern w:val="32"/>
                <w:sz w:val="18"/>
              </w:rPr>
            </w:pPr>
            <w:r w:rsidRPr="003D519B">
              <w:rPr>
                <w:kern w:val="32"/>
                <w:sz w:val="18"/>
              </w:rPr>
              <w:t>WorkRequestsMessage.xsd</w:t>
            </w:r>
          </w:p>
        </w:tc>
        <w:tc>
          <w:tcPr>
            <w:tcW w:w="4230" w:type="dxa"/>
          </w:tcPr>
          <w:p w:rsidR="008E5FB3" w:rsidRPr="003D519B" w:rsidRDefault="00C25A94" w:rsidP="00C25A94">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Message Stereotype</w:t>
            </w:r>
          </w:p>
        </w:tc>
        <w:tc>
          <w:tcPr>
            <w:tcW w:w="2610" w:type="dxa"/>
          </w:tcPr>
          <w:p w:rsidR="008E5FB3" w:rsidRPr="003D519B" w:rsidRDefault="00C25A94" w:rsidP="00306A7E">
            <w:pPr>
              <w:rPr>
                <w:kern w:val="32"/>
                <w:sz w:val="18"/>
              </w:rPr>
            </w:pPr>
            <w:r>
              <w:rPr>
                <w:kern w:val="32"/>
                <w:sz w:val="18"/>
              </w:rPr>
              <w:t>Change</w:t>
            </w:r>
            <w:r w:rsidR="008E5FB3">
              <w:rPr>
                <w:kern w:val="32"/>
                <w:sz w:val="18"/>
              </w:rPr>
              <w:t>WorkRequests</w:t>
            </w:r>
          </w:p>
        </w:tc>
        <w:tc>
          <w:tcPr>
            <w:tcW w:w="4230" w:type="dxa"/>
          </w:tcPr>
          <w:p w:rsidR="008E5FB3" w:rsidRPr="003D519B" w:rsidRDefault="008E5FB3" w:rsidP="00306A7E">
            <w:pPr>
              <w:rPr>
                <w:kern w:val="32"/>
                <w:sz w:val="14"/>
              </w:rPr>
            </w:pPr>
            <w:r w:rsidRPr="003D519B">
              <w:rPr>
                <w:kern w:val="32"/>
                <w:sz w:val="14"/>
              </w:rPr>
              <w:t>n/a</w:t>
            </w:r>
          </w:p>
        </w:tc>
      </w:tr>
    </w:tbl>
    <w:p w:rsidR="008E5FB3" w:rsidRDefault="008E5FB3" w:rsidP="008E5FB3">
      <w:pPr>
        <w:rPr>
          <w:kern w:val="32"/>
        </w:rPr>
      </w:pP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8080"/>
          <w:sz w:val="16"/>
          <w:szCs w:val="16"/>
          <w:highlight w:val="white"/>
        </w:rPr>
        <w:t>&lt;?xml version="1.0" encoding="UTF-8"?&gt;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FF"/>
          <w:sz w:val="16"/>
          <w:szCs w:val="16"/>
          <w:highlight w:val="white"/>
        </w:rPr>
        <w:t>&lt;!--</w:t>
      </w:r>
      <w:r w:rsidRPr="00F16CDC">
        <w:rPr>
          <w:rFonts w:ascii="Arial" w:hAnsi="Arial" w:cs="Arial"/>
          <w:color w:val="808080"/>
          <w:sz w:val="16"/>
          <w:szCs w:val="16"/>
          <w:highlight w:val="white"/>
        </w:rPr>
        <w:t>Sample XML file generated by XMLSpy v2015 rel. 4 (x64) (http://www.altova.com)</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tns:ChangeWorkRequests</w:t>
      </w:r>
      <w:r w:rsidRPr="00F16CDC">
        <w:rPr>
          <w:rFonts w:ascii="Arial" w:hAnsi="Arial" w:cs="Arial"/>
          <w:color w:val="FF0000"/>
          <w:sz w:val="16"/>
          <w:szCs w:val="16"/>
          <w:highlight w:val="white"/>
        </w:rPr>
        <w:t xml:space="preserve"> xmlns</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http://iec.ch/TC57/2015/WorkRequests#</w:t>
      </w:r>
      <w:r w:rsidRPr="00F16CDC">
        <w:rPr>
          <w:rFonts w:ascii="Arial" w:hAnsi="Arial" w:cs="Arial"/>
          <w:color w:val="0000FF"/>
          <w:sz w:val="16"/>
          <w:szCs w:val="16"/>
          <w:highlight w:val="white"/>
        </w:rPr>
        <w:t>"</w:t>
      </w:r>
      <w:r w:rsidRPr="00F16CDC">
        <w:rPr>
          <w:rFonts w:ascii="Arial" w:hAnsi="Arial" w:cs="Arial"/>
          <w:color w:val="FF0000"/>
          <w:sz w:val="16"/>
          <w:szCs w:val="16"/>
          <w:highlight w:val="white"/>
        </w:rPr>
        <w:t xml:space="preserve"> xmlns:msg</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http://iec.ch/TC57/2011/schema/message</w:t>
      </w:r>
      <w:r w:rsidRPr="00F16CDC">
        <w:rPr>
          <w:rFonts w:ascii="Arial" w:hAnsi="Arial" w:cs="Arial"/>
          <w:color w:val="0000FF"/>
          <w:sz w:val="16"/>
          <w:szCs w:val="16"/>
          <w:highlight w:val="white"/>
        </w:rPr>
        <w:t>"</w:t>
      </w:r>
      <w:r w:rsidRPr="00F16CDC">
        <w:rPr>
          <w:rFonts w:ascii="Arial" w:hAnsi="Arial" w:cs="Arial"/>
          <w:color w:val="FF0000"/>
          <w:sz w:val="16"/>
          <w:szCs w:val="16"/>
          <w:highlight w:val="white"/>
        </w:rPr>
        <w:t xml:space="preserve"> xmlns:xsi</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http://www.w3.org/2001/XMLSchema-instance</w:t>
      </w:r>
      <w:r w:rsidRPr="00F16CDC">
        <w:rPr>
          <w:rFonts w:ascii="Arial" w:hAnsi="Arial" w:cs="Arial"/>
          <w:color w:val="0000FF"/>
          <w:sz w:val="16"/>
          <w:szCs w:val="16"/>
          <w:highlight w:val="white"/>
        </w:rPr>
        <w:t>"</w:t>
      </w:r>
      <w:r w:rsidRPr="00F16CDC">
        <w:rPr>
          <w:rFonts w:ascii="Arial" w:hAnsi="Arial" w:cs="Arial"/>
          <w:color w:val="FF0000"/>
          <w:sz w:val="16"/>
          <w:szCs w:val="16"/>
          <w:highlight w:val="white"/>
        </w:rPr>
        <w:t xml:space="preserve"> xmlns:tns</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http://iec.ch/TC57/2015/WorkRequestsMessage</w:t>
      </w:r>
      <w:r w:rsidRPr="00F16CDC">
        <w:rPr>
          <w:rFonts w:ascii="Arial" w:hAnsi="Arial" w:cs="Arial"/>
          <w:color w:val="0000FF"/>
          <w:sz w:val="16"/>
          <w:szCs w:val="16"/>
          <w:highlight w:val="white"/>
        </w:rPr>
        <w:t>"</w:t>
      </w:r>
      <w:r w:rsidRPr="00F16CDC">
        <w:rPr>
          <w:rFonts w:ascii="Arial" w:hAnsi="Arial" w:cs="Arial"/>
          <w:color w:val="FF0000"/>
          <w:sz w:val="16"/>
          <w:szCs w:val="16"/>
          <w:highlight w:val="white"/>
        </w:rPr>
        <w:t xml:space="preserve"> xmlns:n1</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http://www.altova.com/samplexml/other-namespace</w:t>
      </w:r>
      <w:r w:rsidRPr="00F16CDC">
        <w:rPr>
          <w:rFonts w:ascii="Arial" w:hAnsi="Arial" w:cs="Arial"/>
          <w:color w:val="0000FF"/>
          <w:sz w:val="16"/>
          <w:szCs w:val="16"/>
          <w:highlight w:val="white"/>
        </w:rPr>
        <w:t>"</w:t>
      </w:r>
      <w:r w:rsidRPr="00F16CDC">
        <w:rPr>
          <w:rFonts w:ascii="Arial" w:hAnsi="Arial" w:cs="Arial"/>
          <w:color w:val="FF0000"/>
          <w:sz w:val="16"/>
          <w:szCs w:val="16"/>
          <w:highlight w:val="white"/>
        </w:rPr>
        <w:t xml:space="preserve"> xsi:schemaLocation</w:t>
      </w:r>
      <w:r w:rsidRPr="00F16CDC">
        <w:rPr>
          <w:rFonts w:ascii="Arial" w:hAnsi="Arial" w:cs="Arial"/>
          <w:color w:val="0000FF"/>
          <w:sz w:val="16"/>
          <w:szCs w:val="16"/>
          <w:highlight w:val="white"/>
        </w:rPr>
        <w:t>="</w:t>
      </w:r>
      <w:r w:rsidRPr="00F16CDC">
        <w:rPr>
          <w:rFonts w:ascii="Arial" w:hAnsi="Arial" w:cs="Arial"/>
          <w:color w:val="000000"/>
          <w:sz w:val="16"/>
          <w:szCs w:val="16"/>
          <w:highlight w:val="white"/>
        </w:rPr>
        <w:t>http://iec.ch/TC57/2015/WorkRequestsMessage WorkRequestsMessage.xsd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tns:Header</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msg:Verb</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change</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msg:Verb</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msg:Noun</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WorkRequests</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msg:Noun</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msg:Timestamp</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2015-07-01T16:40:33-06:00</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msg:Timestamp</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msg:MessageID</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f1be66ae-842f-42ac-a626-27d7f5948497</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msg:MessageID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msg:CorrelationID</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67266933-f509-4d53-923a-fe745328f806</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msg:CorrelationID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tns:Header</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tns:Payload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WorkRequests</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WorkRequest</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mRID</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375776be-d731-433c-a41a-3eefbc289344</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mRID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mRID</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0249dbbe-9f3b-481c-982a-1fa7ea90b45a</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mRID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TimeSchedules</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scheduleInterval</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end</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2015-07-16T17:00:00-06:00</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end</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start</w:t>
      </w:r>
      <w:r w:rsidRPr="00F16CDC">
        <w:rPr>
          <w:rFonts w:ascii="Arial" w:hAnsi="Arial" w:cs="Arial"/>
          <w:color w:val="0000FF"/>
          <w:sz w:val="16"/>
          <w:szCs w:val="16"/>
          <w:highlight w:val="white"/>
        </w:rPr>
        <w:t>&gt;</w:t>
      </w:r>
      <w:r w:rsidRPr="00F16CDC">
        <w:rPr>
          <w:rFonts w:ascii="Arial" w:hAnsi="Arial" w:cs="Arial"/>
          <w:color w:val="000000"/>
          <w:sz w:val="16"/>
          <w:szCs w:val="16"/>
          <w:highlight w:val="white"/>
        </w:rPr>
        <w:t>2015-07-16T12:00:00-06:00</w:t>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start</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scheduleInterval</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TimeSchedules</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WorkRequest</w:t>
      </w:r>
      <w:r w:rsidRPr="00F16CDC">
        <w:rPr>
          <w:rFonts w:ascii="Arial" w:hAnsi="Arial" w:cs="Arial"/>
          <w:color w:val="0000FF"/>
          <w:sz w:val="16"/>
          <w:szCs w:val="16"/>
          <w:highlight w:val="white"/>
        </w:rPr>
        <w:t>&gt;</w:t>
      </w:r>
    </w:p>
    <w:p w:rsidR="00F16CDC"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6CDC">
        <w:rPr>
          <w:rFonts w:ascii="Arial" w:hAnsi="Arial" w:cs="Arial"/>
          <w:color w:val="000000"/>
          <w:sz w:val="16"/>
          <w:szCs w:val="16"/>
          <w:highlight w:val="white"/>
        </w:rPr>
        <w:tab/>
      </w: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WorkRequests</w:t>
      </w:r>
      <w:r w:rsidRPr="00F16CDC">
        <w:rPr>
          <w:rFonts w:ascii="Arial" w:hAnsi="Arial" w:cs="Arial"/>
          <w:color w:val="0000FF"/>
          <w:sz w:val="16"/>
          <w:szCs w:val="16"/>
          <w:highlight w:val="white"/>
        </w:rPr>
        <w:t>&gt;</w:t>
      </w:r>
    </w:p>
    <w:p w:rsid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F16CDC">
        <w:rPr>
          <w:rFonts w:ascii="Arial" w:hAnsi="Arial" w:cs="Arial"/>
          <w:color w:val="000000"/>
          <w:sz w:val="16"/>
          <w:szCs w:val="16"/>
          <w:highlight w:val="white"/>
        </w:rPr>
        <w:tab/>
      </w: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tns:Payload</w:t>
      </w:r>
      <w:r w:rsidRPr="00F16CDC">
        <w:rPr>
          <w:rFonts w:ascii="Arial" w:hAnsi="Arial" w:cs="Arial"/>
          <w:color w:val="0000FF"/>
          <w:sz w:val="16"/>
          <w:szCs w:val="16"/>
          <w:highlight w:val="white"/>
        </w:rPr>
        <w:t>&gt;</w:t>
      </w:r>
    </w:p>
    <w:p w:rsidR="008E5FB3" w:rsidRPr="00F16CDC" w:rsidRDefault="00F16CDC" w:rsidP="00F16CDC">
      <w:pPr>
        <w:pBdr>
          <w:top w:val="single" w:sz="4" w:space="1" w:color="auto"/>
          <w:left w:val="single" w:sz="4" w:space="4" w:color="auto"/>
          <w:bottom w:val="single" w:sz="4" w:space="1" w:color="auto"/>
          <w:right w:val="single" w:sz="4" w:space="4" w:color="auto"/>
        </w:pBdr>
        <w:autoSpaceDE w:val="0"/>
        <w:autoSpaceDN w:val="0"/>
        <w:adjustRightInd w:val="0"/>
        <w:rPr>
          <w:kern w:val="32"/>
          <w:sz w:val="16"/>
          <w:szCs w:val="16"/>
        </w:rPr>
      </w:pPr>
      <w:r w:rsidRPr="00F16CDC">
        <w:rPr>
          <w:rFonts w:ascii="Arial" w:hAnsi="Arial" w:cs="Arial"/>
          <w:color w:val="0000FF"/>
          <w:sz w:val="16"/>
          <w:szCs w:val="16"/>
          <w:highlight w:val="white"/>
        </w:rPr>
        <w:t>&lt;/</w:t>
      </w:r>
      <w:r w:rsidRPr="00F16CDC">
        <w:rPr>
          <w:rFonts w:ascii="Arial" w:hAnsi="Arial" w:cs="Arial"/>
          <w:color w:val="800000"/>
          <w:sz w:val="16"/>
          <w:szCs w:val="16"/>
          <w:highlight w:val="white"/>
        </w:rPr>
        <w:t>tns:ChangeWorkRequests</w:t>
      </w:r>
      <w:r w:rsidRPr="00F16CDC">
        <w:rPr>
          <w:rFonts w:ascii="Arial" w:hAnsi="Arial" w:cs="Arial"/>
          <w:color w:val="0000FF"/>
          <w:sz w:val="16"/>
          <w:szCs w:val="16"/>
          <w:highlight w:val="white"/>
        </w:rPr>
        <w:t>&gt;</w:t>
      </w:r>
    </w:p>
    <w:p w:rsidR="008E5FB3" w:rsidRDefault="008E5FB3" w:rsidP="008E5FB3">
      <w:pPr>
        <w:rPr>
          <w:i/>
        </w:rPr>
      </w:pPr>
      <w:r>
        <w:rPr>
          <w:i/>
        </w:rPr>
        <w:br w:type="page"/>
      </w:r>
    </w:p>
    <w:p w:rsidR="008E5FB3" w:rsidRPr="00785F81" w:rsidRDefault="008E5FB3" w:rsidP="008E5FB3">
      <w:pPr>
        <w:rPr>
          <w:i/>
        </w:rPr>
      </w:pPr>
      <w:r>
        <w:rPr>
          <w:i/>
        </w:rPr>
        <w:lastRenderedPageBreak/>
        <w:t>Step 2 - Response Message</w:t>
      </w:r>
    </w:p>
    <w:p w:rsidR="008E5FB3" w:rsidRDefault="008E5FB3" w:rsidP="008E5FB3">
      <w:pPr>
        <w:jc w:val="center"/>
        <w:rPr>
          <w:b/>
          <w:kern w:val="32"/>
          <w:sz w:val="20"/>
        </w:rPr>
      </w:pPr>
    </w:p>
    <w:p w:rsidR="008E5FB3" w:rsidRPr="00BF433D" w:rsidRDefault="008E5FB3" w:rsidP="008E5FB3">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8E5FB3" w:rsidRPr="003D519B" w:rsidTr="00306A7E">
        <w:tc>
          <w:tcPr>
            <w:tcW w:w="2718"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Artifact</w:t>
            </w:r>
          </w:p>
        </w:tc>
        <w:tc>
          <w:tcPr>
            <w:tcW w:w="2610"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Name</w:t>
            </w:r>
          </w:p>
        </w:tc>
        <w:tc>
          <w:tcPr>
            <w:tcW w:w="4230" w:type="dxa"/>
            <w:shd w:val="clear" w:color="auto" w:fill="A6A6A6" w:themeFill="background1" w:themeFillShade="A6"/>
          </w:tcPr>
          <w:p w:rsidR="008E5FB3" w:rsidRPr="003D519B" w:rsidRDefault="008E5FB3" w:rsidP="00306A7E">
            <w:pPr>
              <w:jc w:val="center"/>
              <w:rPr>
                <w:b/>
                <w:kern w:val="32"/>
                <w:sz w:val="20"/>
              </w:rPr>
            </w:pPr>
            <w:r w:rsidRPr="003D519B">
              <w:rPr>
                <w:b/>
                <w:kern w:val="32"/>
                <w:sz w:val="20"/>
              </w:rPr>
              <w:t>Location in Supplemental Resource File</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WSDL</w:t>
            </w:r>
          </w:p>
        </w:tc>
        <w:tc>
          <w:tcPr>
            <w:tcW w:w="2610" w:type="dxa"/>
          </w:tcPr>
          <w:p w:rsidR="008E5FB3" w:rsidRPr="003D519B" w:rsidRDefault="008E5FB3" w:rsidP="00306A7E">
            <w:pPr>
              <w:rPr>
                <w:kern w:val="32"/>
                <w:sz w:val="18"/>
              </w:rPr>
            </w:pPr>
            <w:r w:rsidRPr="003D519B">
              <w:rPr>
                <w:kern w:val="32"/>
                <w:sz w:val="18"/>
              </w:rPr>
              <w:t>ExecuteWorkRequests.wsdl</w:t>
            </w:r>
          </w:p>
        </w:tc>
        <w:tc>
          <w:tcPr>
            <w:tcW w:w="4230" w:type="dxa"/>
          </w:tcPr>
          <w:p w:rsidR="008E5FB3" w:rsidRPr="003D519B" w:rsidRDefault="007D3DAB" w:rsidP="00306A7E">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Part 6 XSD</w:t>
            </w:r>
          </w:p>
        </w:tc>
        <w:tc>
          <w:tcPr>
            <w:tcW w:w="2610" w:type="dxa"/>
          </w:tcPr>
          <w:p w:rsidR="008E5FB3" w:rsidRPr="003D519B" w:rsidRDefault="001F2AFF" w:rsidP="00306A7E">
            <w:pPr>
              <w:rPr>
                <w:kern w:val="32"/>
                <w:sz w:val="18"/>
              </w:rPr>
            </w:pPr>
            <w:r>
              <w:rPr>
                <w:kern w:val="32"/>
                <w:sz w:val="18"/>
              </w:rPr>
              <w:t>WorkRequests.xsd</w:t>
            </w:r>
          </w:p>
        </w:tc>
        <w:tc>
          <w:tcPr>
            <w:tcW w:w="4230" w:type="dxa"/>
          </w:tcPr>
          <w:p w:rsidR="008E5FB3" w:rsidRPr="003D519B" w:rsidRDefault="001F2AFF" w:rsidP="00306A7E">
            <w:pPr>
              <w:rPr>
                <w:kern w:val="32"/>
                <w:sz w:val="14"/>
                <w:szCs w:val="14"/>
              </w:rPr>
            </w:pPr>
            <w:r w:rsidRPr="001F2AFF">
              <w:rPr>
                <w:kern w:val="32"/>
                <w:sz w:val="14"/>
                <w:szCs w:val="14"/>
              </w:rPr>
              <w:t>{02-Part 6 XSDs modified by EPRI\'change or delete' Profiles}</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Strongly-Typed Message XSD</w:t>
            </w:r>
          </w:p>
        </w:tc>
        <w:tc>
          <w:tcPr>
            <w:tcW w:w="2610" w:type="dxa"/>
          </w:tcPr>
          <w:p w:rsidR="008E5FB3" w:rsidRPr="003D519B" w:rsidRDefault="008E5FB3" w:rsidP="00306A7E">
            <w:pPr>
              <w:rPr>
                <w:kern w:val="32"/>
                <w:sz w:val="18"/>
              </w:rPr>
            </w:pPr>
            <w:r w:rsidRPr="003D519B">
              <w:rPr>
                <w:kern w:val="32"/>
                <w:sz w:val="18"/>
              </w:rPr>
              <w:t>WorkRequestsMessage.xsd</w:t>
            </w:r>
          </w:p>
        </w:tc>
        <w:tc>
          <w:tcPr>
            <w:tcW w:w="4230" w:type="dxa"/>
          </w:tcPr>
          <w:p w:rsidR="008E5FB3" w:rsidRPr="003D519B" w:rsidRDefault="001F2AFF" w:rsidP="001F2AFF">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8E5FB3" w:rsidRPr="003D519B" w:rsidTr="00306A7E">
        <w:tc>
          <w:tcPr>
            <w:tcW w:w="2718" w:type="dxa"/>
          </w:tcPr>
          <w:p w:rsidR="008E5FB3" w:rsidRPr="003D519B" w:rsidRDefault="008E5FB3" w:rsidP="00306A7E">
            <w:pPr>
              <w:rPr>
                <w:b/>
                <w:kern w:val="32"/>
                <w:sz w:val="18"/>
              </w:rPr>
            </w:pPr>
            <w:r w:rsidRPr="003D519B">
              <w:rPr>
                <w:b/>
                <w:kern w:val="32"/>
                <w:sz w:val="18"/>
              </w:rPr>
              <w:t>Message Stereotype</w:t>
            </w:r>
          </w:p>
        </w:tc>
        <w:tc>
          <w:tcPr>
            <w:tcW w:w="2610" w:type="dxa"/>
          </w:tcPr>
          <w:p w:rsidR="008E5FB3" w:rsidRPr="003D519B" w:rsidRDefault="008E5FB3" w:rsidP="00306A7E">
            <w:pPr>
              <w:rPr>
                <w:kern w:val="32"/>
                <w:sz w:val="18"/>
              </w:rPr>
            </w:pPr>
            <w:r>
              <w:rPr>
                <w:kern w:val="32"/>
                <w:sz w:val="18"/>
              </w:rPr>
              <w:t>WorkRequests</w:t>
            </w:r>
            <w:r w:rsidRPr="003D519B">
              <w:rPr>
                <w:kern w:val="32"/>
                <w:sz w:val="18"/>
              </w:rPr>
              <w:t>ResponseMessage</w:t>
            </w:r>
          </w:p>
        </w:tc>
        <w:tc>
          <w:tcPr>
            <w:tcW w:w="4230" w:type="dxa"/>
          </w:tcPr>
          <w:p w:rsidR="008E5FB3" w:rsidRPr="003D519B" w:rsidRDefault="008E5FB3" w:rsidP="00306A7E">
            <w:pPr>
              <w:rPr>
                <w:kern w:val="32"/>
                <w:sz w:val="14"/>
                <w:szCs w:val="14"/>
              </w:rPr>
            </w:pPr>
            <w:r w:rsidRPr="003D519B">
              <w:rPr>
                <w:kern w:val="32"/>
                <w:sz w:val="14"/>
                <w:szCs w:val="14"/>
              </w:rPr>
              <w:t>n/a</w:t>
            </w:r>
          </w:p>
        </w:tc>
      </w:tr>
    </w:tbl>
    <w:p w:rsidR="008E5FB3" w:rsidRDefault="008E5FB3" w:rsidP="008E5FB3">
      <w:pPr>
        <w:rPr>
          <w:kern w:val="32"/>
        </w:rPr>
      </w:pP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8080"/>
          <w:sz w:val="16"/>
          <w:highlight w:val="white"/>
        </w:rPr>
        <w:t>&lt;?xml version="1.0" encoding="UTF-8"?&gt;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FF"/>
          <w:sz w:val="16"/>
          <w:highlight w:val="white"/>
        </w:rPr>
        <w:t>&lt;!--</w:t>
      </w:r>
      <w:r w:rsidRPr="00233C3E">
        <w:rPr>
          <w:rFonts w:ascii="Arial" w:hAnsi="Arial" w:cs="Arial"/>
          <w:color w:val="808080"/>
          <w:sz w:val="16"/>
          <w:highlight w:val="white"/>
        </w:rPr>
        <w:t>Sample XML file generated by XMLSpy v2015 rel. 4 (x64) (http://www.altova.com)</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FF"/>
          <w:sz w:val="16"/>
          <w:highlight w:val="white"/>
        </w:rPr>
        <w:t>&lt;</w:t>
      </w:r>
      <w:r w:rsidRPr="00233C3E">
        <w:rPr>
          <w:rFonts w:ascii="Arial" w:hAnsi="Arial" w:cs="Arial"/>
          <w:color w:val="800000"/>
          <w:sz w:val="16"/>
          <w:highlight w:val="white"/>
        </w:rPr>
        <w:t>tns:WorkRequestsResponseMessage</w:t>
      </w:r>
      <w:r w:rsidRPr="00233C3E">
        <w:rPr>
          <w:rFonts w:ascii="Arial" w:hAnsi="Arial" w:cs="Arial"/>
          <w:color w:val="FF0000"/>
          <w:sz w:val="16"/>
          <w:highlight w:val="white"/>
        </w:rPr>
        <w:t xml:space="preserve"> xmlns</w:t>
      </w:r>
      <w:r w:rsidRPr="00233C3E">
        <w:rPr>
          <w:rFonts w:ascii="Arial" w:hAnsi="Arial" w:cs="Arial"/>
          <w:color w:val="0000FF"/>
          <w:sz w:val="16"/>
          <w:highlight w:val="white"/>
        </w:rPr>
        <w:t>="</w:t>
      </w:r>
      <w:r w:rsidRPr="00233C3E">
        <w:rPr>
          <w:rFonts w:ascii="Arial" w:hAnsi="Arial" w:cs="Arial"/>
          <w:color w:val="000000"/>
          <w:sz w:val="16"/>
          <w:highlight w:val="white"/>
        </w:rPr>
        <w:t>http://iec.ch/TC57/2015/WorkRequests#</w:t>
      </w:r>
      <w:r w:rsidRPr="00233C3E">
        <w:rPr>
          <w:rFonts w:ascii="Arial" w:hAnsi="Arial" w:cs="Arial"/>
          <w:color w:val="0000FF"/>
          <w:sz w:val="16"/>
          <w:highlight w:val="white"/>
        </w:rPr>
        <w:t>"</w:t>
      </w:r>
      <w:r w:rsidRPr="00233C3E">
        <w:rPr>
          <w:rFonts w:ascii="Arial" w:hAnsi="Arial" w:cs="Arial"/>
          <w:color w:val="FF0000"/>
          <w:sz w:val="16"/>
          <w:highlight w:val="white"/>
        </w:rPr>
        <w:t xml:space="preserve"> xmlns:xml</w:t>
      </w:r>
      <w:r w:rsidRPr="00233C3E">
        <w:rPr>
          <w:rFonts w:ascii="Arial" w:hAnsi="Arial" w:cs="Arial"/>
          <w:color w:val="0000FF"/>
          <w:sz w:val="16"/>
          <w:highlight w:val="white"/>
        </w:rPr>
        <w:t>="</w:t>
      </w:r>
      <w:r w:rsidRPr="00233C3E">
        <w:rPr>
          <w:rFonts w:ascii="Arial" w:hAnsi="Arial" w:cs="Arial"/>
          <w:color w:val="000000"/>
          <w:sz w:val="16"/>
          <w:highlight w:val="white"/>
        </w:rPr>
        <w:t>http://www.w3.org/XML/1998/namespace</w:t>
      </w:r>
      <w:r w:rsidRPr="00233C3E">
        <w:rPr>
          <w:rFonts w:ascii="Arial" w:hAnsi="Arial" w:cs="Arial"/>
          <w:color w:val="0000FF"/>
          <w:sz w:val="16"/>
          <w:highlight w:val="white"/>
        </w:rPr>
        <w:t>"</w:t>
      </w:r>
      <w:r w:rsidRPr="00233C3E">
        <w:rPr>
          <w:rFonts w:ascii="Arial" w:hAnsi="Arial" w:cs="Arial"/>
          <w:color w:val="FF0000"/>
          <w:sz w:val="16"/>
          <w:highlight w:val="white"/>
        </w:rPr>
        <w:t xml:space="preserve"> xmlns:msg</w:t>
      </w:r>
      <w:r w:rsidRPr="00233C3E">
        <w:rPr>
          <w:rFonts w:ascii="Arial" w:hAnsi="Arial" w:cs="Arial"/>
          <w:color w:val="0000FF"/>
          <w:sz w:val="16"/>
          <w:highlight w:val="white"/>
        </w:rPr>
        <w:t>="</w:t>
      </w:r>
      <w:r w:rsidRPr="00233C3E">
        <w:rPr>
          <w:rFonts w:ascii="Arial" w:hAnsi="Arial" w:cs="Arial"/>
          <w:color w:val="000000"/>
          <w:sz w:val="16"/>
          <w:highlight w:val="white"/>
        </w:rPr>
        <w:t>http://iec.ch/TC57/2011/schema/message</w:t>
      </w:r>
      <w:r w:rsidRPr="00233C3E">
        <w:rPr>
          <w:rFonts w:ascii="Arial" w:hAnsi="Arial" w:cs="Arial"/>
          <w:color w:val="0000FF"/>
          <w:sz w:val="16"/>
          <w:highlight w:val="white"/>
        </w:rPr>
        <w:t>"</w:t>
      </w:r>
      <w:r w:rsidRPr="00233C3E">
        <w:rPr>
          <w:rFonts w:ascii="Arial" w:hAnsi="Arial" w:cs="Arial"/>
          <w:color w:val="FF0000"/>
          <w:sz w:val="16"/>
          <w:highlight w:val="white"/>
        </w:rPr>
        <w:t xml:space="preserve"> xmlns:xsi</w:t>
      </w:r>
      <w:r w:rsidRPr="00233C3E">
        <w:rPr>
          <w:rFonts w:ascii="Arial" w:hAnsi="Arial" w:cs="Arial"/>
          <w:color w:val="0000FF"/>
          <w:sz w:val="16"/>
          <w:highlight w:val="white"/>
        </w:rPr>
        <w:t>="</w:t>
      </w:r>
      <w:r w:rsidRPr="00233C3E">
        <w:rPr>
          <w:rFonts w:ascii="Arial" w:hAnsi="Arial" w:cs="Arial"/>
          <w:color w:val="000000"/>
          <w:sz w:val="16"/>
          <w:highlight w:val="white"/>
        </w:rPr>
        <w:t>http://www.w3.org/2001/XMLSchema-instance</w:t>
      </w:r>
      <w:r w:rsidRPr="00233C3E">
        <w:rPr>
          <w:rFonts w:ascii="Arial" w:hAnsi="Arial" w:cs="Arial"/>
          <w:color w:val="0000FF"/>
          <w:sz w:val="16"/>
          <w:highlight w:val="white"/>
        </w:rPr>
        <w:t>"</w:t>
      </w:r>
      <w:r w:rsidRPr="00233C3E">
        <w:rPr>
          <w:rFonts w:ascii="Arial" w:hAnsi="Arial" w:cs="Arial"/>
          <w:color w:val="FF0000"/>
          <w:sz w:val="16"/>
          <w:highlight w:val="white"/>
        </w:rPr>
        <w:t xml:space="preserve"> xmlns:tns</w:t>
      </w:r>
      <w:r w:rsidRPr="00233C3E">
        <w:rPr>
          <w:rFonts w:ascii="Arial" w:hAnsi="Arial" w:cs="Arial"/>
          <w:color w:val="0000FF"/>
          <w:sz w:val="16"/>
          <w:highlight w:val="white"/>
        </w:rPr>
        <w:t>="</w:t>
      </w:r>
      <w:r w:rsidRPr="00233C3E">
        <w:rPr>
          <w:rFonts w:ascii="Arial" w:hAnsi="Arial" w:cs="Arial"/>
          <w:color w:val="000000"/>
          <w:sz w:val="16"/>
          <w:highlight w:val="white"/>
        </w:rPr>
        <w:t>http://iec.ch/TC57/2015/WorkRequestsMessage</w:t>
      </w:r>
      <w:r w:rsidRPr="00233C3E">
        <w:rPr>
          <w:rFonts w:ascii="Arial" w:hAnsi="Arial" w:cs="Arial"/>
          <w:color w:val="0000FF"/>
          <w:sz w:val="16"/>
          <w:highlight w:val="white"/>
        </w:rPr>
        <w:t>"</w:t>
      </w:r>
      <w:r w:rsidRPr="00233C3E">
        <w:rPr>
          <w:rFonts w:ascii="Arial" w:hAnsi="Arial" w:cs="Arial"/>
          <w:color w:val="FF0000"/>
          <w:sz w:val="16"/>
          <w:highlight w:val="white"/>
        </w:rPr>
        <w:t xml:space="preserve"> xmlns:n1</w:t>
      </w:r>
      <w:r w:rsidRPr="00233C3E">
        <w:rPr>
          <w:rFonts w:ascii="Arial" w:hAnsi="Arial" w:cs="Arial"/>
          <w:color w:val="0000FF"/>
          <w:sz w:val="16"/>
          <w:highlight w:val="white"/>
        </w:rPr>
        <w:t>="</w:t>
      </w:r>
      <w:r w:rsidRPr="00233C3E">
        <w:rPr>
          <w:rFonts w:ascii="Arial" w:hAnsi="Arial" w:cs="Arial"/>
          <w:color w:val="000000"/>
          <w:sz w:val="16"/>
          <w:highlight w:val="white"/>
        </w:rPr>
        <w:t>http://www.altova.com/samplexml/other-namespace</w:t>
      </w:r>
      <w:r w:rsidRPr="00233C3E">
        <w:rPr>
          <w:rFonts w:ascii="Arial" w:hAnsi="Arial" w:cs="Arial"/>
          <w:color w:val="0000FF"/>
          <w:sz w:val="16"/>
          <w:highlight w:val="white"/>
        </w:rPr>
        <w:t>"</w:t>
      </w:r>
      <w:r w:rsidRPr="00233C3E">
        <w:rPr>
          <w:rFonts w:ascii="Arial" w:hAnsi="Arial" w:cs="Arial"/>
          <w:color w:val="FF0000"/>
          <w:sz w:val="16"/>
          <w:highlight w:val="white"/>
        </w:rPr>
        <w:t xml:space="preserve"> xsi:schemaLocation</w:t>
      </w:r>
      <w:r w:rsidRPr="00233C3E">
        <w:rPr>
          <w:rFonts w:ascii="Arial" w:hAnsi="Arial" w:cs="Arial"/>
          <w:color w:val="0000FF"/>
          <w:sz w:val="16"/>
          <w:highlight w:val="white"/>
        </w:rPr>
        <w:t>="</w:t>
      </w:r>
      <w:r w:rsidRPr="00233C3E">
        <w:rPr>
          <w:rFonts w:ascii="Arial" w:hAnsi="Arial" w:cs="Arial"/>
          <w:color w:val="000000"/>
          <w:sz w:val="16"/>
          <w:highlight w:val="white"/>
        </w:rPr>
        <w:t>http://iec.ch/TC57/2015/WorkRequestsMessage WorkRequestsMessage.xsd</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tns:Header</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msg:Verb</w:t>
      </w:r>
      <w:r w:rsidRPr="00233C3E">
        <w:rPr>
          <w:rFonts w:ascii="Arial" w:hAnsi="Arial" w:cs="Arial"/>
          <w:color w:val="0000FF"/>
          <w:sz w:val="16"/>
          <w:highlight w:val="white"/>
        </w:rPr>
        <w:t>&gt;</w:t>
      </w:r>
      <w:r w:rsidRPr="00233C3E">
        <w:rPr>
          <w:rFonts w:ascii="Arial" w:hAnsi="Arial" w:cs="Arial"/>
          <w:color w:val="000000"/>
          <w:sz w:val="16"/>
          <w:highlight w:val="white"/>
        </w:rPr>
        <w:t>reply</w:t>
      </w:r>
      <w:r w:rsidRPr="00233C3E">
        <w:rPr>
          <w:rFonts w:ascii="Arial" w:hAnsi="Arial" w:cs="Arial"/>
          <w:color w:val="0000FF"/>
          <w:sz w:val="16"/>
          <w:highlight w:val="white"/>
        </w:rPr>
        <w:t>&lt;/</w:t>
      </w:r>
      <w:r w:rsidRPr="00233C3E">
        <w:rPr>
          <w:rFonts w:ascii="Arial" w:hAnsi="Arial" w:cs="Arial"/>
          <w:color w:val="800000"/>
          <w:sz w:val="16"/>
          <w:highlight w:val="white"/>
        </w:rPr>
        <w:t>msg:Verb</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msg:Noun</w:t>
      </w:r>
      <w:r w:rsidRPr="00233C3E">
        <w:rPr>
          <w:rFonts w:ascii="Arial" w:hAnsi="Arial" w:cs="Arial"/>
          <w:color w:val="0000FF"/>
          <w:sz w:val="16"/>
          <w:highlight w:val="white"/>
        </w:rPr>
        <w:t>&gt;</w:t>
      </w:r>
      <w:r w:rsidRPr="00233C3E">
        <w:rPr>
          <w:rFonts w:ascii="Arial" w:hAnsi="Arial" w:cs="Arial"/>
          <w:color w:val="000000"/>
          <w:sz w:val="16"/>
          <w:highlight w:val="white"/>
        </w:rPr>
        <w:t>WorkRequests</w:t>
      </w:r>
      <w:r w:rsidRPr="00233C3E">
        <w:rPr>
          <w:rFonts w:ascii="Arial" w:hAnsi="Arial" w:cs="Arial"/>
          <w:color w:val="0000FF"/>
          <w:sz w:val="16"/>
          <w:highlight w:val="white"/>
        </w:rPr>
        <w:t>&lt;/</w:t>
      </w:r>
      <w:r w:rsidRPr="00233C3E">
        <w:rPr>
          <w:rFonts w:ascii="Arial" w:hAnsi="Arial" w:cs="Arial"/>
          <w:color w:val="800000"/>
          <w:sz w:val="16"/>
          <w:highlight w:val="white"/>
        </w:rPr>
        <w:t>msg:Noun</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msg:Timestamp</w:t>
      </w:r>
      <w:r w:rsidRPr="00233C3E">
        <w:rPr>
          <w:rFonts w:ascii="Arial" w:hAnsi="Arial" w:cs="Arial"/>
          <w:color w:val="0000FF"/>
          <w:sz w:val="16"/>
          <w:highlight w:val="white"/>
        </w:rPr>
        <w:t>&gt;</w:t>
      </w:r>
      <w:r w:rsidRPr="00233C3E">
        <w:rPr>
          <w:rFonts w:ascii="Arial" w:hAnsi="Arial" w:cs="Arial"/>
          <w:color w:val="000000"/>
          <w:sz w:val="16"/>
          <w:highlight w:val="white"/>
        </w:rPr>
        <w:t>2015-07-01T16:40:35-06:00</w:t>
      </w:r>
      <w:r w:rsidRPr="00233C3E">
        <w:rPr>
          <w:rFonts w:ascii="Arial" w:hAnsi="Arial" w:cs="Arial"/>
          <w:color w:val="0000FF"/>
          <w:sz w:val="16"/>
          <w:highlight w:val="white"/>
        </w:rPr>
        <w:t>&lt;/</w:t>
      </w:r>
      <w:r w:rsidRPr="00233C3E">
        <w:rPr>
          <w:rFonts w:ascii="Arial" w:hAnsi="Arial" w:cs="Arial"/>
          <w:color w:val="800000"/>
          <w:sz w:val="16"/>
          <w:highlight w:val="white"/>
        </w:rPr>
        <w:t>msg:Timestamp</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msg:MessageID</w:t>
      </w:r>
      <w:r w:rsidRPr="00233C3E">
        <w:rPr>
          <w:rFonts w:ascii="Arial" w:hAnsi="Arial" w:cs="Arial"/>
          <w:color w:val="0000FF"/>
          <w:sz w:val="16"/>
          <w:highlight w:val="white"/>
        </w:rPr>
        <w:t>&gt;</w:t>
      </w:r>
      <w:r w:rsidRPr="00233C3E">
        <w:rPr>
          <w:rFonts w:ascii="Arial" w:hAnsi="Arial" w:cs="Arial"/>
          <w:color w:val="000000"/>
          <w:sz w:val="16"/>
          <w:highlight w:val="white"/>
        </w:rPr>
        <w:t>5dbc69be-0622-4d47-bf4c-c71087cf2e45</w:t>
      </w:r>
      <w:r w:rsidRPr="00233C3E">
        <w:rPr>
          <w:rFonts w:ascii="Arial" w:hAnsi="Arial" w:cs="Arial"/>
          <w:color w:val="0000FF"/>
          <w:sz w:val="16"/>
          <w:highlight w:val="white"/>
        </w:rPr>
        <w:t>&lt;/</w:t>
      </w:r>
      <w:r w:rsidRPr="00233C3E">
        <w:rPr>
          <w:rFonts w:ascii="Arial" w:hAnsi="Arial" w:cs="Arial"/>
          <w:color w:val="800000"/>
          <w:sz w:val="16"/>
          <w:highlight w:val="white"/>
        </w:rPr>
        <w:t>msg:MessageID</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msg:CorrelationID</w:t>
      </w:r>
      <w:r w:rsidRPr="00233C3E">
        <w:rPr>
          <w:rFonts w:ascii="Arial" w:hAnsi="Arial" w:cs="Arial"/>
          <w:color w:val="0000FF"/>
          <w:sz w:val="16"/>
          <w:highlight w:val="white"/>
        </w:rPr>
        <w:t>&gt;</w:t>
      </w:r>
      <w:r w:rsidRPr="00233C3E">
        <w:rPr>
          <w:rFonts w:ascii="Arial" w:hAnsi="Arial" w:cs="Arial"/>
          <w:color w:val="000000"/>
          <w:sz w:val="16"/>
          <w:highlight w:val="white"/>
        </w:rPr>
        <w:t>67266933-f509-4d53-923a-fe745328f806</w:t>
      </w:r>
      <w:r w:rsidRPr="00233C3E">
        <w:rPr>
          <w:rFonts w:ascii="Arial" w:hAnsi="Arial" w:cs="Arial"/>
          <w:color w:val="0000FF"/>
          <w:sz w:val="16"/>
          <w:highlight w:val="white"/>
        </w:rPr>
        <w:t>&lt;/</w:t>
      </w:r>
      <w:r w:rsidRPr="00233C3E">
        <w:rPr>
          <w:rFonts w:ascii="Arial" w:hAnsi="Arial" w:cs="Arial"/>
          <w:color w:val="800000"/>
          <w:sz w:val="16"/>
          <w:highlight w:val="white"/>
        </w:rPr>
        <w:t>msg:CorrelationID</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tns:Header</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tns:Reply</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msg:Result</w:t>
      </w:r>
      <w:r w:rsidRPr="00233C3E">
        <w:rPr>
          <w:rFonts w:ascii="Arial" w:hAnsi="Arial" w:cs="Arial"/>
          <w:color w:val="0000FF"/>
          <w:sz w:val="16"/>
          <w:highlight w:val="white"/>
        </w:rPr>
        <w:t>&gt;</w:t>
      </w:r>
      <w:r w:rsidRPr="00233C3E">
        <w:rPr>
          <w:rFonts w:ascii="Arial" w:hAnsi="Arial" w:cs="Arial"/>
          <w:color w:val="000000"/>
          <w:sz w:val="16"/>
          <w:highlight w:val="white"/>
        </w:rPr>
        <w:t>OK</w:t>
      </w:r>
      <w:r w:rsidRPr="00233C3E">
        <w:rPr>
          <w:rFonts w:ascii="Arial" w:hAnsi="Arial" w:cs="Arial"/>
          <w:color w:val="0000FF"/>
          <w:sz w:val="16"/>
          <w:highlight w:val="white"/>
        </w:rPr>
        <w:t>&lt;/</w:t>
      </w:r>
      <w:r w:rsidRPr="00233C3E">
        <w:rPr>
          <w:rFonts w:ascii="Arial" w:hAnsi="Arial" w:cs="Arial"/>
          <w:color w:val="800000"/>
          <w:sz w:val="16"/>
          <w:highlight w:val="white"/>
        </w:rPr>
        <w:t>msg:Result</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msg:Error</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msg:code</w:t>
      </w:r>
      <w:r w:rsidRPr="00233C3E">
        <w:rPr>
          <w:rFonts w:ascii="Arial" w:hAnsi="Arial" w:cs="Arial"/>
          <w:color w:val="0000FF"/>
          <w:sz w:val="16"/>
          <w:highlight w:val="white"/>
        </w:rPr>
        <w:t>&gt;</w:t>
      </w:r>
      <w:r w:rsidRPr="00233C3E">
        <w:rPr>
          <w:rFonts w:ascii="Arial" w:hAnsi="Arial" w:cs="Arial"/>
          <w:color w:val="000000"/>
          <w:sz w:val="16"/>
          <w:highlight w:val="white"/>
        </w:rPr>
        <w:t>0.0</w:t>
      </w:r>
      <w:r w:rsidRPr="00233C3E">
        <w:rPr>
          <w:rFonts w:ascii="Arial" w:hAnsi="Arial" w:cs="Arial"/>
          <w:color w:val="0000FF"/>
          <w:sz w:val="16"/>
          <w:highlight w:val="white"/>
        </w:rPr>
        <w:t>&lt;/</w:t>
      </w:r>
      <w:r w:rsidRPr="00233C3E">
        <w:rPr>
          <w:rFonts w:ascii="Arial" w:hAnsi="Arial" w:cs="Arial"/>
          <w:color w:val="800000"/>
          <w:sz w:val="16"/>
          <w:highlight w:val="white"/>
        </w:rPr>
        <w:t>msg:code</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msg:Error</w:t>
      </w:r>
      <w:r w:rsidRPr="00233C3E">
        <w:rPr>
          <w:rFonts w:ascii="Arial" w:hAnsi="Arial" w:cs="Arial"/>
          <w:color w:val="0000FF"/>
          <w:sz w:val="16"/>
          <w:highlight w:val="white"/>
        </w:rPr>
        <w:t>&gt;</w:t>
      </w:r>
    </w:p>
    <w:p w:rsidR="00233C3E" w:rsidRPr="00233C3E" w:rsidRDefault="00233C3E" w:rsidP="00233C3E">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233C3E">
        <w:rPr>
          <w:rFonts w:ascii="Arial" w:hAnsi="Arial" w:cs="Arial"/>
          <w:color w:val="000000"/>
          <w:sz w:val="16"/>
          <w:highlight w:val="white"/>
        </w:rPr>
        <w:tab/>
      </w:r>
      <w:r w:rsidRPr="00233C3E">
        <w:rPr>
          <w:rFonts w:ascii="Arial" w:hAnsi="Arial" w:cs="Arial"/>
          <w:color w:val="0000FF"/>
          <w:sz w:val="16"/>
          <w:highlight w:val="white"/>
        </w:rPr>
        <w:t>&lt;/</w:t>
      </w:r>
      <w:r w:rsidRPr="00233C3E">
        <w:rPr>
          <w:rFonts w:ascii="Arial" w:hAnsi="Arial" w:cs="Arial"/>
          <w:color w:val="800000"/>
          <w:sz w:val="16"/>
          <w:highlight w:val="white"/>
        </w:rPr>
        <w:t>tns:Reply</w:t>
      </w:r>
      <w:r w:rsidRPr="00233C3E">
        <w:rPr>
          <w:rFonts w:ascii="Arial" w:hAnsi="Arial" w:cs="Arial"/>
          <w:color w:val="0000FF"/>
          <w:sz w:val="16"/>
          <w:highlight w:val="white"/>
        </w:rPr>
        <w:t>&gt;</w:t>
      </w:r>
    </w:p>
    <w:p w:rsidR="008E5FB3" w:rsidRPr="00233C3E" w:rsidRDefault="00233C3E" w:rsidP="00233C3E">
      <w:pPr>
        <w:pBdr>
          <w:top w:val="single" w:sz="4" w:space="1" w:color="auto"/>
          <w:left w:val="single" w:sz="4" w:space="4" w:color="auto"/>
          <w:bottom w:val="single" w:sz="4" w:space="1" w:color="auto"/>
          <w:right w:val="single" w:sz="4" w:space="4" w:color="auto"/>
        </w:pBdr>
        <w:rPr>
          <w:rFonts w:ascii="Arial" w:hAnsi="Arial" w:cs="Arial"/>
          <w:color w:val="0000FF"/>
          <w:sz w:val="16"/>
        </w:rPr>
      </w:pPr>
      <w:r w:rsidRPr="00233C3E">
        <w:rPr>
          <w:rFonts w:ascii="Arial" w:hAnsi="Arial" w:cs="Arial"/>
          <w:color w:val="0000FF"/>
          <w:sz w:val="16"/>
          <w:highlight w:val="white"/>
        </w:rPr>
        <w:t>&lt;/</w:t>
      </w:r>
      <w:r w:rsidRPr="00233C3E">
        <w:rPr>
          <w:rFonts w:ascii="Arial" w:hAnsi="Arial" w:cs="Arial"/>
          <w:color w:val="800000"/>
          <w:sz w:val="16"/>
          <w:highlight w:val="white"/>
        </w:rPr>
        <w:t>tns:WorkRequestsResponseMessage</w:t>
      </w:r>
      <w:r w:rsidRPr="00233C3E">
        <w:rPr>
          <w:rFonts w:ascii="Arial" w:hAnsi="Arial" w:cs="Arial"/>
          <w:color w:val="0000FF"/>
          <w:sz w:val="16"/>
          <w:highlight w:val="white"/>
        </w:rPr>
        <w:t>&gt;</w:t>
      </w:r>
    </w:p>
    <w:p w:rsidR="00233C3E" w:rsidRDefault="00233C3E" w:rsidP="00233C3E">
      <w:pPr>
        <w:rPr>
          <w:kern w:val="32"/>
        </w:rPr>
      </w:pPr>
    </w:p>
    <w:p w:rsidR="00132F4D" w:rsidRDefault="00132F4D" w:rsidP="003D0F8F">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8E5FB3" w:rsidRPr="00C7295C" w:rsidTr="00306A7E">
        <w:tc>
          <w:tcPr>
            <w:tcW w:w="670" w:type="dxa"/>
            <w:shd w:val="clear" w:color="auto" w:fill="A6A6A6" w:themeFill="background1" w:themeFillShade="A6"/>
          </w:tcPr>
          <w:p w:rsidR="008E5FB3" w:rsidRPr="00C7295C" w:rsidRDefault="008E5FB3" w:rsidP="00306A7E">
            <w:pPr>
              <w:jc w:val="center"/>
              <w:rPr>
                <w:b/>
              </w:rPr>
            </w:pPr>
            <w:r w:rsidRPr="00C7295C">
              <w:rPr>
                <w:b/>
              </w:rPr>
              <w:t>Step</w:t>
            </w:r>
          </w:p>
        </w:tc>
        <w:tc>
          <w:tcPr>
            <w:tcW w:w="1778" w:type="dxa"/>
            <w:shd w:val="clear" w:color="auto" w:fill="A6A6A6" w:themeFill="background1" w:themeFillShade="A6"/>
          </w:tcPr>
          <w:p w:rsidR="008E5FB3" w:rsidRPr="00C7295C" w:rsidRDefault="008E5FB3" w:rsidP="00306A7E">
            <w:pPr>
              <w:rPr>
                <w:b/>
              </w:rPr>
            </w:pPr>
            <w:r w:rsidRPr="00C7295C">
              <w:rPr>
                <w:b/>
              </w:rPr>
              <w:t>Function</w:t>
            </w:r>
          </w:p>
        </w:tc>
        <w:tc>
          <w:tcPr>
            <w:tcW w:w="2430" w:type="dxa"/>
            <w:shd w:val="clear" w:color="auto" w:fill="A6A6A6" w:themeFill="background1" w:themeFillShade="A6"/>
          </w:tcPr>
          <w:p w:rsidR="008E5FB3" w:rsidRPr="00C7295C" w:rsidRDefault="008E5FB3" w:rsidP="00306A7E">
            <w:pPr>
              <w:rPr>
                <w:b/>
              </w:rPr>
            </w:pPr>
            <w:r w:rsidRPr="00C7295C">
              <w:rPr>
                <w:b/>
              </w:rPr>
              <w:t>End Point</w:t>
            </w:r>
          </w:p>
        </w:tc>
        <w:tc>
          <w:tcPr>
            <w:tcW w:w="1170" w:type="dxa"/>
            <w:shd w:val="clear" w:color="auto" w:fill="A6A6A6" w:themeFill="background1" w:themeFillShade="A6"/>
          </w:tcPr>
          <w:p w:rsidR="008E5FB3" w:rsidRPr="00C7295C" w:rsidRDefault="008E5FB3" w:rsidP="00306A7E">
            <w:pPr>
              <w:rPr>
                <w:b/>
              </w:rPr>
            </w:pPr>
            <w:r w:rsidRPr="00C7295C">
              <w:rPr>
                <w:b/>
              </w:rPr>
              <w:t>Verb</w:t>
            </w:r>
          </w:p>
        </w:tc>
        <w:tc>
          <w:tcPr>
            <w:tcW w:w="2250" w:type="dxa"/>
            <w:shd w:val="clear" w:color="auto" w:fill="A6A6A6" w:themeFill="background1" w:themeFillShade="A6"/>
          </w:tcPr>
          <w:p w:rsidR="008E5FB3" w:rsidRPr="00C7295C" w:rsidRDefault="008E5FB3" w:rsidP="00306A7E">
            <w:pPr>
              <w:rPr>
                <w:b/>
              </w:rPr>
            </w:pPr>
            <w:r>
              <w:rPr>
                <w:b/>
              </w:rPr>
              <w:t>Noun</w:t>
            </w:r>
          </w:p>
        </w:tc>
        <w:tc>
          <w:tcPr>
            <w:tcW w:w="1278" w:type="dxa"/>
            <w:shd w:val="clear" w:color="auto" w:fill="A6A6A6" w:themeFill="background1" w:themeFillShade="A6"/>
          </w:tcPr>
          <w:p w:rsidR="008E5FB3" w:rsidRPr="00C7295C" w:rsidRDefault="008E5FB3" w:rsidP="00306A7E">
            <w:pPr>
              <w:rPr>
                <w:b/>
              </w:rPr>
            </w:pPr>
            <w:r w:rsidRPr="00C7295C">
              <w:rPr>
                <w:b/>
              </w:rPr>
              <w:t>Pass / Fail</w:t>
            </w:r>
          </w:p>
        </w:tc>
      </w:tr>
      <w:tr w:rsidR="008E5FB3" w:rsidRPr="00C7295C" w:rsidTr="00306A7E">
        <w:tc>
          <w:tcPr>
            <w:tcW w:w="670" w:type="dxa"/>
          </w:tcPr>
          <w:p w:rsidR="008E5FB3" w:rsidRPr="00C7295C" w:rsidRDefault="008E5FB3" w:rsidP="00306A7E">
            <w:pPr>
              <w:jc w:val="center"/>
            </w:pPr>
            <w:r w:rsidRPr="00C7295C">
              <w:t>1</w:t>
            </w:r>
          </w:p>
        </w:tc>
        <w:tc>
          <w:tcPr>
            <w:tcW w:w="1778" w:type="dxa"/>
          </w:tcPr>
          <w:p w:rsidR="008E5FB3" w:rsidRPr="00C7295C" w:rsidRDefault="00233C3E" w:rsidP="00306A7E">
            <w:r>
              <w:t>Change</w:t>
            </w:r>
            <w:r w:rsidR="008E5FB3">
              <w:t xml:space="preserve"> Work Request</w:t>
            </w:r>
          </w:p>
        </w:tc>
        <w:tc>
          <w:tcPr>
            <w:tcW w:w="2430" w:type="dxa"/>
          </w:tcPr>
          <w:p w:rsidR="008E5FB3" w:rsidRPr="00C7295C" w:rsidRDefault="008E5FB3" w:rsidP="00306A7E">
            <w:r w:rsidRPr="00C7295C">
              <w:t>http://</w:t>
            </w:r>
            <w:r>
              <w:t>xx</w:t>
            </w:r>
            <w:r w:rsidRPr="00C7295C">
              <w:t>.</w:t>
            </w:r>
            <w:r>
              <w:t>xxx</w:t>
            </w:r>
            <w:r w:rsidRPr="00C7295C">
              <w:t>.</w:t>
            </w:r>
            <w:r>
              <w:t>xxx</w:t>
            </w:r>
            <w:r w:rsidRPr="00C7295C">
              <w:t>.</w:t>
            </w:r>
            <w:r>
              <w:t>xxx</w:t>
            </w:r>
            <w:r w:rsidRPr="00C7295C">
              <w:t>/</w:t>
            </w:r>
          </w:p>
        </w:tc>
        <w:tc>
          <w:tcPr>
            <w:tcW w:w="1170" w:type="dxa"/>
          </w:tcPr>
          <w:p w:rsidR="008E5FB3" w:rsidRPr="00C7295C" w:rsidRDefault="008E5FB3" w:rsidP="00306A7E">
            <w:r>
              <w:t>c</w:t>
            </w:r>
            <w:r w:rsidR="00233C3E">
              <w:t>hange</w:t>
            </w:r>
          </w:p>
        </w:tc>
        <w:tc>
          <w:tcPr>
            <w:tcW w:w="2250" w:type="dxa"/>
          </w:tcPr>
          <w:p w:rsidR="008E5FB3" w:rsidRPr="00C7295C" w:rsidRDefault="008E5FB3" w:rsidP="00306A7E">
            <w:r>
              <w:t>WorkRequest</w:t>
            </w:r>
            <w:r w:rsidR="00A14CDA">
              <w:t>s</w:t>
            </w:r>
          </w:p>
        </w:tc>
        <w:tc>
          <w:tcPr>
            <w:tcW w:w="1278" w:type="dxa"/>
          </w:tcPr>
          <w:p w:rsidR="008E5FB3" w:rsidRPr="00C7295C" w:rsidRDefault="008E5FB3" w:rsidP="00306A7E"/>
        </w:tc>
      </w:tr>
      <w:tr w:rsidR="008E5FB3" w:rsidRPr="00C7295C" w:rsidTr="00306A7E">
        <w:tc>
          <w:tcPr>
            <w:tcW w:w="670" w:type="dxa"/>
          </w:tcPr>
          <w:p w:rsidR="008E5FB3" w:rsidRPr="00C7295C" w:rsidRDefault="008E5FB3" w:rsidP="00306A7E">
            <w:pPr>
              <w:jc w:val="center"/>
            </w:pPr>
            <w:r w:rsidRPr="00C7295C">
              <w:t>2</w:t>
            </w:r>
          </w:p>
        </w:tc>
        <w:tc>
          <w:tcPr>
            <w:tcW w:w="1778" w:type="dxa"/>
          </w:tcPr>
          <w:p w:rsidR="008E5FB3" w:rsidRPr="00C7295C" w:rsidRDefault="008E5FB3" w:rsidP="00306A7E">
            <w:r>
              <w:t>Success Response</w:t>
            </w:r>
          </w:p>
        </w:tc>
        <w:tc>
          <w:tcPr>
            <w:tcW w:w="2430" w:type="dxa"/>
          </w:tcPr>
          <w:p w:rsidR="008E5FB3" w:rsidRPr="00C7295C" w:rsidRDefault="008E5FB3" w:rsidP="00306A7E">
            <w:r w:rsidRPr="00C7295C">
              <w:t>http://</w:t>
            </w:r>
            <w:r>
              <w:t>xx</w:t>
            </w:r>
            <w:r w:rsidRPr="00C7295C">
              <w:t>.</w:t>
            </w:r>
            <w:r>
              <w:t>xxx</w:t>
            </w:r>
            <w:r w:rsidRPr="00C7295C">
              <w:t>.</w:t>
            </w:r>
            <w:r>
              <w:t>xxx</w:t>
            </w:r>
            <w:r w:rsidRPr="00C7295C">
              <w:t>.</w:t>
            </w:r>
            <w:r>
              <w:t>xxx</w:t>
            </w:r>
            <w:r w:rsidRPr="00C7295C">
              <w:t>/</w:t>
            </w:r>
          </w:p>
        </w:tc>
        <w:tc>
          <w:tcPr>
            <w:tcW w:w="1170" w:type="dxa"/>
          </w:tcPr>
          <w:p w:rsidR="008E5FB3" w:rsidRPr="00C7295C" w:rsidRDefault="008E5FB3" w:rsidP="00306A7E">
            <w:r>
              <w:t>reply</w:t>
            </w:r>
          </w:p>
        </w:tc>
        <w:tc>
          <w:tcPr>
            <w:tcW w:w="2250" w:type="dxa"/>
          </w:tcPr>
          <w:p w:rsidR="008E5FB3" w:rsidRPr="00C7295C" w:rsidRDefault="008E5FB3" w:rsidP="00306A7E">
            <w:r>
              <w:t>WorkRequest</w:t>
            </w:r>
            <w:r w:rsidR="00A14CDA">
              <w:t>s</w:t>
            </w:r>
          </w:p>
        </w:tc>
        <w:tc>
          <w:tcPr>
            <w:tcW w:w="1278" w:type="dxa"/>
          </w:tcPr>
          <w:p w:rsidR="008E5FB3" w:rsidRPr="00C7295C" w:rsidRDefault="008E5FB3" w:rsidP="00306A7E"/>
        </w:tc>
      </w:tr>
    </w:tbl>
    <w:p w:rsidR="008E5FB3" w:rsidRPr="00DF30D2" w:rsidRDefault="008E5FB3" w:rsidP="008E5FB3"/>
    <w:p w:rsidR="008E5FB3" w:rsidRDefault="008E5FB3" w:rsidP="008E5FB3">
      <w:pPr>
        <w:rPr>
          <w:u w:val="single"/>
        </w:rPr>
      </w:pPr>
    </w:p>
    <w:p w:rsidR="00CA3DE3" w:rsidRPr="00CA3DE3" w:rsidRDefault="00CA3DE3" w:rsidP="00CA3DE3">
      <w:pPr>
        <w:pStyle w:val="BodyText"/>
      </w:pPr>
    </w:p>
    <w:p w:rsidR="008E5FB3" w:rsidRDefault="008E5FB3">
      <w:pPr>
        <w:rPr>
          <w:b/>
          <w:u w:val="single"/>
        </w:rPr>
      </w:pPr>
      <w:r>
        <w:rPr>
          <w:u w:val="single"/>
        </w:rPr>
        <w:br w:type="page"/>
      </w:r>
    </w:p>
    <w:p w:rsidR="007E1814" w:rsidRDefault="007C2D52" w:rsidP="00C74FBA">
      <w:pPr>
        <w:pStyle w:val="Heading2"/>
      </w:pPr>
      <w:bookmarkStart w:id="39" w:name="_Toc426121905"/>
      <w:r>
        <w:rPr>
          <w:u w:val="single"/>
        </w:rPr>
        <w:lastRenderedPageBreak/>
        <w:t>WR-</w:t>
      </w:r>
      <w:r w:rsidR="000A7205">
        <w:rPr>
          <w:u w:val="single"/>
        </w:rPr>
        <w:t>2</w:t>
      </w:r>
      <w:r w:rsidR="00E40D1B">
        <w:rPr>
          <w:u w:val="single"/>
        </w:rPr>
        <w:t>b</w:t>
      </w:r>
      <w:r w:rsidR="000A7205">
        <w:t xml:space="preserve">: </w:t>
      </w:r>
      <w:r w:rsidR="00537A14">
        <w:t>Client</w:t>
      </w:r>
      <w:r w:rsidR="00CA3DE3" w:rsidRPr="00CA3DE3">
        <w:t xml:space="preserve"> requests modification </w:t>
      </w:r>
      <w:r w:rsidR="00E44ABA">
        <w:t xml:space="preserve">of </w:t>
      </w:r>
      <w:r w:rsidR="00CA3DE3" w:rsidRPr="00CA3DE3">
        <w:t xml:space="preserve">an existing Work Request and </w:t>
      </w:r>
      <w:r w:rsidR="00537A14">
        <w:t>Server</w:t>
      </w:r>
      <w:r w:rsidR="00CA3DE3" w:rsidRPr="00CA3DE3">
        <w:t xml:space="preserve"> replies </w:t>
      </w:r>
      <w:r w:rsidR="00CA3DE3">
        <w:t>(</w:t>
      </w:r>
      <w:r w:rsidR="00E44ABA">
        <w:t>Success</w:t>
      </w:r>
      <w:r w:rsidR="00CA3DE3">
        <w:t xml:space="preserve"> - Add </w:t>
      </w:r>
      <w:r w:rsidR="00306A7E">
        <w:t xml:space="preserve">a second </w:t>
      </w:r>
      <w:r w:rsidR="00CA3DE3">
        <w:t>Crew)</w:t>
      </w:r>
      <w:bookmarkEnd w:id="39"/>
    </w:p>
    <w:p w:rsidR="0013200F" w:rsidRDefault="0013200F" w:rsidP="0013200F">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 xml:space="preserve">modify an existing </w:t>
      </w:r>
      <w:r w:rsidRPr="00DF1F99">
        <w:rPr>
          <w:kern w:val="32"/>
        </w:rPr>
        <w:t>Work Request</w:t>
      </w:r>
      <w:r>
        <w:rPr>
          <w:kern w:val="32"/>
        </w:rPr>
        <w:t xml:space="preserve"> by adding a </w:t>
      </w:r>
      <w:r w:rsidR="00306A7E">
        <w:rPr>
          <w:kern w:val="32"/>
        </w:rPr>
        <w:t xml:space="preserve">additional </w:t>
      </w:r>
      <w:r>
        <w:rPr>
          <w:kern w:val="32"/>
        </w:rPr>
        <w:t>Crew to the Work (item) in the Work Request.</w:t>
      </w:r>
      <w:r w:rsidRPr="00DF1F99">
        <w:rPr>
          <w:kern w:val="32"/>
        </w:rPr>
        <w:t xml:space="preserve"> The </w:t>
      </w:r>
      <w:r w:rsidR="00537A14">
        <w:rPr>
          <w:kern w:val="32"/>
        </w:rPr>
        <w:t>Server</w:t>
      </w:r>
      <w:r w:rsidRPr="00DF1F99">
        <w:rPr>
          <w:kern w:val="32"/>
        </w:rPr>
        <w:t xml:space="preserve"> returns a response message indicating success with no errors.</w:t>
      </w:r>
    </w:p>
    <w:p w:rsidR="0013200F" w:rsidRDefault="0013200F" w:rsidP="0013200F">
      <w:pPr>
        <w:rPr>
          <w:kern w:val="32"/>
        </w:rPr>
      </w:pPr>
    </w:p>
    <w:p w:rsidR="00306A7E" w:rsidRPr="00856DE6" w:rsidRDefault="0013200F" w:rsidP="0013200F">
      <w:pPr>
        <w:rPr>
          <w:i/>
          <w:kern w:val="32"/>
        </w:rPr>
      </w:pPr>
      <w:r w:rsidRPr="00856DE6">
        <w:rPr>
          <w:i/>
          <w:kern w:val="32"/>
        </w:rPr>
        <w:t xml:space="preserve">Note that to </w:t>
      </w:r>
      <w:r w:rsidR="00306A7E" w:rsidRPr="00856DE6">
        <w:rPr>
          <w:i/>
          <w:kern w:val="32"/>
        </w:rPr>
        <w:t>add a crew</w:t>
      </w:r>
      <w:r w:rsidRPr="00856DE6">
        <w:rPr>
          <w:i/>
          <w:kern w:val="32"/>
        </w:rPr>
        <w:t xml:space="preserve">, the only required content in the payload is the identifiers of the WorkRequest and Work (item) plus </w:t>
      </w:r>
      <w:r w:rsidR="00306A7E" w:rsidRPr="00856DE6">
        <w:rPr>
          <w:i/>
          <w:kern w:val="32"/>
        </w:rPr>
        <w:t xml:space="preserve">the identifiers and (if applicable) details for the new crew.  </w:t>
      </w:r>
    </w:p>
    <w:p w:rsidR="00306A7E" w:rsidRDefault="00306A7E" w:rsidP="0013200F">
      <w:pPr>
        <w:rPr>
          <w:kern w:val="32"/>
        </w:rPr>
      </w:pPr>
    </w:p>
    <w:p w:rsidR="0013200F" w:rsidRPr="00306A7E" w:rsidRDefault="00306A7E" w:rsidP="0013200F">
      <w:pPr>
        <w:rPr>
          <w:i/>
          <w:kern w:val="32"/>
        </w:rPr>
      </w:pPr>
      <w:r w:rsidRPr="00306A7E">
        <w:rPr>
          <w:i/>
          <w:kern w:val="32"/>
        </w:rPr>
        <w:t xml:space="preserve">(Note also that if the intent had been to remove the existing crew and substitute a new crew, it would be necessary to leverage the OperationSet technique illustrated in test case </w:t>
      </w:r>
      <w:r w:rsidR="007C2D52">
        <w:rPr>
          <w:i/>
          <w:kern w:val="32"/>
        </w:rPr>
        <w:t>WR-</w:t>
      </w:r>
      <w:r w:rsidRPr="00306A7E">
        <w:rPr>
          <w:i/>
          <w:kern w:val="32"/>
        </w:rPr>
        <w:t>3 in order to remove the existing crew. A second transaction, similar to</w:t>
      </w:r>
      <w:r w:rsidR="00DE0FE5">
        <w:rPr>
          <w:i/>
          <w:kern w:val="32"/>
        </w:rPr>
        <w:t xml:space="preserve"> the one illustrated in this test</w:t>
      </w:r>
      <w:r w:rsidRPr="00306A7E">
        <w:rPr>
          <w:i/>
          <w:kern w:val="32"/>
        </w:rPr>
        <w:t xml:space="preserve"> case, could then be performed </w:t>
      </w:r>
      <w:r w:rsidR="00DE0FE5">
        <w:rPr>
          <w:i/>
          <w:kern w:val="32"/>
        </w:rPr>
        <w:t>to add the new crew.  I</w:t>
      </w:r>
      <w:r w:rsidRPr="00306A7E">
        <w:rPr>
          <w:i/>
          <w:kern w:val="32"/>
        </w:rPr>
        <w:t xml:space="preserve">f desired, the two operations (deleting one crew and adding anothe crew, could be combined in one </w:t>
      </w:r>
      <w:r w:rsidR="00DE0FE5">
        <w:rPr>
          <w:i/>
          <w:kern w:val="32"/>
        </w:rPr>
        <w:t xml:space="preserve">request </w:t>
      </w:r>
      <w:r w:rsidRPr="00306A7E">
        <w:rPr>
          <w:i/>
          <w:kern w:val="32"/>
        </w:rPr>
        <w:t>message using an OperationSet with two operations.)</w:t>
      </w:r>
    </w:p>
    <w:p w:rsidR="0013200F" w:rsidRPr="00DF1F99" w:rsidRDefault="0013200F" w:rsidP="0013200F">
      <w:pPr>
        <w:rPr>
          <w:kern w:val="32"/>
        </w:rPr>
      </w:pPr>
    </w:p>
    <w:p w:rsidR="0013200F" w:rsidRPr="00DF1F99" w:rsidRDefault="00232FB4" w:rsidP="0013200F">
      <w:pPr>
        <w:rPr>
          <w:kern w:val="32"/>
        </w:rPr>
      </w:pPr>
      <w:r>
        <w:rPr>
          <w:kern w:val="32"/>
        </w:rPr>
        <w:t xml:space="preserve">The examples in this and other test cases illustrate </w:t>
      </w:r>
      <w:r w:rsidR="0013200F"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13200F" w:rsidRPr="00DF1F99" w:rsidRDefault="0013200F" w:rsidP="0013200F">
      <w:pPr>
        <w:rPr>
          <w:kern w:val="32"/>
        </w:rPr>
      </w:pPr>
    </w:p>
    <w:p w:rsidR="0013200F" w:rsidRDefault="0013200F" w:rsidP="0013200F">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13200F" w:rsidRPr="002A5E02" w:rsidTr="00306A7E">
        <w:tc>
          <w:tcPr>
            <w:tcW w:w="2088" w:type="dxa"/>
          </w:tcPr>
          <w:p w:rsidR="0013200F" w:rsidRPr="002A5E02" w:rsidRDefault="0013200F" w:rsidP="00306A7E">
            <w:pPr>
              <w:rPr>
                <w:b/>
              </w:rPr>
            </w:pPr>
            <w:r w:rsidRPr="002A5E02">
              <w:rPr>
                <w:b/>
              </w:rPr>
              <w:t xml:space="preserve">Pre-Condition(s) </w:t>
            </w:r>
          </w:p>
        </w:tc>
        <w:tc>
          <w:tcPr>
            <w:tcW w:w="7488" w:type="dxa"/>
          </w:tcPr>
          <w:p w:rsidR="0013200F" w:rsidRPr="002A5E02" w:rsidRDefault="0013200F" w:rsidP="00374E2C">
            <w:r>
              <w:t xml:space="preserve">A Work Request with a Names.name identifier of </w:t>
            </w:r>
            <w:r w:rsidRPr="008E5FB3">
              <w:t>WR-14</w:t>
            </w:r>
            <w:r w:rsidR="00374E2C">
              <w:t>433</w:t>
            </w:r>
            <w:r>
              <w:t xml:space="preserve"> as created in test case </w:t>
            </w:r>
            <w:r w:rsidR="007C2D52">
              <w:t>WR-</w:t>
            </w:r>
            <w:r w:rsidR="004F200F">
              <w:t>1c</w:t>
            </w:r>
            <w:r>
              <w:t xml:space="preserve"> is assumed to exist.</w:t>
            </w:r>
          </w:p>
        </w:tc>
      </w:tr>
      <w:tr w:rsidR="0013200F" w:rsidRPr="002A5E02" w:rsidTr="00306A7E">
        <w:tc>
          <w:tcPr>
            <w:tcW w:w="2088" w:type="dxa"/>
          </w:tcPr>
          <w:p w:rsidR="0013200F" w:rsidRPr="002A5E02" w:rsidRDefault="0013200F" w:rsidP="00306A7E">
            <w:pPr>
              <w:rPr>
                <w:b/>
              </w:rPr>
            </w:pPr>
            <w:r w:rsidRPr="002A5E02">
              <w:rPr>
                <w:b/>
              </w:rPr>
              <w:t xml:space="preserve">Post Condition(s): </w:t>
            </w:r>
          </w:p>
        </w:tc>
        <w:tc>
          <w:tcPr>
            <w:tcW w:w="7488" w:type="dxa"/>
          </w:tcPr>
          <w:p w:rsidR="0013200F" w:rsidRPr="002A5E02" w:rsidRDefault="0013200F" w:rsidP="00374E2C">
            <w:r>
              <w:t xml:space="preserve">The </w:t>
            </w:r>
            <w:r w:rsidR="00374E2C">
              <w:t>s</w:t>
            </w:r>
            <w:r>
              <w:t xml:space="preserve">ubject </w:t>
            </w:r>
            <w:r w:rsidRPr="002A5E02">
              <w:t xml:space="preserve">Work Request is </w:t>
            </w:r>
            <w:r>
              <w:t xml:space="preserve">modified to have a </w:t>
            </w:r>
            <w:r w:rsidR="00374E2C">
              <w:t>second crew</w:t>
            </w:r>
            <w:r>
              <w:t>.</w:t>
            </w:r>
          </w:p>
        </w:tc>
      </w:tr>
    </w:tbl>
    <w:p w:rsidR="0013200F" w:rsidRDefault="0013200F" w:rsidP="0013200F"/>
    <w:p w:rsidR="0013200F" w:rsidRPr="00DF1F99" w:rsidRDefault="0013200F" w:rsidP="0013200F">
      <w:pPr>
        <w:rPr>
          <w:kern w:val="32"/>
        </w:rPr>
      </w:pPr>
    </w:p>
    <w:p w:rsidR="0013200F" w:rsidRDefault="0013200F" w:rsidP="0013200F">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13200F" w:rsidRDefault="0013200F" w:rsidP="0013200F">
      <w:pPr>
        <w:rPr>
          <w:kern w:val="32"/>
        </w:rPr>
      </w:pPr>
    </w:p>
    <w:p w:rsidR="0013200F" w:rsidRDefault="0013200F" w:rsidP="0013200F">
      <w:pPr>
        <w:rPr>
          <w:kern w:val="32"/>
        </w:rPr>
      </w:pPr>
      <w:r w:rsidRPr="00DF1F99">
        <w:rPr>
          <w:kern w:val="32"/>
        </w:rPr>
        <w:t xml:space="preserve"> </w:t>
      </w:r>
    </w:p>
    <w:p w:rsidR="009A740F" w:rsidRDefault="0013200F" w:rsidP="004E6C46">
      <w:pPr>
        <w:keepNext/>
        <w:jc w:val="center"/>
      </w:pPr>
      <w:r>
        <w:rPr>
          <w:noProof/>
          <w:kern w:val="32"/>
        </w:rPr>
        <w:lastRenderedPageBreak/>
        <w:drawing>
          <wp:inline distT="0" distB="0" distL="0" distR="0">
            <wp:extent cx="5302150" cy="2505074"/>
            <wp:effectExtent l="19050" t="0" r="0" b="0"/>
            <wp:docPr id="22"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3" cstate="print"/>
                    <a:stretch>
                      <a:fillRect/>
                    </a:stretch>
                  </pic:blipFill>
                  <pic:spPr>
                    <a:xfrm>
                      <a:off x="0" y="0"/>
                      <a:ext cx="5302150" cy="2505074"/>
                    </a:xfrm>
                    <a:prstGeom prst="rect">
                      <a:avLst/>
                    </a:prstGeom>
                  </pic:spPr>
                </pic:pic>
              </a:graphicData>
            </a:graphic>
          </wp:inline>
        </w:drawing>
      </w:r>
    </w:p>
    <w:p w:rsidR="0013200F" w:rsidRDefault="009A740F" w:rsidP="004E6C46">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6</w:t>
        </w:r>
      </w:fldSimple>
      <w:r>
        <w:t xml:space="preserve"> </w:t>
      </w:r>
      <w:r w:rsidRPr="00DC03B0">
        <w:t>Sequ</w:t>
      </w:r>
      <w:r>
        <w:t>ence Diagram for Test Case WR-2b</w:t>
      </w:r>
    </w:p>
    <w:p w:rsidR="0013200F" w:rsidRDefault="0013200F" w:rsidP="0013200F">
      <w:pPr>
        <w:rPr>
          <w:kern w:val="32"/>
        </w:rPr>
      </w:pPr>
    </w:p>
    <w:p w:rsidR="0013200F" w:rsidRDefault="0013200F" w:rsidP="0013200F">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13200F" w:rsidRDefault="0013200F" w:rsidP="0013200F">
      <w:pPr>
        <w:rPr>
          <w:kern w:val="32"/>
        </w:rPr>
      </w:pPr>
    </w:p>
    <w:p w:rsidR="0013200F" w:rsidRDefault="0013200F" w:rsidP="0013200F">
      <w:pPr>
        <w:rPr>
          <w:kern w:val="32"/>
        </w:rPr>
      </w:pPr>
    </w:p>
    <w:p w:rsidR="0013200F" w:rsidRPr="00785F81" w:rsidRDefault="0013200F" w:rsidP="0013200F">
      <w:pPr>
        <w:rPr>
          <w:i/>
        </w:rPr>
      </w:pPr>
      <w:r>
        <w:rPr>
          <w:i/>
        </w:rPr>
        <w:t xml:space="preserve">Step 1 - Request </w:t>
      </w:r>
      <w:r w:rsidRPr="007F4274">
        <w:rPr>
          <w:i/>
        </w:rPr>
        <w:t>Message</w:t>
      </w:r>
    </w:p>
    <w:p w:rsidR="0013200F" w:rsidRDefault="0013200F" w:rsidP="0013200F">
      <w:pPr>
        <w:rPr>
          <w:kern w:val="32"/>
        </w:rPr>
      </w:pPr>
    </w:p>
    <w:p w:rsidR="0013200F" w:rsidRPr="00BF433D" w:rsidRDefault="0013200F" w:rsidP="0013200F">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13200F" w:rsidRPr="003D519B" w:rsidTr="00306A7E">
        <w:tc>
          <w:tcPr>
            <w:tcW w:w="2718"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Artifact</w:t>
            </w:r>
          </w:p>
        </w:tc>
        <w:tc>
          <w:tcPr>
            <w:tcW w:w="2610"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Name</w:t>
            </w:r>
          </w:p>
        </w:tc>
        <w:tc>
          <w:tcPr>
            <w:tcW w:w="4230"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Location in Supplemental Resource File</w:t>
            </w:r>
          </w:p>
        </w:tc>
      </w:tr>
      <w:tr w:rsidR="0013200F" w:rsidRPr="003D519B" w:rsidTr="00306A7E">
        <w:tc>
          <w:tcPr>
            <w:tcW w:w="2718" w:type="dxa"/>
          </w:tcPr>
          <w:p w:rsidR="0013200F" w:rsidRPr="003D519B" w:rsidRDefault="0013200F" w:rsidP="00306A7E">
            <w:pPr>
              <w:rPr>
                <w:b/>
                <w:kern w:val="32"/>
                <w:sz w:val="18"/>
              </w:rPr>
            </w:pPr>
            <w:r w:rsidRPr="003D519B">
              <w:rPr>
                <w:b/>
                <w:kern w:val="32"/>
                <w:sz w:val="18"/>
              </w:rPr>
              <w:t>WSDL</w:t>
            </w:r>
          </w:p>
        </w:tc>
        <w:tc>
          <w:tcPr>
            <w:tcW w:w="2610" w:type="dxa"/>
          </w:tcPr>
          <w:p w:rsidR="0013200F" w:rsidRPr="003D519B" w:rsidRDefault="0013200F" w:rsidP="00306A7E">
            <w:pPr>
              <w:rPr>
                <w:kern w:val="32"/>
                <w:sz w:val="18"/>
              </w:rPr>
            </w:pPr>
            <w:r w:rsidRPr="003D519B">
              <w:rPr>
                <w:kern w:val="32"/>
                <w:sz w:val="18"/>
              </w:rPr>
              <w:t>ExecuteWorkRequests.wsdl</w:t>
            </w:r>
          </w:p>
        </w:tc>
        <w:tc>
          <w:tcPr>
            <w:tcW w:w="4230" w:type="dxa"/>
          </w:tcPr>
          <w:p w:rsidR="0013200F" w:rsidRPr="003D519B" w:rsidRDefault="0013200F" w:rsidP="00306A7E">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13200F" w:rsidRPr="003D519B" w:rsidTr="00306A7E">
        <w:tc>
          <w:tcPr>
            <w:tcW w:w="2718" w:type="dxa"/>
          </w:tcPr>
          <w:p w:rsidR="0013200F" w:rsidRPr="003D519B" w:rsidRDefault="0013200F" w:rsidP="00306A7E">
            <w:pPr>
              <w:rPr>
                <w:b/>
                <w:kern w:val="32"/>
                <w:sz w:val="18"/>
              </w:rPr>
            </w:pPr>
            <w:r w:rsidRPr="003D519B">
              <w:rPr>
                <w:b/>
                <w:kern w:val="32"/>
                <w:sz w:val="18"/>
              </w:rPr>
              <w:t>Part 6 XSD</w:t>
            </w:r>
          </w:p>
        </w:tc>
        <w:tc>
          <w:tcPr>
            <w:tcW w:w="2610" w:type="dxa"/>
          </w:tcPr>
          <w:p w:rsidR="0013200F" w:rsidRPr="003D519B" w:rsidRDefault="0013200F" w:rsidP="00306A7E">
            <w:pPr>
              <w:rPr>
                <w:kern w:val="32"/>
                <w:sz w:val="18"/>
              </w:rPr>
            </w:pPr>
            <w:r w:rsidRPr="003D519B">
              <w:rPr>
                <w:kern w:val="32"/>
                <w:sz w:val="18"/>
              </w:rPr>
              <w:t>Work Requests.xsd</w:t>
            </w:r>
          </w:p>
        </w:tc>
        <w:tc>
          <w:tcPr>
            <w:tcW w:w="4230" w:type="dxa"/>
          </w:tcPr>
          <w:p w:rsidR="0013200F" w:rsidRPr="003D519B" w:rsidRDefault="0013200F" w:rsidP="00306A7E">
            <w:pPr>
              <w:rPr>
                <w:kern w:val="32"/>
                <w:sz w:val="20"/>
              </w:rPr>
            </w:pPr>
            <w:r w:rsidRPr="00C25A94">
              <w:rPr>
                <w:kern w:val="32"/>
                <w:sz w:val="14"/>
              </w:rPr>
              <w:t>{02-Part 6 XSDs modified by EPRI\'change or delete' Profiles}</w:t>
            </w:r>
          </w:p>
        </w:tc>
      </w:tr>
      <w:tr w:rsidR="0013200F" w:rsidRPr="003D519B" w:rsidTr="00306A7E">
        <w:tc>
          <w:tcPr>
            <w:tcW w:w="2718" w:type="dxa"/>
          </w:tcPr>
          <w:p w:rsidR="0013200F" w:rsidRPr="003D519B" w:rsidRDefault="0013200F" w:rsidP="00306A7E">
            <w:pPr>
              <w:rPr>
                <w:b/>
                <w:kern w:val="32"/>
                <w:sz w:val="18"/>
              </w:rPr>
            </w:pPr>
            <w:r w:rsidRPr="003D519B">
              <w:rPr>
                <w:b/>
                <w:kern w:val="32"/>
                <w:sz w:val="18"/>
              </w:rPr>
              <w:t>Strongly-Typed Message XSD</w:t>
            </w:r>
          </w:p>
        </w:tc>
        <w:tc>
          <w:tcPr>
            <w:tcW w:w="2610" w:type="dxa"/>
          </w:tcPr>
          <w:p w:rsidR="0013200F" w:rsidRPr="003D519B" w:rsidRDefault="0013200F" w:rsidP="00306A7E">
            <w:pPr>
              <w:rPr>
                <w:kern w:val="32"/>
                <w:sz w:val="18"/>
              </w:rPr>
            </w:pPr>
            <w:r w:rsidRPr="003D519B">
              <w:rPr>
                <w:kern w:val="32"/>
                <w:sz w:val="18"/>
              </w:rPr>
              <w:t>WorkRequestsMessage.xsd</w:t>
            </w:r>
          </w:p>
        </w:tc>
        <w:tc>
          <w:tcPr>
            <w:tcW w:w="4230" w:type="dxa"/>
          </w:tcPr>
          <w:p w:rsidR="0013200F" w:rsidRPr="003D519B" w:rsidRDefault="0013200F" w:rsidP="00306A7E">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13200F" w:rsidRPr="003D519B" w:rsidTr="00306A7E">
        <w:tc>
          <w:tcPr>
            <w:tcW w:w="2718" w:type="dxa"/>
          </w:tcPr>
          <w:p w:rsidR="0013200F" w:rsidRPr="003D519B" w:rsidRDefault="0013200F" w:rsidP="00306A7E">
            <w:pPr>
              <w:rPr>
                <w:b/>
                <w:kern w:val="32"/>
                <w:sz w:val="18"/>
              </w:rPr>
            </w:pPr>
            <w:r w:rsidRPr="003D519B">
              <w:rPr>
                <w:b/>
                <w:kern w:val="32"/>
                <w:sz w:val="18"/>
              </w:rPr>
              <w:t>Message Stereotype</w:t>
            </w:r>
          </w:p>
        </w:tc>
        <w:tc>
          <w:tcPr>
            <w:tcW w:w="2610" w:type="dxa"/>
          </w:tcPr>
          <w:p w:rsidR="0013200F" w:rsidRPr="003D519B" w:rsidRDefault="0013200F" w:rsidP="00306A7E">
            <w:pPr>
              <w:rPr>
                <w:kern w:val="32"/>
                <w:sz w:val="18"/>
              </w:rPr>
            </w:pPr>
            <w:r>
              <w:rPr>
                <w:kern w:val="32"/>
                <w:sz w:val="18"/>
              </w:rPr>
              <w:t>ChangeWorkRequests</w:t>
            </w:r>
          </w:p>
        </w:tc>
        <w:tc>
          <w:tcPr>
            <w:tcW w:w="4230" w:type="dxa"/>
          </w:tcPr>
          <w:p w:rsidR="0013200F" w:rsidRPr="003D519B" w:rsidRDefault="0013200F" w:rsidP="00306A7E">
            <w:pPr>
              <w:rPr>
                <w:kern w:val="32"/>
                <w:sz w:val="14"/>
              </w:rPr>
            </w:pPr>
            <w:r w:rsidRPr="003D519B">
              <w:rPr>
                <w:kern w:val="32"/>
                <w:sz w:val="14"/>
              </w:rPr>
              <w:t>n/a</w:t>
            </w:r>
          </w:p>
        </w:tc>
      </w:tr>
    </w:tbl>
    <w:p w:rsidR="0013200F" w:rsidRDefault="0013200F" w:rsidP="0013200F">
      <w:pPr>
        <w:rPr>
          <w:kern w:val="32"/>
        </w:rPr>
      </w:pP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8080"/>
          <w:sz w:val="16"/>
          <w:szCs w:val="16"/>
          <w:highlight w:val="white"/>
        </w:rPr>
        <w:t>&lt;?xml version="1.0" encoding="UTF-8"?&gt;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FF"/>
          <w:sz w:val="16"/>
          <w:szCs w:val="16"/>
          <w:highlight w:val="white"/>
        </w:rPr>
        <w:t>&lt;!--</w:t>
      </w:r>
      <w:r w:rsidRPr="001C5981">
        <w:rPr>
          <w:rFonts w:ascii="Arial" w:hAnsi="Arial" w:cs="Arial"/>
          <w:color w:val="808080"/>
          <w:sz w:val="16"/>
          <w:szCs w:val="16"/>
          <w:highlight w:val="white"/>
        </w:rPr>
        <w:t>Sample XML file generated by XMLSpy v2015 rel. 4 (x64) (http://www.altova.com)</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tns:ChangeWorkRequests</w:t>
      </w:r>
      <w:r w:rsidRPr="001C5981">
        <w:rPr>
          <w:rFonts w:ascii="Arial" w:hAnsi="Arial" w:cs="Arial"/>
          <w:color w:val="FF0000"/>
          <w:sz w:val="16"/>
          <w:szCs w:val="16"/>
          <w:highlight w:val="white"/>
        </w:rPr>
        <w:t xml:space="preserve"> xmlns</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http://iec.ch/TC57/2015/WorkRequests#</w:t>
      </w:r>
      <w:r w:rsidRPr="001C5981">
        <w:rPr>
          <w:rFonts w:ascii="Arial" w:hAnsi="Arial" w:cs="Arial"/>
          <w:color w:val="0000FF"/>
          <w:sz w:val="16"/>
          <w:szCs w:val="16"/>
          <w:highlight w:val="white"/>
        </w:rPr>
        <w:t>"</w:t>
      </w:r>
      <w:r w:rsidRPr="001C5981">
        <w:rPr>
          <w:rFonts w:ascii="Arial" w:hAnsi="Arial" w:cs="Arial"/>
          <w:color w:val="FF0000"/>
          <w:sz w:val="16"/>
          <w:szCs w:val="16"/>
          <w:highlight w:val="white"/>
        </w:rPr>
        <w:t xml:space="preserve"> xmlns:msg</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http://iec.ch/TC57/2011/schema/message</w:t>
      </w:r>
      <w:r w:rsidRPr="001C5981">
        <w:rPr>
          <w:rFonts w:ascii="Arial" w:hAnsi="Arial" w:cs="Arial"/>
          <w:color w:val="0000FF"/>
          <w:sz w:val="16"/>
          <w:szCs w:val="16"/>
          <w:highlight w:val="white"/>
        </w:rPr>
        <w:t>"</w:t>
      </w:r>
      <w:r w:rsidRPr="001C5981">
        <w:rPr>
          <w:rFonts w:ascii="Arial" w:hAnsi="Arial" w:cs="Arial"/>
          <w:color w:val="FF0000"/>
          <w:sz w:val="16"/>
          <w:szCs w:val="16"/>
          <w:highlight w:val="white"/>
        </w:rPr>
        <w:t xml:space="preserve"> xmlns:xsi</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http://www.w3.org/2001/XMLSchema-instance</w:t>
      </w:r>
      <w:r w:rsidRPr="001C5981">
        <w:rPr>
          <w:rFonts w:ascii="Arial" w:hAnsi="Arial" w:cs="Arial"/>
          <w:color w:val="0000FF"/>
          <w:sz w:val="16"/>
          <w:szCs w:val="16"/>
          <w:highlight w:val="white"/>
        </w:rPr>
        <w:t>"</w:t>
      </w:r>
      <w:r w:rsidRPr="001C5981">
        <w:rPr>
          <w:rFonts w:ascii="Arial" w:hAnsi="Arial" w:cs="Arial"/>
          <w:color w:val="FF0000"/>
          <w:sz w:val="16"/>
          <w:szCs w:val="16"/>
          <w:highlight w:val="white"/>
        </w:rPr>
        <w:t xml:space="preserve"> xmlns:tns</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http://iec.ch/TC57/2015/WorkRequestsMessage</w:t>
      </w:r>
      <w:r w:rsidRPr="001C5981">
        <w:rPr>
          <w:rFonts w:ascii="Arial" w:hAnsi="Arial" w:cs="Arial"/>
          <w:color w:val="0000FF"/>
          <w:sz w:val="16"/>
          <w:szCs w:val="16"/>
          <w:highlight w:val="white"/>
        </w:rPr>
        <w:t>"</w:t>
      </w:r>
      <w:r w:rsidRPr="001C5981">
        <w:rPr>
          <w:rFonts w:ascii="Arial" w:hAnsi="Arial" w:cs="Arial"/>
          <w:color w:val="FF0000"/>
          <w:sz w:val="16"/>
          <w:szCs w:val="16"/>
          <w:highlight w:val="white"/>
        </w:rPr>
        <w:t xml:space="preserve"> xmlns:n1</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http://www.altova.com/samplexml/other-namespace</w:t>
      </w:r>
      <w:r w:rsidRPr="001C5981">
        <w:rPr>
          <w:rFonts w:ascii="Arial" w:hAnsi="Arial" w:cs="Arial"/>
          <w:color w:val="0000FF"/>
          <w:sz w:val="16"/>
          <w:szCs w:val="16"/>
          <w:highlight w:val="white"/>
        </w:rPr>
        <w:t>"</w:t>
      </w:r>
      <w:r w:rsidRPr="001C5981">
        <w:rPr>
          <w:rFonts w:ascii="Arial" w:hAnsi="Arial" w:cs="Arial"/>
          <w:color w:val="FF0000"/>
          <w:sz w:val="16"/>
          <w:szCs w:val="16"/>
          <w:highlight w:val="white"/>
        </w:rPr>
        <w:t xml:space="preserve"> xsi:schemaLocation</w:t>
      </w:r>
      <w:r w:rsidRPr="001C5981">
        <w:rPr>
          <w:rFonts w:ascii="Arial" w:hAnsi="Arial" w:cs="Arial"/>
          <w:color w:val="0000FF"/>
          <w:sz w:val="16"/>
          <w:szCs w:val="16"/>
          <w:highlight w:val="white"/>
        </w:rPr>
        <w:t>="</w:t>
      </w:r>
      <w:r w:rsidRPr="001C5981">
        <w:rPr>
          <w:rFonts w:ascii="Arial" w:hAnsi="Arial" w:cs="Arial"/>
          <w:color w:val="000000"/>
          <w:sz w:val="16"/>
          <w:szCs w:val="16"/>
          <w:highlight w:val="white"/>
        </w:rPr>
        <w:t>http://iec.ch/TC57/2015/WorkRequestsMessage WorkRequestsMessage.xsd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tns:Header</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msg:Verb</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change</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msg:Verb</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msg:Noun</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WorkRequests</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msg:Noun</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msg:Timestamp</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2015-07-01T17:50:10-06:00</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msg:Timestamp</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msg:MessageID</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85cf9b8f-37d5-427c-ab3c-86a567126f05</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msg:MessageID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msg:CorrelationID</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8bfa12c5-4eb6-4c8e-bc87-19314c6f9a24</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msg:CorrelationID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tns:Header</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tns:Payload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WorkRequests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WorkRequest</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WR-14433</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mRID</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9330db07-bbb8-475c-8353-f865659d703e</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mRID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lastRenderedPageBreak/>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WorkTasks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mRID</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5364d65c-92b3-4ae6-9bf4-403c3edc6051</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mRID</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Crews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w:t>
      </w:r>
      <w:r w:rsidRPr="001C5981">
        <w:rPr>
          <w:rFonts w:ascii="Arial" w:hAnsi="Arial" w:cs="Arial"/>
          <w:color w:val="0000FF"/>
          <w:sz w:val="16"/>
          <w:szCs w:val="16"/>
          <w:highlight w:val="white"/>
        </w:rPr>
        <w:t>&gt;</w:t>
      </w:r>
      <w:r w:rsidRPr="001C5981">
        <w:rPr>
          <w:rFonts w:ascii="Arial" w:hAnsi="Arial" w:cs="Arial"/>
          <w:color w:val="000000"/>
          <w:sz w:val="16"/>
          <w:szCs w:val="16"/>
          <w:highlight w:val="white"/>
        </w:rPr>
        <w:t>Construction Team 4</w:t>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Names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Crews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WorkTasks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WorkRequest</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WorkRequests</w:t>
      </w:r>
      <w:r w:rsidRPr="001C5981">
        <w:rPr>
          <w:rFonts w:ascii="Arial" w:hAnsi="Arial" w:cs="Arial"/>
          <w:color w:val="0000FF"/>
          <w:sz w:val="16"/>
          <w:szCs w:val="16"/>
          <w:highlight w:val="white"/>
        </w:rPr>
        <w:t>&gt;</w:t>
      </w:r>
    </w:p>
    <w:p w:rsidR="001C5981" w:rsidRPr="001C5981" w:rsidRDefault="001C5981" w:rsidP="001C598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1C5981">
        <w:rPr>
          <w:rFonts w:ascii="Arial" w:hAnsi="Arial" w:cs="Arial"/>
          <w:color w:val="000000"/>
          <w:sz w:val="16"/>
          <w:szCs w:val="16"/>
          <w:highlight w:val="white"/>
        </w:rPr>
        <w:tab/>
      </w: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tns:Payload</w:t>
      </w:r>
      <w:r w:rsidRPr="001C5981">
        <w:rPr>
          <w:rFonts w:ascii="Arial" w:hAnsi="Arial" w:cs="Arial"/>
          <w:color w:val="0000FF"/>
          <w:sz w:val="16"/>
          <w:szCs w:val="16"/>
          <w:highlight w:val="white"/>
        </w:rPr>
        <w:t>&gt;</w:t>
      </w:r>
    </w:p>
    <w:p w:rsidR="0013200F" w:rsidRPr="00785F81" w:rsidRDefault="001C5981" w:rsidP="001C5981">
      <w:pPr>
        <w:pBdr>
          <w:top w:val="single" w:sz="4" w:space="1" w:color="auto"/>
          <w:left w:val="single" w:sz="4" w:space="4" w:color="auto"/>
          <w:bottom w:val="single" w:sz="4" w:space="1" w:color="auto"/>
          <w:right w:val="single" w:sz="4" w:space="4" w:color="auto"/>
        </w:pBdr>
        <w:rPr>
          <w:i/>
        </w:rPr>
      </w:pPr>
      <w:r w:rsidRPr="001C5981">
        <w:rPr>
          <w:rFonts w:ascii="Arial" w:hAnsi="Arial" w:cs="Arial"/>
          <w:color w:val="0000FF"/>
          <w:sz w:val="16"/>
          <w:szCs w:val="16"/>
          <w:highlight w:val="white"/>
        </w:rPr>
        <w:t>&lt;/</w:t>
      </w:r>
      <w:r w:rsidRPr="001C5981">
        <w:rPr>
          <w:rFonts w:ascii="Arial" w:hAnsi="Arial" w:cs="Arial"/>
          <w:color w:val="800000"/>
          <w:sz w:val="16"/>
          <w:szCs w:val="16"/>
          <w:highlight w:val="white"/>
        </w:rPr>
        <w:t>tns:ChangeWorkRequests</w:t>
      </w:r>
      <w:r w:rsidRPr="001C5981">
        <w:rPr>
          <w:rFonts w:ascii="Arial" w:hAnsi="Arial" w:cs="Arial"/>
          <w:color w:val="0000FF"/>
          <w:sz w:val="16"/>
          <w:szCs w:val="16"/>
          <w:highlight w:val="white"/>
        </w:rPr>
        <w:t>&gt;</w:t>
      </w:r>
    </w:p>
    <w:p w:rsidR="0013200F" w:rsidRDefault="0013200F" w:rsidP="0013200F">
      <w:pPr>
        <w:jc w:val="center"/>
        <w:rPr>
          <w:b/>
          <w:kern w:val="32"/>
          <w:sz w:val="20"/>
        </w:rPr>
      </w:pPr>
    </w:p>
    <w:p w:rsidR="001C5981" w:rsidRDefault="001C5981" w:rsidP="0013200F">
      <w:pPr>
        <w:jc w:val="center"/>
        <w:rPr>
          <w:b/>
          <w:kern w:val="32"/>
          <w:sz w:val="20"/>
        </w:rPr>
      </w:pPr>
    </w:p>
    <w:p w:rsidR="001C5981" w:rsidRDefault="009A740F" w:rsidP="001C5981">
      <w:pPr>
        <w:rPr>
          <w:b/>
          <w:kern w:val="32"/>
          <w:sz w:val="20"/>
        </w:rPr>
      </w:pPr>
      <w:r>
        <w:rPr>
          <w:i/>
        </w:rPr>
        <w:t>S</w:t>
      </w:r>
      <w:r w:rsidR="001C5981">
        <w:rPr>
          <w:i/>
        </w:rPr>
        <w:t>tep 2 - Response Message</w:t>
      </w:r>
    </w:p>
    <w:p w:rsidR="0013200F" w:rsidRPr="00BF433D" w:rsidRDefault="0013200F" w:rsidP="0013200F">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13200F" w:rsidRPr="003D519B" w:rsidTr="00306A7E">
        <w:tc>
          <w:tcPr>
            <w:tcW w:w="2718"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Artifact</w:t>
            </w:r>
          </w:p>
        </w:tc>
        <w:tc>
          <w:tcPr>
            <w:tcW w:w="2610"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Name</w:t>
            </w:r>
          </w:p>
        </w:tc>
        <w:tc>
          <w:tcPr>
            <w:tcW w:w="4230" w:type="dxa"/>
            <w:shd w:val="clear" w:color="auto" w:fill="A6A6A6" w:themeFill="background1" w:themeFillShade="A6"/>
          </w:tcPr>
          <w:p w:rsidR="0013200F" w:rsidRPr="003D519B" w:rsidRDefault="0013200F" w:rsidP="00306A7E">
            <w:pPr>
              <w:jc w:val="center"/>
              <w:rPr>
                <w:b/>
                <w:kern w:val="32"/>
                <w:sz w:val="20"/>
              </w:rPr>
            </w:pPr>
            <w:r w:rsidRPr="003D519B">
              <w:rPr>
                <w:b/>
                <w:kern w:val="32"/>
                <w:sz w:val="20"/>
              </w:rPr>
              <w:t>Location in Supplemental Resource File</w:t>
            </w:r>
          </w:p>
        </w:tc>
      </w:tr>
      <w:tr w:rsidR="007D3DAB" w:rsidRPr="003D519B" w:rsidTr="00306A7E">
        <w:tc>
          <w:tcPr>
            <w:tcW w:w="2718" w:type="dxa"/>
          </w:tcPr>
          <w:p w:rsidR="007D3DAB" w:rsidRPr="003D519B" w:rsidRDefault="007D3DAB" w:rsidP="00306A7E">
            <w:pPr>
              <w:rPr>
                <w:b/>
                <w:kern w:val="32"/>
                <w:sz w:val="18"/>
              </w:rPr>
            </w:pPr>
            <w:r w:rsidRPr="003D519B">
              <w:rPr>
                <w:b/>
                <w:kern w:val="32"/>
                <w:sz w:val="18"/>
              </w:rPr>
              <w:t>WSDL</w:t>
            </w:r>
          </w:p>
        </w:tc>
        <w:tc>
          <w:tcPr>
            <w:tcW w:w="2610" w:type="dxa"/>
          </w:tcPr>
          <w:p w:rsidR="007D3DAB" w:rsidRPr="003D519B" w:rsidRDefault="007D3DAB" w:rsidP="00306A7E">
            <w:pPr>
              <w:rPr>
                <w:kern w:val="32"/>
                <w:sz w:val="18"/>
              </w:rPr>
            </w:pPr>
            <w:r w:rsidRPr="003D519B">
              <w:rPr>
                <w:kern w:val="32"/>
                <w:sz w:val="18"/>
              </w:rPr>
              <w:t>ExecuteWorkRequests.wsdl</w:t>
            </w:r>
          </w:p>
        </w:tc>
        <w:tc>
          <w:tcPr>
            <w:tcW w:w="4230" w:type="dxa"/>
          </w:tcPr>
          <w:p w:rsidR="007D3DAB" w:rsidRPr="003D519B" w:rsidRDefault="007D3DAB" w:rsidP="00A61F94">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7D3DAB" w:rsidRPr="003D519B" w:rsidTr="00306A7E">
        <w:tc>
          <w:tcPr>
            <w:tcW w:w="2718" w:type="dxa"/>
          </w:tcPr>
          <w:p w:rsidR="007D3DAB" w:rsidRPr="003D519B" w:rsidRDefault="007D3DAB" w:rsidP="00306A7E">
            <w:pPr>
              <w:rPr>
                <w:b/>
                <w:kern w:val="32"/>
                <w:sz w:val="18"/>
              </w:rPr>
            </w:pPr>
            <w:r w:rsidRPr="003D519B">
              <w:rPr>
                <w:b/>
                <w:kern w:val="32"/>
                <w:sz w:val="18"/>
              </w:rPr>
              <w:t>Part 6 XSD</w:t>
            </w:r>
          </w:p>
        </w:tc>
        <w:tc>
          <w:tcPr>
            <w:tcW w:w="2610" w:type="dxa"/>
          </w:tcPr>
          <w:p w:rsidR="007D3DAB" w:rsidRPr="003D519B" w:rsidRDefault="007D3DAB" w:rsidP="00306A7E">
            <w:pPr>
              <w:rPr>
                <w:kern w:val="32"/>
                <w:sz w:val="18"/>
              </w:rPr>
            </w:pPr>
            <w:r>
              <w:rPr>
                <w:kern w:val="32"/>
                <w:sz w:val="18"/>
              </w:rPr>
              <w:t>WorkRequests.xsd</w:t>
            </w:r>
          </w:p>
        </w:tc>
        <w:tc>
          <w:tcPr>
            <w:tcW w:w="4230" w:type="dxa"/>
          </w:tcPr>
          <w:p w:rsidR="007D3DAB" w:rsidRPr="003D519B" w:rsidRDefault="007D3DAB" w:rsidP="00306A7E">
            <w:pPr>
              <w:rPr>
                <w:kern w:val="32"/>
                <w:sz w:val="14"/>
                <w:szCs w:val="14"/>
              </w:rPr>
            </w:pPr>
            <w:r w:rsidRPr="001F2AFF">
              <w:rPr>
                <w:kern w:val="32"/>
                <w:sz w:val="14"/>
                <w:szCs w:val="14"/>
              </w:rPr>
              <w:t>{02-Part 6 XSDs modified by EPRI\'change or delete' Profiles}</w:t>
            </w:r>
          </w:p>
        </w:tc>
      </w:tr>
      <w:tr w:rsidR="007D3DAB" w:rsidRPr="003D519B" w:rsidTr="00306A7E">
        <w:tc>
          <w:tcPr>
            <w:tcW w:w="2718" w:type="dxa"/>
          </w:tcPr>
          <w:p w:rsidR="007D3DAB" w:rsidRPr="003D519B" w:rsidRDefault="007D3DAB" w:rsidP="00306A7E">
            <w:pPr>
              <w:rPr>
                <w:b/>
                <w:kern w:val="32"/>
                <w:sz w:val="18"/>
              </w:rPr>
            </w:pPr>
            <w:r w:rsidRPr="003D519B">
              <w:rPr>
                <w:b/>
                <w:kern w:val="32"/>
                <w:sz w:val="18"/>
              </w:rPr>
              <w:t>Strongly-Typed Message XSD</w:t>
            </w:r>
          </w:p>
        </w:tc>
        <w:tc>
          <w:tcPr>
            <w:tcW w:w="2610" w:type="dxa"/>
          </w:tcPr>
          <w:p w:rsidR="007D3DAB" w:rsidRPr="003D519B" w:rsidRDefault="007D3DAB" w:rsidP="00306A7E">
            <w:pPr>
              <w:rPr>
                <w:kern w:val="32"/>
                <w:sz w:val="18"/>
              </w:rPr>
            </w:pPr>
            <w:r w:rsidRPr="003D519B">
              <w:rPr>
                <w:kern w:val="32"/>
                <w:sz w:val="18"/>
              </w:rPr>
              <w:t>WorkRequestsMessage.xsd</w:t>
            </w:r>
          </w:p>
        </w:tc>
        <w:tc>
          <w:tcPr>
            <w:tcW w:w="4230" w:type="dxa"/>
          </w:tcPr>
          <w:p w:rsidR="007D3DAB" w:rsidRPr="003D519B" w:rsidRDefault="007D3DAB" w:rsidP="00306A7E">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7D3DAB" w:rsidRPr="003D519B" w:rsidTr="00306A7E">
        <w:tc>
          <w:tcPr>
            <w:tcW w:w="2718" w:type="dxa"/>
          </w:tcPr>
          <w:p w:rsidR="007D3DAB" w:rsidRPr="003D519B" w:rsidRDefault="007D3DAB" w:rsidP="00306A7E">
            <w:pPr>
              <w:rPr>
                <w:b/>
                <w:kern w:val="32"/>
                <w:sz w:val="18"/>
              </w:rPr>
            </w:pPr>
            <w:r w:rsidRPr="003D519B">
              <w:rPr>
                <w:b/>
                <w:kern w:val="32"/>
                <w:sz w:val="18"/>
              </w:rPr>
              <w:t>Message Stereotype</w:t>
            </w:r>
          </w:p>
        </w:tc>
        <w:tc>
          <w:tcPr>
            <w:tcW w:w="2610" w:type="dxa"/>
          </w:tcPr>
          <w:p w:rsidR="007D3DAB" w:rsidRPr="003D519B" w:rsidRDefault="007D3DAB" w:rsidP="00306A7E">
            <w:pPr>
              <w:rPr>
                <w:kern w:val="32"/>
                <w:sz w:val="18"/>
              </w:rPr>
            </w:pPr>
            <w:r>
              <w:rPr>
                <w:kern w:val="32"/>
                <w:sz w:val="18"/>
              </w:rPr>
              <w:t>WorkRequests</w:t>
            </w:r>
            <w:r w:rsidRPr="003D519B">
              <w:rPr>
                <w:kern w:val="32"/>
                <w:sz w:val="18"/>
              </w:rPr>
              <w:t>ResponseMessage</w:t>
            </w:r>
          </w:p>
        </w:tc>
        <w:tc>
          <w:tcPr>
            <w:tcW w:w="4230" w:type="dxa"/>
          </w:tcPr>
          <w:p w:rsidR="007D3DAB" w:rsidRPr="003D519B" w:rsidRDefault="007D3DAB" w:rsidP="00306A7E">
            <w:pPr>
              <w:rPr>
                <w:kern w:val="32"/>
                <w:sz w:val="14"/>
                <w:szCs w:val="14"/>
              </w:rPr>
            </w:pPr>
            <w:r w:rsidRPr="003D519B">
              <w:rPr>
                <w:kern w:val="32"/>
                <w:sz w:val="14"/>
                <w:szCs w:val="14"/>
              </w:rPr>
              <w:t>n/a</w:t>
            </w:r>
          </w:p>
        </w:tc>
      </w:tr>
    </w:tbl>
    <w:p w:rsidR="0013200F" w:rsidRDefault="0013200F" w:rsidP="0013200F">
      <w:pPr>
        <w:rPr>
          <w:kern w:val="32"/>
        </w:rPr>
      </w:pP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8080"/>
          <w:sz w:val="16"/>
          <w:highlight w:val="white"/>
        </w:rPr>
        <w:t>&lt;?xml version="1.0" encoding="UTF-8"?&gt;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FF"/>
          <w:sz w:val="16"/>
          <w:highlight w:val="white"/>
        </w:rPr>
        <w:t>&lt;!--</w:t>
      </w:r>
      <w:r w:rsidRPr="00D851E1">
        <w:rPr>
          <w:rFonts w:ascii="Arial" w:hAnsi="Arial" w:cs="Arial"/>
          <w:color w:val="808080"/>
          <w:sz w:val="16"/>
          <w:highlight w:val="white"/>
        </w:rPr>
        <w:t>Sample XML file generated by XMLSpy v2015 rel. 4 (x64) (http://www.altova.com)</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FF"/>
          <w:sz w:val="16"/>
          <w:highlight w:val="white"/>
        </w:rPr>
        <w:t>&lt;</w:t>
      </w:r>
      <w:r w:rsidRPr="00D851E1">
        <w:rPr>
          <w:rFonts w:ascii="Arial" w:hAnsi="Arial" w:cs="Arial"/>
          <w:color w:val="800000"/>
          <w:sz w:val="16"/>
          <w:highlight w:val="white"/>
        </w:rPr>
        <w:t>tns:WorkRequestsResponseMessage</w:t>
      </w:r>
      <w:r w:rsidRPr="00D851E1">
        <w:rPr>
          <w:rFonts w:ascii="Arial" w:hAnsi="Arial" w:cs="Arial"/>
          <w:color w:val="FF0000"/>
          <w:sz w:val="16"/>
          <w:highlight w:val="white"/>
        </w:rPr>
        <w:t xml:space="preserve"> xmlns</w:t>
      </w:r>
      <w:r w:rsidRPr="00D851E1">
        <w:rPr>
          <w:rFonts w:ascii="Arial" w:hAnsi="Arial" w:cs="Arial"/>
          <w:color w:val="0000FF"/>
          <w:sz w:val="16"/>
          <w:highlight w:val="white"/>
        </w:rPr>
        <w:t>="</w:t>
      </w:r>
      <w:r w:rsidRPr="00D851E1">
        <w:rPr>
          <w:rFonts w:ascii="Arial" w:hAnsi="Arial" w:cs="Arial"/>
          <w:color w:val="000000"/>
          <w:sz w:val="16"/>
          <w:highlight w:val="white"/>
        </w:rPr>
        <w:t>http://iec.ch/TC57/2015/WorkRequests#</w:t>
      </w:r>
      <w:r w:rsidRPr="00D851E1">
        <w:rPr>
          <w:rFonts w:ascii="Arial" w:hAnsi="Arial" w:cs="Arial"/>
          <w:color w:val="0000FF"/>
          <w:sz w:val="16"/>
          <w:highlight w:val="white"/>
        </w:rPr>
        <w:t>"</w:t>
      </w:r>
      <w:r w:rsidRPr="00D851E1">
        <w:rPr>
          <w:rFonts w:ascii="Arial" w:hAnsi="Arial" w:cs="Arial"/>
          <w:color w:val="FF0000"/>
          <w:sz w:val="16"/>
          <w:highlight w:val="white"/>
        </w:rPr>
        <w:t xml:space="preserve"> xmlns:xml</w:t>
      </w:r>
      <w:r w:rsidRPr="00D851E1">
        <w:rPr>
          <w:rFonts w:ascii="Arial" w:hAnsi="Arial" w:cs="Arial"/>
          <w:color w:val="0000FF"/>
          <w:sz w:val="16"/>
          <w:highlight w:val="white"/>
        </w:rPr>
        <w:t>="</w:t>
      </w:r>
      <w:r w:rsidRPr="00D851E1">
        <w:rPr>
          <w:rFonts w:ascii="Arial" w:hAnsi="Arial" w:cs="Arial"/>
          <w:color w:val="000000"/>
          <w:sz w:val="16"/>
          <w:highlight w:val="white"/>
        </w:rPr>
        <w:t>http://www.w3.org/XML/1998/namespace</w:t>
      </w:r>
      <w:r w:rsidRPr="00D851E1">
        <w:rPr>
          <w:rFonts w:ascii="Arial" w:hAnsi="Arial" w:cs="Arial"/>
          <w:color w:val="0000FF"/>
          <w:sz w:val="16"/>
          <w:highlight w:val="white"/>
        </w:rPr>
        <w:t>"</w:t>
      </w:r>
      <w:r w:rsidRPr="00D851E1">
        <w:rPr>
          <w:rFonts w:ascii="Arial" w:hAnsi="Arial" w:cs="Arial"/>
          <w:color w:val="FF0000"/>
          <w:sz w:val="16"/>
          <w:highlight w:val="white"/>
        </w:rPr>
        <w:t xml:space="preserve"> xmlns:msg</w:t>
      </w:r>
      <w:r w:rsidRPr="00D851E1">
        <w:rPr>
          <w:rFonts w:ascii="Arial" w:hAnsi="Arial" w:cs="Arial"/>
          <w:color w:val="0000FF"/>
          <w:sz w:val="16"/>
          <w:highlight w:val="white"/>
        </w:rPr>
        <w:t>="</w:t>
      </w:r>
      <w:r w:rsidRPr="00D851E1">
        <w:rPr>
          <w:rFonts w:ascii="Arial" w:hAnsi="Arial" w:cs="Arial"/>
          <w:color w:val="000000"/>
          <w:sz w:val="16"/>
          <w:highlight w:val="white"/>
        </w:rPr>
        <w:t>http://iec.ch/TC57/2011/schema/message</w:t>
      </w:r>
      <w:r w:rsidRPr="00D851E1">
        <w:rPr>
          <w:rFonts w:ascii="Arial" w:hAnsi="Arial" w:cs="Arial"/>
          <w:color w:val="0000FF"/>
          <w:sz w:val="16"/>
          <w:highlight w:val="white"/>
        </w:rPr>
        <w:t>"</w:t>
      </w:r>
      <w:r w:rsidRPr="00D851E1">
        <w:rPr>
          <w:rFonts w:ascii="Arial" w:hAnsi="Arial" w:cs="Arial"/>
          <w:color w:val="FF0000"/>
          <w:sz w:val="16"/>
          <w:highlight w:val="white"/>
        </w:rPr>
        <w:t xml:space="preserve"> xmlns:xsi</w:t>
      </w:r>
      <w:r w:rsidRPr="00D851E1">
        <w:rPr>
          <w:rFonts w:ascii="Arial" w:hAnsi="Arial" w:cs="Arial"/>
          <w:color w:val="0000FF"/>
          <w:sz w:val="16"/>
          <w:highlight w:val="white"/>
        </w:rPr>
        <w:t>="</w:t>
      </w:r>
      <w:r w:rsidRPr="00D851E1">
        <w:rPr>
          <w:rFonts w:ascii="Arial" w:hAnsi="Arial" w:cs="Arial"/>
          <w:color w:val="000000"/>
          <w:sz w:val="16"/>
          <w:highlight w:val="white"/>
        </w:rPr>
        <w:t>http://www.w3.org/2001/XMLSchema-instance</w:t>
      </w:r>
      <w:r w:rsidRPr="00D851E1">
        <w:rPr>
          <w:rFonts w:ascii="Arial" w:hAnsi="Arial" w:cs="Arial"/>
          <w:color w:val="0000FF"/>
          <w:sz w:val="16"/>
          <w:highlight w:val="white"/>
        </w:rPr>
        <w:t>"</w:t>
      </w:r>
      <w:r w:rsidRPr="00D851E1">
        <w:rPr>
          <w:rFonts w:ascii="Arial" w:hAnsi="Arial" w:cs="Arial"/>
          <w:color w:val="FF0000"/>
          <w:sz w:val="16"/>
          <w:highlight w:val="white"/>
        </w:rPr>
        <w:t xml:space="preserve"> xmlns:tns</w:t>
      </w:r>
      <w:r w:rsidRPr="00D851E1">
        <w:rPr>
          <w:rFonts w:ascii="Arial" w:hAnsi="Arial" w:cs="Arial"/>
          <w:color w:val="0000FF"/>
          <w:sz w:val="16"/>
          <w:highlight w:val="white"/>
        </w:rPr>
        <w:t>="</w:t>
      </w:r>
      <w:r w:rsidRPr="00D851E1">
        <w:rPr>
          <w:rFonts w:ascii="Arial" w:hAnsi="Arial" w:cs="Arial"/>
          <w:color w:val="000000"/>
          <w:sz w:val="16"/>
          <w:highlight w:val="white"/>
        </w:rPr>
        <w:t>http://iec.ch/TC57/2015/WorkRequestsMessage</w:t>
      </w:r>
      <w:r w:rsidRPr="00D851E1">
        <w:rPr>
          <w:rFonts w:ascii="Arial" w:hAnsi="Arial" w:cs="Arial"/>
          <w:color w:val="0000FF"/>
          <w:sz w:val="16"/>
          <w:highlight w:val="white"/>
        </w:rPr>
        <w:t>"</w:t>
      </w:r>
      <w:r w:rsidRPr="00D851E1">
        <w:rPr>
          <w:rFonts w:ascii="Arial" w:hAnsi="Arial" w:cs="Arial"/>
          <w:color w:val="FF0000"/>
          <w:sz w:val="16"/>
          <w:highlight w:val="white"/>
        </w:rPr>
        <w:t xml:space="preserve"> xmlns:n1</w:t>
      </w:r>
      <w:r w:rsidRPr="00D851E1">
        <w:rPr>
          <w:rFonts w:ascii="Arial" w:hAnsi="Arial" w:cs="Arial"/>
          <w:color w:val="0000FF"/>
          <w:sz w:val="16"/>
          <w:highlight w:val="white"/>
        </w:rPr>
        <w:t>="</w:t>
      </w:r>
      <w:r w:rsidRPr="00D851E1">
        <w:rPr>
          <w:rFonts w:ascii="Arial" w:hAnsi="Arial" w:cs="Arial"/>
          <w:color w:val="000000"/>
          <w:sz w:val="16"/>
          <w:highlight w:val="white"/>
        </w:rPr>
        <w:t>http://www.altova.com/samplexml/other-namespace</w:t>
      </w:r>
      <w:r w:rsidRPr="00D851E1">
        <w:rPr>
          <w:rFonts w:ascii="Arial" w:hAnsi="Arial" w:cs="Arial"/>
          <w:color w:val="0000FF"/>
          <w:sz w:val="16"/>
          <w:highlight w:val="white"/>
        </w:rPr>
        <w:t>"</w:t>
      </w:r>
      <w:r w:rsidRPr="00D851E1">
        <w:rPr>
          <w:rFonts w:ascii="Arial" w:hAnsi="Arial" w:cs="Arial"/>
          <w:color w:val="FF0000"/>
          <w:sz w:val="16"/>
          <w:highlight w:val="white"/>
        </w:rPr>
        <w:t xml:space="preserve"> xsi:schemaLocation</w:t>
      </w:r>
      <w:r w:rsidRPr="00D851E1">
        <w:rPr>
          <w:rFonts w:ascii="Arial" w:hAnsi="Arial" w:cs="Arial"/>
          <w:color w:val="0000FF"/>
          <w:sz w:val="16"/>
          <w:highlight w:val="white"/>
        </w:rPr>
        <w:t>="</w:t>
      </w:r>
      <w:r w:rsidRPr="00D851E1">
        <w:rPr>
          <w:rFonts w:ascii="Arial" w:hAnsi="Arial" w:cs="Arial"/>
          <w:color w:val="000000"/>
          <w:sz w:val="16"/>
          <w:highlight w:val="white"/>
        </w:rPr>
        <w:t>http://iec.ch/TC57/2015/WorkRequestsMessage WorkRequestsMessage.xsd</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tns:Header</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msg:Verb</w:t>
      </w:r>
      <w:r w:rsidRPr="00D851E1">
        <w:rPr>
          <w:rFonts w:ascii="Arial" w:hAnsi="Arial" w:cs="Arial"/>
          <w:color w:val="0000FF"/>
          <w:sz w:val="16"/>
          <w:highlight w:val="white"/>
        </w:rPr>
        <w:t>&gt;</w:t>
      </w:r>
      <w:r w:rsidRPr="00D851E1">
        <w:rPr>
          <w:rFonts w:ascii="Arial" w:hAnsi="Arial" w:cs="Arial"/>
          <w:color w:val="000000"/>
          <w:sz w:val="16"/>
          <w:highlight w:val="white"/>
        </w:rPr>
        <w:t>reply</w:t>
      </w:r>
      <w:r w:rsidRPr="00D851E1">
        <w:rPr>
          <w:rFonts w:ascii="Arial" w:hAnsi="Arial" w:cs="Arial"/>
          <w:color w:val="0000FF"/>
          <w:sz w:val="16"/>
          <w:highlight w:val="white"/>
        </w:rPr>
        <w:t>&lt;/</w:t>
      </w:r>
      <w:r w:rsidRPr="00D851E1">
        <w:rPr>
          <w:rFonts w:ascii="Arial" w:hAnsi="Arial" w:cs="Arial"/>
          <w:color w:val="800000"/>
          <w:sz w:val="16"/>
          <w:highlight w:val="white"/>
        </w:rPr>
        <w:t>msg:Verb</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msg:Noun</w:t>
      </w:r>
      <w:r w:rsidRPr="00D851E1">
        <w:rPr>
          <w:rFonts w:ascii="Arial" w:hAnsi="Arial" w:cs="Arial"/>
          <w:color w:val="0000FF"/>
          <w:sz w:val="16"/>
          <w:highlight w:val="white"/>
        </w:rPr>
        <w:t>&gt;</w:t>
      </w:r>
      <w:r w:rsidRPr="00D851E1">
        <w:rPr>
          <w:rFonts w:ascii="Arial" w:hAnsi="Arial" w:cs="Arial"/>
          <w:color w:val="000000"/>
          <w:sz w:val="16"/>
          <w:highlight w:val="white"/>
        </w:rPr>
        <w:t>WorkRequests</w:t>
      </w:r>
      <w:r w:rsidRPr="00D851E1">
        <w:rPr>
          <w:rFonts w:ascii="Arial" w:hAnsi="Arial" w:cs="Arial"/>
          <w:color w:val="0000FF"/>
          <w:sz w:val="16"/>
          <w:highlight w:val="white"/>
        </w:rPr>
        <w:t>&lt;/</w:t>
      </w:r>
      <w:r w:rsidRPr="00D851E1">
        <w:rPr>
          <w:rFonts w:ascii="Arial" w:hAnsi="Arial" w:cs="Arial"/>
          <w:color w:val="800000"/>
          <w:sz w:val="16"/>
          <w:highlight w:val="white"/>
        </w:rPr>
        <w:t>msg:Noun</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msg:Timestamp</w:t>
      </w:r>
      <w:r w:rsidRPr="00D851E1">
        <w:rPr>
          <w:rFonts w:ascii="Arial" w:hAnsi="Arial" w:cs="Arial"/>
          <w:color w:val="0000FF"/>
          <w:sz w:val="16"/>
          <w:highlight w:val="white"/>
        </w:rPr>
        <w:t>&gt;</w:t>
      </w:r>
      <w:r w:rsidRPr="00D851E1">
        <w:rPr>
          <w:rFonts w:ascii="Arial" w:hAnsi="Arial" w:cs="Arial"/>
          <w:color w:val="000000"/>
          <w:sz w:val="16"/>
          <w:highlight w:val="white"/>
        </w:rPr>
        <w:t>2015-07-01T17:50:11-06:00</w:t>
      </w:r>
      <w:r w:rsidRPr="00D851E1">
        <w:rPr>
          <w:rFonts w:ascii="Arial" w:hAnsi="Arial" w:cs="Arial"/>
          <w:color w:val="0000FF"/>
          <w:sz w:val="16"/>
          <w:highlight w:val="white"/>
        </w:rPr>
        <w:t>&lt;/</w:t>
      </w:r>
      <w:r w:rsidRPr="00D851E1">
        <w:rPr>
          <w:rFonts w:ascii="Arial" w:hAnsi="Arial" w:cs="Arial"/>
          <w:color w:val="800000"/>
          <w:sz w:val="16"/>
          <w:highlight w:val="white"/>
        </w:rPr>
        <w:t>msg:Timestamp</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msg:MessageID</w:t>
      </w:r>
      <w:r w:rsidRPr="00D851E1">
        <w:rPr>
          <w:rFonts w:ascii="Arial" w:hAnsi="Arial" w:cs="Arial"/>
          <w:color w:val="0000FF"/>
          <w:sz w:val="16"/>
          <w:highlight w:val="white"/>
        </w:rPr>
        <w:t>&gt;</w:t>
      </w:r>
      <w:r w:rsidRPr="00D851E1">
        <w:rPr>
          <w:rFonts w:ascii="Arial" w:hAnsi="Arial" w:cs="Arial"/>
          <w:color w:val="000000"/>
          <w:sz w:val="16"/>
          <w:highlight w:val="white"/>
        </w:rPr>
        <w:t>04b0768a-8258-45bf-a6f4-1f1ba74b05ae</w:t>
      </w:r>
      <w:r w:rsidRPr="00D851E1">
        <w:rPr>
          <w:rFonts w:ascii="Arial" w:hAnsi="Arial" w:cs="Arial"/>
          <w:color w:val="0000FF"/>
          <w:sz w:val="16"/>
          <w:highlight w:val="white"/>
        </w:rPr>
        <w:t>&lt;/</w:t>
      </w:r>
      <w:r w:rsidRPr="00D851E1">
        <w:rPr>
          <w:rFonts w:ascii="Arial" w:hAnsi="Arial" w:cs="Arial"/>
          <w:color w:val="800000"/>
          <w:sz w:val="16"/>
          <w:highlight w:val="white"/>
        </w:rPr>
        <w:t>msg:MessageID</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msg:CorrelationID</w:t>
      </w:r>
      <w:r w:rsidRPr="00D851E1">
        <w:rPr>
          <w:rFonts w:ascii="Arial" w:hAnsi="Arial" w:cs="Arial"/>
          <w:color w:val="0000FF"/>
          <w:sz w:val="16"/>
          <w:highlight w:val="white"/>
        </w:rPr>
        <w:t>&gt;</w:t>
      </w:r>
      <w:r w:rsidRPr="00D851E1">
        <w:rPr>
          <w:rFonts w:ascii="Arial" w:hAnsi="Arial" w:cs="Arial"/>
          <w:color w:val="000000"/>
          <w:sz w:val="16"/>
          <w:highlight w:val="white"/>
        </w:rPr>
        <w:t>8bfa12c5-4eb6-4c8e-bc87-19314c6f9a24</w:t>
      </w:r>
      <w:r w:rsidRPr="00D851E1">
        <w:rPr>
          <w:rFonts w:ascii="Arial" w:hAnsi="Arial" w:cs="Arial"/>
          <w:color w:val="0000FF"/>
          <w:sz w:val="16"/>
          <w:highlight w:val="white"/>
        </w:rPr>
        <w:t>&lt;/</w:t>
      </w:r>
      <w:r w:rsidRPr="00D851E1">
        <w:rPr>
          <w:rFonts w:ascii="Arial" w:hAnsi="Arial" w:cs="Arial"/>
          <w:color w:val="800000"/>
          <w:sz w:val="16"/>
          <w:highlight w:val="white"/>
        </w:rPr>
        <w:t>msg:CorrelationID</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tns:Header</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tns:Reply</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msg:Result</w:t>
      </w:r>
      <w:r w:rsidRPr="00D851E1">
        <w:rPr>
          <w:rFonts w:ascii="Arial" w:hAnsi="Arial" w:cs="Arial"/>
          <w:color w:val="0000FF"/>
          <w:sz w:val="16"/>
          <w:highlight w:val="white"/>
        </w:rPr>
        <w:t>&gt;</w:t>
      </w:r>
      <w:r w:rsidRPr="00D851E1">
        <w:rPr>
          <w:rFonts w:ascii="Arial" w:hAnsi="Arial" w:cs="Arial"/>
          <w:color w:val="000000"/>
          <w:sz w:val="16"/>
          <w:highlight w:val="white"/>
        </w:rPr>
        <w:t>OK</w:t>
      </w:r>
      <w:r w:rsidRPr="00D851E1">
        <w:rPr>
          <w:rFonts w:ascii="Arial" w:hAnsi="Arial" w:cs="Arial"/>
          <w:color w:val="0000FF"/>
          <w:sz w:val="16"/>
          <w:highlight w:val="white"/>
        </w:rPr>
        <w:t>&lt;/</w:t>
      </w:r>
      <w:r w:rsidRPr="00D851E1">
        <w:rPr>
          <w:rFonts w:ascii="Arial" w:hAnsi="Arial" w:cs="Arial"/>
          <w:color w:val="800000"/>
          <w:sz w:val="16"/>
          <w:highlight w:val="white"/>
        </w:rPr>
        <w:t>msg:Result</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msg:Error</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msg:code</w:t>
      </w:r>
      <w:r w:rsidRPr="00D851E1">
        <w:rPr>
          <w:rFonts w:ascii="Arial" w:hAnsi="Arial" w:cs="Arial"/>
          <w:color w:val="0000FF"/>
          <w:sz w:val="16"/>
          <w:highlight w:val="white"/>
        </w:rPr>
        <w:t>&gt;</w:t>
      </w:r>
      <w:r w:rsidRPr="00D851E1">
        <w:rPr>
          <w:rFonts w:ascii="Arial" w:hAnsi="Arial" w:cs="Arial"/>
          <w:color w:val="000000"/>
          <w:sz w:val="16"/>
          <w:highlight w:val="white"/>
        </w:rPr>
        <w:t>0.0</w:t>
      </w:r>
      <w:r w:rsidRPr="00D851E1">
        <w:rPr>
          <w:rFonts w:ascii="Arial" w:hAnsi="Arial" w:cs="Arial"/>
          <w:color w:val="0000FF"/>
          <w:sz w:val="16"/>
          <w:highlight w:val="white"/>
        </w:rPr>
        <w:t>&lt;/</w:t>
      </w:r>
      <w:r w:rsidRPr="00D851E1">
        <w:rPr>
          <w:rFonts w:ascii="Arial" w:hAnsi="Arial" w:cs="Arial"/>
          <w:color w:val="800000"/>
          <w:sz w:val="16"/>
          <w:highlight w:val="white"/>
        </w:rPr>
        <w:t>msg:code</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msg:Error</w:t>
      </w:r>
      <w:r w:rsidRPr="00D851E1">
        <w:rPr>
          <w:rFonts w:ascii="Arial" w:hAnsi="Arial" w:cs="Arial"/>
          <w:color w:val="0000FF"/>
          <w:sz w:val="16"/>
          <w:highlight w:val="white"/>
        </w:rPr>
        <w:t>&gt;</w:t>
      </w:r>
    </w:p>
    <w:p w:rsidR="00D851E1" w:rsidRPr="00D851E1" w:rsidRDefault="00D851E1" w:rsidP="00D851E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D851E1">
        <w:rPr>
          <w:rFonts w:ascii="Arial" w:hAnsi="Arial" w:cs="Arial"/>
          <w:color w:val="000000"/>
          <w:sz w:val="16"/>
          <w:highlight w:val="white"/>
        </w:rPr>
        <w:tab/>
      </w:r>
      <w:r w:rsidRPr="00D851E1">
        <w:rPr>
          <w:rFonts w:ascii="Arial" w:hAnsi="Arial" w:cs="Arial"/>
          <w:color w:val="0000FF"/>
          <w:sz w:val="16"/>
          <w:highlight w:val="white"/>
        </w:rPr>
        <w:t>&lt;/</w:t>
      </w:r>
      <w:r w:rsidRPr="00D851E1">
        <w:rPr>
          <w:rFonts w:ascii="Arial" w:hAnsi="Arial" w:cs="Arial"/>
          <w:color w:val="800000"/>
          <w:sz w:val="16"/>
          <w:highlight w:val="white"/>
        </w:rPr>
        <w:t>tns:Reply</w:t>
      </w:r>
      <w:r w:rsidRPr="00D851E1">
        <w:rPr>
          <w:rFonts w:ascii="Arial" w:hAnsi="Arial" w:cs="Arial"/>
          <w:color w:val="0000FF"/>
          <w:sz w:val="16"/>
          <w:highlight w:val="white"/>
        </w:rPr>
        <w:t>&gt;</w:t>
      </w:r>
    </w:p>
    <w:p w:rsidR="0013200F" w:rsidRPr="00D851E1" w:rsidRDefault="00D851E1" w:rsidP="00D851E1">
      <w:pPr>
        <w:pBdr>
          <w:top w:val="single" w:sz="4" w:space="1" w:color="auto"/>
          <w:left w:val="single" w:sz="4" w:space="4" w:color="auto"/>
          <w:bottom w:val="single" w:sz="4" w:space="1" w:color="auto"/>
          <w:right w:val="single" w:sz="4" w:space="4" w:color="auto"/>
        </w:pBdr>
        <w:rPr>
          <w:rFonts w:ascii="Arial" w:hAnsi="Arial" w:cs="Arial"/>
          <w:color w:val="0000FF"/>
          <w:sz w:val="16"/>
        </w:rPr>
      </w:pPr>
      <w:r w:rsidRPr="00D851E1">
        <w:rPr>
          <w:rFonts w:ascii="Arial" w:hAnsi="Arial" w:cs="Arial"/>
          <w:color w:val="0000FF"/>
          <w:sz w:val="16"/>
          <w:highlight w:val="white"/>
        </w:rPr>
        <w:t>&lt;/</w:t>
      </w:r>
      <w:r w:rsidRPr="00D851E1">
        <w:rPr>
          <w:rFonts w:ascii="Arial" w:hAnsi="Arial" w:cs="Arial"/>
          <w:color w:val="800000"/>
          <w:sz w:val="16"/>
          <w:highlight w:val="white"/>
        </w:rPr>
        <w:t>tns:WorkRequestsResponseMessage</w:t>
      </w:r>
      <w:r w:rsidRPr="00D851E1">
        <w:rPr>
          <w:rFonts w:ascii="Arial" w:hAnsi="Arial" w:cs="Arial"/>
          <w:color w:val="0000FF"/>
          <w:sz w:val="16"/>
          <w:highlight w:val="white"/>
        </w:rPr>
        <w:t>&gt;</w:t>
      </w:r>
    </w:p>
    <w:p w:rsidR="00D851E1" w:rsidRDefault="00D851E1" w:rsidP="00D851E1">
      <w:pPr>
        <w:rPr>
          <w:rFonts w:ascii="Arial" w:hAnsi="Arial" w:cs="Arial"/>
          <w:color w:val="0000FF"/>
          <w:sz w:val="20"/>
        </w:rPr>
      </w:pPr>
    </w:p>
    <w:p w:rsidR="00D851E1" w:rsidRDefault="00D851E1" w:rsidP="00D851E1">
      <w:pPr>
        <w:rPr>
          <w:kern w:val="32"/>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13200F" w:rsidRPr="00C7295C" w:rsidTr="00306A7E">
        <w:tc>
          <w:tcPr>
            <w:tcW w:w="670" w:type="dxa"/>
            <w:shd w:val="clear" w:color="auto" w:fill="A6A6A6" w:themeFill="background1" w:themeFillShade="A6"/>
          </w:tcPr>
          <w:p w:rsidR="0013200F" w:rsidRPr="00C7295C" w:rsidRDefault="0013200F" w:rsidP="00306A7E">
            <w:pPr>
              <w:jc w:val="center"/>
              <w:rPr>
                <w:b/>
              </w:rPr>
            </w:pPr>
            <w:r w:rsidRPr="00C7295C">
              <w:rPr>
                <w:b/>
              </w:rPr>
              <w:t>Step</w:t>
            </w:r>
          </w:p>
        </w:tc>
        <w:tc>
          <w:tcPr>
            <w:tcW w:w="1778" w:type="dxa"/>
            <w:shd w:val="clear" w:color="auto" w:fill="A6A6A6" w:themeFill="background1" w:themeFillShade="A6"/>
          </w:tcPr>
          <w:p w:rsidR="0013200F" w:rsidRPr="00C7295C" w:rsidRDefault="0013200F" w:rsidP="00306A7E">
            <w:pPr>
              <w:rPr>
                <w:b/>
              </w:rPr>
            </w:pPr>
            <w:r w:rsidRPr="00C7295C">
              <w:rPr>
                <w:b/>
              </w:rPr>
              <w:t>Function</w:t>
            </w:r>
          </w:p>
        </w:tc>
        <w:tc>
          <w:tcPr>
            <w:tcW w:w="2430" w:type="dxa"/>
            <w:shd w:val="clear" w:color="auto" w:fill="A6A6A6" w:themeFill="background1" w:themeFillShade="A6"/>
          </w:tcPr>
          <w:p w:rsidR="0013200F" w:rsidRPr="00C7295C" w:rsidRDefault="0013200F" w:rsidP="00306A7E">
            <w:pPr>
              <w:rPr>
                <w:b/>
              </w:rPr>
            </w:pPr>
            <w:r w:rsidRPr="00C7295C">
              <w:rPr>
                <w:b/>
              </w:rPr>
              <w:t>End Point</w:t>
            </w:r>
          </w:p>
        </w:tc>
        <w:tc>
          <w:tcPr>
            <w:tcW w:w="1170" w:type="dxa"/>
            <w:shd w:val="clear" w:color="auto" w:fill="A6A6A6" w:themeFill="background1" w:themeFillShade="A6"/>
          </w:tcPr>
          <w:p w:rsidR="0013200F" w:rsidRPr="00C7295C" w:rsidRDefault="0013200F" w:rsidP="00306A7E">
            <w:pPr>
              <w:rPr>
                <w:b/>
              </w:rPr>
            </w:pPr>
            <w:r w:rsidRPr="00C7295C">
              <w:rPr>
                <w:b/>
              </w:rPr>
              <w:t>Verb</w:t>
            </w:r>
          </w:p>
        </w:tc>
        <w:tc>
          <w:tcPr>
            <w:tcW w:w="2250" w:type="dxa"/>
            <w:shd w:val="clear" w:color="auto" w:fill="A6A6A6" w:themeFill="background1" w:themeFillShade="A6"/>
          </w:tcPr>
          <w:p w:rsidR="0013200F" w:rsidRPr="00C7295C" w:rsidRDefault="0013200F" w:rsidP="00306A7E">
            <w:pPr>
              <w:rPr>
                <w:b/>
              </w:rPr>
            </w:pPr>
            <w:r>
              <w:rPr>
                <w:b/>
              </w:rPr>
              <w:t>Noun</w:t>
            </w:r>
          </w:p>
        </w:tc>
        <w:tc>
          <w:tcPr>
            <w:tcW w:w="1278" w:type="dxa"/>
            <w:shd w:val="clear" w:color="auto" w:fill="A6A6A6" w:themeFill="background1" w:themeFillShade="A6"/>
          </w:tcPr>
          <w:p w:rsidR="0013200F" w:rsidRPr="00C7295C" w:rsidRDefault="0013200F" w:rsidP="00306A7E">
            <w:pPr>
              <w:rPr>
                <w:b/>
              </w:rPr>
            </w:pPr>
            <w:r w:rsidRPr="00C7295C">
              <w:rPr>
                <w:b/>
              </w:rPr>
              <w:t>Pass / Fail</w:t>
            </w:r>
          </w:p>
        </w:tc>
      </w:tr>
      <w:tr w:rsidR="0013200F" w:rsidRPr="00C7295C" w:rsidTr="00306A7E">
        <w:tc>
          <w:tcPr>
            <w:tcW w:w="670" w:type="dxa"/>
          </w:tcPr>
          <w:p w:rsidR="0013200F" w:rsidRPr="00C7295C" w:rsidRDefault="0013200F" w:rsidP="00306A7E">
            <w:pPr>
              <w:jc w:val="center"/>
            </w:pPr>
            <w:r w:rsidRPr="00C7295C">
              <w:t>1</w:t>
            </w:r>
          </w:p>
        </w:tc>
        <w:tc>
          <w:tcPr>
            <w:tcW w:w="1778" w:type="dxa"/>
          </w:tcPr>
          <w:p w:rsidR="0013200F" w:rsidRPr="00C7295C" w:rsidRDefault="0013200F" w:rsidP="00306A7E">
            <w:r>
              <w:t>Change Work Request</w:t>
            </w:r>
          </w:p>
        </w:tc>
        <w:tc>
          <w:tcPr>
            <w:tcW w:w="2430" w:type="dxa"/>
          </w:tcPr>
          <w:p w:rsidR="0013200F" w:rsidRPr="00C7295C" w:rsidRDefault="0013200F" w:rsidP="00306A7E">
            <w:r w:rsidRPr="00C7295C">
              <w:t>http://</w:t>
            </w:r>
            <w:r>
              <w:t>xx</w:t>
            </w:r>
            <w:r w:rsidRPr="00C7295C">
              <w:t>.</w:t>
            </w:r>
            <w:r>
              <w:t>xxx</w:t>
            </w:r>
            <w:r w:rsidRPr="00C7295C">
              <w:t>.</w:t>
            </w:r>
            <w:r>
              <w:t>xxx</w:t>
            </w:r>
            <w:r w:rsidRPr="00C7295C">
              <w:t>.</w:t>
            </w:r>
            <w:r>
              <w:t>xxx</w:t>
            </w:r>
            <w:r w:rsidRPr="00C7295C">
              <w:t>/</w:t>
            </w:r>
          </w:p>
        </w:tc>
        <w:tc>
          <w:tcPr>
            <w:tcW w:w="1170" w:type="dxa"/>
          </w:tcPr>
          <w:p w:rsidR="0013200F" w:rsidRPr="00C7295C" w:rsidRDefault="0013200F" w:rsidP="00306A7E">
            <w:r>
              <w:t>change</w:t>
            </w:r>
          </w:p>
        </w:tc>
        <w:tc>
          <w:tcPr>
            <w:tcW w:w="2250" w:type="dxa"/>
          </w:tcPr>
          <w:p w:rsidR="0013200F" w:rsidRPr="00C7295C" w:rsidRDefault="0013200F" w:rsidP="00306A7E">
            <w:r>
              <w:t>WorkRequest</w:t>
            </w:r>
            <w:r w:rsidR="00A14CDA">
              <w:t>s</w:t>
            </w:r>
          </w:p>
        </w:tc>
        <w:tc>
          <w:tcPr>
            <w:tcW w:w="1278" w:type="dxa"/>
          </w:tcPr>
          <w:p w:rsidR="0013200F" w:rsidRPr="00C7295C" w:rsidRDefault="0013200F" w:rsidP="00306A7E"/>
        </w:tc>
      </w:tr>
      <w:tr w:rsidR="0013200F" w:rsidRPr="00C7295C" w:rsidTr="00306A7E">
        <w:tc>
          <w:tcPr>
            <w:tcW w:w="670" w:type="dxa"/>
          </w:tcPr>
          <w:p w:rsidR="0013200F" w:rsidRPr="00C7295C" w:rsidRDefault="0013200F" w:rsidP="00306A7E">
            <w:pPr>
              <w:jc w:val="center"/>
            </w:pPr>
            <w:r w:rsidRPr="00C7295C">
              <w:t>2</w:t>
            </w:r>
          </w:p>
        </w:tc>
        <w:tc>
          <w:tcPr>
            <w:tcW w:w="1778" w:type="dxa"/>
          </w:tcPr>
          <w:p w:rsidR="0013200F" w:rsidRPr="00C7295C" w:rsidRDefault="0013200F" w:rsidP="00306A7E">
            <w:r>
              <w:t>Success Response</w:t>
            </w:r>
          </w:p>
        </w:tc>
        <w:tc>
          <w:tcPr>
            <w:tcW w:w="2430" w:type="dxa"/>
          </w:tcPr>
          <w:p w:rsidR="0013200F" w:rsidRPr="00C7295C" w:rsidRDefault="0013200F" w:rsidP="00306A7E">
            <w:r w:rsidRPr="00C7295C">
              <w:t>http://</w:t>
            </w:r>
            <w:r>
              <w:t>xx</w:t>
            </w:r>
            <w:r w:rsidRPr="00C7295C">
              <w:t>.</w:t>
            </w:r>
            <w:r>
              <w:t>xxx</w:t>
            </w:r>
            <w:r w:rsidRPr="00C7295C">
              <w:t>.</w:t>
            </w:r>
            <w:r>
              <w:t>xxx</w:t>
            </w:r>
            <w:r w:rsidRPr="00C7295C">
              <w:t>.</w:t>
            </w:r>
            <w:r>
              <w:t>xxx</w:t>
            </w:r>
            <w:r w:rsidRPr="00C7295C">
              <w:t>/</w:t>
            </w:r>
          </w:p>
        </w:tc>
        <w:tc>
          <w:tcPr>
            <w:tcW w:w="1170" w:type="dxa"/>
          </w:tcPr>
          <w:p w:rsidR="0013200F" w:rsidRPr="00C7295C" w:rsidRDefault="0013200F" w:rsidP="00306A7E">
            <w:r>
              <w:t>reply</w:t>
            </w:r>
          </w:p>
        </w:tc>
        <w:tc>
          <w:tcPr>
            <w:tcW w:w="2250" w:type="dxa"/>
          </w:tcPr>
          <w:p w:rsidR="0013200F" w:rsidRPr="00C7295C" w:rsidRDefault="0013200F" w:rsidP="00306A7E">
            <w:r>
              <w:t>WorkRequest</w:t>
            </w:r>
            <w:r w:rsidR="00A14CDA">
              <w:t>s</w:t>
            </w:r>
          </w:p>
        </w:tc>
        <w:tc>
          <w:tcPr>
            <w:tcW w:w="1278" w:type="dxa"/>
          </w:tcPr>
          <w:p w:rsidR="0013200F" w:rsidRPr="00C7295C" w:rsidRDefault="0013200F" w:rsidP="00306A7E"/>
        </w:tc>
      </w:tr>
    </w:tbl>
    <w:p w:rsidR="003D0F8F" w:rsidRDefault="003D0F8F">
      <w:pPr>
        <w:rPr>
          <w:b/>
          <w:u w:val="single"/>
        </w:rPr>
      </w:pPr>
    </w:p>
    <w:p w:rsidR="00580186" w:rsidRPr="00AC2FC1" w:rsidRDefault="007C2D52" w:rsidP="00580186">
      <w:pPr>
        <w:pStyle w:val="Heading2"/>
      </w:pPr>
      <w:bookmarkStart w:id="40" w:name="_Toc426121906"/>
      <w:r>
        <w:rPr>
          <w:u w:val="single"/>
        </w:rPr>
        <w:t>WR-</w:t>
      </w:r>
      <w:r w:rsidR="000A7205" w:rsidRPr="00AC2FC1">
        <w:rPr>
          <w:u w:val="single"/>
        </w:rPr>
        <w:t>3</w:t>
      </w:r>
      <w:r w:rsidR="000A7205" w:rsidRPr="00AC2FC1">
        <w:t xml:space="preserve">: </w:t>
      </w:r>
      <w:r w:rsidR="00537A14">
        <w:t>Client</w:t>
      </w:r>
      <w:r w:rsidR="00580186" w:rsidRPr="00AC2FC1">
        <w:t xml:space="preserve"> requests modification </w:t>
      </w:r>
      <w:r w:rsidR="00E44ABA">
        <w:t xml:space="preserve">of </w:t>
      </w:r>
      <w:r w:rsidR="00580186" w:rsidRPr="00AC2FC1">
        <w:t xml:space="preserve">an existing Work Request and </w:t>
      </w:r>
      <w:r w:rsidR="00537A14">
        <w:t>Server</w:t>
      </w:r>
      <w:r w:rsidR="00580186" w:rsidRPr="00AC2FC1">
        <w:t xml:space="preserve"> replies (</w:t>
      </w:r>
      <w:r w:rsidR="00E44ABA">
        <w:t>Success</w:t>
      </w:r>
      <w:r w:rsidR="00580186" w:rsidRPr="00AC2FC1">
        <w:t xml:space="preserve"> - Delete a </w:t>
      </w:r>
      <w:r w:rsidR="00306A7E" w:rsidRPr="00AC2FC1">
        <w:t>Crew</w:t>
      </w:r>
      <w:r w:rsidR="00580186" w:rsidRPr="00AC2FC1">
        <w:t>)</w:t>
      </w:r>
      <w:bookmarkEnd w:id="40"/>
    </w:p>
    <w:p w:rsidR="00AC2FC1" w:rsidRDefault="00AC2FC1" w:rsidP="00AC2FC1">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 xml:space="preserve">modify an existing </w:t>
      </w:r>
      <w:r w:rsidRPr="00DF1F99">
        <w:rPr>
          <w:kern w:val="32"/>
        </w:rPr>
        <w:t>Work Request</w:t>
      </w:r>
      <w:r>
        <w:rPr>
          <w:kern w:val="32"/>
        </w:rPr>
        <w:t xml:space="preserve"> by </w:t>
      </w:r>
      <w:r w:rsidR="004F200F">
        <w:rPr>
          <w:kern w:val="32"/>
        </w:rPr>
        <w:t>deleting one of the two</w:t>
      </w:r>
      <w:r>
        <w:rPr>
          <w:kern w:val="32"/>
        </w:rPr>
        <w:t xml:space="preserve"> Crew</w:t>
      </w:r>
      <w:r w:rsidR="004F200F">
        <w:rPr>
          <w:kern w:val="32"/>
        </w:rPr>
        <w:t>s</w:t>
      </w:r>
      <w:r>
        <w:rPr>
          <w:kern w:val="32"/>
        </w:rPr>
        <w:t xml:space="preserve"> </w:t>
      </w:r>
      <w:r w:rsidR="004F200F">
        <w:rPr>
          <w:kern w:val="32"/>
        </w:rPr>
        <w:t xml:space="preserve">assigned to the </w:t>
      </w:r>
      <w:r>
        <w:rPr>
          <w:kern w:val="32"/>
        </w:rPr>
        <w:t>Work (item) in the Work Request.</w:t>
      </w:r>
      <w:r w:rsidRPr="00DF1F99">
        <w:rPr>
          <w:kern w:val="32"/>
        </w:rPr>
        <w:t xml:space="preserve"> The </w:t>
      </w:r>
      <w:r w:rsidR="00537A14">
        <w:rPr>
          <w:kern w:val="32"/>
        </w:rPr>
        <w:t>Server</w:t>
      </w:r>
      <w:r w:rsidRPr="00DF1F99">
        <w:rPr>
          <w:kern w:val="32"/>
        </w:rPr>
        <w:t xml:space="preserve"> returns a response message indicating success with no errors.</w:t>
      </w:r>
    </w:p>
    <w:p w:rsidR="00AC2FC1" w:rsidRDefault="00AC2FC1" w:rsidP="00AC2FC1">
      <w:pPr>
        <w:rPr>
          <w:kern w:val="32"/>
        </w:rPr>
      </w:pPr>
    </w:p>
    <w:p w:rsidR="00AC2FC1" w:rsidRPr="004F200F" w:rsidRDefault="004F200F" w:rsidP="00AC2FC1">
      <w:pPr>
        <w:rPr>
          <w:b/>
          <w:i/>
          <w:kern w:val="32"/>
        </w:rPr>
      </w:pPr>
      <w:r w:rsidRPr="004F200F">
        <w:rPr>
          <w:b/>
          <w:i/>
          <w:kern w:val="32"/>
        </w:rPr>
        <w:t xml:space="preserve">IMPORTANT: </w:t>
      </w:r>
      <w:r>
        <w:rPr>
          <w:b/>
          <w:i/>
          <w:kern w:val="32"/>
        </w:rPr>
        <w:t>B</w:t>
      </w:r>
      <w:r w:rsidRPr="004F200F">
        <w:rPr>
          <w:b/>
          <w:i/>
          <w:kern w:val="32"/>
        </w:rPr>
        <w:t>ecause</w:t>
      </w:r>
      <w:r w:rsidR="00AC2FC1" w:rsidRPr="004F200F">
        <w:rPr>
          <w:b/>
          <w:i/>
          <w:kern w:val="32"/>
        </w:rPr>
        <w:t xml:space="preserve"> the intent </w:t>
      </w:r>
      <w:r w:rsidRPr="004F200F">
        <w:rPr>
          <w:b/>
          <w:i/>
          <w:kern w:val="32"/>
        </w:rPr>
        <w:t>is to remove an</w:t>
      </w:r>
      <w:r w:rsidR="00AC2FC1" w:rsidRPr="004F200F">
        <w:rPr>
          <w:b/>
          <w:i/>
          <w:kern w:val="32"/>
        </w:rPr>
        <w:t xml:space="preserve"> existing cre</w:t>
      </w:r>
      <w:r w:rsidRPr="004F200F">
        <w:rPr>
          <w:b/>
          <w:i/>
          <w:kern w:val="32"/>
        </w:rPr>
        <w:t>w,</w:t>
      </w:r>
      <w:r w:rsidR="00AC2FC1" w:rsidRPr="004F200F">
        <w:rPr>
          <w:b/>
          <w:i/>
          <w:kern w:val="32"/>
        </w:rPr>
        <w:t xml:space="preserve"> it </w:t>
      </w:r>
      <w:r w:rsidRPr="004F200F">
        <w:rPr>
          <w:b/>
          <w:i/>
          <w:kern w:val="32"/>
        </w:rPr>
        <w:t>is</w:t>
      </w:r>
      <w:r w:rsidR="00AC2FC1" w:rsidRPr="004F200F">
        <w:rPr>
          <w:b/>
          <w:i/>
          <w:kern w:val="32"/>
        </w:rPr>
        <w:t xml:space="preserve"> necessary to leverage the OperationSet technique</w:t>
      </w:r>
      <w:r w:rsidRPr="004F200F">
        <w:rPr>
          <w:b/>
          <w:i/>
          <w:kern w:val="32"/>
        </w:rPr>
        <w:t xml:space="preserve">.  Please refer to </w:t>
      </w:r>
      <w:r w:rsidR="0038349D">
        <w:rPr>
          <w:b/>
          <w:i/>
          <w:kern w:val="32"/>
        </w:rPr>
        <w:t xml:space="preserve">the subsection entitled </w:t>
      </w:r>
      <w:r w:rsidR="0038349D" w:rsidRPr="0038349D">
        <w:rPr>
          <w:b/>
          <w:i/>
          <w:kern w:val="32"/>
        </w:rPr>
        <w:t xml:space="preserve">61968 Part 100 Considerations </w:t>
      </w:r>
      <w:r w:rsidR="0038349D">
        <w:rPr>
          <w:b/>
          <w:i/>
          <w:kern w:val="32"/>
        </w:rPr>
        <w:t>in Section 2</w:t>
      </w:r>
      <w:r w:rsidRPr="004F200F">
        <w:rPr>
          <w:b/>
          <w:i/>
          <w:kern w:val="32"/>
        </w:rPr>
        <w:t xml:space="preserve"> and Annex D for a more complete discussion concerning the use of OperationSets to accomplish the deletion of attributes and/or association classes.</w:t>
      </w:r>
      <w:r>
        <w:rPr>
          <w:b/>
          <w:i/>
          <w:kern w:val="32"/>
        </w:rPr>
        <w:t xml:space="preserve"> A crew assignment is an example of an association class - in the UML a Crew is a separate CIM object that is associated with a Work (item</w:t>
      </w:r>
      <w:r w:rsidR="0083484D">
        <w:rPr>
          <w:b/>
          <w:i/>
          <w:kern w:val="32"/>
        </w:rPr>
        <w:t>)</w:t>
      </w:r>
      <w:r>
        <w:rPr>
          <w:b/>
          <w:i/>
          <w:kern w:val="32"/>
        </w:rPr>
        <w:t xml:space="preserve"> in a WorkRequest. Attribute</w:t>
      </w:r>
      <w:r w:rsidR="00EE652A">
        <w:rPr>
          <w:b/>
          <w:i/>
          <w:kern w:val="32"/>
        </w:rPr>
        <w:t>s</w:t>
      </w:r>
      <w:r>
        <w:rPr>
          <w:b/>
          <w:i/>
          <w:kern w:val="32"/>
        </w:rPr>
        <w:t>, in contrast, are just that - they appear in the UML as an attribute of a CIM Class (sometimes inherited from a parent class).</w:t>
      </w:r>
    </w:p>
    <w:p w:rsidR="00AC2FC1" w:rsidRPr="00DF1F99" w:rsidRDefault="00AC2FC1" w:rsidP="00AC2FC1">
      <w:pPr>
        <w:rPr>
          <w:kern w:val="32"/>
        </w:rPr>
      </w:pPr>
    </w:p>
    <w:p w:rsidR="00AC2FC1" w:rsidRDefault="00232FB4" w:rsidP="00AC2FC1">
      <w:pPr>
        <w:rPr>
          <w:kern w:val="32"/>
        </w:rPr>
      </w:pPr>
      <w:r>
        <w:rPr>
          <w:kern w:val="32"/>
        </w:rPr>
        <w:t xml:space="preserve">The examples in this and other test cases illustrate </w:t>
      </w:r>
      <w:r w:rsidR="00AC2FC1"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4F200F" w:rsidRDefault="004F200F" w:rsidP="00AC2FC1">
      <w:pPr>
        <w:rPr>
          <w:kern w:val="32"/>
        </w:rPr>
      </w:pPr>
    </w:p>
    <w:p w:rsidR="004F200F" w:rsidRPr="00DF1F99" w:rsidRDefault="004F200F" w:rsidP="00AC2FC1">
      <w:pPr>
        <w:rPr>
          <w:kern w:val="32"/>
        </w:rPr>
      </w:pPr>
      <w:r>
        <w:rPr>
          <w:kern w:val="32"/>
        </w:rPr>
        <w:t xml:space="preserve">In this test case, WorkRequest WR-14433 already exists and has two crews, with Names.name identifiers of "Jacobs, Brian" and "Construction Team 4" assigned. This test case will delete the assignment of "Jacobs, Brian". </w:t>
      </w:r>
    </w:p>
    <w:p w:rsidR="00AC2FC1" w:rsidRPr="00DF1F99" w:rsidRDefault="00AC2FC1" w:rsidP="00AC2FC1">
      <w:pPr>
        <w:rPr>
          <w:kern w:val="32"/>
        </w:rPr>
      </w:pPr>
    </w:p>
    <w:p w:rsidR="00AC2FC1" w:rsidRDefault="00AC2FC1" w:rsidP="00AC2FC1">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AC2FC1" w:rsidRPr="002A5E02" w:rsidTr="00AC2FC1">
        <w:tc>
          <w:tcPr>
            <w:tcW w:w="2088" w:type="dxa"/>
          </w:tcPr>
          <w:p w:rsidR="00AC2FC1" w:rsidRPr="002A5E02" w:rsidRDefault="00AC2FC1" w:rsidP="00AC2FC1">
            <w:pPr>
              <w:rPr>
                <w:b/>
              </w:rPr>
            </w:pPr>
            <w:r w:rsidRPr="002A5E02">
              <w:rPr>
                <w:b/>
              </w:rPr>
              <w:t xml:space="preserve">Pre-Condition(s) </w:t>
            </w:r>
          </w:p>
        </w:tc>
        <w:tc>
          <w:tcPr>
            <w:tcW w:w="7488" w:type="dxa"/>
          </w:tcPr>
          <w:p w:rsidR="00AC2FC1" w:rsidRPr="002A5E02" w:rsidRDefault="004F200F" w:rsidP="004F200F">
            <w:r>
              <w:t xml:space="preserve">A Work Request with a Work (item) having 2 assigned crews and a WorkRequest Names.name identifier of </w:t>
            </w:r>
            <w:r w:rsidRPr="008E5FB3">
              <w:t>WR-14</w:t>
            </w:r>
            <w:r>
              <w:t xml:space="preserve">433, as created in test case </w:t>
            </w:r>
            <w:r w:rsidR="007C2D52">
              <w:t>WR-</w:t>
            </w:r>
            <w:r>
              <w:t xml:space="preserve">1c and modified in test case </w:t>
            </w:r>
            <w:r w:rsidR="007C2D52">
              <w:t>WR-</w:t>
            </w:r>
            <w:r>
              <w:t>2b, is assumed to exist.</w:t>
            </w:r>
          </w:p>
        </w:tc>
      </w:tr>
      <w:tr w:rsidR="00AC2FC1" w:rsidRPr="002A5E02" w:rsidTr="00AC2FC1">
        <w:tc>
          <w:tcPr>
            <w:tcW w:w="2088" w:type="dxa"/>
          </w:tcPr>
          <w:p w:rsidR="00AC2FC1" w:rsidRPr="002A5E02" w:rsidRDefault="00AC2FC1" w:rsidP="00AC2FC1">
            <w:pPr>
              <w:rPr>
                <w:b/>
              </w:rPr>
            </w:pPr>
            <w:r w:rsidRPr="002A5E02">
              <w:rPr>
                <w:b/>
              </w:rPr>
              <w:t xml:space="preserve">Post Condition(s): </w:t>
            </w:r>
          </w:p>
        </w:tc>
        <w:tc>
          <w:tcPr>
            <w:tcW w:w="7488" w:type="dxa"/>
          </w:tcPr>
          <w:p w:rsidR="00AC2FC1" w:rsidRPr="002A5E02" w:rsidRDefault="00AC2FC1" w:rsidP="00846424">
            <w:r>
              <w:t xml:space="preserve">The subject </w:t>
            </w:r>
            <w:r w:rsidRPr="002A5E02">
              <w:t xml:space="preserve">Work Request is </w:t>
            </w:r>
            <w:r>
              <w:t>modified to have crew</w:t>
            </w:r>
            <w:r w:rsidR="00846424">
              <w:t xml:space="preserve"> "Jacobs, Brian" removed</w:t>
            </w:r>
            <w:r>
              <w:t>.</w:t>
            </w:r>
            <w:r w:rsidR="00846424">
              <w:t xml:space="preserve"> This leaves the Work Request having a single assigned Crew of "Construction team 4".</w:t>
            </w:r>
          </w:p>
        </w:tc>
      </w:tr>
    </w:tbl>
    <w:p w:rsidR="00AC2FC1" w:rsidRDefault="00AC2FC1" w:rsidP="00AC2FC1"/>
    <w:p w:rsidR="00AC2FC1" w:rsidRPr="00DF1F99" w:rsidRDefault="00AC2FC1" w:rsidP="00AC2FC1">
      <w:pPr>
        <w:rPr>
          <w:kern w:val="32"/>
        </w:rPr>
      </w:pPr>
    </w:p>
    <w:p w:rsidR="000219B5" w:rsidRDefault="000219B5">
      <w:pPr>
        <w:rPr>
          <w:kern w:val="32"/>
        </w:rPr>
      </w:pPr>
      <w:r>
        <w:rPr>
          <w:kern w:val="32"/>
        </w:rPr>
        <w:br w:type="page"/>
      </w:r>
    </w:p>
    <w:p w:rsidR="00AC2FC1" w:rsidRDefault="00AC2FC1" w:rsidP="00AC2FC1">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AC2FC1" w:rsidRDefault="00AC2FC1" w:rsidP="00AC2FC1">
      <w:pPr>
        <w:rPr>
          <w:kern w:val="32"/>
        </w:rPr>
      </w:pPr>
    </w:p>
    <w:p w:rsidR="00AC2FC1" w:rsidRDefault="00AC2FC1" w:rsidP="00AC2FC1">
      <w:pPr>
        <w:rPr>
          <w:kern w:val="32"/>
        </w:rPr>
      </w:pPr>
      <w:r w:rsidRPr="00DF1F99">
        <w:rPr>
          <w:kern w:val="32"/>
        </w:rPr>
        <w:t xml:space="preserve"> </w:t>
      </w:r>
    </w:p>
    <w:p w:rsidR="009A740F" w:rsidRDefault="00AC2FC1" w:rsidP="004E6C46">
      <w:pPr>
        <w:keepNext/>
        <w:jc w:val="center"/>
      </w:pPr>
      <w:r>
        <w:rPr>
          <w:noProof/>
          <w:kern w:val="32"/>
        </w:rPr>
        <w:drawing>
          <wp:inline distT="0" distB="0" distL="0" distR="0">
            <wp:extent cx="5330780" cy="2337239"/>
            <wp:effectExtent l="19050" t="0" r="3220" b="0"/>
            <wp:docPr id="23"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4" cstate="print"/>
                    <a:stretch>
                      <a:fillRect/>
                    </a:stretch>
                  </pic:blipFill>
                  <pic:spPr>
                    <a:xfrm>
                      <a:off x="0" y="0"/>
                      <a:ext cx="5330780" cy="2337239"/>
                    </a:xfrm>
                    <a:prstGeom prst="rect">
                      <a:avLst/>
                    </a:prstGeom>
                  </pic:spPr>
                </pic:pic>
              </a:graphicData>
            </a:graphic>
          </wp:inline>
        </w:drawing>
      </w:r>
    </w:p>
    <w:p w:rsidR="00AC2FC1"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7</w:t>
        </w:r>
      </w:fldSimple>
      <w:r>
        <w:t xml:space="preserve"> </w:t>
      </w:r>
      <w:r w:rsidRPr="00FE178E">
        <w:t>Sequence Diagram for Test Case W</w:t>
      </w:r>
      <w:r>
        <w:t>R-3</w:t>
      </w:r>
    </w:p>
    <w:p w:rsidR="00AC2FC1" w:rsidRDefault="00AC2FC1" w:rsidP="00AC2FC1">
      <w:pPr>
        <w:rPr>
          <w:kern w:val="32"/>
        </w:rPr>
      </w:pPr>
    </w:p>
    <w:p w:rsidR="00AC2FC1" w:rsidRDefault="00AC2FC1" w:rsidP="00AC2FC1">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AC2FC1" w:rsidRDefault="00AC2FC1" w:rsidP="00AC2FC1">
      <w:pPr>
        <w:rPr>
          <w:kern w:val="32"/>
        </w:rPr>
      </w:pPr>
    </w:p>
    <w:p w:rsidR="00AC2FC1" w:rsidRDefault="00AC2FC1" w:rsidP="00AC2FC1">
      <w:pPr>
        <w:rPr>
          <w:kern w:val="32"/>
        </w:rPr>
      </w:pPr>
    </w:p>
    <w:p w:rsidR="00AC2FC1" w:rsidRPr="00785F81" w:rsidRDefault="00AC2FC1" w:rsidP="00AC2FC1">
      <w:pPr>
        <w:rPr>
          <w:i/>
        </w:rPr>
      </w:pPr>
      <w:r>
        <w:rPr>
          <w:i/>
        </w:rPr>
        <w:t xml:space="preserve">Step 1 - Request </w:t>
      </w:r>
      <w:r w:rsidRPr="007F4274">
        <w:rPr>
          <w:i/>
        </w:rPr>
        <w:t>Message</w:t>
      </w:r>
    </w:p>
    <w:p w:rsidR="00AC2FC1" w:rsidRDefault="00AC2FC1" w:rsidP="00AC2FC1">
      <w:pPr>
        <w:rPr>
          <w:kern w:val="32"/>
        </w:rPr>
      </w:pPr>
    </w:p>
    <w:p w:rsidR="00AC2FC1" w:rsidRPr="00BF433D" w:rsidRDefault="00AC2FC1" w:rsidP="00AC2FC1">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330"/>
        <w:gridCol w:w="3690"/>
      </w:tblGrid>
      <w:tr w:rsidR="00AC2FC1" w:rsidRPr="003D519B" w:rsidTr="00D65D94">
        <w:tc>
          <w:tcPr>
            <w:tcW w:w="2538"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Artifact</w:t>
            </w:r>
          </w:p>
        </w:tc>
        <w:tc>
          <w:tcPr>
            <w:tcW w:w="3330"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Name</w:t>
            </w:r>
          </w:p>
        </w:tc>
        <w:tc>
          <w:tcPr>
            <w:tcW w:w="3690"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Location in Supplemental Resource File</w:t>
            </w:r>
          </w:p>
        </w:tc>
      </w:tr>
      <w:tr w:rsidR="00AC2FC1" w:rsidRPr="003D519B" w:rsidTr="00D65D94">
        <w:tc>
          <w:tcPr>
            <w:tcW w:w="2538" w:type="dxa"/>
          </w:tcPr>
          <w:p w:rsidR="00AC2FC1" w:rsidRPr="003D519B" w:rsidRDefault="00AC2FC1" w:rsidP="00AC2FC1">
            <w:pPr>
              <w:rPr>
                <w:b/>
                <w:kern w:val="32"/>
                <w:sz w:val="18"/>
              </w:rPr>
            </w:pPr>
            <w:r w:rsidRPr="003D519B">
              <w:rPr>
                <w:b/>
                <w:kern w:val="32"/>
                <w:sz w:val="18"/>
              </w:rPr>
              <w:t>WSDL</w:t>
            </w:r>
          </w:p>
        </w:tc>
        <w:tc>
          <w:tcPr>
            <w:tcW w:w="3330" w:type="dxa"/>
          </w:tcPr>
          <w:p w:rsidR="00AC2FC1" w:rsidRPr="003D519B" w:rsidRDefault="00AC2FC1" w:rsidP="00AC2FC1">
            <w:pPr>
              <w:rPr>
                <w:kern w:val="32"/>
                <w:sz w:val="18"/>
              </w:rPr>
            </w:pPr>
            <w:r w:rsidRPr="003D519B">
              <w:rPr>
                <w:kern w:val="32"/>
                <w:sz w:val="18"/>
              </w:rPr>
              <w:t>ExecuteWorkRequests</w:t>
            </w:r>
            <w:r w:rsidR="008723F3">
              <w:rPr>
                <w:kern w:val="32"/>
                <w:sz w:val="18"/>
              </w:rPr>
              <w:t>OperationSet</w:t>
            </w:r>
            <w:r w:rsidRPr="003D519B">
              <w:rPr>
                <w:kern w:val="32"/>
                <w:sz w:val="18"/>
              </w:rPr>
              <w:t>.wsdl</w:t>
            </w:r>
          </w:p>
        </w:tc>
        <w:tc>
          <w:tcPr>
            <w:tcW w:w="3690" w:type="dxa"/>
          </w:tcPr>
          <w:p w:rsidR="00AC2FC1" w:rsidRPr="003D519B" w:rsidRDefault="00AC2FC1" w:rsidP="00AC2FC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AC2FC1" w:rsidRPr="003D519B" w:rsidTr="00D65D94">
        <w:tc>
          <w:tcPr>
            <w:tcW w:w="2538" w:type="dxa"/>
          </w:tcPr>
          <w:p w:rsidR="00AC2FC1" w:rsidRPr="003D519B" w:rsidRDefault="00AC2FC1" w:rsidP="00AC2FC1">
            <w:pPr>
              <w:rPr>
                <w:b/>
                <w:kern w:val="32"/>
                <w:sz w:val="18"/>
              </w:rPr>
            </w:pPr>
            <w:r w:rsidRPr="003D519B">
              <w:rPr>
                <w:b/>
                <w:kern w:val="32"/>
                <w:sz w:val="18"/>
              </w:rPr>
              <w:t>Part 6 XSD</w:t>
            </w:r>
          </w:p>
        </w:tc>
        <w:tc>
          <w:tcPr>
            <w:tcW w:w="3330" w:type="dxa"/>
          </w:tcPr>
          <w:p w:rsidR="00AC2FC1" w:rsidRPr="003D519B" w:rsidRDefault="00AC2FC1" w:rsidP="008723F3">
            <w:pPr>
              <w:rPr>
                <w:kern w:val="32"/>
                <w:sz w:val="18"/>
              </w:rPr>
            </w:pPr>
            <w:r w:rsidRPr="003D519B">
              <w:rPr>
                <w:kern w:val="32"/>
                <w:sz w:val="18"/>
              </w:rPr>
              <w:t>Work Requests.xsd</w:t>
            </w:r>
          </w:p>
        </w:tc>
        <w:tc>
          <w:tcPr>
            <w:tcW w:w="3690" w:type="dxa"/>
          </w:tcPr>
          <w:p w:rsidR="00AC2FC1" w:rsidRPr="003D519B" w:rsidRDefault="00AC2FC1" w:rsidP="00AC2FC1">
            <w:pPr>
              <w:rPr>
                <w:kern w:val="32"/>
                <w:sz w:val="20"/>
              </w:rPr>
            </w:pPr>
            <w:r w:rsidRPr="00C25A94">
              <w:rPr>
                <w:kern w:val="32"/>
                <w:sz w:val="14"/>
              </w:rPr>
              <w:t>{02-Part 6 XSDs modified by EPRI\'change or delete' Profiles}</w:t>
            </w:r>
          </w:p>
        </w:tc>
      </w:tr>
      <w:tr w:rsidR="00AC2FC1" w:rsidRPr="003D519B" w:rsidTr="00D65D94">
        <w:tc>
          <w:tcPr>
            <w:tcW w:w="2538" w:type="dxa"/>
          </w:tcPr>
          <w:p w:rsidR="00AC2FC1" w:rsidRPr="003D519B" w:rsidRDefault="00AC2FC1" w:rsidP="00AC2FC1">
            <w:pPr>
              <w:rPr>
                <w:b/>
                <w:kern w:val="32"/>
                <w:sz w:val="18"/>
              </w:rPr>
            </w:pPr>
            <w:r w:rsidRPr="003D519B">
              <w:rPr>
                <w:b/>
                <w:kern w:val="32"/>
                <w:sz w:val="18"/>
              </w:rPr>
              <w:t>Strongly-Typed Message XSD</w:t>
            </w:r>
          </w:p>
        </w:tc>
        <w:tc>
          <w:tcPr>
            <w:tcW w:w="3330" w:type="dxa"/>
          </w:tcPr>
          <w:p w:rsidR="00AC2FC1" w:rsidRPr="003D519B" w:rsidRDefault="00AC2FC1" w:rsidP="00AC2FC1">
            <w:pPr>
              <w:rPr>
                <w:kern w:val="32"/>
                <w:sz w:val="18"/>
              </w:rPr>
            </w:pPr>
            <w:r w:rsidRPr="003D519B">
              <w:rPr>
                <w:kern w:val="32"/>
                <w:sz w:val="18"/>
              </w:rPr>
              <w:t>WorkRequests</w:t>
            </w:r>
            <w:r w:rsidR="008723F3">
              <w:rPr>
                <w:kern w:val="32"/>
                <w:sz w:val="18"/>
              </w:rPr>
              <w:t>OperationSet</w:t>
            </w:r>
            <w:r w:rsidRPr="003D519B">
              <w:rPr>
                <w:kern w:val="32"/>
                <w:sz w:val="18"/>
              </w:rPr>
              <w:t>Message.xsd</w:t>
            </w:r>
          </w:p>
        </w:tc>
        <w:tc>
          <w:tcPr>
            <w:tcW w:w="3690" w:type="dxa"/>
          </w:tcPr>
          <w:p w:rsidR="00AC2FC1" w:rsidRPr="003D519B" w:rsidRDefault="00AC2FC1" w:rsidP="00AC2FC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AC2FC1" w:rsidRPr="003D519B" w:rsidTr="00D65D94">
        <w:tc>
          <w:tcPr>
            <w:tcW w:w="2538" w:type="dxa"/>
          </w:tcPr>
          <w:p w:rsidR="00AC2FC1" w:rsidRPr="003D519B" w:rsidRDefault="00AC2FC1" w:rsidP="00AC2FC1">
            <w:pPr>
              <w:rPr>
                <w:b/>
                <w:kern w:val="32"/>
                <w:sz w:val="18"/>
              </w:rPr>
            </w:pPr>
            <w:r w:rsidRPr="003D519B">
              <w:rPr>
                <w:b/>
                <w:kern w:val="32"/>
                <w:sz w:val="18"/>
              </w:rPr>
              <w:t>Message Stereotype</w:t>
            </w:r>
          </w:p>
        </w:tc>
        <w:tc>
          <w:tcPr>
            <w:tcW w:w="3330" w:type="dxa"/>
          </w:tcPr>
          <w:p w:rsidR="00AC2FC1" w:rsidRPr="003D519B" w:rsidRDefault="00063FCC" w:rsidP="00BC2868">
            <w:pPr>
              <w:rPr>
                <w:kern w:val="32"/>
                <w:sz w:val="18"/>
              </w:rPr>
            </w:pPr>
            <w:r>
              <w:rPr>
                <w:kern w:val="32"/>
                <w:sz w:val="18"/>
              </w:rPr>
              <w:t>ExecuteWorkRequests</w:t>
            </w:r>
            <w:r w:rsidR="00BC2868">
              <w:rPr>
                <w:kern w:val="32"/>
                <w:sz w:val="18"/>
              </w:rPr>
              <w:t>OperationSet</w:t>
            </w:r>
          </w:p>
        </w:tc>
        <w:tc>
          <w:tcPr>
            <w:tcW w:w="3690" w:type="dxa"/>
          </w:tcPr>
          <w:p w:rsidR="00AC2FC1" w:rsidRPr="003D519B" w:rsidRDefault="00AC2FC1" w:rsidP="00AC2FC1">
            <w:pPr>
              <w:rPr>
                <w:kern w:val="32"/>
                <w:sz w:val="14"/>
              </w:rPr>
            </w:pPr>
            <w:r w:rsidRPr="003D519B">
              <w:rPr>
                <w:kern w:val="32"/>
                <w:sz w:val="14"/>
              </w:rPr>
              <w:t>n/a</w:t>
            </w:r>
          </w:p>
        </w:tc>
      </w:tr>
    </w:tbl>
    <w:p w:rsidR="00AC2FC1" w:rsidRDefault="00AC2FC1" w:rsidP="00AC2FC1">
      <w:pPr>
        <w:rPr>
          <w:kern w:val="32"/>
        </w:rPr>
      </w:pP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8080"/>
          <w:sz w:val="16"/>
          <w:highlight w:val="white"/>
        </w:rPr>
        <w:t>&lt;?xml version="1.0" encoding="UTF-8"?&gt;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FF"/>
          <w:sz w:val="16"/>
          <w:highlight w:val="white"/>
        </w:rPr>
        <w:t>&lt;!--</w:t>
      </w:r>
      <w:r w:rsidRPr="00063FCC">
        <w:rPr>
          <w:rFonts w:ascii="Arial" w:hAnsi="Arial" w:cs="Arial"/>
          <w:color w:val="808080"/>
          <w:sz w:val="16"/>
          <w:highlight w:val="white"/>
        </w:rPr>
        <w:t>Sample XML file generated by XMLSpy v2015 rel. 4 (x64) (http://www.altova.com)</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FF"/>
          <w:sz w:val="16"/>
          <w:highlight w:val="white"/>
        </w:rPr>
        <w:t>&lt;</w:t>
      </w:r>
      <w:r w:rsidRPr="00063FCC">
        <w:rPr>
          <w:rFonts w:ascii="Arial" w:hAnsi="Arial" w:cs="Arial"/>
          <w:color w:val="800000"/>
          <w:sz w:val="16"/>
          <w:highlight w:val="white"/>
        </w:rPr>
        <w:t>tns:ExecuteWorkRequestsOperationSet</w:t>
      </w:r>
      <w:r w:rsidRPr="00063FCC">
        <w:rPr>
          <w:rFonts w:ascii="Arial" w:hAnsi="Arial" w:cs="Arial"/>
          <w:color w:val="FF0000"/>
          <w:sz w:val="16"/>
          <w:highlight w:val="white"/>
        </w:rPr>
        <w:t xml:space="preserve"> xmlns</w:t>
      </w:r>
      <w:r w:rsidRPr="00063FCC">
        <w:rPr>
          <w:rFonts w:ascii="Arial" w:hAnsi="Arial" w:cs="Arial"/>
          <w:color w:val="0000FF"/>
          <w:sz w:val="16"/>
          <w:highlight w:val="white"/>
        </w:rPr>
        <w:t>="</w:t>
      </w:r>
      <w:r w:rsidRPr="00063FCC">
        <w:rPr>
          <w:rFonts w:ascii="Arial" w:hAnsi="Arial" w:cs="Arial"/>
          <w:color w:val="000000"/>
          <w:sz w:val="16"/>
          <w:highlight w:val="white"/>
        </w:rPr>
        <w:t>http://iec.ch/TC57/2011/schema/message</w:t>
      </w:r>
      <w:r w:rsidRPr="00063FCC">
        <w:rPr>
          <w:rFonts w:ascii="Arial" w:hAnsi="Arial" w:cs="Arial"/>
          <w:color w:val="0000FF"/>
          <w:sz w:val="16"/>
          <w:highlight w:val="white"/>
        </w:rPr>
        <w:t>"</w:t>
      </w:r>
      <w:r w:rsidRPr="00063FCC">
        <w:rPr>
          <w:rFonts w:ascii="Arial" w:hAnsi="Arial" w:cs="Arial"/>
          <w:color w:val="FF0000"/>
          <w:sz w:val="16"/>
          <w:highlight w:val="white"/>
        </w:rPr>
        <w:t xml:space="preserve"> xmlns:xsi</w:t>
      </w:r>
      <w:r w:rsidRPr="00063FCC">
        <w:rPr>
          <w:rFonts w:ascii="Arial" w:hAnsi="Arial" w:cs="Arial"/>
          <w:color w:val="0000FF"/>
          <w:sz w:val="16"/>
          <w:highlight w:val="white"/>
        </w:rPr>
        <w:t>="</w:t>
      </w:r>
      <w:r w:rsidRPr="00063FCC">
        <w:rPr>
          <w:rFonts w:ascii="Arial" w:hAnsi="Arial" w:cs="Arial"/>
          <w:color w:val="000000"/>
          <w:sz w:val="16"/>
          <w:highlight w:val="white"/>
        </w:rPr>
        <w:t>http://www.w3.org/2001/XMLSchema-instance</w:t>
      </w:r>
      <w:r w:rsidRPr="00063FCC">
        <w:rPr>
          <w:rFonts w:ascii="Arial" w:hAnsi="Arial" w:cs="Arial"/>
          <w:color w:val="0000FF"/>
          <w:sz w:val="16"/>
          <w:highlight w:val="white"/>
        </w:rPr>
        <w:t>"</w:t>
      </w:r>
      <w:r w:rsidRPr="00063FCC">
        <w:rPr>
          <w:rFonts w:ascii="Arial" w:hAnsi="Arial" w:cs="Arial"/>
          <w:color w:val="FF0000"/>
          <w:sz w:val="16"/>
          <w:highlight w:val="white"/>
        </w:rPr>
        <w:t xml:space="preserve"> xmlns:n1</w:t>
      </w:r>
      <w:r w:rsidRPr="00063FCC">
        <w:rPr>
          <w:rFonts w:ascii="Arial" w:hAnsi="Arial" w:cs="Arial"/>
          <w:color w:val="0000FF"/>
          <w:sz w:val="16"/>
          <w:highlight w:val="white"/>
        </w:rPr>
        <w:t>="</w:t>
      </w:r>
      <w:r w:rsidRPr="00063FCC">
        <w:rPr>
          <w:rFonts w:ascii="Arial" w:hAnsi="Arial" w:cs="Arial"/>
          <w:color w:val="000000"/>
          <w:sz w:val="16"/>
          <w:highlight w:val="white"/>
        </w:rPr>
        <w:t>http://www.altova.com/samplexml/other-namespace</w:t>
      </w:r>
      <w:r w:rsidRPr="00063FCC">
        <w:rPr>
          <w:rFonts w:ascii="Arial" w:hAnsi="Arial" w:cs="Arial"/>
          <w:color w:val="0000FF"/>
          <w:sz w:val="16"/>
          <w:highlight w:val="white"/>
        </w:rPr>
        <w:t>"</w:t>
      </w:r>
      <w:r w:rsidRPr="00063FCC">
        <w:rPr>
          <w:rFonts w:ascii="Arial" w:hAnsi="Arial" w:cs="Arial"/>
          <w:color w:val="FF0000"/>
          <w:sz w:val="16"/>
          <w:highlight w:val="white"/>
        </w:rPr>
        <w:t xml:space="preserve"> xmlns:tns</w:t>
      </w:r>
      <w:r w:rsidRPr="00063FCC">
        <w:rPr>
          <w:rFonts w:ascii="Arial" w:hAnsi="Arial" w:cs="Arial"/>
          <w:color w:val="0000FF"/>
          <w:sz w:val="16"/>
          <w:highlight w:val="white"/>
        </w:rPr>
        <w:t>="</w:t>
      </w:r>
      <w:r w:rsidRPr="00063FCC">
        <w:rPr>
          <w:rFonts w:ascii="Arial" w:hAnsi="Arial" w:cs="Arial"/>
          <w:color w:val="000000"/>
          <w:sz w:val="16"/>
          <w:highlight w:val="white"/>
        </w:rPr>
        <w:t>http://iec.ch/TC57/2015/WorkRequestsOperationSetMessage</w:t>
      </w:r>
      <w:r w:rsidRPr="00063FCC">
        <w:rPr>
          <w:rFonts w:ascii="Arial" w:hAnsi="Arial" w:cs="Arial"/>
          <w:color w:val="0000FF"/>
          <w:sz w:val="16"/>
          <w:highlight w:val="white"/>
        </w:rPr>
        <w:t>"</w:t>
      </w:r>
      <w:r w:rsidRPr="00063FCC">
        <w:rPr>
          <w:rFonts w:ascii="Arial" w:hAnsi="Arial" w:cs="Arial"/>
          <w:color w:val="FF0000"/>
          <w:sz w:val="16"/>
          <w:highlight w:val="white"/>
        </w:rPr>
        <w:t xml:space="preserve"> xsi:schemaLocation</w:t>
      </w:r>
      <w:r w:rsidRPr="00063FCC">
        <w:rPr>
          <w:rFonts w:ascii="Arial" w:hAnsi="Arial" w:cs="Arial"/>
          <w:color w:val="0000FF"/>
          <w:sz w:val="16"/>
          <w:highlight w:val="white"/>
        </w:rPr>
        <w:t>="</w:t>
      </w:r>
      <w:r w:rsidRPr="00063FCC">
        <w:rPr>
          <w:rFonts w:ascii="Arial" w:hAnsi="Arial" w:cs="Arial"/>
          <w:color w:val="000000"/>
          <w:sz w:val="16"/>
          <w:highlight w:val="white"/>
        </w:rPr>
        <w:t>http://iec.ch/TC57/2015/WorkRequestsOperationSetMessage WorkRequestsOperationSetMessage.xsd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tns:Header</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Verb</w:t>
      </w:r>
      <w:r w:rsidRPr="00063FCC">
        <w:rPr>
          <w:rFonts w:ascii="Arial" w:hAnsi="Arial" w:cs="Arial"/>
          <w:color w:val="0000FF"/>
          <w:sz w:val="16"/>
          <w:highlight w:val="white"/>
        </w:rPr>
        <w:t>&gt;</w:t>
      </w:r>
      <w:r w:rsidRPr="00063FCC">
        <w:rPr>
          <w:rFonts w:ascii="Arial" w:hAnsi="Arial" w:cs="Arial"/>
          <w:color w:val="000000"/>
          <w:sz w:val="16"/>
          <w:highlight w:val="white"/>
        </w:rPr>
        <w:t>execute</w:t>
      </w:r>
      <w:r w:rsidRPr="00063FCC">
        <w:rPr>
          <w:rFonts w:ascii="Arial" w:hAnsi="Arial" w:cs="Arial"/>
          <w:color w:val="0000FF"/>
          <w:sz w:val="16"/>
          <w:highlight w:val="white"/>
        </w:rPr>
        <w:t>&lt;/</w:t>
      </w:r>
      <w:r w:rsidRPr="00063FCC">
        <w:rPr>
          <w:rFonts w:ascii="Arial" w:hAnsi="Arial" w:cs="Arial"/>
          <w:color w:val="800000"/>
          <w:sz w:val="16"/>
          <w:highlight w:val="white"/>
        </w:rPr>
        <w:t>Verb</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Noun</w:t>
      </w:r>
      <w:r w:rsidRPr="00063FCC">
        <w:rPr>
          <w:rFonts w:ascii="Arial" w:hAnsi="Arial" w:cs="Arial"/>
          <w:color w:val="0000FF"/>
          <w:sz w:val="16"/>
          <w:highlight w:val="white"/>
        </w:rPr>
        <w:t>&gt;</w:t>
      </w:r>
      <w:r w:rsidRPr="00063FCC">
        <w:rPr>
          <w:rFonts w:ascii="Arial" w:hAnsi="Arial" w:cs="Arial"/>
          <w:color w:val="000000"/>
          <w:sz w:val="16"/>
          <w:highlight w:val="white"/>
        </w:rPr>
        <w:t>OperationSet</w:t>
      </w:r>
      <w:r w:rsidRPr="00063FCC">
        <w:rPr>
          <w:rFonts w:ascii="Arial" w:hAnsi="Arial" w:cs="Arial"/>
          <w:color w:val="0000FF"/>
          <w:sz w:val="16"/>
          <w:highlight w:val="white"/>
        </w:rPr>
        <w:t>&lt;/</w:t>
      </w:r>
      <w:r w:rsidRPr="00063FCC">
        <w:rPr>
          <w:rFonts w:ascii="Arial" w:hAnsi="Arial" w:cs="Arial"/>
          <w:color w:val="800000"/>
          <w:sz w:val="16"/>
          <w:highlight w:val="white"/>
        </w:rPr>
        <w:t>Noun</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Timestamp</w:t>
      </w:r>
      <w:r w:rsidRPr="00063FCC">
        <w:rPr>
          <w:rFonts w:ascii="Arial" w:hAnsi="Arial" w:cs="Arial"/>
          <w:color w:val="0000FF"/>
          <w:sz w:val="16"/>
          <w:highlight w:val="white"/>
        </w:rPr>
        <w:t>&gt;</w:t>
      </w:r>
      <w:r w:rsidRPr="00063FCC">
        <w:rPr>
          <w:rFonts w:ascii="Arial" w:hAnsi="Arial" w:cs="Arial"/>
          <w:color w:val="000000"/>
          <w:sz w:val="16"/>
          <w:highlight w:val="white"/>
        </w:rPr>
        <w:t>2015-07-02T12:50:10-06:00</w:t>
      </w:r>
      <w:r w:rsidRPr="00063FCC">
        <w:rPr>
          <w:rFonts w:ascii="Arial" w:hAnsi="Arial" w:cs="Arial"/>
          <w:color w:val="0000FF"/>
          <w:sz w:val="16"/>
          <w:highlight w:val="white"/>
        </w:rPr>
        <w:t>&lt;/</w:t>
      </w:r>
      <w:r w:rsidRPr="00063FCC">
        <w:rPr>
          <w:rFonts w:ascii="Arial" w:hAnsi="Arial" w:cs="Arial"/>
          <w:color w:val="800000"/>
          <w:sz w:val="16"/>
          <w:highlight w:val="white"/>
        </w:rPr>
        <w:t>Timestamp</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MessageID</w:t>
      </w:r>
      <w:r w:rsidRPr="00063FCC">
        <w:rPr>
          <w:rFonts w:ascii="Arial" w:hAnsi="Arial" w:cs="Arial"/>
          <w:color w:val="0000FF"/>
          <w:sz w:val="16"/>
          <w:highlight w:val="white"/>
        </w:rPr>
        <w:t>&gt;</w:t>
      </w:r>
      <w:r w:rsidRPr="00063FCC">
        <w:rPr>
          <w:rFonts w:ascii="Arial" w:hAnsi="Arial" w:cs="Arial"/>
          <w:color w:val="000000"/>
          <w:sz w:val="16"/>
          <w:highlight w:val="white"/>
        </w:rPr>
        <w:t>cf03657b-4c41-4a8e-9afe-69df5ee70755</w:t>
      </w:r>
      <w:r w:rsidRPr="00063FCC">
        <w:rPr>
          <w:rFonts w:ascii="Arial" w:hAnsi="Arial" w:cs="Arial"/>
          <w:color w:val="0000FF"/>
          <w:sz w:val="16"/>
          <w:highlight w:val="white"/>
        </w:rPr>
        <w:t>&lt;/</w:t>
      </w:r>
      <w:r w:rsidRPr="00063FCC">
        <w:rPr>
          <w:rFonts w:ascii="Arial" w:hAnsi="Arial" w:cs="Arial"/>
          <w:color w:val="800000"/>
          <w:sz w:val="16"/>
          <w:highlight w:val="white"/>
        </w:rPr>
        <w:t>MessageID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CorrelationID</w:t>
      </w:r>
      <w:r w:rsidRPr="00063FCC">
        <w:rPr>
          <w:rFonts w:ascii="Arial" w:hAnsi="Arial" w:cs="Arial"/>
          <w:color w:val="0000FF"/>
          <w:sz w:val="16"/>
          <w:highlight w:val="white"/>
        </w:rPr>
        <w:t>&gt;</w:t>
      </w:r>
      <w:r w:rsidRPr="00063FCC">
        <w:rPr>
          <w:rFonts w:ascii="Arial" w:hAnsi="Arial" w:cs="Arial"/>
          <w:color w:val="000000"/>
          <w:sz w:val="16"/>
          <w:highlight w:val="white"/>
        </w:rPr>
        <w:t>e5961833-4caa-4586-b281-7e644cd818c0</w:t>
      </w:r>
      <w:r w:rsidRPr="00063FCC">
        <w:rPr>
          <w:rFonts w:ascii="Arial" w:hAnsi="Arial" w:cs="Arial"/>
          <w:color w:val="0000FF"/>
          <w:sz w:val="16"/>
          <w:highlight w:val="white"/>
        </w:rPr>
        <w:t>&lt;/</w:t>
      </w:r>
      <w:r w:rsidRPr="00063FCC">
        <w:rPr>
          <w:rFonts w:ascii="Arial" w:hAnsi="Arial" w:cs="Arial"/>
          <w:color w:val="800000"/>
          <w:sz w:val="16"/>
          <w:highlight w:val="white"/>
        </w:rPr>
        <w:t>CorrelationID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tns:Header</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tns:Payload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tns:OperationSet</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lastRenderedPageBreak/>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Operation</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operationId</w:t>
      </w:r>
      <w:r w:rsidRPr="00063FCC">
        <w:rPr>
          <w:rFonts w:ascii="Arial" w:hAnsi="Arial" w:cs="Arial"/>
          <w:color w:val="0000FF"/>
          <w:sz w:val="16"/>
          <w:highlight w:val="white"/>
        </w:rPr>
        <w:t>&gt;</w:t>
      </w:r>
      <w:r w:rsidRPr="00063FCC">
        <w:rPr>
          <w:rFonts w:ascii="Arial" w:hAnsi="Arial" w:cs="Arial"/>
          <w:color w:val="000000"/>
          <w:sz w:val="16"/>
          <w:highlight w:val="white"/>
        </w:rPr>
        <w:t>1</w:t>
      </w:r>
      <w:r w:rsidRPr="00063FCC">
        <w:rPr>
          <w:rFonts w:ascii="Arial" w:hAnsi="Arial" w:cs="Arial"/>
          <w:color w:val="0000FF"/>
          <w:sz w:val="16"/>
          <w:highlight w:val="white"/>
        </w:rPr>
        <w:t>&lt;/</w:t>
      </w:r>
      <w:r w:rsidRPr="00063FCC">
        <w:rPr>
          <w:rFonts w:ascii="Arial" w:hAnsi="Arial" w:cs="Arial"/>
          <w:color w:val="800000"/>
          <w:sz w:val="16"/>
          <w:highlight w:val="white"/>
        </w:rPr>
        <w:t>operationId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noun</w:t>
      </w:r>
      <w:r w:rsidRPr="00063FCC">
        <w:rPr>
          <w:rFonts w:ascii="Arial" w:hAnsi="Arial" w:cs="Arial"/>
          <w:color w:val="0000FF"/>
          <w:sz w:val="16"/>
          <w:highlight w:val="white"/>
        </w:rPr>
        <w:t>&gt;</w:t>
      </w:r>
      <w:r w:rsidR="004401FB" w:rsidRPr="004401FB">
        <w:rPr>
          <w:rFonts w:ascii="Arial" w:hAnsi="Arial" w:cs="Arial"/>
          <w:sz w:val="16"/>
          <w:highlight w:val="white"/>
        </w:rPr>
        <w:t>WorkRequests</w:t>
      </w:r>
      <w:r w:rsidRPr="00063FCC">
        <w:rPr>
          <w:rFonts w:ascii="Arial" w:hAnsi="Arial" w:cs="Arial"/>
          <w:color w:val="0000FF"/>
          <w:sz w:val="16"/>
          <w:highlight w:val="white"/>
        </w:rPr>
        <w:t>&lt;/</w:t>
      </w:r>
      <w:r w:rsidRPr="00063FCC">
        <w:rPr>
          <w:rFonts w:ascii="Arial" w:hAnsi="Arial" w:cs="Arial"/>
          <w:color w:val="800000"/>
          <w:sz w:val="16"/>
          <w:highlight w:val="white"/>
        </w:rPr>
        <w:t>noun</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verb</w:t>
      </w:r>
      <w:r w:rsidRPr="00063FCC">
        <w:rPr>
          <w:rFonts w:ascii="Arial" w:hAnsi="Arial" w:cs="Arial"/>
          <w:color w:val="0000FF"/>
          <w:sz w:val="16"/>
          <w:highlight w:val="white"/>
        </w:rPr>
        <w:t>&gt;</w:t>
      </w:r>
      <w:r w:rsidR="004401FB">
        <w:rPr>
          <w:rFonts w:ascii="Arial" w:hAnsi="Arial" w:cs="Arial"/>
          <w:color w:val="000000"/>
          <w:sz w:val="16"/>
          <w:highlight w:val="white"/>
        </w:rPr>
        <w:t>delete</w:t>
      </w:r>
      <w:r w:rsidRPr="00063FCC">
        <w:rPr>
          <w:rFonts w:ascii="Arial" w:hAnsi="Arial" w:cs="Arial"/>
          <w:color w:val="0000FF"/>
          <w:sz w:val="16"/>
          <w:highlight w:val="white"/>
        </w:rPr>
        <w:t>&lt;/</w:t>
      </w:r>
      <w:r w:rsidRPr="00063FCC">
        <w:rPr>
          <w:rFonts w:ascii="Arial" w:hAnsi="Arial" w:cs="Arial"/>
          <w:color w:val="800000"/>
          <w:sz w:val="16"/>
          <w:highlight w:val="white"/>
        </w:rPr>
        <w:t>verb</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elementOperation</w:t>
      </w:r>
      <w:r w:rsidRPr="00063FCC">
        <w:rPr>
          <w:rFonts w:ascii="Arial" w:hAnsi="Arial" w:cs="Arial"/>
          <w:color w:val="0000FF"/>
          <w:sz w:val="16"/>
          <w:highlight w:val="white"/>
        </w:rPr>
        <w:t>&gt;</w:t>
      </w:r>
      <w:r w:rsidRPr="00063FCC">
        <w:rPr>
          <w:rFonts w:ascii="Arial" w:hAnsi="Arial" w:cs="Arial"/>
          <w:color w:val="000000"/>
          <w:sz w:val="16"/>
          <w:highlight w:val="white"/>
        </w:rPr>
        <w:t>true</w:t>
      </w:r>
      <w:r w:rsidRPr="00063FCC">
        <w:rPr>
          <w:rFonts w:ascii="Arial" w:hAnsi="Arial" w:cs="Arial"/>
          <w:color w:val="0000FF"/>
          <w:sz w:val="16"/>
          <w:highlight w:val="white"/>
        </w:rPr>
        <w:t>&lt;/</w:t>
      </w:r>
      <w:r w:rsidRPr="00063FCC">
        <w:rPr>
          <w:rFonts w:ascii="Arial" w:hAnsi="Arial" w:cs="Arial"/>
          <w:color w:val="800000"/>
          <w:sz w:val="16"/>
          <w:highlight w:val="white"/>
        </w:rPr>
        <w:t>elementOperation</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WorkRequests</w:t>
      </w:r>
      <w:r w:rsidRPr="00063FCC">
        <w:rPr>
          <w:rFonts w:ascii="Arial" w:hAnsi="Arial" w:cs="Arial"/>
          <w:color w:val="FF0000"/>
          <w:sz w:val="16"/>
          <w:highlight w:val="white"/>
        </w:rPr>
        <w:t xml:space="preserve"> xmlns</w:t>
      </w:r>
      <w:r w:rsidRPr="00063FCC">
        <w:rPr>
          <w:rFonts w:ascii="Arial" w:hAnsi="Arial" w:cs="Arial"/>
          <w:color w:val="0000FF"/>
          <w:sz w:val="16"/>
          <w:highlight w:val="white"/>
        </w:rPr>
        <w:t>="</w:t>
      </w:r>
      <w:r w:rsidRPr="00063FCC">
        <w:rPr>
          <w:rFonts w:ascii="Arial" w:hAnsi="Arial" w:cs="Arial"/>
          <w:color w:val="000000"/>
          <w:sz w:val="16"/>
          <w:highlight w:val="white"/>
        </w:rPr>
        <w:t>http://iec.ch/TC57/2015/WorkRequests#</w:t>
      </w:r>
      <w:r w:rsidRPr="00063FCC">
        <w:rPr>
          <w:rFonts w:ascii="Arial" w:hAnsi="Arial" w:cs="Arial"/>
          <w:color w:val="0000FF"/>
          <w:sz w:val="16"/>
          <w:highlight w:val="white"/>
        </w:rPr>
        <w:t>"</w:t>
      </w:r>
      <w:r w:rsidRPr="00063FCC">
        <w:rPr>
          <w:rFonts w:ascii="Arial" w:hAnsi="Arial" w:cs="Arial"/>
          <w:color w:val="FF0000"/>
          <w:sz w:val="16"/>
          <w:highlight w:val="white"/>
        </w:rPr>
        <w:t xml:space="preserve"> xmlns:xsi</w:t>
      </w:r>
      <w:r w:rsidRPr="00063FCC">
        <w:rPr>
          <w:rFonts w:ascii="Arial" w:hAnsi="Arial" w:cs="Arial"/>
          <w:color w:val="0000FF"/>
          <w:sz w:val="16"/>
          <w:highlight w:val="white"/>
        </w:rPr>
        <w:t>="</w:t>
      </w:r>
      <w:r w:rsidRPr="00063FCC">
        <w:rPr>
          <w:rFonts w:ascii="Arial" w:hAnsi="Arial" w:cs="Arial"/>
          <w:color w:val="000000"/>
          <w:sz w:val="16"/>
          <w:highlight w:val="white"/>
        </w:rPr>
        <w:t>http://www.w3.org/2001/XMLSchema-instance</w:t>
      </w:r>
      <w:r w:rsidRPr="00063FCC">
        <w:rPr>
          <w:rFonts w:ascii="Arial" w:hAnsi="Arial" w:cs="Arial"/>
          <w:color w:val="0000FF"/>
          <w:sz w:val="16"/>
          <w:highlight w:val="white"/>
        </w:rPr>
        <w:t>"</w:t>
      </w:r>
      <w:r w:rsidRPr="00063FCC">
        <w:rPr>
          <w:rFonts w:ascii="Arial" w:hAnsi="Arial" w:cs="Arial"/>
          <w:color w:val="FF0000"/>
          <w:sz w:val="16"/>
          <w:highlight w:val="white"/>
        </w:rPr>
        <w:t xml:space="preserve"> xsi:schemaLocation</w:t>
      </w:r>
      <w:r w:rsidRPr="00063FCC">
        <w:rPr>
          <w:rFonts w:ascii="Arial" w:hAnsi="Arial" w:cs="Arial"/>
          <w:color w:val="0000FF"/>
          <w:sz w:val="16"/>
          <w:highlight w:val="white"/>
        </w:rPr>
        <w:t>="</w:t>
      </w:r>
      <w:r w:rsidRPr="00063FCC">
        <w:rPr>
          <w:rFonts w:ascii="Arial" w:hAnsi="Arial" w:cs="Arial"/>
          <w:color w:val="000000"/>
          <w:sz w:val="16"/>
          <w:highlight w:val="white"/>
        </w:rPr>
        <w:t>http://iec.ch/TC57/2015/WorkRequests# WorkRequests.xsd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WorkRequest</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w:t>
      </w:r>
      <w:r w:rsidRPr="00063FCC">
        <w:rPr>
          <w:rFonts w:ascii="Arial" w:hAnsi="Arial" w:cs="Arial"/>
          <w:color w:val="0000FF"/>
          <w:sz w:val="16"/>
          <w:highlight w:val="white"/>
        </w:rPr>
        <w:t>&gt;</w:t>
      </w:r>
      <w:r w:rsidRPr="00063FCC">
        <w:rPr>
          <w:rFonts w:ascii="Arial" w:hAnsi="Arial" w:cs="Arial"/>
          <w:color w:val="000000"/>
          <w:sz w:val="16"/>
          <w:highlight w:val="white"/>
        </w:rPr>
        <w:t>WR-14433</w:t>
      </w:r>
      <w:r w:rsidRPr="00063FCC">
        <w:rPr>
          <w:rFonts w:ascii="Arial" w:hAnsi="Arial" w:cs="Arial"/>
          <w:color w:val="0000FF"/>
          <w:sz w:val="16"/>
          <w:highlight w:val="white"/>
        </w:rPr>
        <w:t>&lt;/</w:t>
      </w:r>
      <w:r w:rsidRPr="00063FCC">
        <w:rPr>
          <w:rFonts w:ascii="Arial" w:hAnsi="Arial" w:cs="Arial"/>
          <w:color w:val="800000"/>
          <w:sz w:val="16"/>
          <w:highlight w:val="white"/>
        </w:rPr>
        <w:t>name</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mRID</w:t>
      </w:r>
      <w:r w:rsidRPr="00063FCC">
        <w:rPr>
          <w:rFonts w:ascii="Arial" w:hAnsi="Arial" w:cs="Arial"/>
          <w:color w:val="0000FF"/>
          <w:sz w:val="16"/>
          <w:highlight w:val="white"/>
        </w:rPr>
        <w:t>&gt;</w:t>
      </w:r>
      <w:r w:rsidRPr="00063FCC">
        <w:rPr>
          <w:rFonts w:ascii="Arial" w:hAnsi="Arial" w:cs="Arial"/>
          <w:color w:val="000000"/>
          <w:sz w:val="16"/>
          <w:highlight w:val="white"/>
        </w:rPr>
        <w:t>9330db07-bbb8-475c-8353-f865659d703e</w:t>
      </w:r>
      <w:r w:rsidRPr="00063FCC">
        <w:rPr>
          <w:rFonts w:ascii="Arial" w:hAnsi="Arial" w:cs="Arial"/>
          <w:color w:val="0000FF"/>
          <w:sz w:val="16"/>
          <w:highlight w:val="white"/>
        </w:rPr>
        <w:t>&lt;/</w:t>
      </w:r>
      <w:r w:rsidRPr="00063FCC">
        <w:rPr>
          <w:rFonts w:ascii="Arial" w:hAnsi="Arial" w:cs="Arial"/>
          <w:color w:val="800000"/>
          <w:sz w:val="16"/>
          <w:highlight w:val="white"/>
        </w:rPr>
        <w:t>mRID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WorkTasks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mRID</w:t>
      </w:r>
      <w:r w:rsidRPr="00063FCC">
        <w:rPr>
          <w:rFonts w:ascii="Arial" w:hAnsi="Arial" w:cs="Arial"/>
          <w:color w:val="0000FF"/>
          <w:sz w:val="16"/>
          <w:highlight w:val="white"/>
        </w:rPr>
        <w:t>&gt;</w:t>
      </w:r>
      <w:r w:rsidRPr="00063FCC">
        <w:rPr>
          <w:rFonts w:ascii="Arial" w:hAnsi="Arial" w:cs="Arial"/>
          <w:color w:val="000000"/>
          <w:sz w:val="16"/>
          <w:highlight w:val="white"/>
        </w:rPr>
        <w:t>5364d65c-92b3-4ae6-9bf4-403c3edc6051</w:t>
      </w:r>
      <w:r w:rsidRPr="00063FCC">
        <w:rPr>
          <w:rFonts w:ascii="Arial" w:hAnsi="Arial" w:cs="Arial"/>
          <w:color w:val="0000FF"/>
          <w:sz w:val="16"/>
          <w:highlight w:val="white"/>
        </w:rPr>
        <w:t>&lt;/</w:t>
      </w:r>
      <w:r w:rsidRPr="00063FCC">
        <w:rPr>
          <w:rFonts w:ascii="Arial" w:hAnsi="Arial" w:cs="Arial"/>
          <w:color w:val="800000"/>
          <w:sz w:val="16"/>
          <w:highlight w:val="white"/>
        </w:rPr>
        <w:t>mRID</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Crews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w:t>
      </w:r>
      <w:r w:rsidRPr="00063FCC">
        <w:rPr>
          <w:rFonts w:ascii="Arial" w:hAnsi="Arial" w:cs="Arial"/>
          <w:color w:val="0000FF"/>
          <w:sz w:val="16"/>
          <w:highlight w:val="white"/>
        </w:rPr>
        <w:t>&gt;</w:t>
      </w:r>
      <w:r w:rsidRPr="00063FCC">
        <w:rPr>
          <w:rFonts w:ascii="Arial" w:hAnsi="Arial" w:cs="Arial"/>
          <w:color w:val="000000"/>
          <w:sz w:val="16"/>
          <w:highlight w:val="white"/>
        </w:rPr>
        <w:t>Jacobs, Brian"</w:t>
      </w:r>
      <w:r w:rsidRPr="00063FCC">
        <w:rPr>
          <w:rFonts w:ascii="Arial" w:hAnsi="Arial" w:cs="Arial"/>
          <w:color w:val="0000FF"/>
          <w:sz w:val="16"/>
          <w:highlight w:val="white"/>
        </w:rPr>
        <w:t>&lt;/</w:t>
      </w:r>
      <w:r w:rsidRPr="00063FCC">
        <w:rPr>
          <w:rFonts w:ascii="Arial" w:hAnsi="Arial" w:cs="Arial"/>
          <w:color w:val="800000"/>
          <w:sz w:val="16"/>
          <w:highlight w:val="white"/>
        </w:rPr>
        <w:t>name</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Names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Crews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WorkTasks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WorkRequest</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WorkRequests</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Operation</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063FCC">
        <w:rPr>
          <w:rFonts w:ascii="Arial" w:hAnsi="Arial" w:cs="Arial"/>
          <w:color w:val="000000"/>
          <w:sz w:val="16"/>
          <w:highlight w:val="white"/>
        </w:rPr>
        <w:tab/>
      </w: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tns:OperationSet</w:t>
      </w:r>
      <w:r w:rsidRPr="00063FCC">
        <w:rPr>
          <w:rFonts w:ascii="Arial" w:hAnsi="Arial" w:cs="Arial"/>
          <w:color w:val="0000FF"/>
          <w:sz w:val="16"/>
          <w:highlight w:val="white"/>
        </w:rPr>
        <w:t>&gt;</w:t>
      </w:r>
    </w:p>
    <w:p w:rsidR="00063FCC"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highlight w:val="white"/>
        </w:rPr>
      </w:pPr>
      <w:r w:rsidRPr="00063FCC">
        <w:rPr>
          <w:rFonts w:ascii="Arial" w:hAnsi="Arial" w:cs="Arial"/>
          <w:color w:val="000000"/>
          <w:sz w:val="16"/>
          <w:highlight w:val="white"/>
        </w:rPr>
        <w:tab/>
      </w:r>
      <w:r w:rsidRPr="00063FCC">
        <w:rPr>
          <w:rFonts w:ascii="Arial" w:hAnsi="Arial" w:cs="Arial"/>
          <w:color w:val="0000FF"/>
          <w:sz w:val="16"/>
          <w:highlight w:val="white"/>
        </w:rPr>
        <w:t>&lt;/</w:t>
      </w:r>
      <w:r w:rsidRPr="00063FCC">
        <w:rPr>
          <w:rFonts w:ascii="Arial" w:hAnsi="Arial" w:cs="Arial"/>
          <w:color w:val="800000"/>
          <w:sz w:val="16"/>
          <w:highlight w:val="white"/>
        </w:rPr>
        <w:t>tns:Payload</w:t>
      </w:r>
      <w:r w:rsidRPr="00063FCC">
        <w:rPr>
          <w:rFonts w:ascii="Arial" w:hAnsi="Arial" w:cs="Arial"/>
          <w:color w:val="0000FF"/>
          <w:sz w:val="16"/>
          <w:highlight w:val="white"/>
        </w:rPr>
        <w:t>&gt;</w:t>
      </w:r>
    </w:p>
    <w:p w:rsidR="00AC2FC1" w:rsidRPr="00063FCC" w:rsidRDefault="00063FCC" w:rsidP="00063FCC">
      <w:pPr>
        <w:pBdr>
          <w:top w:val="single" w:sz="4" w:space="1" w:color="auto"/>
          <w:left w:val="single" w:sz="4" w:space="4" w:color="auto"/>
          <w:bottom w:val="single" w:sz="4" w:space="1" w:color="auto"/>
          <w:right w:val="single" w:sz="4" w:space="4" w:color="auto"/>
        </w:pBdr>
        <w:autoSpaceDE w:val="0"/>
        <w:autoSpaceDN w:val="0"/>
        <w:adjustRightInd w:val="0"/>
        <w:rPr>
          <w:b/>
          <w:kern w:val="32"/>
          <w:sz w:val="16"/>
        </w:rPr>
      </w:pPr>
      <w:r w:rsidRPr="00063FCC">
        <w:rPr>
          <w:rFonts w:ascii="Arial" w:hAnsi="Arial" w:cs="Arial"/>
          <w:color w:val="0000FF"/>
          <w:sz w:val="16"/>
          <w:highlight w:val="white"/>
        </w:rPr>
        <w:t>&lt;/</w:t>
      </w:r>
      <w:r w:rsidRPr="00063FCC">
        <w:rPr>
          <w:rFonts w:ascii="Arial" w:hAnsi="Arial" w:cs="Arial"/>
          <w:color w:val="800000"/>
          <w:sz w:val="16"/>
          <w:highlight w:val="white"/>
        </w:rPr>
        <w:t>tns:ExecuteWorkRequestsOperationSet</w:t>
      </w:r>
      <w:r w:rsidRPr="00063FCC">
        <w:rPr>
          <w:rFonts w:ascii="Arial" w:hAnsi="Arial" w:cs="Arial"/>
          <w:color w:val="0000FF"/>
          <w:sz w:val="16"/>
          <w:highlight w:val="white"/>
        </w:rPr>
        <w:t>&gt;</w:t>
      </w:r>
    </w:p>
    <w:p w:rsidR="00AC2FC1" w:rsidRDefault="00AC2FC1" w:rsidP="00AC2FC1">
      <w:pPr>
        <w:jc w:val="center"/>
        <w:rPr>
          <w:b/>
          <w:kern w:val="32"/>
          <w:sz w:val="20"/>
        </w:rPr>
      </w:pPr>
    </w:p>
    <w:p w:rsidR="002119A1" w:rsidRDefault="002119A1" w:rsidP="00AC2FC1">
      <w:pPr>
        <w:rPr>
          <w:i/>
        </w:rPr>
      </w:pPr>
    </w:p>
    <w:p w:rsidR="00AC2FC1" w:rsidRDefault="00AC2FC1" w:rsidP="00AC2FC1">
      <w:pPr>
        <w:rPr>
          <w:b/>
          <w:kern w:val="32"/>
          <w:sz w:val="20"/>
        </w:rPr>
      </w:pPr>
      <w:r>
        <w:rPr>
          <w:i/>
        </w:rPr>
        <w:t>Step 2 - Response Message</w:t>
      </w:r>
    </w:p>
    <w:p w:rsidR="00AC2FC1" w:rsidRPr="00BF433D" w:rsidRDefault="00AC2FC1" w:rsidP="00AC2FC1">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538"/>
        <w:gridCol w:w="3690"/>
        <w:gridCol w:w="3330"/>
      </w:tblGrid>
      <w:tr w:rsidR="00AC2FC1" w:rsidRPr="003D519B" w:rsidTr="00D65D94">
        <w:tc>
          <w:tcPr>
            <w:tcW w:w="2538"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Artifact</w:t>
            </w:r>
          </w:p>
        </w:tc>
        <w:tc>
          <w:tcPr>
            <w:tcW w:w="3690"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Name</w:t>
            </w:r>
          </w:p>
        </w:tc>
        <w:tc>
          <w:tcPr>
            <w:tcW w:w="3330" w:type="dxa"/>
            <w:shd w:val="clear" w:color="auto" w:fill="A6A6A6" w:themeFill="background1" w:themeFillShade="A6"/>
          </w:tcPr>
          <w:p w:rsidR="00AC2FC1" w:rsidRPr="003D519B" w:rsidRDefault="00AC2FC1" w:rsidP="00AC2FC1">
            <w:pPr>
              <w:jc w:val="center"/>
              <w:rPr>
                <w:b/>
                <w:kern w:val="32"/>
                <w:sz w:val="20"/>
              </w:rPr>
            </w:pPr>
            <w:r w:rsidRPr="003D519B">
              <w:rPr>
                <w:b/>
                <w:kern w:val="32"/>
                <w:sz w:val="20"/>
              </w:rPr>
              <w:t>Location in Supplemental Resource File</w:t>
            </w:r>
          </w:p>
        </w:tc>
      </w:tr>
      <w:tr w:rsidR="007D3DAB" w:rsidRPr="003D519B" w:rsidTr="00D65D94">
        <w:tc>
          <w:tcPr>
            <w:tcW w:w="2538" w:type="dxa"/>
          </w:tcPr>
          <w:p w:rsidR="007D3DAB" w:rsidRPr="003D519B" w:rsidRDefault="007D3DAB" w:rsidP="00AC2FC1">
            <w:pPr>
              <w:rPr>
                <w:b/>
                <w:kern w:val="32"/>
                <w:sz w:val="18"/>
              </w:rPr>
            </w:pPr>
            <w:r w:rsidRPr="003D519B">
              <w:rPr>
                <w:b/>
                <w:kern w:val="32"/>
                <w:sz w:val="18"/>
              </w:rPr>
              <w:t>WSDL</w:t>
            </w:r>
          </w:p>
        </w:tc>
        <w:tc>
          <w:tcPr>
            <w:tcW w:w="3690" w:type="dxa"/>
          </w:tcPr>
          <w:p w:rsidR="007D3DAB" w:rsidRPr="003D519B" w:rsidRDefault="007D3DAB" w:rsidP="00AC2FC1">
            <w:pPr>
              <w:rPr>
                <w:kern w:val="32"/>
                <w:sz w:val="18"/>
              </w:rPr>
            </w:pPr>
            <w:r w:rsidRPr="003D519B">
              <w:rPr>
                <w:kern w:val="32"/>
                <w:sz w:val="18"/>
              </w:rPr>
              <w:t>ExecuteWorkRequests</w:t>
            </w:r>
            <w:r>
              <w:rPr>
                <w:kern w:val="32"/>
                <w:sz w:val="18"/>
              </w:rPr>
              <w:t>OperationSet</w:t>
            </w:r>
            <w:r w:rsidRPr="003D519B">
              <w:rPr>
                <w:kern w:val="32"/>
                <w:sz w:val="18"/>
              </w:rPr>
              <w:t>.wsdl</w:t>
            </w:r>
          </w:p>
        </w:tc>
        <w:tc>
          <w:tcPr>
            <w:tcW w:w="3330" w:type="dxa"/>
          </w:tcPr>
          <w:p w:rsidR="007D3DAB" w:rsidRPr="003D519B" w:rsidRDefault="007D3DAB" w:rsidP="00A61F94">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7D3DAB" w:rsidRPr="003D519B" w:rsidTr="00D65D94">
        <w:tc>
          <w:tcPr>
            <w:tcW w:w="2538" w:type="dxa"/>
          </w:tcPr>
          <w:p w:rsidR="007D3DAB" w:rsidRPr="003D519B" w:rsidRDefault="007D3DAB" w:rsidP="00AC2FC1">
            <w:pPr>
              <w:rPr>
                <w:b/>
                <w:kern w:val="32"/>
                <w:sz w:val="18"/>
              </w:rPr>
            </w:pPr>
            <w:r w:rsidRPr="003D519B">
              <w:rPr>
                <w:b/>
                <w:kern w:val="32"/>
                <w:sz w:val="18"/>
              </w:rPr>
              <w:t>Part 6 XSD</w:t>
            </w:r>
          </w:p>
        </w:tc>
        <w:tc>
          <w:tcPr>
            <w:tcW w:w="3690" w:type="dxa"/>
          </w:tcPr>
          <w:p w:rsidR="007D3DAB" w:rsidRPr="003D519B" w:rsidRDefault="007D3DAB" w:rsidP="00AC2FC1">
            <w:pPr>
              <w:rPr>
                <w:kern w:val="32"/>
                <w:sz w:val="18"/>
              </w:rPr>
            </w:pPr>
            <w:r>
              <w:rPr>
                <w:kern w:val="32"/>
                <w:sz w:val="18"/>
              </w:rPr>
              <w:t>WorkRequests.xsd</w:t>
            </w:r>
          </w:p>
        </w:tc>
        <w:tc>
          <w:tcPr>
            <w:tcW w:w="3330" w:type="dxa"/>
          </w:tcPr>
          <w:p w:rsidR="007D3DAB" w:rsidRPr="003D519B" w:rsidRDefault="007D3DAB" w:rsidP="00AC2FC1">
            <w:pPr>
              <w:rPr>
                <w:kern w:val="32"/>
                <w:sz w:val="14"/>
                <w:szCs w:val="14"/>
              </w:rPr>
            </w:pPr>
            <w:r w:rsidRPr="001F2AFF">
              <w:rPr>
                <w:kern w:val="32"/>
                <w:sz w:val="14"/>
                <w:szCs w:val="14"/>
              </w:rPr>
              <w:t>{02-Part 6 XSDs modified by EPRI\'change or delete' Profiles}</w:t>
            </w:r>
          </w:p>
        </w:tc>
      </w:tr>
      <w:tr w:rsidR="007D3DAB" w:rsidRPr="003D519B" w:rsidTr="00D65D94">
        <w:tc>
          <w:tcPr>
            <w:tcW w:w="2538" w:type="dxa"/>
          </w:tcPr>
          <w:p w:rsidR="007D3DAB" w:rsidRPr="003D519B" w:rsidRDefault="007D3DAB" w:rsidP="00AC2FC1">
            <w:pPr>
              <w:rPr>
                <w:b/>
                <w:kern w:val="32"/>
                <w:sz w:val="18"/>
              </w:rPr>
            </w:pPr>
            <w:r w:rsidRPr="003D519B">
              <w:rPr>
                <w:b/>
                <w:kern w:val="32"/>
                <w:sz w:val="18"/>
              </w:rPr>
              <w:t>Strongly-Typed Message XSD</w:t>
            </w:r>
          </w:p>
        </w:tc>
        <w:tc>
          <w:tcPr>
            <w:tcW w:w="3690" w:type="dxa"/>
          </w:tcPr>
          <w:p w:rsidR="007D3DAB" w:rsidRPr="003D519B" w:rsidRDefault="007D3DAB" w:rsidP="00AC2FC1">
            <w:pPr>
              <w:rPr>
                <w:kern w:val="32"/>
                <w:sz w:val="18"/>
              </w:rPr>
            </w:pPr>
            <w:r w:rsidRPr="003D519B">
              <w:rPr>
                <w:kern w:val="32"/>
                <w:sz w:val="18"/>
              </w:rPr>
              <w:t>WorkRequests</w:t>
            </w:r>
            <w:r w:rsidR="00A61F94">
              <w:rPr>
                <w:kern w:val="32"/>
                <w:sz w:val="18"/>
              </w:rPr>
              <w:t>OperationSet</w:t>
            </w:r>
            <w:r w:rsidRPr="003D519B">
              <w:rPr>
                <w:kern w:val="32"/>
                <w:sz w:val="18"/>
              </w:rPr>
              <w:t>Message.xsd</w:t>
            </w:r>
          </w:p>
        </w:tc>
        <w:tc>
          <w:tcPr>
            <w:tcW w:w="3330" w:type="dxa"/>
          </w:tcPr>
          <w:p w:rsidR="007D3DAB" w:rsidRPr="003D519B" w:rsidRDefault="007D3DAB" w:rsidP="00AC2FC1">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7D3DAB" w:rsidRPr="003D519B" w:rsidTr="00D65D94">
        <w:tc>
          <w:tcPr>
            <w:tcW w:w="2538" w:type="dxa"/>
          </w:tcPr>
          <w:p w:rsidR="007D3DAB" w:rsidRPr="003D519B" w:rsidRDefault="007D3DAB" w:rsidP="00AC2FC1">
            <w:pPr>
              <w:rPr>
                <w:b/>
                <w:kern w:val="32"/>
                <w:sz w:val="18"/>
              </w:rPr>
            </w:pPr>
            <w:r w:rsidRPr="003D519B">
              <w:rPr>
                <w:b/>
                <w:kern w:val="32"/>
                <w:sz w:val="18"/>
              </w:rPr>
              <w:t>Message Stereotype</w:t>
            </w:r>
          </w:p>
        </w:tc>
        <w:tc>
          <w:tcPr>
            <w:tcW w:w="3690" w:type="dxa"/>
          </w:tcPr>
          <w:p w:rsidR="007D3DAB" w:rsidRPr="003D519B" w:rsidRDefault="007D3DAB" w:rsidP="00AC2FC1">
            <w:pPr>
              <w:rPr>
                <w:kern w:val="32"/>
                <w:sz w:val="18"/>
              </w:rPr>
            </w:pPr>
            <w:r>
              <w:rPr>
                <w:kern w:val="32"/>
                <w:sz w:val="18"/>
              </w:rPr>
              <w:t>WorkRequests</w:t>
            </w:r>
            <w:r w:rsidR="00581C11">
              <w:rPr>
                <w:kern w:val="32"/>
                <w:sz w:val="18"/>
              </w:rPr>
              <w:t>OperationSet</w:t>
            </w:r>
            <w:r w:rsidRPr="003D519B">
              <w:rPr>
                <w:kern w:val="32"/>
                <w:sz w:val="18"/>
              </w:rPr>
              <w:t>ResponseMessage</w:t>
            </w:r>
          </w:p>
        </w:tc>
        <w:tc>
          <w:tcPr>
            <w:tcW w:w="3330" w:type="dxa"/>
          </w:tcPr>
          <w:p w:rsidR="007D3DAB" w:rsidRPr="003D519B" w:rsidRDefault="007D3DAB" w:rsidP="00AC2FC1">
            <w:pPr>
              <w:rPr>
                <w:kern w:val="32"/>
                <w:sz w:val="14"/>
                <w:szCs w:val="14"/>
              </w:rPr>
            </w:pPr>
            <w:r w:rsidRPr="003D519B">
              <w:rPr>
                <w:kern w:val="32"/>
                <w:sz w:val="14"/>
                <w:szCs w:val="14"/>
              </w:rPr>
              <w:t>n/a</w:t>
            </w:r>
          </w:p>
        </w:tc>
      </w:tr>
    </w:tbl>
    <w:p w:rsidR="00AC2FC1" w:rsidRDefault="00AC2FC1" w:rsidP="00AC2FC1">
      <w:pPr>
        <w:rPr>
          <w:kern w:val="32"/>
        </w:rPr>
      </w:pP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8080"/>
          <w:sz w:val="16"/>
          <w:highlight w:val="white"/>
        </w:rPr>
        <w:t>&lt;?xml version="1.0" encoding="UTF-8"?&gt;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FF"/>
          <w:sz w:val="16"/>
          <w:highlight w:val="white"/>
        </w:rPr>
        <w:t>&lt;!--</w:t>
      </w:r>
      <w:r w:rsidRPr="00581C11">
        <w:rPr>
          <w:rFonts w:ascii="Arial" w:hAnsi="Arial" w:cs="Arial"/>
          <w:color w:val="808080"/>
          <w:sz w:val="16"/>
          <w:highlight w:val="white"/>
        </w:rPr>
        <w:t>Sample XML file generated by XMLSpy v2015 rel. 4 (x64) (http://www.altova.com)</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FF"/>
          <w:sz w:val="16"/>
          <w:highlight w:val="white"/>
        </w:rPr>
        <w:t>&lt;</w:t>
      </w:r>
      <w:r w:rsidRPr="00581C11">
        <w:rPr>
          <w:rFonts w:ascii="Arial" w:hAnsi="Arial" w:cs="Arial"/>
          <w:color w:val="800000"/>
          <w:sz w:val="16"/>
          <w:highlight w:val="white"/>
        </w:rPr>
        <w:t>tns:WorkRequestsOperationSetResponseMessage</w:t>
      </w:r>
      <w:r w:rsidRPr="00581C11">
        <w:rPr>
          <w:rFonts w:ascii="Arial" w:hAnsi="Arial" w:cs="Arial"/>
          <w:color w:val="FF0000"/>
          <w:sz w:val="16"/>
          <w:highlight w:val="white"/>
        </w:rPr>
        <w:t xml:space="preserve"> xmlns</w:t>
      </w:r>
      <w:r w:rsidRPr="00581C11">
        <w:rPr>
          <w:rFonts w:ascii="Arial" w:hAnsi="Arial" w:cs="Arial"/>
          <w:color w:val="0000FF"/>
          <w:sz w:val="16"/>
          <w:highlight w:val="white"/>
        </w:rPr>
        <w:t>="</w:t>
      </w:r>
      <w:r w:rsidRPr="00581C11">
        <w:rPr>
          <w:rFonts w:ascii="Arial" w:hAnsi="Arial" w:cs="Arial"/>
          <w:color w:val="000000"/>
          <w:sz w:val="16"/>
          <w:highlight w:val="white"/>
        </w:rPr>
        <w:t>http://iec.ch/TC57/2011/schema/message</w:t>
      </w:r>
      <w:r w:rsidRPr="00581C11">
        <w:rPr>
          <w:rFonts w:ascii="Arial" w:hAnsi="Arial" w:cs="Arial"/>
          <w:color w:val="0000FF"/>
          <w:sz w:val="16"/>
          <w:highlight w:val="white"/>
        </w:rPr>
        <w:t>"</w:t>
      </w:r>
      <w:r w:rsidRPr="00581C11">
        <w:rPr>
          <w:rFonts w:ascii="Arial" w:hAnsi="Arial" w:cs="Arial"/>
          <w:color w:val="FF0000"/>
          <w:sz w:val="16"/>
          <w:highlight w:val="white"/>
        </w:rPr>
        <w:t xml:space="preserve"> xmlns:xml</w:t>
      </w:r>
      <w:r w:rsidRPr="00581C11">
        <w:rPr>
          <w:rFonts w:ascii="Arial" w:hAnsi="Arial" w:cs="Arial"/>
          <w:color w:val="0000FF"/>
          <w:sz w:val="16"/>
          <w:highlight w:val="white"/>
        </w:rPr>
        <w:t>="</w:t>
      </w:r>
      <w:r w:rsidRPr="00581C11">
        <w:rPr>
          <w:rFonts w:ascii="Arial" w:hAnsi="Arial" w:cs="Arial"/>
          <w:color w:val="000000"/>
          <w:sz w:val="16"/>
          <w:highlight w:val="white"/>
        </w:rPr>
        <w:t>http://www.w3.org/XML/1998/namespace</w:t>
      </w:r>
      <w:r w:rsidRPr="00581C11">
        <w:rPr>
          <w:rFonts w:ascii="Arial" w:hAnsi="Arial" w:cs="Arial"/>
          <w:color w:val="0000FF"/>
          <w:sz w:val="16"/>
          <w:highlight w:val="white"/>
        </w:rPr>
        <w:t>"</w:t>
      </w:r>
      <w:r w:rsidRPr="00581C11">
        <w:rPr>
          <w:rFonts w:ascii="Arial" w:hAnsi="Arial" w:cs="Arial"/>
          <w:color w:val="FF0000"/>
          <w:sz w:val="16"/>
          <w:highlight w:val="white"/>
        </w:rPr>
        <w:t xml:space="preserve"> xmlns:xsi</w:t>
      </w:r>
      <w:r w:rsidRPr="00581C11">
        <w:rPr>
          <w:rFonts w:ascii="Arial" w:hAnsi="Arial" w:cs="Arial"/>
          <w:color w:val="0000FF"/>
          <w:sz w:val="16"/>
          <w:highlight w:val="white"/>
        </w:rPr>
        <w:t>="</w:t>
      </w:r>
      <w:r w:rsidRPr="00581C11">
        <w:rPr>
          <w:rFonts w:ascii="Arial" w:hAnsi="Arial" w:cs="Arial"/>
          <w:color w:val="000000"/>
          <w:sz w:val="16"/>
          <w:highlight w:val="white"/>
        </w:rPr>
        <w:t>http://www.w3.org/2001/XMLSchema-instance</w:t>
      </w:r>
      <w:r w:rsidRPr="00581C11">
        <w:rPr>
          <w:rFonts w:ascii="Arial" w:hAnsi="Arial" w:cs="Arial"/>
          <w:color w:val="0000FF"/>
          <w:sz w:val="16"/>
          <w:highlight w:val="white"/>
        </w:rPr>
        <w:t>"</w:t>
      </w:r>
      <w:r w:rsidRPr="00581C11">
        <w:rPr>
          <w:rFonts w:ascii="Arial" w:hAnsi="Arial" w:cs="Arial"/>
          <w:color w:val="FF0000"/>
          <w:sz w:val="16"/>
          <w:highlight w:val="white"/>
        </w:rPr>
        <w:t xml:space="preserve"> xmlns:n1</w:t>
      </w:r>
      <w:r w:rsidRPr="00581C11">
        <w:rPr>
          <w:rFonts w:ascii="Arial" w:hAnsi="Arial" w:cs="Arial"/>
          <w:color w:val="0000FF"/>
          <w:sz w:val="16"/>
          <w:highlight w:val="white"/>
        </w:rPr>
        <w:t>="</w:t>
      </w:r>
      <w:r w:rsidRPr="00581C11">
        <w:rPr>
          <w:rFonts w:ascii="Arial" w:hAnsi="Arial" w:cs="Arial"/>
          <w:color w:val="000000"/>
          <w:sz w:val="16"/>
          <w:highlight w:val="white"/>
        </w:rPr>
        <w:t>http://www.altova.com/samplexml/other-namespace</w:t>
      </w:r>
      <w:r w:rsidRPr="00581C11">
        <w:rPr>
          <w:rFonts w:ascii="Arial" w:hAnsi="Arial" w:cs="Arial"/>
          <w:color w:val="0000FF"/>
          <w:sz w:val="16"/>
          <w:highlight w:val="white"/>
        </w:rPr>
        <w:t>"</w:t>
      </w:r>
      <w:r w:rsidRPr="00581C11">
        <w:rPr>
          <w:rFonts w:ascii="Arial" w:hAnsi="Arial" w:cs="Arial"/>
          <w:color w:val="FF0000"/>
          <w:sz w:val="16"/>
          <w:highlight w:val="white"/>
        </w:rPr>
        <w:t xml:space="preserve"> xmlns:tns</w:t>
      </w:r>
      <w:r w:rsidRPr="00581C11">
        <w:rPr>
          <w:rFonts w:ascii="Arial" w:hAnsi="Arial" w:cs="Arial"/>
          <w:color w:val="0000FF"/>
          <w:sz w:val="16"/>
          <w:highlight w:val="white"/>
        </w:rPr>
        <w:t>="</w:t>
      </w:r>
      <w:r w:rsidRPr="00581C11">
        <w:rPr>
          <w:rFonts w:ascii="Arial" w:hAnsi="Arial" w:cs="Arial"/>
          <w:color w:val="000000"/>
          <w:sz w:val="16"/>
          <w:highlight w:val="white"/>
        </w:rPr>
        <w:t>http://iec.ch/TC57/2015/WorkRequestsOperationSetMessage</w:t>
      </w:r>
      <w:r w:rsidRPr="00581C11">
        <w:rPr>
          <w:rFonts w:ascii="Arial" w:hAnsi="Arial" w:cs="Arial"/>
          <w:color w:val="0000FF"/>
          <w:sz w:val="16"/>
          <w:highlight w:val="white"/>
        </w:rPr>
        <w:t>"</w:t>
      </w:r>
      <w:r w:rsidRPr="00581C11">
        <w:rPr>
          <w:rFonts w:ascii="Arial" w:hAnsi="Arial" w:cs="Arial"/>
          <w:color w:val="FF0000"/>
          <w:sz w:val="16"/>
          <w:highlight w:val="white"/>
        </w:rPr>
        <w:t xml:space="preserve"> xsi:schemaLocation</w:t>
      </w:r>
      <w:r w:rsidRPr="00581C11">
        <w:rPr>
          <w:rFonts w:ascii="Arial" w:hAnsi="Arial" w:cs="Arial"/>
          <w:color w:val="0000FF"/>
          <w:sz w:val="16"/>
          <w:highlight w:val="white"/>
        </w:rPr>
        <w:t>="</w:t>
      </w:r>
      <w:r w:rsidRPr="00581C11">
        <w:rPr>
          <w:rFonts w:ascii="Arial" w:hAnsi="Arial" w:cs="Arial"/>
          <w:color w:val="000000"/>
          <w:sz w:val="16"/>
          <w:highlight w:val="white"/>
        </w:rPr>
        <w:t>http://iec.ch/TC57/2015/WorkRequestsOperationSetMessage WorkRequestsOperationSetMessage.xsd</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tns:Header</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Verb</w:t>
      </w:r>
      <w:r w:rsidRPr="00581C11">
        <w:rPr>
          <w:rFonts w:ascii="Arial" w:hAnsi="Arial" w:cs="Arial"/>
          <w:color w:val="0000FF"/>
          <w:sz w:val="16"/>
          <w:highlight w:val="white"/>
        </w:rPr>
        <w:t>&gt;</w:t>
      </w:r>
      <w:r w:rsidRPr="00581C11">
        <w:rPr>
          <w:rFonts w:ascii="Arial" w:hAnsi="Arial" w:cs="Arial"/>
          <w:color w:val="000000"/>
          <w:sz w:val="16"/>
          <w:highlight w:val="white"/>
        </w:rPr>
        <w:t>reply</w:t>
      </w:r>
      <w:r w:rsidRPr="00581C11">
        <w:rPr>
          <w:rFonts w:ascii="Arial" w:hAnsi="Arial" w:cs="Arial"/>
          <w:color w:val="0000FF"/>
          <w:sz w:val="16"/>
          <w:highlight w:val="white"/>
        </w:rPr>
        <w:t>&lt;/</w:t>
      </w:r>
      <w:r w:rsidRPr="00581C11">
        <w:rPr>
          <w:rFonts w:ascii="Arial" w:hAnsi="Arial" w:cs="Arial"/>
          <w:color w:val="800000"/>
          <w:sz w:val="16"/>
          <w:highlight w:val="white"/>
        </w:rPr>
        <w:t>Verb</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Noun</w:t>
      </w:r>
      <w:r w:rsidRPr="00581C11">
        <w:rPr>
          <w:rFonts w:ascii="Arial" w:hAnsi="Arial" w:cs="Arial"/>
          <w:color w:val="0000FF"/>
          <w:sz w:val="16"/>
          <w:highlight w:val="white"/>
        </w:rPr>
        <w:t>&gt;</w:t>
      </w:r>
      <w:r w:rsidRPr="00581C11">
        <w:rPr>
          <w:rFonts w:ascii="Arial" w:hAnsi="Arial" w:cs="Arial"/>
          <w:color w:val="000000"/>
          <w:sz w:val="16"/>
          <w:highlight w:val="white"/>
        </w:rPr>
        <w:t>OperationSet</w:t>
      </w:r>
      <w:r w:rsidRPr="00581C11">
        <w:rPr>
          <w:rFonts w:ascii="Arial" w:hAnsi="Arial" w:cs="Arial"/>
          <w:color w:val="0000FF"/>
          <w:sz w:val="16"/>
          <w:highlight w:val="white"/>
        </w:rPr>
        <w:t>&lt;/</w:t>
      </w:r>
      <w:r w:rsidRPr="00581C11">
        <w:rPr>
          <w:rFonts w:ascii="Arial" w:hAnsi="Arial" w:cs="Arial"/>
          <w:color w:val="800000"/>
          <w:sz w:val="16"/>
          <w:highlight w:val="white"/>
        </w:rPr>
        <w:t>Noun</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Timestamp</w:t>
      </w:r>
      <w:r w:rsidRPr="00581C11">
        <w:rPr>
          <w:rFonts w:ascii="Arial" w:hAnsi="Arial" w:cs="Arial"/>
          <w:color w:val="0000FF"/>
          <w:sz w:val="16"/>
          <w:highlight w:val="white"/>
        </w:rPr>
        <w:t>&gt;</w:t>
      </w:r>
      <w:r w:rsidRPr="00581C11">
        <w:rPr>
          <w:rFonts w:ascii="Arial" w:hAnsi="Arial" w:cs="Arial"/>
          <w:color w:val="000000"/>
          <w:sz w:val="16"/>
          <w:highlight w:val="white"/>
        </w:rPr>
        <w:t>2015-07-02T12:50:13-06:00</w:t>
      </w:r>
      <w:r w:rsidRPr="00581C11">
        <w:rPr>
          <w:rFonts w:ascii="Arial" w:hAnsi="Arial" w:cs="Arial"/>
          <w:color w:val="0000FF"/>
          <w:sz w:val="16"/>
          <w:highlight w:val="white"/>
        </w:rPr>
        <w:t>&lt;/</w:t>
      </w:r>
      <w:r w:rsidRPr="00581C11">
        <w:rPr>
          <w:rFonts w:ascii="Arial" w:hAnsi="Arial" w:cs="Arial"/>
          <w:color w:val="800000"/>
          <w:sz w:val="16"/>
          <w:highlight w:val="white"/>
        </w:rPr>
        <w:t>Timestamp</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MessageID</w:t>
      </w:r>
      <w:r w:rsidRPr="00581C11">
        <w:rPr>
          <w:rFonts w:ascii="Arial" w:hAnsi="Arial" w:cs="Arial"/>
          <w:color w:val="0000FF"/>
          <w:sz w:val="16"/>
          <w:highlight w:val="white"/>
        </w:rPr>
        <w:t>&gt;</w:t>
      </w:r>
      <w:r w:rsidRPr="00581C11">
        <w:rPr>
          <w:rFonts w:ascii="Arial" w:hAnsi="Arial" w:cs="Arial"/>
          <w:color w:val="000000"/>
          <w:sz w:val="16"/>
          <w:highlight w:val="white"/>
        </w:rPr>
        <w:t>d4ec0c10-3978-4063-9a05-476eb9978de1</w:t>
      </w:r>
      <w:r w:rsidRPr="00581C11">
        <w:rPr>
          <w:rFonts w:ascii="Arial" w:hAnsi="Arial" w:cs="Arial"/>
          <w:color w:val="0000FF"/>
          <w:sz w:val="16"/>
          <w:highlight w:val="white"/>
        </w:rPr>
        <w:t>&lt;/</w:t>
      </w:r>
      <w:r w:rsidRPr="00581C11">
        <w:rPr>
          <w:rFonts w:ascii="Arial" w:hAnsi="Arial" w:cs="Arial"/>
          <w:color w:val="800000"/>
          <w:sz w:val="16"/>
          <w:highlight w:val="white"/>
        </w:rPr>
        <w:t>MessageID</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CorrelationID</w:t>
      </w:r>
      <w:r w:rsidRPr="00581C11">
        <w:rPr>
          <w:rFonts w:ascii="Arial" w:hAnsi="Arial" w:cs="Arial"/>
          <w:color w:val="0000FF"/>
          <w:sz w:val="16"/>
          <w:highlight w:val="white"/>
        </w:rPr>
        <w:t>&gt;</w:t>
      </w:r>
      <w:r w:rsidRPr="00581C11">
        <w:rPr>
          <w:rFonts w:ascii="Arial" w:hAnsi="Arial" w:cs="Arial"/>
          <w:color w:val="000000"/>
          <w:sz w:val="16"/>
          <w:highlight w:val="white"/>
        </w:rPr>
        <w:t>e5961833-4caa-4586-b281-7e644cd818c0</w:t>
      </w:r>
      <w:r w:rsidRPr="00581C11">
        <w:rPr>
          <w:rFonts w:ascii="Arial" w:hAnsi="Arial" w:cs="Arial"/>
          <w:color w:val="0000FF"/>
          <w:sz w:val="16"/>
          <w:highlight w:val="white"/>
        </w:rPr>
        <w:t>&lt;/</w:t>
      </w:r>
      <w:r w:rsidRPr="00581C11">
        <w:rPr>
          <w:rFonts w:ascii="Arial" w:hAnsi="Arial" w:cs="Arial"/>
          <w:color w:val="800000"/>
          <w:sz w:val="16"/>
          <w:highlight w:val="white"/>
        </w:rPr>
        <w:t>CorrelationID</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tns:Header</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tns:Reply</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Result</w:t>
      </w:r>
      <w:r w:rsidRPr="00581C11">
        <w:rPr>
          <w:rFonts w:ascii="Arial" w:hAnsi="Arial" w:cs="Arial"/>
          <w:color w:val="0000FF"/>
          <w:sz w:val="16"/>
          <w:highlight w:val="white"/>
        </w:rPr>
        <w:t>&gt;</w:t>
      </w:r>
      <w:r w:rsidRPr="00581C11">
        <w:rPr>
          <w:rFonts w:ascii="Arial" w:hAnsi="Arial" w:cs="Arial"/>
          <w:color w:val="000000"/>
          <w:sz w:val="16"/>
          <w:highlight w:val="white"/>
        </w:rPr>
        <w:t>OK</w:t>
      </w:r>
      <w:r w:rsidRPr="00581C11">
        <w:rPr>
          <w:rFonts w:ascii="Arial" w:hAnsi="Arial" w:cs="Arial"/>
          <w:color w:val="0000FF"/>
          <w:sz w:val="16"/>
          <w:highlight w:val="white"/>
        </w:rPr>
        <w:t>&lt;/</w:t>
      </w:r>
      <w:r w:rsidRPr="00581C11">
        <w:rPr>
          <w:rFonts w:ascii="Arial" w:hAnsi="Arial" w:cs="Arial"/>
          <w:color w:val="800000"/>
          <w:sz w:val="16"/>
          <w:highlight w:val="white"/>
        </w:rPr>
        <w:t>Result</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Error</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code</w:t>
      </w:r>
      <w:r w:rsidRPr="00581C11">
        <w:rPr>
          <w:rFonts w:ascii="Arial" w:hAnsi="Arial" w:cs="Arial"/>
          <w:color w:val="0000FF"/>
          <w:sz w:val="16"/>
          <w:highlight w:val="white"/>
        </w:rPr>
        <w:t>&gt;</w:t>
      </w:r>
      <w:r w:rsidRPr="00581C11">
        <w:rPr>
          <w:rFonts w:ascii="Arial" w:hAnsi="Arial" w:cs="Arial"/>
          <w:color w:val="000000"/>
          <w:sz w:val="16"/>
          <w:highlight w:val="white"/>
        </w:rPr>
        <w:t>0.0</w:t>
      </w:r>
      <w:r w:rsidRPr="00581C11">
        <w:rPr>
          <w:rFonts w:ascii="Arial" w:hAnsi="Arial" w:cs="Arial"/>
          <w:color w:val="0000FF"/>
          <w:sz w:val="16"/>
          <w:highlight w:val="white"/>
        </w:rPr>
        <w:t>&lt;/</w:t>
      </w:r>
      <w:r w:rsidRPr="00581C11">
        <w:rPr>
          <w:rFonts w:ascii="Arial" w:hAnsi="Arial" w:cs="Arial"/>
          <w:color w:val="800000"/>
          <w:sz w:val="16"/>
          <w:highlight w:val="white"/>
        </w:rPr>
        <w:t>code</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operationId</w:t>
      </w:r>
      <w:r w:rsidRPr="00581C11">
        <w:rPr>
          <w:rFonts w:ascii="Arial" w:hAnsi="Arial" w:cs="Arial"/>
          <w:color w:val="0000FF"/>
          <w:sz w:val="16"/>
          <w:highlight w:val="white"/>
        </w:rPr>
        <w:t>&gt;</w:t>
      </w:r>
      <w:r w:rsidRPr="00581C11">
        <w:rPr>
          <w:rFonts w:ascii="Arial" w:hAnsi="Arial" w:cs="Arial"/>
          <w:color w:val="000000"/>
          <w:sz w:val="16"/>
          <w:highlight w:val="white"/>
        </w:rPr>
        <w:t>1</w:t>
      </w:r>
      <w:r w:rsidRPr="00581C11">
        <w:rPr>
          <w:rFonts w:ascii="Arial" w:hAnsi="Arial" w:cs="Arial"/>
          <w:color w:val="0000FF"/>
          <w:sz w:val="16"/>
          <w:highlight w:val="white"/>
        </w:rPr>
        <w:t>&lt;/</w:t>
      </w:r>
      <w:r w:rsidRPr="00581C11">
        <w:rPr>
          <w:rFonts w:ascii="Arial" w:hAnsi="Arial" w:cs="Arial"/>
          <w:color w:val="800000"/>
          <w:sz w:val="16"/>
          <w:highlight w:val="white"/>
        </w:rPr>
        <w:t>operationId</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Error</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operationId</w:t>
      </w:r>
      <w:r w:rsidRPr="00581C11">
        <w:rPr>
          <w:rFonts w:ascii="Arial" w:hAnsi="Arial" w:cs="Arial"/>
          <w:color w:val="0000FF"/>
          <w:sz w:val="16"/>
          <w:highlight w:val="white"/>
        </w:rPr>
        <w:t>&gt;</w:t>
      </w:r>
      <w:r w:rsidRPr="00581C11">
        <w:rPr>
          <w:rFonts w:ascii="Arial" w:hAnsi="Arial" w:cs="Arial"/>
          <w:color w:val="000000"/>
          <w:sz w:val="16"/>
          <w:highlight w:val="white"/>
        </w:rPr>
        <w:t>1</w:t>
      </w:r>
      <w:r w:rsidRPr="00581C11">
        <w:rPr>
          <w:rFonts w:ascii="Arial" w:hAnsi="Arial" w:cs="Arial"/>
          <w:color w:val="0000FF"/>
          <w:sz w:val="16"/>
          <w:highlight w:val="white"/>
        </w:rPr>
        <w:t>&lt;/</w:t>
      </w:r>
      <w:r w:rsidRPr="00581C11">
        <w:rPr>
          <w:rFonts w:ascii="Arial" w:hAnsi="Arial" w:cs="Arial"/>
          <w:color w:val="800000"/>
          <w:sz w:val="16"/>
          <w:highlight w:val="white"/>
        </w:rPr>
        <w:t>operationId</w:t>
      </w:r>
      <w:r w:rsidRPr="00581C11">
        <w:rPr>
          <w:rFonts w:ascii="Arial" w:hAnsi="Arial" w:cs="Arial"/>
          <w:color w:val="0000FF"/>
          <w:sz w:val="16"/>
          <w:highlight w:val="white"/>
        </w:rPr>
        <w:t>&gt;</w:t>
      </w:r>
    </w:p>
    <w:p w:rsidR="00581C11" w:rsidRPr="00581C11" w:rsidRDefault="00581C11" w:rsidP="00581C1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581C11">
        <w:rPr>
          <w:rFonts w:ascii="Arial" w:hAnsi="Arial" w:cs="Arial"/>
          <w:color w:val="000000"/>
          <w:sz w:val="16"/>
          <w:highlight w:val="white"/>
        </w:rPr>
        <w:tab/>
      </w:r>
      <w:r w:rsidRPr="00581C11">
        <w:rPr>
          <w:rFonts w:ascii="Arial" w:hAnsi="Arial" w:cs="Arial"/>
          <w:color w:val="0000FF"/>
          <w:sz w:val="16"/>
          <w:highlight w:val="white"/>
        </w:rPr>
        <w:t>&lt;/</w:t>
      </w:r>
      <w:r w:rsidRPr="00581C11">
        <w:rPr>
          <w:rFonts w:ascii="Arial" w:hAnsi="Arial" w:cs="Arial"/>
          <w:color w:val="800000"/>
          <w:sz w:val="16"/>
          <w:highlight w:val="white"/>
        </w:rPr>
        <w:t>tns:Reply</w:t>
      </w:r>
      <w:r w:rsidRPr="00581C11">
        <w:rPr>
          <w:rFonts w:ascii="Arial" w:hAnsi="Arial" w:cs="Arial"/>
          <w:color w:val="0000FF"/>
          <w:sz w:val="16"/>
          <w:highlight w:val="white"/>
        </w:rPr>
        <w:t>&gt;</w:t>
      </w:r>
    </w:p>
    <w:p w:rsidR="00AC2FC1" w:rsidRPr="00581C11" w:rsidRDefault="00581C11" w:rsidP="00581C11">
      <w:pPr>
        <w:pBdr>
          <w:top w:val="single" w:sz="4" w:space="1" w:color="auto"/>
          <w:left w:val="single" w:sz="4" w:space="4" w:color="auto"/>
          <w:bottom w:val="single" w:sz="4" w:space="1" w:color="auto"/>
          <w:right w:val="single" w:sz="4" w:space="4" w:color="auto"/>
        </w:pBdr>
        <w:rPr>
          <w:rFonts w:ascii="Arial" w:hAnsi="Arial" w:cs="Arial"/>
          <w:color w:val="0000FF"/>
          <w:sz w:val="16"/>
        </w:rPr>
      </w:pPr>
      <w:r w:rsidRPr="00581C11">
        <w:rPr>
          <w:rFonts w:ascii="Arial" w:hAnsi="Arial" w:cs="Arial"/>
          <w:color w:val="0000FF"/>
          <w:sz w:val="16"/>
          <w:highlight w:val="white"/>
        </w:rPr>
        <w:t>&lt;/</w:t>
      </w:r>
      <w:r w:rsidRPr="00581C11">
        <w:rPr>
          <w:rFonts w:ascii="Arial" w:hAnsi="Arial" w:cs="Arial"/>
          <w:color w:val="800000"/>
          <w:sz w:val="16"/>
          <w:highlight w:val="white"/>
        </w:rPr>
        <w:t>tns:WorkRequestsOperationSetResponseMessage</w:t>
      </w:r>
      <w:r w:rsidRPr="00581C11">
        <w:rPr>
          <w:rFonts w:ascii="Arial" w:hAnsi="Arial" w:cs="Arial"/>
          <w:color w:val="0000FF"/>
          <w:sz w:val="16"/>
          <w:highlight w:val="white"/>
        </w:rPr>
        <w:t>&gt;</w:t>
      </w:r>
    </w:p>
    <w:p w:rsidR="003D0F8F" w:rsidRDefault="003D0F8F" w:rsidP="003D0F8F">
      <w:pPr>
        <w:rPr>
          <w:b/>
          <w:kern w:val="32"/>
          <w:u w:val="single"/>
        </w:rPr>
      </w:pPr>
      <w:r w:rsidRPr="00667B64">
        <w:rPr>
          <w:b/>
          <w:kern w:val="32"/>
          <w:u w:val="single"/>
        </w:rPr>
        <w:lastRenderedPageBreak/>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AC2FC1" w:rsidRPr="00C7295C" w:rsidTr="00AC2FC1">
        <w:tc>
          <w:tcPr>
            <w:tcW w:w="670" w:type="dxa"/>
            <w:shd w:val="clear" w:color="auto" w:fill="A6A6A6" w:themeFill="background1" w:themeFillShade="A6"/>
          </w:tcPr>
          <w:p w:rsidR="00AC2FC1" w:rsidRPr="00C7295C" w:rsidRDefault="00AC2FC1" w:rsidP="00AC2FC1">
            <w:pPr>
              <w:jc w:val="center"/>
              <w:rPr>
                <w:b/>
              </w:rPr>
            </w:pPr>
            <w:r w:rsidRPr="00C7295C">
              <w:rPr>
                <w:b/>
              </w:rPr>
              <w:t>Step</w:t>
            </w:r>
          </w:p>
        </w:tc>
        <w:tc>
          <w:tcPr>
            <w:tcW w:w="1778" w:type="dxa"/>
            <w:shd w:val="clear" w:color="auto" w:fill="A6A6A6" w:themeFill="background1" w:themeFillShade="A6"/>
          </w:tcPr>
          <w:p w:rsidR="00AC2FC1" w:rsidRPr="00C7295C" w:rsidRDefault="00AC2FC1" w:rsidP="00AC2FC1">
            <w:pPr>
              <w:rPr>
                <w:b/>
              </w:rPr>
            </w:pPr>
            <w:r w:rsidRPr="00C7295C">
              <w:rPr>
                <w:b/>
              </w:rPr>
              <w:t>Function</w:t>
            </w:r>
          </w:p>
        </w:tc>
        <w:tc>
          <w:tcPr>
            <w:tcW w:w="2430" w:type="dxa"/>
            <w:shd w:val="clear" w:color="auto" w:fill="A6A6A6" w:themeFill="background1" w:themeFillShade="A6"/>
          </w:tcPr>
          <w:p w:rsidR="00AC2FC1" w:rsidRPr="00C7295C" w:rsidRDefault="00AC2FC1" w:rsidP="00AC2FC1">
            <w:pPr>
              <w:rPr>
                <w:b/>
              </w:rPr>
            </w:pPr>
            <w:r w:rsidRPr="00C7295C">
              <w:rPr>
                <w:b/>
              </w:rPr>
              <w:t>End Point</w:t>
            </w:r>
          </w:p>
        </w:tc>
        <w:tc>
          <w:tcPr>
            <w:tcW w:w="1170" w:type="dxa"/>
            <w:shd w:val="clear" w:color="auto" w:fill="A6A6A6" w:themeFill="background1" w:themeFillShade="A6"/>
          </w:tcPr>
          <w:p w:rsidR="00AC2FC1" w:rsidRPr="00C7295C" w:rsidRDefault="00AC2FC1" w:rsidP="00AC2FC1">
            <w:pPr>
              <w:rPr>
                <w:b/>
              </w:rPr>
            </w:pPr>
            <w:r w:rsidRPr="00C7295C">
              <w:rPr>
                <w:b/>
              </w:rPr>
              <w:t>Verb</w:t>
            </w:r>
          </w:p>
        </w:tc>
        <w:tc>
          <w:tcPr>
            <w:tcW w:w="2250" w:type="dxa"/>
            <w:shd w:val="clear" w:color="auto" w:fill="A6A6A6" w:themeFill="background1" w:themeFillShade="A6"/>
          </w:tcPr>
          <w:p w:rsidR="00AC2FC1" w:rsidRPr="00C7295C" w:rsidRDefault="00AC2FC1" w:rsidP="00AC2FC1">
            <w:pPr>
              <w:rPr>
                <w:b/>
              </w:rPr>
            </w:pPr>
            <w:r>
              <w:rPr>
                <w:b/>
              </w:rPr>
              <w:t>Noun</w:t>
            </w:r>
          </w:p>
        </w:tc>
        <w:tc>
          <w:tcPr>
            <w:tcW w:w="1278" w:type="dxa"/>
            <w:shd w:val="clear" w:color="auto" w:fill="A6A6A6" w:themeFill="background1" w:themeFillShade="A6"/>
          </w:tcPr>
          <w:p w:rsidR="00AC2FC1" w:rsidRPr="00C7295C" w:rsidRDefault="00AC2FC1" w:rsidP="00AC2FC1">
            <w:pPr>
              <w:rPr>
                <w:b/>
              </w:rPr>
            </w:pPr>
            <w:r w:rsidRPr="00C7295C">
              <w:rPr>
                <w:b/>
              </w:rPr>
              <w:t>Pass / Fail</w:t>
            </w:r>
          </w:p>
        </w:tc>
      </w:tr>
      <w:tr w:rsidR="00AC2FC1" w:rsidRPr="00C7295C" w:rsidTr="00AC2FC1">
        <w:tc>
          <w:tcPr>
            <w:tcW w:w="670" w:type="dxa"/>
          </w:tcPr>
          <w:p w:rsidR="00AC2FC1" w:rsidRPr="00C7295C" w:rsidRDefault="00AC2FC1" w:rsidP="00AC2FC1">
            <w:pPr>
              <w:jc w:val="center"/>
            </w:pPr>
            <w:r w:rsidRPr="00C7295C">
              <w:t>1</w:t>
            </w:r>
          </w:p>
        </w:tc>
        <w:tc>
          <w:tcPr>
            <w:tcW w:w="1778" w:type="dxa"/>
          </w:tcPr>
          <w:p w:rsidR="00AC2FC1" w:rsidRPr="00C7295C" w:rsidRDefault="00AC2FC1" w:rsidP="00AC2FC1">
            <w:r>
              <w:t>Delete Details from existing Work Request</w:t>
            </w:r>
          </w:p>
        </w:tc>
        <w:tc>
          <w:tcPr>
            <w:tcW w:w="2430" w:type="dxa"/>
          </w:tcPr>
          <w:p w:rsidR="00AC2FC1" w:rsidRPr="00C7295C" w:rsidRDefault="00AC2FC1" w:rsidP="00AC2FC1">
            <w:r w:rsidRPr="00C7295C">
              <w:t>http://</w:t>
            </w:r>
            <w:r>
              <w:t>xx</w:t>
            </w:r>
            <w:r w:rsidRPr="00C7295C">
              <w:t>.</w:t>
            </w:r>
            <w:r>
              <w:t>xxx</w:t>
            </w:r>
            <w:r w:rsidRPr="00C7295C">
              <w:t>.</w:t>
            </w:r>
            <w:r>
              <w:t>xxx</w:t>
            </w:r>
            <w:r w:rsidRPr="00C7295C">
              <w:t>.</w:t>
            </w:r>
            <w:r>
              <w:t>xxx</w:t>
            </w:r>
            <w:r w:rsidRPr="00C7295C">
              <w:t>/</w:t>
            </w:r>
          </w:p>
        </w:tc>
        <w:tc>
          <w:tcPr>
            <w:tcW w:w="1170" w:type="dxa"/>
          </w:tcPr>
          <w:p w:rsidR="00AC2FC1" w:rsidRPr="00C7295C" w:rsidRDefault="00C460A9" w:rsidP="00AC2FC1">
            <w:r>
              <w:t>e</w:t>
            </w:r>
            <w:r w:rsidR="00AC2FC1">
              <w:t>xecute</w:t>
            </w:r>
          </w:p>
        </w:tc>
        <w:tc>
          <w:tcPr>
            <w:tcW w:w="2250" w:type="dxa"/>
          </w:tcPr>
          <w:p w:rsidR="00AC2FC1" w:rsidRPr="00C7295C" w:rsidRDefault="00AC2FC1" w:rsidP="00AC2FC1">
            <w:r>
              <w:t>OperationSet*</w:t>
            </w:r>
          </w:p>
        </w:tc>
        <w:tc>
          <w:tcPr>
            <w:tcW w:w="1278" w:type="dxa"/>
          </w:tcPr>
          <w:p w:rsidR="00AC2FC1" w:rsidRPr="00C7295C" w:rsidRDefault="00AC2FC1" w:rsidP="00AC2FC1"/>
        </w:tc>
      </w:tr>
      <w:tr w:rsidR="00AC2FC1" w:rsidRPr="00C7295C" w:rsidTr="00AC2FC1">
        <w:tc>
          <w:tcPr>
            <w:tcW w:w="670" w:type="dxa"/>
          </w:tcPr>
          <w:p w:rsidR="00AC2FC1" w:rsidRPr="00C7295C" w:rsidRDefault="00AC2FC1" w:rsidP="00AC2FC1">
            <w:pPr>
              <w:jc w:val="center"/>
            </w:pPr>
            <w:r w:rsidRPr="00C7295C">
              <w:t>2</w:t>
            </w:r>
          </w:p>
        </w:tc>
        <w:tc>
          <w:tcPr>
            <w:tcW w:w="1778" w:type="dxa"/>
          </w:tcPr>
          <w:p w:rsidR="00AC2FC1" w:rsidRPr="00C7295C" w:rsidRDefault="00AC2FC1" w:rsidP="00AC2FC1">
            <w:r>
              <w:t>Success Response</w:t>
            </w:r>
          </w:p>
        </w:tc>
        <w:tc>
          <w:tcPr>
            <w:tcW w:w="2430" w:type="dxa"/>
          </w:tcPr>
          <w:p w:rsidR="00AC2FC1" w:rsidRPr="00C7295C" w:rsidRDefault="00AC2FC1" w:rsidP="00AC2FC1">
            <w:r w:rsidRPr="00C7295C">
              <w:t>http://</w:t>
            </w:r>
            <w:r>
              <w:t>xx</w:t>
            </w:r>
            <w:r w:rsidRPr="00C7295C">
              <w:t>.</w:t>
            </w:r>
            <w:r>
              <w:t>xxx</w:t>
            </w:r>
            <w:r w:rsidRPr="00C7295C">
              <w:t>.</w:t>
            </w:r>
            <w:r>
              <w:t>xxx</w:t>
            </w:r>
            <w:r w:rsidRPr="00C7295C">
              <w:t>.</w:t>
            </w:r>
            <w:r>
              <w:t>xxx</w:t>
            </w:r>
            <w:r w:rsidRPr="00C7295C">
              <w:t>/</w:t>
            </w:r>
          </w:p>
        </w:tc>
        <w:tc>
          <w:tcPr>
            <w:tcW w:w="1170" w:type="dxa"/>
          </w:tcPr>
          <w:p w:rsidR="00AC2FC1" w:rsidRPr="00C7295C" w:rsidRDefault="00AC2FC1" w:rsidP="00AC2FC1">
            <w:r>
              <w:t>reply</w:t>
            </w:r>
          </w:p>
        </w:tc>
        <w:tc>
          <w:tcPr>
            <w:tcW w:w="2250" w:type="dxa"/>
          </w:tcPr>
          <w:p w:rsidR="00AC2FC1" w:rsidRPr="00C7295C" w:rsidRDefault="00AC2FC1" w:rsidP="00AC2FC1">
            <w:r>
              <w:t>OperationSet*</w:t>
            </w:r>
          </w:p>
        </w:tc>
        <w:tc>
          <w:tcPr>
            <w:tcW w:w="1278" w:type="dxa"/>
          </w:tcPr>
          <w:p w:rsidR="00AC2FC1" w:rsidRPr="00C7295C" w:rsidRDefault="00AC2FC1" w:rsidP="00AC2FC1"/>
        </w:tc>
      </w:tr>
    </w:tbl>
    <w:p w:rsidR="00AC2FC1" w:rsidRPr="00DF30D2" w:rsidRDefault="00AC2FC1" w:rsidP="00AC2FC1"/>
    <w:p w:rsidR="00AC2FC1" w:rsidRDefault="00AC2FC1" w:rsidP="00AC2FC1">
      <w:pPr>
        <w:rPr>
          <w:rFonts w:ascii="Times" w:hAnsi="Times"/>
        </w:rPr>
      </w:pPr>
      <w:r w:rsidRPr="00AC2FC1">
        <w:t>*The Operation</w:t>
      </w:r>
      <w:r>
        <w:rPr>
          <w:rFonts w:ascii="Times" w:hAnsi="Times"/>
        </w:rPr>
        <w:t>Set includes a single Operation having:</w:t>
      </w:r>
    </w:p>
    <w:p w:rsidR="00AC2FC1" w:rsidRDefault="00AC2FC1" w:rsidP="00AC2FC1">
      <w:pPr>
        <w:pStyle w:val="ListParagraph"/>
        <w:numPr>
          <w:ilvl w:val="0"/>
          <w:numId w:val="26"/>
        </w:numPr>
        <w:rPr>
          <w:rFonts w:ascii="Times" w:hAnsi="Times"/>
        </w:rPr>
      </w:pPr>
      <w:r>
        <w:rPr>
          <w:rFonts w:ascii="Times" w:hAnsi="Times"/>
        </w:rPr>
        <w:t>verb = "delete"</w:t>
      </w:r>
    </w:p>
    <w:p w:rsidR="00AC2FC1" w:rsidRDefault="00AC2FC1" w:rsidP="00AC2FC1">
      <w:pPr>
        <w:pStyle w:val="ListParagraph"/>
        <w:numPr>
          <w:ilvl w:val="0"/>
          <w:numId w:val="26"/>
        </w:numPr>
        <w:rPr>
          <w:rFonts w:ascii="Times" w:hAnsi="Times"/>
        </w:rPr>
      </w:pPr>
      <w:r>
        <w:rPr>
          <w:rFonts w:ascii="Times" w:hAnsi="Times"/>
        </w:rPr>
        <w:t>noun = "WorkRequests"</w:t>
      </w:r>
    </w:p>
    <w:p w:rsidR="00AC2FC1" w:rsidRPr="00AC2FC1" w:rsidRDefault="00AC2FC1" w:rsidP="00AC2FC1">
      <w:pPr>
        <w:pStyle w:val="ListParagraph"/>
        <w:numPr>
          <w:ilvl w:val="0"/>
          <w:numId w:val="26"/>
        </w:numPr>
        <w:rPr>
          <w:rFonts w:ascii="Times" w:hAnsi="Times"/>
        </w:rPr>
      </w:pPr>
      <w:r>
        <w:rPr>
          <w:rFonts w:ascii="Times" w:hAnsi="Times"/>
        </w:rPr>
        <w:t>elementOperation = "true"</w:t>
      </w:r>
    </w:p>
    <w:p w:rsidR="00AC2FC1" w:rsidRDefault="00AC2FC1" w:rsidP="00AC2FC1">
      <w:pPr>
        <w:pStyle w:val="BodyText"/>
      </w:pPr>
    </w:p>
    <w:p w:rsidR="00627F8D" w:rsidRDefault="00627F8D" w:rsidP="00C57F63">
      <w:pPr>
        <w:pStyle w:val="BodyText"/>
      </w:pPr>
    </w:p>
    <w:p w:rsidR="002119A1" w:rsidRDefault="002119A1">
      <w:pPr>
        <w:rPr>
          <w:b/>
          <w:u w:val="single"/>
        </w:rPr>
      </w:pPr>
      <w:r>
        <w:rPr>
          <w:u w:val="single"/>
        </w:rPr>
        <w:br w:type="page"/>
      </w:r>
    </w:p>
    <w:p w:rsidR="00580186" w:rsidRDefault="007C2D52" w:rsidP="00580186">
      <w:pPr>
        <w:pStyle w:val="Heading2"/>
      </w:pPr>
      <w:bookmarkStart w:id="41" w:name="_Toc426121907"/>
      <w:r>
        <w:rPr>
          <w:u w:val="single"/>
        </w:rPr>
        <w:lastRenderedPageBreak/>
        <w:t>WR-</w:t>
      </w:r>
      <w:r w:rsidR="000A7205">
        <w:rPr>
          <w:u w:val="single"/>
        </w:rPr>
        <w:t>4</w:t>
      </w:r>
      <w:r w:rsidR="000A7205">
        <w:t xml:space="preserve">: </w:t>
      </w:r>
      <w:r w:rsidR="00537A14">
        <w:t>Client</w:t>
      </w:r>
      <w:r w:rsidR="00580186" w:rsidRPr="00580186">
        <w:t xml:space="preserve"> requests deletion of an existing Work Request and </w:t>
      </w:r>
      <w:r w:rsidR="00537A14">
        <w:t>Server</w:t>
      </w:r>
      <w:r w:rsidR="00580186" w:rsidRPr="00580186">
        <w:t xml:space="preserve"> replies  </w:t>
      </w:r>
      <w:r w:rsidR="00580186">
        <w:t>(</w:t>
      </w:r>
      <w:r w:rsidR="007B35FD">
        <w:t>Success</w:t>
      </w:r>
      <w:r w:rsidR="00580186">
        <w:t>)</w:t>
      </w:r>
      <w:bookmarkEnd w:id="41"/>
    </w:p>
    <w:p w:rsidR="006D420D" w:rsidRDefault="006D420D" w:rsidP="006D420D">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 xml:space="preserve">delete an existing </w:t>
      </w:r>
      <w:r w:rsidRPr="00DF1F99">
        <w:rPr>
          <w:kern w:val="32"/>
        </w:rPr>
        <w:t>Work Request</w:t>
      </w:r>
      <w:r>
        <w:rPr>
          <w:kern w:val="32"/>
        </w:rPr>
        <w:t xml:space="preserve"> (in its entirety). </w:t>
      </w:r>
      <w:r w:rsidRPr="00DF1F99">
        <w:rPr>
          <w:kern w:val="32"/>
        </w:rPr>
        <w:t xml:space="preserve">The </w:t>
      </w:r>
      <w:r w:rsidR="00537A14">
        <w:rPr>
          <w:kern w:val="32"/>
        </w:rPr>
        <w:t>Server</w:t>
      </w:r>
      <w:r w:rsidRPr="00DF1F99">
        <w:rPr>
          <w:kern w:val="32"/>
        </w:rPr>
        <w:t xml:space="preserve"> returns a response message indicating success with no errors.</w:t>
      </w:r>
      <w:r>
        <w:rPr>
          <w:kern w:val="32"/>
        </w:rPr>
        <w:t xml:space="preserve"> </w:t>
      </w:r>
    </w:p>
    <w:p w:rsidR="006D420D" w:rsidRDefault="006D420D" w:rsidP="006D420D">
      <w:pPr>
        <w:rPr>
          <w:kern w:val="32"/>
        </w:rPr>
      </w:pPr>
    </w:p>
    <w:p w:rsidR="006D420D" w:rsidRDefault="006D420D" w:rsidP="006D420D">
      <w:pPr>
        <w:rPr>
          <w:kern w:val="32"/>
        </w:rPr>
      </w:pPr>
      <w:r>
        <w:rPr>
          <w:kern w:val="32"/>
        </w:rPr>
        <w:t xml:space="preserve">It is noted that in practice, WorkRequests would seldom be deleted; instead they would more likely be closed or cancelled. Nevertheless, this use case is included for completeness and to distinguish the deletion of a Work Request in its entirety from the deletion of attributes or associated classes from an existing Work Request (as illustrated in test case </w:t>
      </w:r>
      <w:r w:rsidR="007C2D52">
        <w:rPr>
          <w:kern w:val="32"/>
        </w:rPr>
        <w:t>WR-</w:t>
      </w:r>
      <w:r>
        <w:rPr>
          <w:kern w:val="32"/>
        </w:rPr>
        <w:t xml:space="preserve">3). </w:t>
      </w:r>
    </w:p>
    <w:p w:rsidR="006D420D" w:rsidRPr="00DF1F99" w:rsidRDefault="006D420D" w:rsidP="006D420D">
      <w:pPr>
        <w:rPr>
          <w:kern w:val="32"/>
        </w:rPr>
      </w:pPr>
    </w:p>
    <w:p w:rsidR="006D420D" w:rsidRDefault="00232FB4" w:rsidP="006D420D">
      <w:pPr>
        <w:rPr>
          <w:kern w:val="32"/>
        </w:rPr>
      </w:pPr>
      <w:r>
        <w:rPr>
          <w:kern w:val="32"/>
        </w:rPr>
        <w:t xml:space="preserve">The examples in this and other test cases illustrate </w:t>
      </w:r>
      <w:r w:rsidR="006D420D"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6D420D" w:rsidRDefault="006D420D" w:rsidP="006D420D">
      <w:pPr>
        <w:rPr>
          <w:kern w:val="32"/>
        </w:rPr>
      </w:pPr>
    </w:p>
    <w:p w:rsidR="006D420D" w:rsidRPr="00DF1F99" w:rsidRDefault="006D420D" w:rsidP="006D420D">
      <w:pPr>
        <w:rPr>
          <w:kern w:val="32"/>
        </w:rPr>
      </w:pPr>
      <w:r>
        <w:rPr>
          <w:kern w:val="32"/>
        </w:rPr>
        <w:t xml:space="preserve">In this test case, WorkRequest </w:t>
      </w:r>
      <w:r w:rsidR="00C50347" w:rsidRPr="00C50347">
        <w:rPr>
          <w:kern w:val="32"/>
        </w:rPr>
        <w:t>WR-14657</w:t>
      </w:r>
      <w:r w:rsidR="00C50347">
        <w:rPr>
          <w:kern w:val="32"/>
        </w:rPr>
        <w:t xml:space="preserve">, which was previously created in test case </w:t>
      </w:r>
      <w:r w:rsidR="007C2D52">
        <w:rPr>
          <w:kern w:val="32"/>
        </w:rPr>
        <w:t>WR-</w:t>
      </w:r>
      <w:r w:rsidR="00C50347">
        <w:rPr>
          <w:kern w:val="32"/>
        </w:rPr>
        <w:t>1a, will be deleted.</w:t>
      </w:r>
      <w:r w:rsidR="005F2288">
        <w:rPr>
          <w:kern w:val="32"/>
        </w:rPr>
        <w:t xml:space="preserve"> However, for illustrative purposes, this deletion will be </w:t>
      </w:r>
      <w:r w:rsidR="00D715E5">
        <w:rPr>
          <w:kern w:val="32"/>
        </w:rPr>
        <w:t>processed by referencing the mRID of the existing WorkRequest ("</w:t>
      </w:r>
      <w:r w:rsidR="00D715E5" w:rsidRPr="00D715E5">
        <w:rPr>
          <w:kern w:val="32"/>
        </w:rPr>
        <w:t>375776be-d731-433c-a41a-3eefbc289344</w:t>
      </w:r>
      <w:r w:rsidR="00D715E5">
        <w:rPr>
          <w:kern w:val="32"/>
        </w:rPr>
        <w:t xml:space="preserve">", as assigned when it was created in test case </w:t>
      </w:r>
      <w:r w:rsidR="007C2D52">
        <w:rPr>
          <w:kern w:val="32"/>
        </w:rPr>
        <w:t>WR-</w:t>
      </w:r>
      <w:r w:rsidR="00D715E5">
        <w:rPr>
          <w:kern w:val="32"/>
        </w:rPr>
        <w:t>1a) rather than its Names.name identifier of WR-14657.</w:t>
      </w:r>
    </w:p>
    <w:p w:rsidR="006D420D" w:rsidRPr="00DF1F99" w:rsidRDefault="006D420D" w:rsidP="006D420D">
      <w:pPr>
        <w:rPr>
          <w:kern w:val="32"/>
        </w:rPr>
      </w:pPr>
    </w:p>
    <w:p w:rsidR="006D420D" w:rsidRDefault="006D420D" w:rsidP="006D420D">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6D420D" w:rsidRPr="002A5E02" w:rsidTr="00A61F94">
        <w:tc>
          <w:tcPr>
            <w:tcW w:w="2088" w:type="dxa"/>
          </w:tcPr>
          <w:p w:rsidR="006D420D" w:rsidRPr="002A5E02" w:rsidRDefault="006D420D" w:rsidP="00A61F94">
            <w:pPr>
              <w:rPr>
                <w:b/>
              </w:rPr>
            </w:pPr>
            <w:r w:rsidRPr="002A5E02">
              <w:rPr>
                <w:b/>
              </w:rPr>
              <w:t xml:space="preserve">Pre-Condition(s) </w:t>
            </w:r>
          </w:p>
        </w:tc>
        <w:tc>
          <w:tcPr>
            <w:tcW w:w="7488" w:type="dxa"/>
          </w:tcPr>
          <w:p w:rsidR="006D420D" w:rsidRPr="002A5E02" w:rsidRDefault="006D420D" w:rsidP="00C50347">
            <w:r>
              <w:t xml:space="preserve">A Work Request </w:t>
            </w:r>
            <w:r w:rsidR="00C50347">
              <w:t>with a</w:t>
            </w:r>
            <w:r>
              <w:t xml:space="preserve"> Names.name identifier of </w:t>
            </w:r>
            <w:r w:rsidRPr="008E5FB3">
              <w:t>WR-14</w:t>
            </w:r>
            <w:r w:rsidR="00C50347">
              <w:t>657</w:t>
            </w:r>
            <w:r w:rsidR="00D715E5">
              <w:t xml:space="preserve"> and mRID of </w:t>
            </w:r>
            <w:r w:rsidR="00D715E5" w:rsidRPr="00D715E5">
              <w:t>375776be-d731-433c-a41a-3eefbc289344</w:t>
            </w:r>
            <w:r w:rsidR="00D715E5">
              <w:t>,</w:t>
            </w:r>
            <w:r>
              <w:t xml:space="preserve"> as c</w:t>
            </w:r>
            <w:r w:rsidR="00C50347">
              <w:t xml:space="preserve">reated in test case </w:t>
            </w:r>
            <w:r w:rsidR="007C2D52">
              <w:t>WR-</w:t>
            </w:r>
            <w:r w:rsidR="00C50347">
              <w:t>1a</w:t>
            </w:r>
            <w:r w:rsidR="00D715E5">
              <w:t>,</w:t>
            </w:r>
            <w:r>
              <w:t xml:space="preserve"> is assumed to exist.</w:t>
            </w:r>
          </w:p>
        </w:tc>
      </w:tr>
      <w:tr w:rsidR="006D420D" w:rsidRPr="002A5E02" w:rsidTr="00A61F94">
        <w:tc>
          <w:tcPr>
            <w:tcW w:w="2088" w:type="dxa"/>
          </w:tcPr>
          <w:p w:rsidR="006D420D" w:rsidRPr="002A5E02" w:rsidRDefault="006D420D" w:rsidP="00A61F94">
            <w:pPr>
              <w:rPr>
                <w:b/>
              </w:rPr>
            </w:pPr>
            <w:r w:rsidRPr="002A5E02">
              <w:rPr>
                <w:b/>
              </w:rPr>
              <w:t xml:space="preserve">Post Condition(s): </w:t>
            </w:r>
          </w:p>
        </w:tc>
        <w:tc>
          <w:tcPr>
            <w:tcW w:w="7488" w:type="dxa"/>
          </w:tcPr>
          <w:p w:rsidR="006D420D" w:rsidRPr="002A5E02" w:rsidRDefault="006D420D" w:rsidP="00C50347">
            <w:r>
              <w:t xml:space="preserve">The subject </w:t>
            </w:r>
            <w:r w:rsidRPr="002A5E02">
              <w:t xml:space="preserve">Work Request is </w:t>
            </w:r>
            <w:r w:rsidR="00C50347">
              <w:t>deleted</w:t>
            </w:r>
            <w:r>
              <w:t>.</w:t>
            </w:r>
          </w:p>
        </w:tc>
      </w:tr>
    </w:tbl>
    <w:p w:rsidR="006D420D" w:rsidRDefault="006D420D" w:rsidP="006D420D"/>
    <w:p w:rsidR="006D420D" w:rsidRPr="00DF1F99" w:rsidRDefault="006D420D" w:rsidP="006D420D">
      <w:pPr>
        <w:rPr>
          <w:kern w:val="32"/>
        </w:rPr>
      </w:pPr>
    </w:p>
    <w:p w:rsidR="006D420D" w:rsidRDefault="006D420D" w:rsidP="006D420D">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6D420D" w:rsidRDefault="006D420D" w:rsidP="006D420D">
      <w:pPr>
        <w:rPr>
          <w:kern w:val="32"/>
        </w:rPr>
      </w:pPr>
    </w:p>
    <w:p w:rsidR="006D420D" w:rsidRDefault="006D420D" w:rsidP="006D420D">
      <w:pPr>
        <w:rPr>
          <w:kern w:val="32"/>
        </w:rPr>
      </w:pPr>
      <w:r w:rsidRPr="00DF1F99">
        <w:rPr>
          <w:kern w:val="32"/>
        </w:rPr>
        <w:t xml:space="preserve"> </w:t>
      </w:r>
    </w:p>
    <w:p w:rsidR="009A740F" w:rsidRDefault="006D420D" w:rsidP="004E6C46">
      <w:pPr>
        <w:keepNext/>
        <w:jc w:val="center"/>
      </w:pPr>
      <w:r>
        <w:rPr>
          <w:noProof/>
          <w:kern w:val="32"/>
        </w:rPr>
        <w:drawing>
          <wp:inline distT="0" distB="0" distL="0" distR="0">
            <wp:extent cx="4946916" cy="2337239"/>
            <wp:effectExtent l="19050" t="0" r="6084" b="0"/>
            <wp:docPr id="27"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5" cstate="print"/>
                    <a:stretch>
                      <a:fillRect/>
                    </a:stretch>
                  </pic:blipFill>
                  <pic:spPr>
                    <a:xfrm>
                      <a:off x="0" y="0"/>
                      <a:ext cx="4946916" cy="2337239"/>
                    </a:xfrm>
                    <a:prstGeom prst="rect">
                      <a:avLst/>
                    </a:prstGeom>
                  </pic:spPr>
                </pic:pic>
              </a:graphicData>
            </a:graphic>
          </wp:inline>
        </w:drawing>
      </w:r>
    </w:p>
    <w:p w:rsidR="006D420D"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8</w:t>
        </w:r>
      </w:fldSimple>
      <w:r>
        <w:t xml:space="preserve"> </w:t>
      </w:r>
      <w:r w:rsidRPr="00B62B36">
        <w:t>Sequ</w:t>
      </w:r>
      <w:r>
        <w:t>ence Diagram for Test Case WR-4</w:t>
      </w:r>
    </w:p>
    <w:p w:rsidR="006D420D" w:rsidRDefault="006D420D" w:rsidP="006D420D">
      <w:pPr>
        <w:rPr>
          <w:kern w:val="32"/>
        </w:rPr>
      </w:pPr>
    </w:p>
    <w:p w:rsidR="006D420D" w:rsidRDefault="006D420D" w:rsidP="006D420D">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6D420D" w:rsidRDefault="006D420D" w:rsidP="006D420D">
      <w:pPr>
        <w:rPr>
          <w:kern w:val="32"/>
        </w:rPr>
      </w:pPr>
    </w:p>
    <w:p w:rsidR="006D420D" w:rsidRDefault="006D420D" w:rsidP="006D420D">
      <w:pPr>
        <w:rPr>
          <w:kern w:val="32"/>
        </w:rPr>
      </w:pPr>
    </w:p>
    <w:p w:rsidR="006D420D" w:rsidRPr="00785F81" w:rsidRDefault="006D420D" w:rsidP="006D420D">
      <w:pPr>
        <w:rPr>
          <w:i/>
        </w:rPr>
      </w:pPr>
      <w:r>
        <w:rPr>
          <w:i/>
        </w:rPr>
        <w:t xml:space="preserve">Step 1 - Request </w:t>
      </w:r>
      <w:r w:rsidRPr="007F4274">
        <w:rPr>
          <w:i/>
        </w:rPr>
        <w:t>Message</w:t>
      </w:r>
    </w:p>
    <w:p w:rsidR="006D420D" w:rsidRDefault="006D420D" w:rsidP="006D420D">
      <w:pPr>
        <w:rPr>
          <w:kern w:val="32"/>
        </w:rPr>
      </w:pPr>
    </w:p>
    <w:p w:rsidR="006D420D" w:rsidRPr="00BF433D" w:rsidRDefault="006D420D" w:rsidP="006D420D">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6D420D" w:rsidRPr="003D519B" w:rsidTr="00A61F94">
        <w:tc>
          <w:tcPr>
            <w:tcW w:w="2718"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Artifact</w:t>
            </w:r>
          </w:p>
        </w:tc>
        <w:tc>
          <w:tcPr>
            <w:tcW w:w="2610"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Name</w:t>
            </w:r>
          </w:p>
        </w:tc>
        <w:tc>
          <w:tcPr>
            <w:tcW w:w="4230"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Location in Supplemental Resource File</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WSDL</w:t>
            </w:r>
          </w:p>
        </w:tc>
        <w:tc>
          <w:tcPr>
            <w:tcW w:w="2610" w:type="dxa"/>
          </w:tcPr>
          <w:p w:rsidR="006D420D" w:rsidRPr="003D519B" w:rsidRDefault="006D420D" w:rsidP="00976CB8">
            <w:pPr>
              <w:rPr>
                <w:kern w:val="32"/>
                <w:sz w:val="18"/>
              </w:rPr>
            </w:pPr>
            <w:r w:rsidRPr="003D519B">
              <w:rPr>
                <w:kern w:val="32"/>
                <w:sz w:val="18"/>
              </w:rPr>
              <w:t>ExecuteWorkRequests.wsdl</w:t>
            </w:r>
          </w:p>
        </w:tc>
        <w:tc>
          <w:tcPr>
            <w:tcW w:w="4230" w:type="dxa"/>
          </w:tcPr>
          <w:p w:rsidR="006D420D" w:rsidRPr="003D519B" w:rsidRDefault="006D420D" w:rsidP="00A61F94">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Part 6 XSD</w:t>
            </w:r>
          </w:p>
        </w:tc>
        <w:tc>
          <w:tcPr>
            <w:tcW w:w="2610" w:type="dxa"/>
          </w:tcPr>
          <w:p w:rsidR="006D420D" w:rsidRPr="003D519B" w:rsidRDefault="006D420D" w:rsidP="00A61F94">
            <w:pPr>
              <w:rPr>
                <w:kern w:val="32"/>
                <w:sz w:val="18"/>
              </w:rPr>
            </w:pPr>
            <w:r w:rsidRPr="003D519B">
              <w:rPr>
                <w:kern w:val="32"/>
                <w:sz w:val="18"/>
              </w:rPr>
              <w:t>Work Requests.xsd</w:t>
            </w:r>
          </w:p>
        </w:tc>
        <w:tc>
          <w:tcPr>
            <w:tcW w:w="4230" w:type="dxa"/>
          </w:tcPr>
          <w:p w:rsidR="006D420D" w:rsidRPr="003D519B" w:rsidRDefault="006D420D" w:rsidP="00A61F94">
            <w:pPr>
              <w:rPr>
                <w:kern w:val="32"/>
                <w:sz w:val="20"/>
              </w:rPr>
            </w:pPr>
            <w:r w:rsidRPr="00C25A94">
              <w:rPr>
                <w:kern w:val="32"/>
                <w:sz w:val="14"/>
              </w:rPr>
              <w:t>{02-Part 6 XSDs modified by EPRI\'change or delete' Profiles}</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Strongly-Typed Message XSD</w:t>
            </w:r>
          </w:p>
        </w:tc>
        <w:tc>
          <w:tcPr>
            <w:tcW w:w="2610" w:type="dxa"/>
          </w:tcPr>
          <w:p w:rsidR="006D420D" w:rsidRPr="003D519B" w:rsidRDefault="006D420D" w:rsidP="00976CB8">
            <w:pPr>
              <w:rPr>
                <w:kern w:val="32"/>
                <w:sz w:val="18"/>
              </w:rPr>
            </w:pPr>
            <w:r w:rsidRPr="003D519B">
              <w:rPr>
                <w:kern w:val="32"/>
                <w:sz w:val="18"/>
              </w:rPr>
              <w:t>WorkRequestsMessage.xsd</w:t>
            </w:r>
          </w:p>
        </w:tc>
        <w:tc>
          <w:tcPr>
            <w:tcW w:w="4230" w:type="dxa"/>
          </w:tcPr>
          <w:p w:rsidR="006D420D" w:rsidRPr="003D519B" w:rsidRDefault="006D420D" w:rsidP="00A61F94">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Message Stereotype</w:t>
            </w:r>
          </w:p>
        </w:tc>
        <w:tc>
          <w:tcPr>
            <w:tcW w:w="2610" w:type="dxa"/>
          </w:tcPr>
          <w:p w:rsidR="006D420D" w:rsidRPr="003D519B" w:rsidRDefault="005F2288" w:rsidP="00976CB8">
            <w:pPr>
              <w:rPr>
                <w:kern w:val="32"/>
                <w:sz w:val="18"/>
              </w:rPr>
            </w:pPr>
            <w:r>
              <w:rPr>
                <w:kern w:val="32"/>
                <w:sz w:val="18"/>
              </w:rPr>
              <w:t>Delete</w:t>
            </w:r>
            <w:r w:rsidR="006D420D">
              <w:rPr>
                <w:kern w:val="32"/>
                <w:sz w:val="18"/>
              </w:rPr>
              <w:t>WorkRequests</w:t>
            </w:r>
          </w:p>
        </w:tc>
        <w:tc>
          <w:tcPr>
            <w:tcW w:w="4230" w:type="dxa"/>
          </w:tcPr>
          <w:p w:rsidR="006D420D" w:rsidRPr="003D519B" w:rsidRDefault="006D420D" w:rsidP="00A61F94">
            <w:pPr>
              <w:rPr>
                <w:kern w:val="32"/>
                <w:sz w:val="14"/>
              </w:rPr>
            </w:pPr>
            <w:r w:rsidRPr="003D519B">
              <w:rPr>
                <w:kern w:val="32"/>
                <w:sz w:val="14"/>
              </w:rPr>
              <w:t>n/a</w:t>
            </w:r>
          </w:p>
        </w:tc>
      </w:tr>
    </w:tbl>
    <w:p w:rsidR="006D420D" w:rsidRDefault="006D420D" w:rsidP="006D420D">
      <w:pPr>
        <w:rPr>
          <w:kern w:val="32"/>
        </w:rPr>
      </w:pP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8080"/>
          <w:sz w:val="16"/>
          <w:highlight w:val="white"/>
        </w:rPr>
        <w:t>&lt;?xml version="1.0" encoding="UTF-8"?&gt;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FF"/>
          <w:sz w:val="16"/>
          <w:highlight w:val="white"/>
        </w:rPr>
        <w:t>&lt;!--</w:t>
      </w:r>
      <w:r w:rsidRPr="00A61F94">
        <w:rPr>
          <w:rFonts w:ascii="Arial" w:hAnsi="Arial" w:cs="Arial"/>
          <w:color w:val="808080"/>
          <w:sz w:val="16"/>
          <w:highlight w:val="white"/>
        </w:rPr>
        <w:t>Sample XML file generated by XMLSpy v2015 rel. 4 (x64) (http://www.altova.com)</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FF"/>
          <w:sz w:val="16"/>
          <w:highlight w:val="white"/>
        </w:rPr>
        <w:t>&lt;</w:t>
      </w:r>
      <w:r w:rsidRPr="00A61F94">
        <w:rPr>
          <w:rFonts w:ascii="Arial" w:hAnsi="Arial" w:cs="Arial"/>
          <w:color w:val="800000"/>
          <w:sz w:val="16"/>
          <w:highlight w:val="white"/>
        </w:rPr>
        <w:t>tns:DeleteWorkRequests</w:t>
      </w:r>
      <w:r w:rsidRPr="00A61F94">
        <w:rPr>
          <w:rFonts w:ascii="Arial" w:hAnsi="Arial" w:cs="Arial"/>
          <w:color w:val="FF0000"/>
          <w:sz w:val="16"/>
          <w:highlight w:val="white"/>
        </w:rPr>
        <w:t xml:space="preserve"> xmlns</w:t>
      </w:r>
      <w:r w:rsidRPr="00A61F94">
        <w:rPr>
          <w:rFonts w:ascii="Arial" w:hAnsi="Arial" w:cs="Arial"/>
          <w:color w:val="0000FF"/>
          <w:sz w:val="16"/>
          <w:highlight w:val="white"/>
        </w:rPr>
        <w:t>="</w:t>
      </w:r>
      <w:r w:rsidRPr="00A61F94">
        <w:rPr>
          <w:rFonts w:ascii="Arial" w:hAnsi="Arial" w:cs="Arial"/>
          <w:color w:val="000000"/>
          <w:sz w:val="16"/>
          <w:highlight w:val="white"/>
        </w:rPr>
        <w:t>http://iec.ch/TC57/2015/WorkRequests#</w:t>
      </w:r>
      <w:r w:rsidRPr="00A61F94">
        <w:rPr>
          <w:rFonts w:ascii="Arial" w:hAnsi="Arial" w:cs="Arial"/>
          <w:color w:val="0000FF"/>
          <w:sz w:val="16"/>
          <w:highlight w:val="white"/>
        </w:rPr>
        <w:t>"</w:t>
      </w:r>
      <w:r w:rsidRPr="00A61F94">
        <w:rPr>
          <w:rFonts w:ascii="Arial" w:hAnsi="Arial" w:cs="Arial"/>
          <w:color w:val="FF0000"/>
          <w:sz w:val="16"/>
          <w:highlight w:val="white"/>
        </w:rPr>
        <w:t xml:space="preserve"> xmlns:msg</w:t>
      </w:r>
      <w:r w:rsidRPr="00A61F94">
        <w:rPr>
          <w:rFonts w:ascii="Arial" w:hAnsi="Arial" w:cs="Arial"/>
          <w:color w:val="0000FF"/>
          <w:sz w:val="16"/>
          <w:highlight w:val="white"/>
        </w:rPr>
        <w:t>="</w:t>
      </w:r>
      <w:r w:rsidRPr="00A61F94">
        <w:rPr>
          <w:rFonts w:ascii="Arial" w:hAnsi="Arial" w:cs="Arial"/>
          <w:color w:val="000000"/>
          <w:sz w:val="16"/>
          <w:highlight w:val="white"/>
        </w:rPr>
        <w:t>http://iec.ch/TC57/2011/schema/message</w:t>
      </w:r>
      <w:r w:rsidRPr="00A61F94">
        <w:rPr>
          <w:rFonts w:ascii="Arial" w:hAnsi="Arial" w:cs="Arial"/>
          <w:color w:val="0000FF"/>
          <w:sz w:val="16"/>
          <w:highlight w:val="white"/>
        </w:rPr>
        <w:t>"</w:t>
      </w:r>
      <w:r w:rsidRPr="00A61F94">
        <w:rPr>
          <w:rFonts w:ascii="Arial" w:hAnsi="Arial" w:cs="Arial"/>
          <w:color w:val="FF0000"/>
          <w:sz w:val="16"/>
          <w:highlight w:val="white"/>
        </w:rPr>
        <w:t xml:space="preserve"> xmlns:xsi</w:t>
      </w:r>
      <w:r w:rsidRPr="00A61F94">
        <w:rPr>
          <w:rFonts w:ascii="Arial" w:hAnsi="Arial" w:cs="Arial"/>
          <w:color w:val="0000FF"/>
          <w:sz w:val="16"/>
          <w:highlight w:val="white"/>
        </w:rPr>
        <w:t>="</w:t>
      </w:r>
      <w:r w:rsidRPr="00A61F94">
        <w:rPr>
          <w:rFonts w:ascii="Arial" w:hAnsi="Arial" w:cs="Arial"/>
          <w:color w:val="000000"/>
          <w:sz w:val="16"/>
          <w:highlight w:val="white"/>
        </w:rPr>
        <w:t>http://www.w3.org/2001/XMLSchema-instance</w:t>
      </w:r>
      <w:r w:rsidRPr="00A61F94">
        <w:rPr>
          <w:rFonts w:ascii="Arial" w:hAnsi="Arial" w:cs="Arial"/>
          <w:color w:val="0000FF"/>
          <w:sz w:val="16"/>
          <w:highlight w:val="white"/>
        </w:rPr>
        <w:t>"</w:t>
      </w:r>
      <w:r w:rsidRPr="00A61F94">
        <w:rPr>
          <w:rFonts w:ascii="Arial" w:hAnsi="Arial" w:cs="Arial"/>
          <w:color w:val="FF0000"/>
          <w:sz w:val="16"/>
          <w:highlight w:val="white"/>
        </w:rPr>
        <w:t xml:space="preserve"> xmlns:tns</w:t>
      </w:r>
      <w:r w:rsidRPr="00A61F94">
        <w:rPr>
          <w:rFonts w:ascii="Arial" w:hAnsi="Arial" w:cs="Arial"/>
          <w:color w:val="0000FF"/>
          <w:sz w:val="16"/>
          <w:highlight w:val="white"/>
        </w:rPr>
        <w:t>="</w:t>
      </w:r>
      <w:r w:rsidRPr="00A61F94">
        <w:rPr>
          <w:rFonts w:ascii="Arial" w:hAnsi="Arial" w:cs="Arial"/>
          <w:color w:val="000000"/>
          <w:sz w:val="16"/>
          <w:highlight w:val="white"/>
        </w:rPr>
        <w:t>http://iec.ch/TC57/2015/WorkRequestsMessage</w:t>
      </w:r>
      <w:r w:rsidRPr="00A61F94">
        <w:rPr>
          <w:rFonts w:ascii="Arial" w:hAnsi="Arial" w:cs="Arial"/>
          <w:color w:val="0000FF"/>
          <w:sz w:val="16"/>
          <w:highlight w:val="white"/>
        </w:rPr>
        <w:t>"</w:t>
      </w:r>
      <w:r w:rsidRPr="00A61F94">
        <w:rPr>
          <w:rFonts w:ascii="Arial" w:hAnsi="Arial" w:cs="Arial"/>
          <w:color w:val="FF0000"/>
          <w:sz w:val="16"/>
          <w:highlight w:val="white"/>
        </w:rPr>
        <w:t xml:space="preserve"> xmlns:n1</w:t>
      </w:r>
      <w:r w:rsidRPr="00A61F94">
        <w:rPr>
          <w:rFonts w:ascii="Arial" w:hAnsi="Arial" w:cs="Arial"/>
          <w:color w:val="0000FF"/>
          <w:sz w:val="16"/>
          <w:highlight w:val="white"/>
        </w:rPr>
        <w:t>="</w:t>
      </w:r>
      <w:r w:rsidRPr="00A61F94">
        <w:rPr>
          <w:rFonts w:ascii="Arial" w:hAnsi="Arial" w:cs="Arial"/>
          <w:color w:val="000000"/>
          <w:sz w:val="16"/>
          <w:highlight w:val="white"/>
        </w:rPr>
        <w:t>http://www.altova.com/samplexml/other-namespace</w:t>
      </w:r>
      <w:r w:rsidRPr="00A61F94">
        <w:rPr>
          <w:rFonts w:ascii="Arial" w:hAnsi="Arial" w:cs="Arial"/>
          <w:color w:val="0000FF"/>
          <w:sz w:val="16"/>
          <w:highlight w:val="white"/>
        </w:rPr>
        <w:t>"</w:t>
      </w:r>
      <w:r w:rsidRPr="00A61F94">
        <w:rPr>
          <w:rFonts w:ascii="Arial" w:hAnsi="Arial" w:cs="Arial"/>
          <w:color w:val="FF0000"/>
          <w:sz w:val="16"/>
          <w:highlight w:val="white"/>
        </w:rPr>
        <w:t xml:space="preserve"> xsi:schemaLocation</w:t>
      </w:r>
      <w:r w:rsidRPr="00A61F94">
        <w:rPr>
          <w:rFonts w:ascii="Arial" w:hAnsi="Arial" w:cs="Arial"/>
          <w:color w:val="0000FF"/>
          <w:sz w:val="16"/>
          <w:highlight w:val="white"/>
        </w:rPr>
        <w:t>="</w:t>
      </w:r>
      <w:r w:rsidRPr="00A61F94">
        <w:rPr>
          <w:rFonts w:ascii="Arial" w:hAnsi="Arial" w:cs="Arial"/>
          <w:color w:val="000000"/>
          <w:sz w:val="16"/>
          <w:highlight w:val="white"/>
        </w:rPr>
        <w:t>http://iec.ch/TC57/2015/WorkRequestsMessage WorkRequestsMessage.xsd</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tns:Header</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msg:Verb</w:t>
      </w:r>
      <w:r w:rsidRPr="00A61F94">
        <w:rPr>
          <w:rFonts w:ascii="Arial" w:hAnsi="Arial" w:cs="Arial"/>
          <w:color w:val="0000FF"/>
          <w:sz w:val="16"/>
          <w:highlight w:val="white"/>
        </w:rPr>
        <w:t>&gt;</w:t>
      </w:r>
      <w:r w:rsidRPr="00A61F94">
        <w:rPr>
          <w:rFonts w:ascii="Arial" w:hAnsi="Arial" w:cs="Arial"/>
          <w:color w:val="000000"/>
          <w:sz w:val="16"/>
          <w:highlight w:val="white"/>
        </w:rPr>
        <w:t>delete</w:t>
      </w:r>
      <w:r w:rsidRPr="00A61F94">
        <w:rPr>
          <w:rFonts w:ascii="Arial" w:hAnsi="Arial" w:cs="Arial"/>
          <w:color w:val="0000FF"/>
          <w:sz w:val="16"/>
          <w:highlight w:val="white"/>
        </w:rPr>
        <w:t>&lt;/</w:t>
      </w:r>
      <w:r w:rsidRPr="00A61F94">
        <w:rPr>
          <w:rFonts w:ascii="Arial" w:hAnsi="Arial" w:cs="Arial"/>
          <w:color w:val="800000"/>
          <w:sz w:val="16"/>
          <w:highlight w:val="white"/>
        </w:rPr>
        <w:t>msg:Verb</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msg:Noun</w:t>
      </w:r>
      <w:r w:rsidRPr="00A61F94">
        <w:rPr>
          <w:rFonts w:ascii="Arial" w:hAnsi="Arial" w:cs="Arial"/>
          <w:color w:val="0000FF"/>
          <w:sz w:val="16"/>
          <w:highlight w:val="white"/>
        </w:rPr>
        <w:t>&gt;</w:t>
      </w:r>
      <w:r w:rsidRPr="00A61F94">
        <w:rPr>
          <w:rFonts w:ascii="Arial" w:hAnsi="Arial" w:cs="Arial"/>
          <w:color w:val="000000"/>
          <w:sz w:val="16"/>
          <w:highlight w:val="white"/>
        </w:rPr>
        <w:t>WorkRequests</w:t>
      </w:r>
      <w:r w:rsidRPr="00A61F94">
        <w:rPr>
          <w:rFonts w:ascii="Arial" w:hAnsi="Arial" w:cs="Arial"/>
          <w:color w:val="0000FF"/>
          <w:sz w:val="16"/>
          <w:highlight w:val="white"/>
        </w:rPr>
        <w:t>&lt;/</w:t>
      </w:r>
      <w:r w:rsidRPr="00A61F94">
        <w:rPr>
          <w:rFonts w:ascii="Arial" w:hAnsi="Arial" w:cs="Arial"/>
          <w:color w:val="800000"/>
          <w:sz w:val="16"/>
          <w:highlight w:val="white"/>
        </w:rPr>
        <w:t>msg:Noun</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msg:Timestamp</w:t>
      </w:r>
      <w:r w:rsidRPr="00A61F94">
        <w:rPr>
          <w:rFonts w:ascii="Arial" w:hAnsi="Arial" w:cs="Arial"/>
          <w:color w:val="0000FF"/>
          <w:sz w:val="16"/>
          <w:highlight w:val="white"/>
        </w:rPr>
        <w:t>&gt;</w:t>
      </w:r>
      <w:r w:rsidRPr="00A61F94">
        <w:rPr>
          <w:rFonts w:ascii="Arial" w:hAnsi="Arial" w:cs="Arial"/>
          <w:color w:val="000000"/>
          <w:sz w:val="16"/>
          <w:highlight w:val="white"/>
        </w:rPr>
        <w:t>2015-07-02T14:06:43-06:00</w:t>
      </w:r>
      <w:r w:rsidRPr="00A61F94">
        <w:rPr>
          <w:rFonts w:ascii="Arial" w:hAnsi="Arial" w:cs="Arial"/>
          <w:color w:val="0000FF"/>
          <w:sz w:val="16"/>
          <w:highlight w:val="white"/>
        </w:rPr>
        <w:t>&lt;/</w:t>
      </w:r>
      <w:r w:rsidRPr="00A61F94">
        <w:rPr>
          <w:rFonts w:ascii="Arial" w:hAnsi="Arial" w:cs="Arial"/>
          <w:color w:val="800000"/>
          <w:sz w:val="16"/>
          <w:highlight w:val="white"/>
        </w:rPr>
        <w:t>msg:Timestamp</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msg:MessageID</w:t>
      </w:r>
      <w:r w:rsidRPr="00A61F94">
        <w:rPr>
          <w:rFonts w:ascii="Arial" w:hAnsi="Arial" w:cs="Arial"/>
          <w:color w:val="0000FF"/>
          <w:sz w:val="16"/>
          <w:highlight w:val="white"/>
        </w:rPr>
        <w:t>&gt;</w:t>
      </w:r>
      <w:r w:rsidRPr="00A61F94">
        <w:rPr>
          <w:rFonts w:ascii="Arial" w:hAnsi="Arial" w:cs="Arial"/>
          <w:color w:val="000000"/>
          <w:sz w:val="16"/>
          <w:highlight w:val="white"/>
        </w:rPr>
        <w:t>01a1488f-00d5-4e7c-86d1-0713a86d98e6</w:t>
      </w:r>
      <w:r w:rsidRPr="00A61F94">
        <w:rPr>
          <w:rFonts w:ascii="Arial" w:hAnsi="Arial" w:cs="Arial"/>
          <w:color w:val="0000FF"/>
          <w:sz w:val="16"/>
          <w:highlight w:val="white"/>
        </w:rPr>
        <w:t>&lt;/</w:t>
      </w:r>
      <w:r w:rsidRPr="00A61F94">
        <w:rPr>
          <w:rFonts w:ascii="Arial" w:hAnsi="Arial" w:cs="Arial"/>
          <w:color w:val="800000"/>
          <w:sz w:val="16"/>
          <w:highlight w:val="white"/>
        </w:rPr>
        <w:t>msg:MessageID</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msg:CorrelationID</w:t>
      </w:r>
      <w:r w:rsidRPr="00A61F94">
        <w:rPr>
          <w:rFonts w:ascii="Arial" w:hAnsi="Arial" w:cs="Arial"/>
          <w:color w:val="0000FF"/>
          <w:sz w:val="16"/>
          <w:highlight w:val="white"/>
        </w:rPr>
        <w:t>&gt;</w:t>
      </w:r>
      <w:r w:rsidRPr="00A61F94">
        <w:rPr>
          <w:rFonts w:ascii="Arial" w:hAnsi="Arial" w:cs="Arial"/>
          <w:color w:val="000000"/>
          <w:sz w:val="16"/>
          <w:highlight w:val="white"/>
        </w:rPr>
        <w:t>c2da1ffc-6187-4420-b53a-a07eedcc760e</w:t>
      </w:r>
      <w:r w:rsidRPr="00A61F94">
        <w:rPr>
          <w:rFonts w:ascii="Arial" w:hAnsi="Arial" w:cs="Arial"/>
          <w:color w:val="0000FF"/>
          <w:sz w:val="16"/>
          <w:highlight w:val="white"/>
        </w:rPr>
        <w:t>&lt;/</w:t>
      </w:r>
      <w:r w:rsidRPr="00A61F94">
        <w:rPr>
          <w:rFonts w:ascii="Arial" w:hAnsi="Arial" w:cs="Arial"/>
          <w:color w:val="800000"/>
          <w:sz w:val="16"/>
          <w:highlight w:val="white"/>
        </w:rPr>
        <w:t>msg:CorrelationID</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tns:Header</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tns:Payload</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WorkRequests</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WorkRequest</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mRID</w:t>
      </w:r>
      <w:r w:rsidRPr="00A61F94">
        <w:rPr>
          <w:rFonts w:ascii="Arial" w:hAnsi="Arial" w:cs="Arial"/>
          <w:color w:val="0000FF"/>
          <w:sz w:val="16"/>
          <w:highlight w:val="white"/>
        </w:rPr>
        <w:t>&gt;</w:t>
      </w:r>
      <w:r w:rsidRPr="00A61F94">
        <w:rPr>
          <w:rFonts w:ascii="Arial" w:hAnsi="Arial" w:cs="Arial"/>
          <w:color w:val="000000"/>
          <w:sz w:val="16"/>
          <w:highlight w:val="white"/>
        </w:rPr>
        <w:t>375776be-d731-433c-a41a-3eefbc289344</w:t>
      </w:r>
      <w:r w:rsidRPr="00A61F94">
        <w:rPr>
          <w:rFonts w:ascii="Arial" w:hAnsi="Arial" w:cs="Arial"/>
          <w:color w:val="0000FF"/>
          <w:sz w:val="16"/>
          <w:highlight w:val="white"/>
        </w:rPr>
        <w:t>&lt;/</w:t>
      </w:r>
      <w:r w:rsidRPr="00A61F94">
        <w:rPr>
          <w:rFonts w:ascii="Arial" w:hAnsi="Arial" w:cs="Arial"/>
          <w:color w:val="800000"/>
          <w:sz w:val="16"/>
          <w:highlight w:val="white"/>
        </w:rPr>
        <w:t>mRID</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WorkRequest</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A61F94">
        <w:rPr>
          <w:rFonts w:ascii="Arial" w:hAnsi="Arial" w:cs="Arial"/>
          <w:color w:val="000000"/>
          <w:sz w:val="16"/>
          <w:highlight w:val="white"/>
        </w:rPr>
        <w:tab/>
      </w: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WorkRequests</w:t>
      </w:r>
      <w:r w:rsidRPr="00A61F94">
        <w:rPr>
          <w:rFonts w:ascii="Arial" w:hAnsi="Arial" w:cs="Arial"/>
          <w:color w:val="0000FF"/>
          <w:sz w:val="16"/>
          <w:highlight w:val="white"/>
        </w:rPr>
        <w:t>&gt;</w:t>
      </w:r>
    </w:p>
    <w:p w:rsidR="00A61F94"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highlight w:val="white"/>
        </w:rPr>
      </w:pPr>
      <w:r w:rsidRPr="00A61F94">
        <w:rPr>
          <w:rFonts w:ascii="Arial" w:hAnsi="Arial" w:cs="Arial"/>
          <w:color w:val="000000"/>
          <w:sz w:val="16"/>
          <w:highlight w:val="white"/>
        </w:rPr>
        <w:tab/>
      </w:r>
      <w:r w:rsidRPr="00A61F94">
        <w:rPr>
          <w:rFonts w:ascii="Arial" w:hAnsi="Arial" w:cs="Arial"/>
          <w:color w:val="0000FF"/>
          <w:sz w:val="16"/>
          <w:highlight w:val="white"/>
        </w:rPr>
        <w:t>&lt;/</w:t>
      </w:r>
      <w:r w:rsidRPr="00A61F94">
        <w:rPr>
          <w:rFonts w:ascii="Arial" w:hAnsi="Arial" w:cs="Arial"/>
          <w:color w:val="800000"/>
          <w:sz w:val="16"/>
          <w:highlight w:val="white"/>
        </w:rPr>
        <w:t>tns:Payload</w:t>
      </w:r>
      <w:r w:rsidRPr="00A61F94">
        <w:rPr>
          <w:rFonts w:ascii="Arial" w:hAnsi="Arial" w:cs="Arial"/>
          <w:color w:val="0000FF"/>
          <w:sz w:val="16"/>
          <w:highlight w:val="white"/>
        </w:rPr>
        <w:t>&gt;</w:t>
      </w:r>
    </w:p>
    <w:p w:rsidR="006D420D" w:rsidRPr="00A61F94" w:rsidRDefault="00A61F94" w:rsidP="00A61F94">
      <w:pPr>
        <w:pBdr>
          <w:top w:val="single" w:sz="4" w:space="1" w:color="auto"/>
          <w:left w:val="single" w:sz="4" w:space="4" w:color="auto"/>
          <w:bottom w:val="single" w:sz="4" w:space="1" w:color="auto"/>
          <w:right w:val="single" w:sz="4" w:space="4" w:color="auto"/>
        </w:pBdr>
        <w:autoSpaceDE w:val="0"/>
        <w:autoSpaceDN w:val="0"/>
        <w:adjustRightInd w:val="0"/>
        <w:rPr>
          <w:b/>
          <w:kern w:val="32"/>
          <w:sz w:val="16"/>
        </w:rPr>
      </w:pPr>
      <w:r w:rsidRPr="00A61F94">
        <w:rPr>
          <w:rFonts w:ascii="Arial" w:hAnsi="Arial" w:cs="Arial"/>
          <w:color w:val="0000FF"/>
          <w:sz w:val="16"/>
          <w:highlight w:val="white"/>
        </w:rPr>
        <w:t>&lt;/</w:t>
      </w:r>
      <w:r w:rsidRPr="00A61F94">
        <w:rPr>
          <w:rFonts w:ascii="Arial" w:hAnsi="Arial" w:cs="Arial"/>
          <w:color w:val="800000"/>
          <w:sz w:val="16"/>
          <w:highlight w:val="white"/>
        </w:rPr>
        <w:t>tns:DeleteWorkRequests</w:t>
      </w:r>
      <w:r w:rsidRPr="00A61F94">
        <w:rPr>
          <w:rFonts w:ascii="Arial" w:hAnsi="Arial" w:cs="Arial"/>
          <w:color w:val="0000FF"/>
          <w:sz w:val="16"/>
          <w:highlight w:val="white"/>
        </w:rPr>
        <w:t>&gt;</w:t>
      </w:r>
    </w:p>
    <w:p w:rsidR="006D420D" w:rsidRDefault="006D420D" w:rsidP="006D420D">
      <w:pPr>
        <w:rPr>
          <w:i/>
        </w:rPr>
      </w:pPr>
    </w:p>
    <w:p w:rsidR="00A61F94" w:rsidRDefault="00A61F94" w:rsidP="006D420D">
      <w:pPr>
        <w:rPr>
          <w:i/>
        </w:rPr>
      </w:pPr>
    </w:p>
    <w:p w:rsidR="00132F4D" w:rsidRDefault="00132F4D">
      <w:pPr>
        <w:rPr>
          <w:i/>
        </w:rPr>
      </w:pPr>
      <w:r>
        <w:rPr>
          <w:i/>
        </w:rPr>
        <w:br w:type="page"/>
      </w:r>
    </w:p>
    <w:p w:rsidR="006D420D" w:rsidRDefault="006D420D" w:rsidP="006D420D">
      <w:pPr>
        <w:rPr>
          <w:b/>
          <w:kern w:val="32"/>
          <w:sz w:val="20"/>
        </w:rPr>
      </w:pPr>
      <w:r>
        <w:rPr>
          <w:i/>
        </w:rPr>
        <w:lastRenderedPageBreak/>
        <w:t>Step 2 - Response Message</w:t>
      </w:r>
    </w:p>
    <w:p w:rsidR="006D420D" w:rsidRPr="00BF433D" w:rsidRDefault="006D420D" w:rsidP="006D420D">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6D420D" w:rsidRPr="003D519B" w:rsidTr="00A61F94">
        <w:tc>
          <w:tcPr>
            <w:tcW w:w="2718"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Artifact</w:t>
            </w:r>
          </w:p>
        </w:tc>
        <w:tc>
          <w:tcPr>
            <w:tcW w:w="2610"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Name</w:t>
            </w:r>
          </w:p>
        </w:tc>
        <w:tc>
          <w:tcPr>
            <w:tcW w:w="4230" w:type="dxa"/>
            <w:shd w:val="clear" w:color="auto" w:fill="A6A6A6" w:themeFill="background1" w:themeFillShade="A6"/>
          </w:tcPr>
          <w:p w:rsidR="006D420D" w:rsidRPr="003D519B" w:rsidRDefault="006D420D" w:rsidP="00A61F94">
            <w:pPr>
              <w:jc w:val="center"/>
              <w:rPr>
                <w:b/>
                <w:kern w:val="32"/>
                <w:sz w:val="20"/>
              </w:rPr>
            </w:pPr>
            <w:r w:rsidRPr="003D519B">
              <w:rPr>
                <w:b/>
                <w:kern w:val="32"/>
                <w:sz w:val="20"/>
              </w:rPr>
              <w:t>Location in Supplemental Resource File</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WSDL</w:t>
            </w:r>
          </w:p>
        </w:tc>
        <w:tc>
          <w:tcPr>
            <w:tcW w:w="2610" w:type="dxa"/>
          </w:tcPr>
          <w:p w:rsidR="006D420D" w:rsidRPr="003D519B" w:rsidRDefault="006D420D" w:rsidP="00A61F94">
            <w:pPr>
              <w:rPr>
                <w:kern w:val="32"/>
                <w:sz w:val="18"/>
              </w:rPr>
            </w:pPr>
            <w:r w:rsidRPr="003D519B">
              <w:rPr>
                <w:kern w:val="32"/>
                <w:sz w:val="18"/>
              </w:rPr>
              <w:t>ExecuteWorkRequests.wsdl</w:t>
            </w:r>
          </w:p>
        </w:tc>
        <w:tc>
          <w:tcPr>
            <w:tcW w:w="4230" w:type="dxa"/>
          </w:tcPr>
          <w:p w:rsidR="006D420D" w:rsidRPr="003D519B" w:rsidRDefault="006D420D" w:rsidP="00A61F94">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Part 6 XSD</w:t>
            </w:r>
          </w:p>
        </w:tc>
        <w:tc>
          <w:tcPr>
            <w:tcW w:w="2610" w:type="dxa"/>
          </w:tcPr>
          <w:p w:rsidR="006D420D" w:rsidRPr="003D519B" w:rsidRDefault="006D420D" w:rsidP="00A61F94">
            <w:pPr>
              <w:rPr>
                <w:kern w:val="32"/>
                <w:sz w:val="18"/>
              </w:rPr>
            </w:pPr>
            <w:r>
              <w:rPr>
                <w:kern w:val="32"/>
                <w:sz w:val="18"/>
              </w:rPr>
              <w:t>WorkRequests.xsd</w:t>
            </w:r>
          </w:p>
        </w:tc>
        <w:tc>
          <w:tcPr>
            <w:tcW w:w="4230" w:type="dxa"/>
          </w:tcPr>
          <w:p w:rsidR="006D420D" w:rsidRPr="003D519B" w:rsidRDefault="006D420D" w:rsidP="00A61F94">
            <w:pPr>
              <w:rPr>
                <w:kern w:val="32"/>
                <w:sz w:val="14"/>
                <w:szCs w:val="14"/>
              </w:rPr>
            </w:pPr>
            <w:r w:rsidRPr="001F2AFF">
              <w:rPr>
                <w:kern w:val="32"/>
                <w:sz w:val="14"/>
                <w:szCs w:val="14"/>
              </w:rPr>
              <w:t>{02-Part 6 XSDs modified by EPRI\'change or delete' Profiles}</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Strongly-Typed Message XSD</w:t>
            </w:r>
          </w:p>
        </w:tc>
        <w:tc>
          <w:tcPr>
            <w:tcW w:w="2610" w:type="dxa"/>
          </w:tcPr>
          <w:p w:rsidR="006D420D" w:rsidRPr="003D519B" w:rsidRDefault="006D420D" w:rsidP="00A61F94">
            <w:pPr>
              <w:rPr>
                <w:kern w:val="32"/>
                <w:sz w:val="18"/>
              </w:rPr>
            </w:pPr>
            <w:r w:rsidRPr="003D519B">
              <w:rPr>
                <w:kern w:val="32"/>
                <w:sz w:val="18"/>
              </w:rPr>
              <w:t>WorkRequestsMessage.xsd</w:t>
            </w:r>
          </w:p>
        </w:tc>
        <w:tc>
          <w:tcPr>
            <w:tcW w:w="4230" w:type="dxa"/>
          </w:tcPr>
          <w:p w:rsidR="006D420D" w:rsidRPr="003D519B" w:rsidRDefault="006D420D" w:rsidP="00A61F94">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6D420D" w:rsidRPr="003D519B" w:rsidTr="00A61F94">
        <w:tc>
          <w:tcPr>
            <w:tcW w:w="2718" w:type="dxa"/>
          </w:tcPr>
          <w:p w:rsidR="006D420D" w:rsidRPr="003D519B" w:rsidRDefault="006D420D" w:rsidP="00A61F94">
            <w:pPr>
              <w:rPr>
                <w:b/>
                <w:kern w:val="32"/>
                <w:sz w:val="18"/>
              </w:rPr>
            </w:pPr>
            <w:r w:rsidRPr="003D519B">
              <w:rPr>
                <w:b/>
                <w:kern w:val="32"/>
                <w:sz w:val="18"/>
              </w:rPr>
              <w:t>Message Stereotype</w:t>
            </w:r>
          </w:p>
        </w:tc>
        <w:tc>
          <w:tcPr>
            <w:tcW w:w="2610" w:type="dxa"/>
          </w:tcPr>
          <w:p w:rsidR="006D420D" w:rsidRPr="003D519B" w:rsidRDefault="006D420D" w:rsidP="00A61F94">
            <w:pPr>
              <w:rPr>
                <w:kern w:val="32"/>
                <w:sz w:val="18"/>
              </w:rPr>
            </w:pPr>
            <w:r>
              <w:rPr>
                <w:kern w:val="32"/>
                <w:sz w:val="18"/>
              </w:rPr>
              <w:t>WorkRequests</w:t>
            </w:r>
            <w:r w:rsidRPr="003D519B">
              <w:rPr>
                <w:kern w:val="32"/>
                <w:sz w:val="18"/>
              </w:rPr>
              <w:t>ResponseMessage</w:t>
            </w:r>
          </w:p>
        </w:tc>
        <w:tc>
          <w:tcPr>
            <w:tcW w:w="4230" w:type="dxa"/>
          </w:tcPr>
          <w:p w:rsidR="006D420D" w:rsidRPr="003D519B" w:rsidRDefault="006D420D" w:rsidP="00A61F94">
            <w:pPr>
              <w:rPr>
                <w:kern w:val="32"/>
                <w:sz w:val="14"/>
                <w:szCs w:val="14"/>
              </w:rPr>
            </w:pPr>
            <w:r w:rsidRPr="003D519B">
              <w:rPr>
                <w:kern w:val="32"/>
                <w:sz w:val="14"/>
                <w:szCs w:val="14"/>
              </w:rPr>
              <w:t>n/a</w:t>
            </w:r>
          </w:p>
        </w:tc>
      </w:tr>
    </w:tbl>
    <w:p w:rsidR="006D420D" w:rsidRDefault="006D420D" w:rsidP="006D420D">
      <w:pPr>
        <w:rPr>
          <w:kern w:val="32"/>
        </w:rPr>
      </w:pP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8080"/>
          <w:sz w:val="16"/>
          <w:highlight w:val="white"/>
        </w:rPr>
        <w:t>&lt;?xml version="1.0" encoding="UTF-8"?&gt;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FF"/>
          <w:sz w:val="16"/>
          <w:highlight w:val="white"/>
        </w:rPr>
        <w:t>&lt;!--</w:t>
      </w:r>
      <w:r w:rsidRPr="009272C7">
        <w:rPr>
          <w:rFonts w:ascii="Arial" w:hAnsi="Arial" w:cs="Arial"/>
          <w:color w:val="808080"/>
          <w:sz w:val="16"/>
          <w:highlight w:val="white"/>
        </w:rPr>
        <w:t>Sample XML file generated by XMLSpy v2015 rel. 4 (x64) (http://www.altova.com)</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FF"/>
          <w:sz w:val="16"/>
          <w:highlight w:val="white"/>
        </w:rPr>
        <w:t>&lt;</w:t>
      </w:r>
      <w:r w:rsidRPr="009272C7">
        <w:rPr>
          <w:rFonts w:ascii="Arial" w:hAnsi="Arial" w:cs="Arial"/>
          <w:color w:val="800000"/>
          <w:sz w:val="16"/>
          <w:highlight w:val="white"/>
        </w:rPr>
        <w:t>tns:WorkRequestsResponseMessage</w:t>
      </w:r>
      <w:r w:rsidRPr="009272C7">
        <w:rPr>
          <w:rFonts w:ascii="Arial" w:hAnsi="Arial" w:cs="Arial"/>
          <w:color w:val="FF0000"/>
          <w:sz w:val="16"/>
          <w:highlight w:val="white"/>
        </w:rPr>
        <w:t xml:space="preserve"> xmlns</w:t>
      </w:r>
      <w:r w:rsidRPr="009272C7">
        <w:rPr>
          <w:rFonts w:ascii="Arial" w:hAnsi="Arial" w:cs="Arial"/>
          <w:color w:val="0000FF"/>
          <w:sz w:val="16"/>
          <w:highlight w:val="white"/>
        </w:rPr>
        <w:t>="</w:t>
      </w:r>
      <w:r w:rsidRPr="009272C7">
        <w:rPr>
          <w:rFonts w:ascii="Arial" w:hAnsi="Arial" w:cs="Arial"/>
          <w:color w:val="000000"/>
          <w:sz w:val="16"/>
          <w:highlight w:val="white"/>
        </w:rPr>
        <w:t>http://iec.ch/TC57/2015/WorkRequests#</w:t>
      </w:r>
      <w:r w:rsidRPr="009272C7">
        <w:rPr>
          <w:rFonts w:ascii="Arial" w:hAnsi="Arial" w:cs="Arial"/>
          <w:color w:val="0000FF"/>
          <w:sz w:val="16"/>
          <w:highlight w:val="white"/>
        </w:rPr>
        <w:t>"</w:t>
      </w:r>
      <w:r w:rsidRPr="009272C7">
        <w:rPr>
          <w:rFonts w:ascii="Arial" w:hAnsi="Arial" w:cs="Arial"/>
          <w:color w:val="FF0000"/>
          <w:sz w:val="16"/>
          <w:highlight w:val="white"/>
        </w:rPr>
        <w:t xml:space="preserve"> xmlns:xml</w:t>
      </w:r>
      <w:r w:rsidRPr="009272C7">
        <w:rPr>
          <w:rFonts w:ascii="Arial" w:hAnsi="Arial" w:cs="Arial"/>
          <w:color w:val="0000FF"/>
          <w:sz w:val="16"/>
          <w:highlight w:val="white"/>
        </w:rPr>
        <w:t>="</w:t>
      </w:r>
      <w:r w:rsidRPr="009272C7">
        <w:rPr>
          <w:rFonts w:ascii="Arial" w:hAnsi="Arial" w:cs="Arial"/>
          <w:color w:val="000000"/>
          <w:sz w:val="16"/>
          <w:highlight w:val="white"/>
        </w:rPr>
        <w:t>http://www.w3.org/XML/1998/namespace</w:t>
      </w:r>
      <w:r w:rsidRPr="009272C7">
        <w:rPr>
          <w:rFonts w:ascii="Arial" w:hAnsi="Arial" w:cs="Arial"/>
          <w:color w:val="0000FF"/>
          <w:sz w:val="16"/>
          <w:highlight w:val="white"/>
        </w:rPr>
        <w:t>"</w:t>
      </w:r>
      <w:r w:rsidRPr="009272C7">
        <w:rPr>
          <w:rFonts w:ascii="Arial" w:hAnsi="Arial" w:cs="Arial"/>
          <w:color w:val="FF0000"/>
          <w:sz w:val="16"/>
          <w:highlight w:val="white"/>
        </w:rPr>
        <w:t xml:space="preserve"> xmlns:msg</w:t>
      </w:r>
      <w:r w:rsidRPr="009272C7">
        <w:rPr>
          <w:rFonts w:ascii="Arial" w:hAnsi="Arial" w:cs="Arial"/>
          <w:color w:val="0000FF"/>
          <w:sz w:val="16"/>
          <w:highlight w:val="white"/>
        </w:rPr>
        <w:t>="</w:t>
      </w:r>
      <w:r w:rsidRPr="009272C7">
        <w:rPr>
          <w:rFonts w:ascii="Arial" w:hAnsi="Arial" w:cs="Arial"/>
          <w:color w:val="000000"/>
          <w:sz w:val="16"/>
          <w:highlight w:val="white"/>
        </w:rPr>
        <w:t>http://iec.ch/TC57/2011/schema/message</w:t>
      </w:r>
      <w:r w:rsidRPr="009272C7">
        <w:rPr>
          <w:rFonts w:ascii="Arial" w:hAnsi="Arial" w:cs="Arial"/>
          <w:color w:val="0000FF"/>
          <w:sz w:val="16"/>
          <w:highlight w:val="white"/>
        </w:rPr>
        <w:t>"</w:t>
      </w:r>
      <w:r w:rsidRPr="009272C7">
        <w:rPr>
          <w:rFonts w:ascii="Arial" w:hAnsi="Arial" w:cs="Arial"/>
          <w:color w:val="FF0000"/>
          <w:sz w:val="16"/>
          <w:highlight w:val="white"/>
        </w:rPr>
        <w:t xml:space="preserve"> xmlns:xsi</w:t>
      </w:r>
      <w:r w:rsidRPr="009272C7">
        <w:rPr>
          <w:rFonts w:ascii="Arial" w:hAnsi="Arial" w:cs="Arial"/>
          <w:color w:val="0000FF"/>
          <w:sz w:val="16"/>
          <w:highlight w:val="white"/>
        </w:rPr>
        <w:t>="</w:t>
      </w:r>
      <w:r w:rsidRPr="009272C7">
        <w:rPr>
          <w:rFonts w:ascii="Arial" w:hAnsi="Arial" w:cs="Arial"/>
          <w:color w:val="000000"/>
          <w:sz w:val="16"/>
          <w:highlight w:val="white"/>
        </w:rPr>
        <w:t>http://www.w3.org/2001/XMLSchema-instance</w:t>
      </w:r>
      <w:r w:rsidRPr="009272C7">
        <w:rPr>
          <w:rFonts w:ascii="Arial" w:hAnsi="Arial" w:cs="Arial"/>
          <w:color w:val="0000FF"/>
          <w:sz w:val="16"/>
          <w:highlight w:val="white"/>
        </w:rPr>
        <w:t>"</w:t>
      </w:r>
      <w:r w:rsidRPr="009272C7">
        <w:rPr>
          <w:rFonts w:ascii="Arial" w:hAnsi="Arial" w:cs="Arial"/>
          <w:color w:val="FF0000"/>
          <w:sz w:val="16"/>
          <w:highlight w:val="white"/>
        </w:rPr>
        <w:t xml:space="preserve"> xmlns:tns</w:t>
      </w:r>
      <w:r w:rsidRPr="009272C7">
        <w:rPr>
          <w:rFonts w:ascii="Arial" w:hAnsi="Arial" w:cs="Arial"/>
          <w:color w:val="0000FF"/>
          <w:sz w:val="16"/>
          <w:highlight w:val="white"/>
        </w:rPr>
        <w:t>="</w:t>
      </w:r>
      <w:r w:rsidRPr="009272C7">
        <w:rPr>
          <w:rFonts w:ascii="Arial" w:hAnsi="Arial" w:cs="Arial"/>
          <w:color w:val="000000"/>
          <w:sz w:val="16"/>
          <w:highlight w:val="white"/>
        </w:rPr>
        <w:t>http://iec.ch/TC57/2015/WorkRequestsMessage</w:t>
      </w:r>
      <w:r w:rsidRPr="009272C7">
        <w:rPr>
          <w:rFonts w:ascii="Arial" w:hAnsi="Arial" w:cs="Arial"/>
          <w:color w:val="0000FF"/>
          <w:sz w:val="16"/>
          <w:highlight w:val="white"/>
        </w:rPr>
        <w:t>"</w:t>
      </w:r>
      <w:r w:rsidRPr="009272C7">
        <w:rPr>
          <w:rFonts w:ascii="Arial" w:hAnsi="Arial" w:cs="Arial"/>
          <w:color w:val="FF0000"/>
          <w:sz w:val="16"/>
          <w:highlight w:val="white"/>
        </w:rPr>
        <w:t xml:space="preserve"> xmlns:n1</w:t>
      </w:r>
      <w:r w:rsidRPr="009272C7">
        <w:rPr>
          <w:rFonts w:ascii="Arial" w:hAnsi="Arial" w:cs="Arial"/>
          <w:color w:val="0000FF"/>
          <w:sz w:val="16"/>
          <w:highlight w:val="white"/>
        </w:rPr>
        <w:t>="</w:t>
      </w:r>
      <w:r w:rsidRPr="009272C7">
        <w:rPr>
          <w:rFonts w:ascii="Arial" w:hAnsi="Arial" w:cs="Arial"/>
          <w:color w:val="000000"/>
          <w:sz w:val="16"/>
          <w:highlight w:val="white"/>
        </w:rPr>
        <w:t>http://www.altova.com/samplexml/other-namespace</w:t>
      </w:r>
      <w:r w:rsidRPr="009272C7">
        <w:rPr>
          <w:rFonts w:ascii="Arial" w:hAnsi="Arial" w:cs="Arial"/>
          <w:color w:val="0000FF"/>
          <w:sz w:val="16"/>
          <w:highlight w:val="white"/>
        </w:rPr>
        <w:t>"</w:t>
      </w:r>
      <w:r w:rsidRPr="009272C7">
        <w:rPr>
          <w:rFonts w:ascii="Arial" w:hAnsi="Arial" w:cs="Arial"/>
          <w:color w:val="FF0000"/>
          <w:sz w:val="16"/>
          <w:highlight w:val="white"/>
        </w:rPr>
        <w:t xml:space="preserve"> xsi:schemaLocation</w:t>
      </w:r>
      <w:r w:rsidRPr="009272C7">
        <w:rPr>
          <w:rFonts w:ascii="Arial" w:hAnsi="Arial" w:cs="Arial"/>
          <w:color w:val="0000FF"/>
          <w:sz w:val="16"/>
          <w:highlight w:val="white"/>
        </w:rPr>
        <w:t>="</w:t>
      </w:r>
      <w:r w:rsidRPr="009272C7">
        <w:rPr>
          <w:rFonts w:ascii="Arial" w:hAnsi="Arial" w:cs="Arial"/>
          <w:color w:val="000000"/>
          <w:sz w:val="16"/>
          <w:highlight w:val="white"/>
        </w:rPr>
        <w:t>http://iec.ch/TC57/2015/WorkRequestsMessage WorkRequestsMessage.xsd</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tns:Header</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msg:Verb</w:t>
      </w:r>
      <w:r w:rsidRPr="009272C7">
        <w:rPr>
          <w:rFonts w:ascii="Arial" w:hAnsi="Arial" w:cs="Arial"/>
          <w:color w:val="0000FF"/>
          <w:sz w:val="16"/>
          <w:highlight w:val="white"/>
        </w:rPr>
        <w:t>&gt;</w:t>
      </w:r>
      <w:r w:rsidRPr="009272C7">
        <w:rPr>
          <w:rFonts w:ascii="Arial" w:hAnsi="Arial" w:cs="Arial"/>
          <w:color w:val="000000"/>
          <w:sz w:val="16"/>
          <w:highlight w:val="white"/>
        </w:rPr>
        <w:t>reply</w:t>
      </w:r>
      <w:r w:rsidRPr="009272C7">
        <w:rPr>
          <w:rFonts w:ascii="Arial" w:hAnsi="Arial" w:cs="Arial"/>
          <w:color w:val="0000FF"/>
          <w:sz w:val="16"/>
          <w:highlight w:val="white"/>
        </w:rPr>
        <w:t>&lt;/</w:t>
      </w:r>
      <w:r w:rsidRPr="009272C7">
        <w:rPr>
          <w:rFonts w:ascii="Arial" w:hAnsi="Arial" w:cs="Arial"/>
          <w:color w:val="800000"/>
          <w:sz w:val="16"/>
          <w:highlight w:val="white"/>
        </w:rPr>
        <w:t>msg:Verb</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msg:Noun</w:t>
      </w:r>
      <w:r w:rsidRPr="009272C7">
        <w:rPr>
          <w:rFonts w:ascii="Arial" w:hAnsi="Arial" w:cs="Arial"/>
          <w:color w:val="0000FF"/>
          <w:sz w:val="16"/>
          <w:highlight w:val="white"/>
        </w:rPr>
        <w:t>&gt;</w:t>
      </w:r>
      <w:r w:rsidRPr="009272C7">
        <w:rPr>
          <w:rFonts w:ascii="Arial" w:hAnsi="Arial" w:cs="Arial"/>
          <w:color w:val="000000"/>
          <w:sz w:val="16"/>
          <w:highlight w:val="white"/>
        </w:rPr>
        <w:t>WorkRequests</w:t>
      </w:r>
      <w:r w:rsidRPr="009272C7">
        <w:rPr>
          <w:rFonts w:ascii="Arial" w:hAnsi="Arial" w:cs="Arial"/>
          <w:color w:val="0000FF"/>
          <w:sz w:val="16"/>
          <w:highlight w:val="white"/>
        </w:rPr>
        <w:t>&lt;/</w:t>
      </w:r>
      <w:r w:rsidRPr="009272C7">
        <w:rPr>
          <w:rFonts w:ascii="Arial" w:hAnsi="Arial" w:cs="Arial"/>
          <w:color w:val="800000"/>
          <w:sz w:val="16"/>
          <w:highlight w:val="white"/>
        </w:rPr>
        <w:t>msg:Noun</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msg:Timestamp</w:t>
      </w:r>
      <w:r w:rsidRPr="009272C7">
        <w:rPr>
          <w:rFonts w:ascii="Arial" w:hAnsi="Arial" w:cs="Arial"/>
          <w:color w:val="0000FF"/>
          <w:sz w:val="16"/>
          <w:highlight w:val="white"/>
        </w:rPr>
        <w:t>&gt;</w:t>
      </w:r>
      <w:r w:rsidRPr="009272C7">
        <w:rPr>
          <w:rFonts w:ascii="Arial" w:hAnsi="Arial" w:cs="Arial"/>
          <w:color w:val="000000"/>
          <w:sz w:val="16"/>
          <w:highlight w:val="white"/>
        </w:rPr>
        <w:t>2015-07-02T14:06:46-06:00</w:t>
      </w:r>
      <w:r w:rsidRPr="009272C7">
        <w:rPr>
          <w:rFonts w:ascii="Arial" w:hAnsi="Arial" w:cs="Arial"/>
          <w:color w:val="0000FF"/>
          <w:sz w:val="16"/>
          <w:highlight w:val="white"/>
        </w:rPr>
        <w:t>&lt;/</w:t>
      </w:r>
      <w:r w:rsidRPr="009272C7">
        <w:rPr>
          <w:rFonts w:ascii="Arial" w:hAnsi="Arial" w:cs="Arial"/>
          <w:color w:val="800000"/>
          <w:sz w:val="16"/>
          <w:highlight w:val="white"/>
        </w:rPr>
        <w:t>msg:Timestamp</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msg:MessageID</w:t>
      </w:r>
      <w:r w:rsidRPr="009272C7">
        <w:rPr>
          <w:rFonts w:ascii="Arial" w:hAnsi="Arial" w:cs="Arial"/>
          <w:color w:val="0000FF"/>
          <w:sz w:val="16"/>
          <w:highlight w:val="white"/>
        </w:rPr>
        <w:t>&gt;</w:t>
      </w:r>
      <w:r w:rsidRPr="009272C7">
        <w:rPr>
          <w:rFonts w:ascii="Arial" w:hAnsi="Arial" w:cs="Arial"/>
          <w:color w:val="000000"/>
          <w:sz w:val="16"/>
          <w:highlight w:val="white"/>
        </w:rPr>
        <w:t>3cdea278-ad63-46f0-8766-ec67d16fcba5</w:t>
      </w:r>
      <w:r w:rsidRPr="009272C7">
        <w:rPr>
          <w:rFonts w:ascii="Arial" w:hAnsi="Arial" w:cs="Arial"/>
          <w:color w:val="0000FF"/>
          <w:sz w:val="16"/>
          <w:highlight w:val="white"/>
        </w:rPr>
        <w:t>&lt;/</w:t>
      </w:r>
      <w:r w:rsidRPr="009272C7">
        <w:rPr>
          <w:rFonts w:ascii="Arial" w:hAnsi="Arial" w:cs="Arial"/>
          <w:color w:val="800000"/>
          <w:sz w:val="16"/>
          <w:highlight w:val="white"/>
        </w:rPr>
        <w:t>msg:MessageID</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msg:CorrelationID</w:t>
      </w:r>
      <w:r w:rsidRPr="009272C7">
        <w:rPr>
          <w:rFonts w:ascii="Arial" w:hAnsi="Arial" w:cs="Arial"/>
          <w:color w:val="0000FF"/>
          <w:sz w:val="16"/>
          <w:highlight w:val="white"/>
        </w:rPr>
        <w:t>&gt;</w:t>
      </w:r>
      <w:r w:rsidRPr="009272C7">
        <w:rPr>
          <w:rFonts w:ascii="Arial" w:hAnsi="Arial" w:cs="Arial"/>
          <w:color w:val="000000"/>
          <w:sz w:val="16"/>
          <w:highlight w:val="white"/>
        </w:rPr>
        <w:t>c2da1ffc-6187-4420-b53a-a07eedcc760e</w:t>
      </w:r>
      <w:r w:rsidRPr="009272C7">
        <w:rPr>
          <w:rFonts w:ascii="Arial" w:hAnsi="Arial" w:cs="Arial"/>
          <w:color w:val="0000FF"/>
          <w:sz w:val="16"/>
          <w:highlight w:val="white"/>
        </w:rPr>
        <w:t>&lt;/</w:t>
      </w:r>
      <w:r w:rsidRPr="009272C7">
        <w:rPr>
          <w:rFonts w:ascii="Arial" w:hAnsi="Arial" w:cs="Arial"/>
          <w:color w:val="800000"/>
          <w:sz w:val="16"/>
          <w:highlight w:val="white"/>
        </w:rPr>
        <w:t>msg:CorrelationID</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tns:Header</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tns:Reply</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msg:Result</w:t>
      </w:r>
      <w:r w:rsidRPr="009272C7">
        <w:rPr>
          <w:rFonts w:ascii="Arial" w:hAnsi="Arial" w:cs="Arial"/>
          <w:color w:val="0000FF"/>
          <w:sz w:val="16"/>
          <w:highlight w:val="white"/>
        </w:rPr>
        <w:t>&gt;</w:t>
      </w:r>
      <w:r w:rsidRPr="009272C7">
        <w:rPr>
          <w:rFonts w:ascii="Arial" w:hAnsi="Arial" w:cs="Arial"/>
          <w:color w:val="000000"/>
          <w:sz w:val="16"/>
          <w:highlight w:val="white"/>
        </w:rPr>
        <w:t>OK</w:t>
      </w:r>
      <w:r w:rsidRPr="009272C7">
        <w:rPr>
          <w:rFonts w:ascii="Arial" w:hAnsi="Arial" w:cs="Arial"/>
          <w:color w:val="0000FF"/>
          <w:sz w:val="16"/>
          <w:highlight w:val="white"/>
        </w:rPr>
        <w:t>&lt;/</w:t>
      </w:r>
      <w:r w:rsidRPr="009272C7">
        <w:rPr>
          <w:rFonts w:ascii="Arial" w:hAnsi="Arial" w:cs="Arial"/>
          <w:color w:val="800000"/>
          <w:sz w:val="16"/>
          <w:highlight w:val="white"/>
        </w:rPr>
        <w:t>msg:Result</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msg:Error</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msg:code</w:t>
      </w:r>
      <w:r w:rsidRPr="009272C7">
        <w:rPr>
          <w:rFonts w:ascii="Arial" w:hAnsi="Arial" w:cs="Arial"/>
          <w:color w:val="0000FF"/>
          <w:sz w:val="16"/>
          <w:highlight w:val="white"/>
        </w:rPr>
        <w:t>&gt;</w:t>
      </w:r>
      <w:r w:rsidRPr="009272C7">
        <w:rPr>
          <w:rFonts w:ascii="Arial" w:hAnsi="Arial" w:cs="Arial"/>
          <w:color w:val="000000"/>
          <w:sz w:val="16"/>
          <w:highlight w:val="white"/>
        </w:rPr>
        <w:t>0.0</w:t>
      </w:r>
      <w:r w:rsidRPr="009272C7">
        <w:rPr>
          <w:rFonts w:ascii="Arial" w:hAnsi="Arial" w:cs="Arial"/>
          <w:color w:val="0000FF"/>
          <w:sz w:val="16"/>
          <w:highlight w:val="white"/>
        </w:rPr>
        <w:t>&lt;/</w:t>
      </w:r>
      <w:r w:rsidRPr="009272C7">
        <w:rPr>
          <w:rFonts w:ascii="Arial" w:hAnsi="Arial" w:cs="Arial"/>
          <w:color w:val="800000"/>
          <w:sz w:val="16"/>
          <w:highlight w:val="white"/>
        </w:rPr>
        <w:t>msg:code</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msg:Error</w:t>
      </w:r>
      <w:r w:rsidRPr="009272C7">
        <w:rPr>
          <w:rFonts w:ascii="Arial" w:hAnsi="Arial" w:cs="Arial"/>
          <w:color w:val="0000FF"/>
          <w:sz w:val="16"/>
          <w:highlight w:val="white"/>
        </w:rPr>
        <w:t>&gt;</w:t>
      </w:r>
    </w:p>
    <w:p w:rsidR="009272C7" w:rsidRPr="009272C7" w:rsidRDefault="009272C7" w:rsidP="009272C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9272C7">
        <w:rPr>
          <w:rFonts w:ascii="Arial" w:hAnsi="Arial" w:cs="Arial"/>
          <w:color w:val="000000"/>
          <w:sz w:val="16"/>
          <w:highlight w:val="white"/>
        </w:rPr>
        <w:tab/>
      </w:r>
      <w:r w:rsidRPr="009272C7">
        <w:rPr>
          <w:rFonts w:ascii="Arial" w:hAnsi="Arial" w:cs="Arial"/>
          <w:color w:val="0000FF"/>
          <w:sz w:val="16"/>
          <w:highlight w:val="white"/>
        </w:rPr>
        <w:t>&lt;/</w:t>
      </w:r>
      <w:r w:rsidRPr="009272C7">
        <w:rPr>
          <w:rFonts w:ascii="Arial" w:hAnsi="Arial" w:cs="Arial"/>
          <w:color w:val="800000"/>
          <w:sz w:val="16"/>
          <w:highlight w:val="white"/>
        </w:rPr>
        <w:t>tns:Reply</w:t>
      </w:r>
      <w:r w:rsidRPr="009272C7">
        <w:rPr>
          <w:rFonts w:ascii="Arial" w:hAnsi="Arial" w:cs="Arial"/>
          <w:color w:val="0000FF"/>
          <w:sz w:val="16"/>
          <w:highlight w:val="white"/>
        </w:rPr>
        <w:t>&gt;</w:t>
      </w:r>
    </w:p>
    <w:p w:rsidR="006D420D" w:rsidRPr="009272C7" w:rsidRDefault="009272C7" w:rsidP="009272C7">
      <w:pPr>
        <w:pBdr>
          <w:top w:val="single" w:sz="4" w:space="1" w:color="auto"/>
          <w:left w:val="single" w:sz="4" w:space="4" w:color="auto"/>
          <w:bottom w:val="single" w:sz="4" w:space="1" w:color="auto"/>
          <w:right w:val="single" w:sz="4" w:space="4" w:color="auto"/>
        </w:pBdr>
        <w:rPr>
          <w:kern w:val="32"/>
          <w:sz w:val="20"/>
        </w:rPr>
      </w:pPr>
      <w:r w:rsidRPr="009272C7">
        <w:rPr>
          <w:rFonts w:ascii="Arial" w:hAnsi="Arial" w:cs="Arial"/>
          <w:color w:val="0000FF"/>
          <w:sz w:val="16"/>
          <w:highlight w:val="white"/>
        </w:rPr>
        <w:t>&lt;/</w:t>
      </w:r>
      <w:r w:rsidRPr="009272C7">
        <w:rPr>
          <w:rFonts w:ascii="Arial" w:hAnsi="Arial" w:cs="Arial"/>
          <w:color w:val="800000"/>
          <w:sz w:val="16"/>
          <w:highlight w:val="white"/>
        </w:rPr>
        <w:t>tns:WorkRequestsResponseMessage</w:t>
      </w:r>
      <w:r w:rsidRPr="009272C7">
        <w:rPr>
          <w:rFonts w:ascii="Arial" w:hAnsi="Arial" w:cs="Arial"/>
          <w:color w:val="0000FF"/>
          <w:sz w:val="16"/>
          <w:highlight w:val="white"/>
        </w:rPr>
        <w:t>&gt;</w:t>
      </w:r>
    </w:p>
    <w:p w:rsidR="006D420D" w:rsidRDefault="006D420D" w:rsidP="006D420D">
      <w:pPr>
        <w:rPr>
          <w:kern w:val="32"/>
        </w:rPr>
      </w:pPr>
    </w:p>
    <w:p w:rsidR="006D420D" w:rsidRDefault="006D420D" w:rsidP="006D420D">
      <w:pPr>
        <w:rPr>
          <w:b/>
          <w:kern w:val="32"/>
          <w:u w:val="single"/>
        </w:rPr>
      </w:pPr>
    </w:p>
    <w:p w:rsidR="006D420D" w:rsidRDefault="006D420D" w:rsidP="006D420D">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6D420D" w:rsidRPr="00C7295C" w:rsidTr="00A61F94">
        <w:tc>
          <w:tcPr>
            <w:tcW w:w="670" w:type="dxa"/>
            <w:shd w:val="clear" w:color="auto" w:fill="A6A6A6" w:themeFill="background1" w:themeFillShade="A6"/>
          </w:tcPr>
          <w:p w:rsidR="006D420D" w:rsidRPr="00C7295C" w:rsidRDefault="006D420D" w:rsidP="00A61F94">
            <w:pPr>
              <w:jc w:val="center"/>
              <w:rPr>
                <w:b/>
              </w:rPr>
            </w:pPr>
            <w:r w:rsidRPr="00C7295C">
              <w:rPr>
                <w:b/>
              </w:rPr>
              <w:t>Step</w:t>
            </w:r>
          </w:p>
        </w:tc>
        <w:tc>
          <w:tcPr>
            <w:tcW w:w="1778" w:type="dxa"/>
            <w:shd w:val="clear" w:color="auto" w:fill="A6A6A6" w:themeFill="background1" w:themeFillShade="A6"/>
          </w:tcPr>
          <w:p w:rsidR="006D420D" w:rsidRPr="00C7295C" w:rsidRDefault="006D420D" w:rsidP="00A61F94">
            <w:pPr>
              <w:rPr>
                <w:b/>
              </w:rPr>
            </w:pPr>
            <w:r w:rsidRPr="00C7295C">
              <w:rPr>
                <w:b/>
              </w:rPr>
              <w:t>Function</w:t>
            </w:r>
          </w:p>
        </w:tc>
        <w:tc>
          <w:tcPr>
            <w:tcW w:w="2430" w:type="dxa"/>
            <w:shd w:val="clear" w:color="auto" w:fill="A6A6A6" w:themeFill="background1" w:themeFillShade="A6"/>
          </w:tcPr>
          <w:p w:rsidR="006D420D" w:rsidRPr="00C7295C" w:rsidRDefault="006D420D" w:rsidP="00A61F94">
            <w:pPr>
              <w:rPr>
                <w:b/>
              </w:rPr>
            </w:pPr>
            <w:r w:rsidRPr="00C7295C">
              <w:rPr>
                <w:b/>
              </w:rPr>
              <w:t>End Point</w:t>
            </w:r>
          </w:p>
        </w:tc>
        <w:tc>
          <w:tcPr>
            <w:tcW w:w="1170" w:type="dxa"/>
            <w:shd w:val="clear" w:color="auto" w:fill="A6A6A6" w:themeFill="background1" w:themeFillShade="A6"/>
          </w:tcPr>
          <w:p w:rsidR="006D420D" w:rsidRPr="00C7295C" w:rsidRDefault="006D420D" w:rsidP="00A61F94">
            <w:pPr>
              <w:rPr>
                <w:b/>
              </w:rPr>
            </w:pPr>
            <w:r w:rsidRPr="00C7295C">
              <w:rPr>
                <w:b/>
              </w:rPr>
              <w:t>Verb</w:t>
            </w:r>
          </w:p>
        </w:tc>
        <w:tc>
          <w:tcPr>
            <w:tcW w:w="2250" w:type="dxa"/>
            <w:shd w:val="clear" w:color="auto" w:fill="A6A6A6" w:themeFill="background1" w:themeFillShade="A6"/>
          </w:tcPr>
          <w:p w:rsidR="006D420D" w:rsidRPr="00C7295C" w:rsidRDefault="006D420D" w:rsidP="00A61F94">
            <w:pPr>
              <w:rPr>
                <w:b/>
              </w:rPr>
            </w:pPr>
            <w:r>
              <w:rPr>
                <w:b/>
              </w:rPr>
              <w:t>Noun</w:t>
            </w:r>
          </w:p>
        </w:tc>
        <w:tc>
          <w:tcPr>
            <w:tcW w:w="1278" w:type="dxa"/>
            <w:shd w:val="clear" w:color="auto" w:fill="A6A6A6" w:themeFill="background1" w:themeFillShade="A6"/>
          </w:tcPr>
          <w:p w:rsidR="006D420D" w:rsidRPr="00C7295C" w:rsidRDefault="006D420D" w:rsidP="00A61F94">
            <w:pPr>
              <w:rPr>
                <w:b/>
              </w:rPr>
            </w:pPr>
            <w:r w:rsidRPr="00C7295C">
              <w:rPr>
                <w:b/>
              </w:rPr>
              <w:t>Pass / Fail</w:t>
            </w:r>
          </w:p>
        </w:tc>
      </w:tr>
      <w:tr w:rsidR="006D420D" w:rsidRPr="00C7295C" w:rsidTr="00A61F94">
        <w:tc>
          <w:tcPr>
            <w:tcW w:w="670" w:type="dxa"/>
          </w:tcPr>
          <w:p w:rsidR="006D420D" w:rsidRPr="00C7295C" w:rsidRDefault="006D420D" w:rsidP="00A61F94">
            <w:pPr>
              <w:jc w:val="center"/>
            </w:pPr>
            <w:r w:rsidRPr="00C7295C">
              <w:t>1</w:t>
            </w:r>
          </w:p>
        </w:tc>
        <w:tc>
          <w:tcPr>
            <w:tcW w:w="1778" w:type="dxa"/>
          </w:tcPr>
          <w:p w:rsidR="006D420D" w:rsidRPr="00C7295C" w:rsidRDefault="006D420D" w:rsidP="009272C7">
            <w:r>
              <w:t>Delete existing Work Request</w:t>
            </w:r>
          </w:p>
        </w:tc>
        <w:tc>
          <w:tcPr>
            <w:tcW w:w="2430" w:type="dxa"/>
          </w:tcPr>
          <w:p w:rsidR="006D420D" w:rsidRPr="00C7295C" w:rsidRDefault="006D420D" w:rsidP="00A61F94">
            <w:r w:rsidRPr="00C7295C">
              <w:t>http://</w:t>
            </w:r>
            <w:r>
              <w:t>xx</w:t>
            </w:r>
            <w:r w:rsidRPr="00C7295C">
              <w:t>.</w:t>
            </w:r>
            <w:r>
              <w:t>xxx</w:t>
            </w:r>
            <w:r w:rsidRPr="00C7295C">
              <w:t>.</w:t>
            </w:r>
            <w:r>
              <w:t>xxx</w:t>
            </w:r>
            <w:r w:rsidRPr="00C7295C">
              <w:t>.</w:t>
            </w:r>
            <w:r>
              <w:t>xxx</w:t>
            </w:r>
            <w:r w:rsidRPr="00C7295C">
              <w:t>/</w:t>
            </w:r>
          </w:p>
        </w:tc>
        <w:tc>
          <w:tcPr>
            <w:tcW w:w="1170" w:type="dxa"/>
          </w:tcPr>
          <w:p w:rsidR="006D420D" w:rsidRPr="00C7295C" w:rsidRDefault="009272C7" w:rsidP="00A61F94">
            <w:r>
              <w:t>delete</w:t>
            </w:r>
          </w:p>
        </w:tc>
        <w:tc>
          <w:tcPr>
            <w:tcW w:w="2250" w:type="dxa"/>
          </w:tcPr>
          <w:p w:rsidR="006D420D" w:rsidRPr="00C7295C" w:rsidRDefault="009272C7" w:rsidP="00A61F94">
            <w:r>
              <w:t>WorkRequests</w:t>
            </w:r>
          </w:p>
        </w:tc>
        <w:tc>
          <w:tcPr>
            <w:tcW w:w="1278" w:type="dxa"/>
          </w:tcPr>
          <w:p w:rsidR="006D420D" w:rsidRPr="00C7295C" w:rsidRDefault="006D420D" w:rsidP="00A61F94"/>
        </w:tc>
      </w:tr>
      <w:tr w:rsidR="006D420D" w:rsidRPr="00C7295C" w:rsidTr="00A61F94">
        <w:tc>
          <w:tcPr>
            <w:tcW w:w="670" w:type="dxa"/>
          </w:tcPr>
          <w:p w:rsidR="006D420D" w:rsidRPr="00C7295C" w:rsidRDefault="006D420D" w:rsidP="00A61F94">
            <w:pPr>
              <w:jc w:val="center"/>
            </w:pPr>
            <w:r w:rsidRPr="00C7295C">
              <w:t>2</w:t>
            </w:r>
          </w:p>
        </w:tc>
        <w:tc>
          <w:tcPr>
            <w:tcW w:w="1778" w:type="dxa"/>
          </w:tcPr>
          <w:p w:rsidR="006D420D" w:rsidRPr="00C7295C" w:rsidRDefault="006D420D" w:rsidP="00A61F94">
            <w:r>
              <w:t>Success Response</w:t>
            </w:r>
          </w:p>
        </w:tc>
        <w:tc>
          <w:tcPr>
            <w:tcW w:w="2430" w:type="dxa"/>
          </w:tcPr>
          <w:p w:rsidR="006D420D" w:rsidRPr="00C7295C" w:rsidRDefault="006D420D" w:rsidP="00A61F94">
            <w:r w:rsidRPr="00C7295C">
              <w:t>http://</w:t>
            </w:r>
            <w:r>
              <w:t>xx</w:t>
            </w:r>
            <w:r w:rsidRPr="00C7295C">
              <w:t>.</w:t>
            </w:r>
            <w:r>
              <w:t>xxx</w:t>
            </w:r>
            <w:r w:rsidRPr="00C7295C">
              <w:t>.</w:t>
            </w:r>
            <w:r>
              <w:t>xxx</w:t>
            </w:r>
            <w:r w:rsidRPr="00C7295C">
              <w:t>.</w:t>
            </w:r>
            <w:r>
              <w:t>xxx</w:t>
            </w:r>
            <w:r w:rsidRPr="00C7295C">
              <w:t>/</w:t>
            </w:r>
          </w:p>
        </w:tc>
        <w:tc>
          <w:tcPr>
            <w:tcW w:w="1170" w:type="dxa"/>
          </w:tcPr>
          <w:p w:rsidR="006D420D" w:rsidRPr="00C7295C" w:rsidRDefault="006D420D" w:rsidP="00A61F94">
            <w:r>
              <w:t>reply</w:t>
            </w:r>
          </w:p>
        </w:tc>
        <w:tc>
          <w:tcPr>
            <w:tcW w:w="2250" w:type="dxa"/>
          </w:tcPr>
          <w:p w:rsidR="006D420D" w:rsidRPr="00C7295C" w:rsidRDefault="009272C7" w:rsidP="00A61F94">
            <w:r>
              <w:t>WorkRequests</w:t>
            </w:r>
          </w:p>
        </w:tc>
        <w:tc>
          <w:tcPr>
            <w:tcW w:w="1278" w:type="dxa"/>
          </w:tcPr>
          <w:p w:rsidR="006D420D" w:rsidRPr="00C7295C" w:rsidRDefault="006D420D" w:rsidP="00A61F94"/>
        </w:tc>
      </w:tr>
    </w:tbl>
    <w:p w:rsidR="006D420D" w:rsidRPr="00DF30D2" w:rsidRDefault="006D420D" w:rsidP="006D420D"/>
    <w:p w:rsidR="006D420D" w:rsidRDefault="006D420D" w:rsidP="006D420D">
      <w:pPr>
        <w:pStyle w:val="BodyText"/>
      </w:pPr>
    </w:p>
    <w:p w:rsidR="00627F8D" w:rsidRDefault="00627F8D" w:rsidP="00C57F63">
      <w:pPr>
        <w:pStyle w:val="BodyText"/>
      </w:pPr>
    </w:p>
    <w:p w:rsidR="00580186" w:rsidRDefault="00580186"/>
    <w:p w:rsidR="009272C7" w:rsidRDefault="009272C7">
      <w:pPr>
        <w:rPr>
          <w:b/>
          <w:u w:val="single"/>
        </w:rPr>
      </w:pPr>
      <w:r>
        <w:rPr>
          <w:u w:val="single"/>
        </w:rPr>
        <w:br w:type="page"/>
      </w:r>
    </w:p>
    <w:p w:rsidR="00580186" w:rsidRDefault="007C2D52" w:rsidP="00580186">
      <w:pPr>
        <w:pStyle w:val="Heading2"/>
      </w:pPr>
      <w:bookmarkStart w:id="42" w:name="_Toc426121908"/>
      <w:r>
        <w:rPr>
          <w:u w:val="single"/>
        </w:rPr>
        <w:lastRenderedPageBreak/>
        <w:t>WR-</w:t>
      </w:r>
      <w:r w:rsidR="000A7205">
        <w:rPr>
          <w:u w:val="single"/>
        </w:rPr>
        <w:t>5a</w:t>
      </w:r>
      <w:r w:rsidR="000A7205">
        <w:t xml:space="preserve">: </w:t>
      </w:r>
      <w:r w:rsidR="00537A14">
        <w:t>Client</w:t>
      </w:r>
      <w:r w:rsidR="00580186" w:rsidRPr="00580186">
        <w:t xml:space="preserve"> </w:t>
      </w:r>
      <w:r w:rsidR="007B35FD">
        <w:t>request</w:t>
      </w:r>
      <w:r w:rsidR="00580186" w:rsidRPr="00580186">
        <w:t>s retriev</w:t>
      </w:r>
      <w:r w:rsidR="007B35FD">
        <w:t>al of</w:t>
      </w:r>
      <w:r w:rsidR="00580186" w:rsidRPr="00580186">
        <w:t xml:space="preserve"> </w:t>
      </w:r>
      <w:r w:rsidR="007B35FD">
        <w:t xml:space="preserve">an </w:t>
      </w:r>
      <w:r w:rsidR="00580186" w:rsidRPr="00580186">
        <w:t xml:space="preserve">existing Work Request and </w:t>
      </w:r>
      <w:r w:rsidR="00537A14">
        <w:t>Server</w:t>
      </w:r>
      <w:r w:rsidR="00580186" w:rsidRPr="00580186">
        <w:t xml:space="preserve"> replies </w:t>
      </w:r>
      <w:r w:rsidR="00580186">
        <w:t>(</w:t>
      </w:r>
      <w:r w:rsidR="007B35FD">
        <w:t>Success - S</w:t>
      </w:r>
      <w:r w:rsidR="00580186" w:rsidRPr="00580186">
        <w:t>ingle Work Request</w:t>
      </w:r>
      <w:r w:rsidR="00580186">
        <w:t>)</w:t>
      </w:r>
      <w:bookmarkEnd w:id="42"/>
    </w:p>
    <w:p w:rsidR="00165FEC" w:rsidRDefault="00165FEC" w:rsidP="00165FEC">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provide the details of a single Work Request identified by its Names.name identifier of WR-14</w:t>
      </w:r>
      <w:r w:rsidR="000B7883">
        <w:rPr>
          <w:kern w:val="32"/>
        </w:rPr>
        <w:t>43</w:t>
      </w:r>
      <w:r w:rsidR="00073618">
        <w:rPr>
          <w:kern w:val="32"/>
        </w:rPr>
        <w:t>4</w:t>
      </w:r>
      <w:r>
        <w:rPr>
          <w:kern w:val="32"/>
        </w:rPr>
        <w:t xml:space="preserve">.  This Work Request was previously created in test case </w:t>
      </w:r>
      <w:r w:rsidR="007C2D52">
        <w:rPr>
          <w:kern w:val="32"/>
        </w:rPr>
        <w:t>WR-</w:t>
      </w:r>
      <w:r w:rsidR="000B7883">
        <w:rPr>
          <w:kern w:val="32"/>
        </w:rPr>
        <w:t>1c.</w:t>
      </w:r>
      <w:r>
        <w:rPr>
          <w:kern w:val="32"/>
        </w:rPr>
        <w:t xml:space="preserve">  </w:t>
      </w:r>
      <w:r w:rsidRPr="00DF1F99">
        <w:rPr>
          <w:kern w:val="32"/>
        </w:rPr>
        <w:t xml:space="preserve">The </w:t>
      </w:r>
      <w:r w:rsidR="00537A14">
        <w:rPr>
          <w:kern w:val="32"/>
        </w:rPr>
        <w:t>Server</w:t>
      </w:r>
      <w:r w:rsidRPr="00DF1F99">
        <w:rPr>
          <w:kern w:val="32"/>
        </w:rPr>
        <w:t xml:space="preserve"> returns a response message indicating success with no errors</w:t>
      </w:r>
      <w:r>
        <w:rPr>
          <w:kern w:val="32"/>
        </w:rPr>
        <w:t xml:space="preserve"> and including the details of the current state of the Work Request in the payload section of the response message.</w:t>
      </w:r>
    </w:p>
    <w:p w:rsidR="00165FEC" w:rsidRDefault="00165FEC" w:rsidP="00165FEC">
      <w:pPr>
        <w:rPr>
          <w:kern w:val="32"/>
        </w:rPr>
      </w:pPr>
    </w:p>
    <w:p w:rsidR="007B0FB0" w:rsidRPr="00856DE6" w:rsidRDefault="007B0FB0" w:rsidP="007B0FB0">
      <w:pPr>
        <w:rPr>
          <w:i/>
          <w:kern w:val="32"/>
        </w:rPr>
      </w:pPr>
      <w:r w:rsidRPr="00856DE6">
        <w:rPr>
          <w:i/>
          <w:kern w:val="32"/>
        </w:rPr>
        <w:t>Note 1: The parameters for the request query (in this case the Names.name identifier of the Work Request whose details are being requested) are supplied using XML generated using the  GetMeterReadings profile</w:t>
      </w:r>
      <w:r>
        <w:rPr>
          <w:i/>
          <w:kern w:val="32"/>
        </w:rPr>
        <w:t>. The</w:t>
      </w:r>
      <w:r w:rsidRPr="00856DE6">
        <w:rPr>
          <w:i/>
          <w:kern w:val="32"/>
        </w:rPr>
        <w:t xml:space="preserve"> xml for this request is placed in the Request section of the Message envelope and not in the Payload section of the message envelope.</w:t>
      </w:r>
    </w:p>
    <w:p w:rsidR="007B0FB0" w:rsidRDefault="007B0FB0" w:rsidP="007B0FB0">
      <w:pPr>
        <w:rPr>
          <w:kern w:val="32"/>
        </w:rPr>
      </w:pPr>
    </w:p>
    <w:p w:rsidR="007B0FB0" w:rsidRPr="00856DE6" w:rsidRDefault="007B0FB0" w:rsidP="007B0FB0">
      <w:pPr>
        <w:rPr>
          <w:i/>
          <w:kern w:val="32"/>
        </w:rPr>
      </w:pPr>
      <w:r w:rsidRPr="00856DE6">
        <w:rPr>
          <w:i/>
          <w:kern w:val="32"/>
        </w:rPr>
        <w:t>Note 2: Not all response messages will contain a payload; only those for which the query returns one or more Work Requests will have contents in the payload section.  In response messages that contain a payload, the payload must validate against the "constrained" version of the WorkRequests.xsd that is used for "create" scenarios and not the "unconstrained" version that is used for "change or delete" scenarios.</w:t>
      </w:r>
    </w:p>
    <w:p w:rsidR="00856DE6" w:rsidRDefault="00856DE6" w:rsidP="00165FEC">
      <w:pPr>
        <w:rPr>
          <w:kern w:val="32"/>
        </w:rPr>
      </w:pPr>
    </w:p>
    <w:p w:rsidR="00165FEC" w:rsidRPr="00DF1F99" w:rsidRDefault="00232FB4" w:rsidP="00165FEC">
      <w:pPr>
        <w:rPr>
          <w:kern w:val="32"/>
        </w:rPr>
      </w:pPr>
      <w:r>
        <w:rPr>
          <w:kern w:val="32"/>
        </w:rPr>
        <w:t xml:space="preserve">The examples in this and other test cases illustrate </w:t>
      </w:r>
      <w:r w:rsidR="00165FEC" w:rsidRPr="00DF1F99">
        <w:rPr>
          <w:kern w:val="32"/>
        </w:rPr>
        <w:t xml:space="preserve"> the population of an exemplary subset of elements and attributes selected solely for illustrative purposes. Actual </w:t>
      </w:r>
      <w:r w:rsidR="00165FEC">
        <w:rPr>
          <w:kern w:val="32"/>
        </w:rPr>
        <w:t>messages created by the Applications Being Tested</w:t>
      </w:r>
      <w:r w:rsidR="00165FEC" w:rsidRPr="00DF1F99">
        <w:rPr>
          <w:kern w:val="32"/>
        </w:rPr>
        <w:t xml:space="preserve"> may contain any of the </w:t>
      </w:r>
      <w:r w:rsidR="003A1C0E">
        <w:rPr>
          <w:kern w:val="32"/>
        </w:rPr>
        <w:t xml:space="preserve">request and </w:t>
      </w:r>
      <w:r w:rsidR="00165FEC">
        <w:rPr>
          <w:kern w:val="32"/>
        </w:rPr>
        <w:t xml:space="preserve">payload </w:t>
      </w:r>
      <w:r w:rsidR="00165FEC" w:rsidRPr="00DF1F99">
        <w:rPr>
          <w:kern w:val="32"/>
        </w:rPr>
        <w:t xml:space="preserve">elements and attributes </w:t>
      </w:r>
      <w:r w:rsidR="00165FEC">
        <w:rPr>
          <w:kern w:val="32"/>
        </w:rPr>
        <w:t xml:space="preserve">permitted </w:t>
      </w:r>
      <w:r w:rsidR="00165FEC" w:rsidRPr="00DF1F99">
        <w:rPr>
          <w:kern w:val="32"/>
        </w:rPr>
        <w:t xml:space="preserve">by the XSDs found in Annex </w:t>
      </w:r>
      <w:r w:rsidR="003A1C0E">
        <w:rPr>
          <w:kern w:val="32"/>
        </w:rPr>
        <w:t xml:space="preserve">G and </w:t>
      </w:r>
      <w:r w:rsidR="00165FEC">
        <w:rPr>
          <w:kern w:val="32"/>
        </w:rPr>
        <w:t>F</w:t>
      </w:r>
      <w:r w:rsidR="003A1C0E">
        <w:rPr>
          <w:kern w:val="32"/>
        </w:rPr>
        <w:t xml:space="preserve"> respectively</w:t>
      </w:r>
      <w:r w:rsidR="00165FEC" w:rsidRPr="00DF1F99">
        <w:rPr>
          <w:kern w:val="32"/>
        </w:rPr>
        <w:t>.</w:t>
      </w:r>
    </w:p>
    <w:p w:rsidR="00165FEC" w:rsidRPr="00DF1F99" w:rsidRDefault="00165FEC" w:rsidP="00165FEC">
      <w:pPr>
        <w:rPr>
          <w:kern w:val="32"/>
        </w:rPr>
      </w:pPr>
    </w:p>
    <w:p w:rsidR="00165FEC" w:rsidRDefault="00165FEC" w:rsidP="00165FEC">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165FEC" w:rsidRPr="002A5E02" w:rsidTr="00165FEC">
        <w:tc>
          <w:tcPr>
            <w:tcW w:w="2088" w:type="dxa"/>
          </w:tcPr>
          <w:p w:rsidR="00165FEC" w:rsidRPr="002A5E02" w:rsidRDefault="00165FEC" w:rsidP="00165FEC">
            <w:pPr>
              <w:rPr>
                <w:b/>
              </w:rPr>
            </w:pPr>
            <w:r w:rsidRPr="002A5E02">
              <w:rPr>
                <w:b/>
              </w:rPr>
              <w:t xml:space="preserve">Pre-Condition(s) </w:t>
            </w:r>
          </w:p>
        </w:tc>
        <w:tc>
          <w:tcPr>
            <w:tcW w:w="7488" w:type="dxa"/>
          </w:tcPr>
          <w:p w:rsidR="00165FEC" w:rsidRPr="002A5E02" w:rsidRDefault="00165FEC" w:rsidP="00073618">
            <w:r>
              <w:t xml:space="preserve">A Work Request with a </w:t>
            </w:r>
            <w:r w:rsidR="003A1C0E">
              <w:t xml:space="preserve">Names.name </w:t>
            </w:r>
            <w:r>
              <w:t xml:space="preserve">identifier of </w:t>
            </w:r>
            <w:r w:rsidR="003A1C0E">
              <w:t>WR-14</w:t>
            </w:r>
            <w:r w:rsidR="000B7883">
              <w:t>43</w:t>
            </w:r>
            <w:r w:rsidR="00073618">
              <w:t>4</w:t>
            </w:r>
            <w:r>
              <w:t xml:space="preserve">, as created in test case </w:t>
            </w:r>
            <w:r w:rsidR="007C2D52">
              <w:t>WR-</w:t>
            </w:r>
            <w:r>
              <w:t>1</w:t>
            </w:r>
            <w:r w:rsidR="000B7883">
              <w:t>c</w:t>
            </w:r>
            <w:r>
              <w:t>, is assumed to exist.</w:t>
            </w:r>
          </w:p>
        </w:tc>
      </w:tr>
      <w:tr w:rsidR="00165FEC" w:rsidRPr="002A5E02" w:rsidTr="00165FEC">
        <w:tc>
          <w:tcPr>
            <w:tcW w:w="2088" w:type="dxa"/>
          </w:tcPr>
          <w:p w:rsidR="00165FEC" w:rsidRPr="002A5E02" w:rsidRDefault="00165FEC" w:rsidP="00165FEC">
            <w:pPr>
              <w:rPr>
                <w:b/>
              </w:rPr>
            </w:pPr>
            <w:r w:rsidRPr="002A5E02">
              <w:rPr>
                <w:b/>
              </w:rPr>
              <w:t xml:space="preserve">Post Condition(s): </w:t>
            </w:r>
          </w:p>
        </w:tc>
        <w:tc>
          <w:tcPr>
            <w:tcW w:w="7488" w:type="dxa"/>
          </w:tcPr>
          <w:p w:rsidR="00165FEC" w:rsidRPr="002A5E02" w:rsidRDefault="00165FEC" w:rsidP="00073618">
            <w:r>
              <w:t xml:space="preserve">The </w:t>
            </w:r>
            <w:r w:rsidR="003A1C0E">
              <w:t xml:space="preserve">full content of the </w:t>
            </w:r>
            <w:r>
              <w:t xml:space="preserve">subject </w:t>
            </w:r>
            <w:r w:rsidR="00073618">
              <w:t xml:space="preserve">Work Request </w:t>
            </w:r>
            <w:r w:rsidRPr="002A5E02">
              <w:t xml:space="preserve">is </w:t>
            </w:r>
            <w:r w:rsidR="003A1C0E">
              <w:t>returned in response to the query.</w:t>
            </w:r>
          </w:p>
        </w:tc>
      </w:tr>
    </w:tbl>
    <w:p w:rsidR="00165FEC" w:rsidRDefault="00165FEC" w:rsidP="00165FEC"/>
    <w:p w:rsidR="00165FEC" w:rsidRPr="00DF1F99" w:rsidRDefault="00165FEC" w:rsidP="00165FEC">
      <w:pPr>
        <w:rPr>
          <w:kern w:val="32"/>
        </w:rPr>
      </w:pPr>
    </w:p>
    <w:p w:rsidR="00132F4D" w:rsidRDefault="00132F4D">
      <w:pPr>
        <w:rPr>
          <w:kern w:val="32"/>
        </w:rPr>
      </w:pPr>
      <w:r>
        <w:rPr>
          <w:kern w:val="32"/>
        </w:rPr>
        <w:br w:type="page"/>
      </w:r>
    </w:p>
    <w:p w:rsidR="00165FEC" w:rsidRDefault="00165FEC" w:rsidP="00165FEC">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165FEC" w:rsidRDefault="00165FEC" w:rsidP="00165FEC">
      <w:pPr>
        <w:rPr>
          <w:kern w:val="32"/>
        </w:rPr>
      </w:pPr>
    </w:p>
    <w:p w:rsidR="00165FEC" w:rsidRDefault="00165FEC" w:rsidP="00165FEC">
      <w:pPr>
        <w:rPr>
          <w:kern w:val="32"/>
        </w:rPr>
      </w:pPr>
      <w:r w:rsidRPr="00DF1F99">
        <w:rPr>
          <w:kern w:val="32"/>
        </w:rPr>
        <w:t xml:space="preserve"> </w:t>
      </w:r>
    </w:p>
    <w:p w:rsidR="009A740F" w:rsidRDefault="00165FEC" w:rsidP="004E6C46">
      <w:pPr>
        <w:keepNext/>
        <w:jc w:val="center"/>
      </w:pPr>
      <w:r>
        <w:rPr>
          <w:noProof/>
          <w:kern w:val="32"/>
        </w:rPr>
        <w:drawing>
          <wp:inline distT="0" distB="0" distL="0" distR="0">
            <wp:extent cx="5524994" cy="2487773"/>
            <wp:effectExtent l="19050" t="0" r="0" b="0"/>
            <wp:docPr id="2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6" cstate="print"/>
                    <a:stretch>
                      <a:fillRect/>
                    </a:stretch>
                  </pic:blipFill>
                  <pic:spPr>
                    <a:xfrm>
                      <a:off x="0" y="0"/>
                      <a:ext cx="5524994" cy="2487773"/>
                    </a:xfrm>
                    <a:prstGeom prst="rect">
                      <a:avLst/>
                    </a:prstGeom>
                  </pic:spPr>
                </pic:pic>
              </a:graphicData>
            </a:graphic>
          </wp:inline>
        </w:drawing>
      </w:r>
    </w:p>
    <w:p w:rsidR="00165FEC"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9</w:t>
        </w:r>
      </w:fldSimple>
      <w:r>
        <w:t xml:space="preserve"> </w:t>
      </w:r>
      <w:r w:rsidRPr="004079EE">
        <w:t>Sequ</w:t>
      </w:r>
      <w:r>
        <w:t>ence Diagram for Test Case WR-5a</w:t>
      </w:r>
    </w:p>
    <w:p w:rsidR="00165FEC" w:rsidRDefault="00165FEC" w:rsidP="00165FEC">
      <w:pPr>
        <w:rPr>
          <w:kern w:val="32"/>
        </w:rPr>
      </w:pPr>
    </w:p>
    <w:p w:rsidR="00165FEC" w:rsidRDefault="00165FEC" w:rsidP="00165FEC">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165FEC" w:rsidRDefault="00165FEC" w:rsidP="00165FEC">
      <w:pPr>
        <w:rPr>
          <w:kern w:val="32"/>
        </w:rPr>
      </w:pPr>
    </w:p>
    <w:p w:rsidR="00165FEC" w:rsidRDefault="00165FEC" w:rsidP="00165FEC">
      <w:pPr>
        <w:rPr>
          <w:kern w:val="32"/>
        </w:rPr>
      </w:pPr>
    </w:p>
    <w:p w:rsidR="00165FEC" w:rsidRPr="00785F81" w:rsidRDefault="00165FEC" w:rsidP="00165FEC">
      <w:pPr>
        <w:rPr>
          <w:i/>
        </w:rPr>
      </w:pPr>
      <w:r>
        <w:rPr>
          <w:i/>
        </w:rPr>
        <w:t xml:space="preserve">Step 1 - Request </w:t>
      </w:r>
      <w:r w:rsidRPr="007F4274">
        <w:rPr>
          <w:i/>
        </w:rPr>
        <w:t>Message</w:t>
      </w:r>
    </w:p>
    <w:p w:rsidR="00165FEC" w:rsidRDefault="00165FEC" w:rsidP="00165FEC">
      <w:pPr>
        <w:rPr>
          <w:kern w:val="32"/>
        </w:rPr>
      </w:pPr>
    </w:p>
    <w:p w:rsidR="00165FEC" w:rsidRPr="00BF433D" w:rsidRDefault="00165FEC" w:rsidP="00165FEC">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790"/>
        <w:gridCol w:w="4050"/>
      </w:tblGrid>
      <w:tr w:rsidR="00165FEC" w:rsidRPr="003D519B" w:rsidTr="00A14CDA">
        <w:tc>
          <w:tcPr>
            <w:tcW w:w="2718" w:type="dxa"/>
            <w:shd w:val="clear" w:color="auto" w:fill="A6A6A6" w:themeFill="background1" w:themeFillShade="A6"/>
          </w:tcPr>
          <w:p w:rsidR="00165FEC" w:rsidRPr="003D519B" w:rsidRDefault="00165FEC" w:rsidP="00165FEC">
            <w:pPr>
              <w:jc w:val="center"/>
              <w:rPr>
                <w:b/>
                <w:kern w:val="32"/>
                <w:sz w:val="20"/>
              </w:rPr>
            </w:pPr>
            <w:r w:rsidRPr="003D519B">
              <w:rPr>
                <w:b/>
                <w:kern w:val="32"/>
                <w:sz w:val="20"/>
              </w:rPr>
              <w:t>Artifact</w:t>
            </w:r>
          </w:p>
        </w:tc>
        <w:tc>
          <w:tcPr>
            <w:tcW w:w="2790" w:type="dxa"/>
            <w:shd w:val="clear" w:color="auto" w:fill="A6A6A6" w:themeFill="background1" w:themeFillShade="A6"/>
          </w:tcPr>
          <w:p w:rsidR="00165FEC" w:rsidRPr="003D519B" w:rsidRDefault="00165FEC" w:rsidP="00165FEC">
            <w:pPr>
              <w:jc w:val="center"/>
              <w:rPr>
                <w:b/>
                <w:kern w:val="32"/>
                <w:sz w:val="20"/>
              </w:rPr>
            </w:pPr>
            <w:r w:rsidRPr="003D519B">
              <w:rPr>
                <w:b/>
                <w:kern w:val="32"/>
                <w:sz w:val="20"/>
              </w:rPr>
              <w:t>Name</w:t>
            </w:r>
          </w:p>
        </w:tc>
        <w:tc>
          <w:tcPr>
            <w:tcW w:w="4050" w:type="dxa"/>
            <w:shd w:val="clear" w:color="auto" w:fill="A6A6A6" w:themeFill="background1" w:themeFillShade="A6"/>
          </w:tcPr>
          <w:p w:rsidR="00165FEC" w:rsidRPr="003D519B" w:rsidRDefault="00165FEC" w:rsidP="00165FEC">
            <w:pPr>
              <w:jc w:val="center"/>
              <w:rPr>
                <w:b/>
                <w:kern w:val="32"/>
                <w:sz w:val="20"/>
              </w:rPr>
            </w:pPr>
            <w:r w:rsidRPr="003D519B">
              <w:rPr>
                <w:b/>
                <w:kern w:val="32"/>
                <w:sz w:val="20"/>
              </w:rPr>
              <w:t>Location in Supplemental Resource File</w:t>
            </w:r>
          </w:p>
        </w:tc>
      </w:tr>
      <w:tr w:rsidR="00165FEC" w:rsidRPr="003D519B" w:rsidTr="00A14CDA">
        <w:tc>
          <w:tcPr>
            <w:tcW w:w="2718" w:type="dxa"/>
          </w:tcPr>
          <w:p w:rsidR="00165FEC" w:rsidRPr="003D519B" w:rsidRDefault="00165FEC" w:rsidP="00165FEC">
            <w:pPr>
              <w:rPr>
                <w:b/>
                <w:kern w:val="32"/>
                <w:sz w:val="18"/>
              </w:rPr>
            </w:pPr>
            <w:r w:rsidRPr="003D519B">
              <w:rPr>
                <w:b/>
                <w:kern w:val="32"/>
                <w:sz w:val="18"/>
              </w:rPr>
              <w:t>WSDL</w:t>
            </w:r>
          </w:p>
        </w:tc>
        <w:tc>
          <w:tcPr>
            <w:tcW w:w="2790" w:type="dxa"/>
          </w:tcPr>
          <w:p w:rsidR="00165FEC" w:rsidRPr="003D519B" w:rsidRDefault="00F9317D" w:rsidP="00165FEC">
            <w:pPr>
              <w:rPr>
                <w:kern w:val="32"/>
                <w:sz w:val="18"/>
              </w:rPr>
            </w:pPr>
            <w:r>
              <w:rPr>
                <w:kern w:val="32"/>
                <w:sz w:val="18"/>
              </w:rPr>
              <w:t>Get</w:t>
            </w:r>
            <w:r w:rsidR="00165FEC" w:rsidRPr="003D519B">
              <w:rPr>
                <w:kern w:val="32"/>
                <w:sz w:val="18"/>
              </w:rPr>
              <w:t>WorkRequests.wsdl</w:t>
            </w:r>
          </w:p>
        </w:tc>
        <w:tc>
          <w:tcPr>
            <w:tcW w:w="4050" w:type="dxa"/>
          </w:tcPr>
          <w:p w:rsidR="00165FEC" w:rsidRPr="003D519B" w:rsidRDefault="00165FEC" w:rsidP="00F9317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sidR="00F9317D">
              <w:rPr>
                <w:kern w:val="32"/>
                <w:sz w:val="14"/>
              </w:rPr>
              <w:t>get</w:t>
            </w:r>
            <w:r w:rsidRPr="00C25A94">
              <w:rPr>
                <w:kern w:val="32"/>
                <w:sz w:val="14"/>
              </w:rPr>
              <w:t>'}</w:t>
            </w:r>
          </w:p>
        </w:tc>
      </w:tr>
      <w:tr w:rsidR="00165FEC" w:rsidRPr="003D519B" w:rsidTr="00A14CDA">
        <w:tc>
          <w:tcPr>
            <w:tcW w:w="2718" w:type="dxa"/>
          </w:tcPr>
          <w:p w:rsidR="00165FEC" w:rsidRPr="003D519B" w:rsidRDefault="00165FEC" w:rsidP="00165FEC">
            <w:pPr>
              <w:rPr>
                <w:b/>
                <w:kern w:val="32"/>
                <w:sz w:val="18"/>
              </w:rPr>
            </w:pPr>
            <w:r w:rsidRPr="003D519B">
              <w:rPr>
                <w:b/>
                <w:kern w:val="32"/>
                <w:sz w:val="18"/>
              </w:rPr>
              <w:t>Part 6 XSD</w:t>
            </w:r>
          </w:p>
        </w:tc>
        <w:tc>
          <w:tcPr>
            <w:tcW w:w="2790" w:type="dxa"/>
          </w:tcPr>
          <w:p w:rsidR="00165FEC" w:rsidRDefault="00F9317D" w:rsidP="00165FEC">
            <w:pPr>
              <w:rPr>
                <w:kern w:val="32"/>
                <w:sz w:val="18"/>
              </w:rPr>
            </w:pPr>
            <w:r>
              <w:rPr>
                <w:kern w:val="32"/>
                <w:sz w:val="18"/>
              </w:rPr>
              <w:t>Get</w:t>
            </w:r>
            <w:r w:rsidR="00165FEC" w:rsidRPr="003D519B">
              <w:rPr>
                <w:kern w:val="32"/>
                <w:sz w:val="18"/>
              </w:rPr>
              <w:t>Work Requests.xsd</w:t>
            </w:r>
          </w:p>
          <w:p w:rsidR="00F9317D" w:rsidRDefault="00F9317D" w:rsidP="00165FEC">
            <w:pPr>
              <w:rPr>
                <w:kern w:val="32"/>
                <w:sz w:val="18"/>
              </w:rPr>
            </w:pPr>
          </w:p>
          <w:p w:rsidR="00F9317D" w:rsidRPr="003D519B" w:rsidRDefault="00F9317D" w:rsidP="00165FEC">
            <w:pPr>
              <w:rPr>
                <w:kern w:val="32"/>
                <w:sz w:val="18"/>
              </w:rPr>
            </w:pPr>
            <w:r>
              <w:rPr>
                <w:kern w:val="32"/>
                <w:sz w:val="18"/>
              </w:rPr>
              <w:t>WorkRequests.xsd</w:t>
            </w:r>
          </w:p>
        </w:tc>
        <w:tc>
          <w:tcPr>
            <w:tcW w:w="4050" w:type="dxa"/>
          </w:tcPr>
          <w:p w:rsidR="00165FEC" w:rsidRDefault="00165FEC" w:rsidP="00F9317D">
            <w:pPr>
              <w:rPr>
                <w:kern w:val="32"/>
                <w:sz w:val="14"/>
              </w:rPr>
            </w:pPr>
            <w:r w:rsidRPr="00C25A94">
              <w:rPr>
                <w:kern w:val="32"/>
                <w:sz w:val="14"/>
              </w:rPr>
              <w:t>{02-Part 6 XSDs modified by EPRI\'</w:t>
            </w:r>
            <w:r w:rsidR="00F9317D">
              <w:rPr>
                <w:kern w:val="32"/>
                <w:sz w:val="14"/>
              </w:rPr>
              <w:t>get</w:t>
            </w:r>
            <w:r w:rsidRPr="00C25A94">
              <w:rPr>
                <w:kern w:val="32"/>
                <w:sz w:val="14"/>
              </w:rPr>
              <w:t>' Profiles}</w:t>
            </w:r>
          </w:p>
          <w:p w:rsidR="00F9317D" w:rsidRDefault="00F9317D" w:rsidP="00F9317D">
            <w:pPr>
              <w:rPr>
                <w:kern w:val="32"/>
                <w:sz w:val="14"/>
              </w:rPr>
            </w:pPr>
          </w:p>
          <w:p w:rsidR="00F9317D" w:rsidRDefault="00F9317D" w:rsidP="00F9317D">
            <w:pPr>
              <w:rPr>
                <w:kern w:val="32"/>
                <w:sz w:val="14"/>
              </w:rPr>
            </w:pPr>
          </w:p>
          <w:p w:rsidR="00F9317D" w:rsidRPr="003D519B" w:rsidRDefault="00F9317D" w:rsidP="00F9317D">
            <w:pPr>
              <w:rPr>
                <w:kern w:val="32"/>
                <w:sz w:val="20"/>
              </w:rPr>
            </w:pPr>
            <w:r w:rsidRPr="003D519B">
              <w:rPr>
                <w:kern w:val="32"/>
                <w:sz w:val="14"/>
              </w:rPr>
              <w:t>{02-Part 6 XSDs modified by EPRI\'create' Profiles\Constrained by EPRI}</w:t>
            </w:r>
          </w:p>
        </w:tc>
      </w:tr>
      <w:tr w:rsidR="00165FEC" w:rsidRPr="003D519B" w:rsidTr="00A14CDA">
        <w:tc>
          <w:tcPr>
            <w:tcW w:w="2718" w:type="dxa"/>
          </w:tcPr>
          <w:p w:rsidR="00165FEC" w:rsidRPr="003D519B" w:rsidRDefault="00165FEC" w:rsidP="00165FEC">
            <w:pPr>
              <w:rPr>
                <w:b/>
                <w:kern w:val="32"/>
                <w:sz w:val="18"/>
              </w:rPr>
            </w:pPr>
            <w:r w:rsidRPr="003D519B">
              <w:rPr>
                <w:b/>
                <w:kern w:val="32"/>
                <w:sz w:val="18"/>
              </w:rPr>
              <w:t>Strongly-Typed Message XSD</w:t>
            </w:r>
          </w:p>
        </w:tc>
        <w:tc>
          <w:tcPr>
            <w:tcW w:w="2790" w:type="dxa"/>
          </w:tcPr>
          <w:p w:rsidR="00165FEC" w:rsidRPr="003D519B" w:rsidRDefault="00F9317D" w:rsidP="00165FEC">
            <w:pPr>
              <w:rPr>
                <w:kern w:val="32"/>
                <w:sz w:val="18"/>
              </w:rPr>
            </w:pPr>
            <w:r>
              <w:rPr>
                <w:kern w:val="32"/>
                <w:sz w:val="18"/>
              </w:rPr>
              <w:t>Get</w:t>
            </w:r>
            <w:r w:rsidR="00165FEC" w:rsidRPr="003D519B">
              <w:rPr>
                <w:kern w:val="32"/>
                <w:sz w:val="18"/>
              </w:rPr>
              <w:t>WorkRequestsMessage.xsd</w:t>
            </w:r>
          </w:p>
        </w:tc>
        <w:tc>
          <w:tcPr>
            <w:tcW w:w="4050" w:type="dxa"/>
          </w:tcPr>
          <w:p w:rsidR="00165FEC" w:rsidRPr="003D519B" w:rsidRDefault="00165FEC" w:rsidP="00F9317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sidR="00F9317D">
              <w:rPr>
                <w:kern w:val="32"/>
                <w:sz w:val="14"/>
              </w:rPr>
              <w:t>get</w:t>
            </w:r>
            <w:r w:rsidRPr="00C25A94">
              <w:rPr>
                <w:kern w:val="32"/>
                <w:sz w:val="14"/>
              </w:rPr>
              <w:t>'\xsd}</w:t>
            </w:r>
          </w:p>
        </w:tc>
      </w:tr>
      <w:tr w:rsidR="00165FEC" w:rsidRPr="003D519B" w:rsidTr="00A14CDA">
        <w:tc>
          <w:tcPr>
            <w:tcW w:w="2718" w:type="dxa"/>
          </w:tcPr>
          <w:p w:rsidR="00165FEC" w:rsidRPr="003D519B" w:rsidRDefault="00165FEC" w:rsidP="00165FEC">
            <w:pPr>
              <w:rPr>
                <w:b/>
                <w:kern w:val="32"/>
                <w:sz w:val="18"/>
              </w:rPr>
            </w:pPr>
            <w:r w:rsidRPr="003D519B">
              <w:rPr>
                <w:b/>
                <w:kern w:val="32"/>
                <w:sz w:val="18"/>
              </w:rPr>
              <w:t>Message Stereotype</w:t>
            </w:r>
          </w:p>
        </w:tc>
        <w:tc>
          <w:tcPr>
            <w:tcW w:w="2790" w:type="dxa"/>
          </w:tcPr>
          <w:p w:rsidR="00165FEC" w:rsidRPr="003D519B" w:rsidRDefault="00A14CDA" w:rsidP="00A14CDA">
            <w:pPr>
              <w:rPr>
                <w:kern w:val="32"/>
                <w:sz w:val="18"/>
              </w:rPr>
            </w:pPr>
            <w:r>
              <w:rPr>
                <w:kern w:val="32"/>
                <w:sz w:val="18"/>
              </w:rPr>
              <w:t>Get</w:t>
            </w:r>
            <w:r w:rsidR="00165FEC">
              <w:rPr>
                <w:kern w:val="32"/>
                <w:sz w:val="18"/>
              </w:rPr>
              <w:t>WorkRequests</w:t>
            </w:r>
            <w:r>
              <w:rPr>
                <w:kern w:val="32"/>
                <w:sz w:val="18"/>
              </w:rPr>
              <w:t>RequestMessage</w:t>
            </w:r>
          </w:p>
        </w:tc>
        <w:tc>
          <w:tcPr>
            <w:tcW w:w="4050" w:type="dxa"/>
          </w:tcPr>
          <w:p w:rsidR="00165FEC" w:rsidRPr="003D519B" w:rsidRDefault="00165FEC" w:rsidP="00165FEC">
            <w:pPr>
              <w:rPr>
                <w:kern w:val="32"/>
                <w:sz w:val="14"/>
              </w:rPr>
            </w:pPr>
            <w:r w:rsidRPr="003D519B">
              <w:rPr>
                <w:kern w:val="32"/>
                <w:sz w:val="14"/>
              </w:rPr>
              <w:t>n/a</w:t>
            </w:r>
          </w:p>
        </w:tc>
      </w:tr>
    </w:tbl>
    <w:p w:rsidR="00165FEC" w:rsidRDefault="00165FEC" w:rsidP="00165FEC">
      <w:pPr>
        <w:rPr>
          <w:kern w:val="32"/>
        </w:rPr>
      </w:pP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8080"/>
          <w:sz w:val="16"/>
          <w:highlight w:val="white"/>
        </w:rPr>
        <w:t>&lt;?xml version="1.0" encoding="UTF-8"?&gt;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FF"/>
          <w:sz w:val="16"/>
          <w:highlight w:val="white"/>
        </w:rPr>
        <w:t>&lt;!--</w:t>
      </w:r>
      <w:r w:rsidRPr="00856DE6">
        <w:rPr>
          <w:rFonts w:ascii="Arial" w:hAnsi="Arial" w:cs="Arial"/>
          <w:color w:val="808080"/>
          <w:sz w:val="16"/>
          <w:highlight w:val="white"/>
        </w:rPr>
        <w:t>Sample XML file generated by XMLSpy v2015 rel. 4 (x64) (http://www.altova.com)</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FF"/>
          <w:sz w:val="16"/>
          <w:highlight w:val="white"/>
        </w:rPr>
        <w:t>&lt;</w:t>
      </w:r>
      <w:r w:rsidRPr="00856DE6">
        <w:rPr>
          <w:rFonts w:ascii="Arial" w:hAnsi="Arial" w:cs="Arial"/>
          <w:color w:val="800000"/>
          <w:sz w:val="16"/>
          <w:highlight w:val="white"/>
        </w:rPr>
        <w:t>tns:GetWorkRequestsRequestMessage</w:t>
      </w:r>
      <w:r w:rsidRPr="00856DE6">
        <w:rPr>
          <w:rFonts w:ascii="Arial" w:hAnsi="Arial" w:cs="Arial"/>
          <w:color w:val="FF0000"/>
          <w:sz w:val="16"/>
          <w:highlight w:val="white"/>
        </w:rPr>
        <w:t xml:space="preserve"> xmlns</w:t>
      </w:r>
      <w:r w:rsidRPr="00856DE6">
        <w:rPr>
          <w:rFonts w:ascii="Arial" w:hAnsi="Arial" w:cs="Arial"/>
          <w:color w:val="0000FF"/>
          <w:sz w:val="16"/>
          <w:highlight w:val="white"/>
        </w:rPr>
        <w:t>="</w:t>
      </w:r>
      <w:r w:rsidRPr="00856DE6">
        <w:rPr>
          <w:rFonts w:ascii="Arial" w:hAnsi="Arial" w:cs="Arial"/>
          <w:color w:val="000000"/>
          <w:sz w:val="16"/>
          <w:highlight w:val="white"/>
        </w:rPr>
        <w:t>http://iec.ch/TC57/2015/GetWorkRequests#</w:t>
      </w:r>
      <w:r w:rsidRPr="00856DE6">
        <w:rPr>
          <w:rFonts w:ascii="Arial" w:hAnsi="Arial" w:cs="Arial"/>
          <w:color w:val="0000FF"/>
          <w:sz w:val="16"/>
          <w:highlight w:val="white"/>
        </w:rPr>
        <w:t>"</w:t>
      </w:r>
      <w:r w:rsidRPr="00856DE6">
        <w:rPr>
          <w:rFonts w:ascii="Arial" w:hAnsi="Arial" w:cs="Arial"/>
          <w:color w:val="FF0000"/>
          <w:sz w:val="16"/>
          <w:highlight w:val="white"/>
        </w:rPr>
        <w:t xml:space="preserve"> xmlns:msg</w:t>
      </w:r>
      <w:r w:rsidRPr="00856DE6">
        <w:rPr>
          <w:rFonts w:ascii="Arial" w:hAnsi="Arial" w:cs="Arial"/>
          <w:color w:val="0000FF"/>
          <w:sz w:val="16"/>
          <w:highlight w:val="white"/>
        </w:rPr>
        <w:t>="</w:t>
      </w:r>
      <w:r w:rsidRPr="00856DE6">
        <w:rPr>
          <w:rFonts w:ascii="Arial" w:hAnsi="Arial" w:cs="Arial"/>
          <w:color w:val="000000"/>
          <w:sz w:val="16"/>
          <w:highlight w:val="white"/>
        </w:rPr>
        <w:t>http://iec.ch/TC57/2011/schema/message</w:t>
      </w:r>
      <w:r w:rsidRPr="00856DE6">
        <w:rPr>
          <w:rFonts w:ascii="Arial" w:hAnsi="Arial" w:cs="Arial"/>
          <w:color w:val="0000FF"/>
          <w:sz w:val="16"/>
          <w:highlight w:val="white"/>
        </w:rPr>
        <w:t>"</w:t>
      </w:r>
      <w:r w:rsidRPr="00856DE6">
        <w:rPr>
          <w:rFonts w:ascii="Arial" w:hAnsi="Arial" w:cs="Arial"/>
          <w:color w:val="FF0000"/>
          <w:sz w:val="16"/>
          <w:highlight w:val="white"/>
        </w:rPr>
        <w:t xml:space="preserve"> xmlns:xsi</w:t>
      </w:r>
      <w:r w:rsidRPr="00856DE6">
        <w:rPr>
          <w:rFonts w:ascii="Arial" w:hAnsi="Arial" w:cs="Arial"/>
          <w:color w:val="0000FF"/>
          <w:sz w:val="16"/>
          <w:highlight w:val="white"/>
        </w:rPr>
        <w:t>="</w:t>
      </w:r>
      <w:r w:rsidRPr="00856DE6">
        <w:rPr>
          <w:rFonts w:ascii="Arial" w:hAnsi="Arial" w:cs="Arial"/>
          <w:color w:val="000000"/>
          <w:sz w:val="16"/>
          <w:highlight w:val="white"/>
        </w:rPr>
        <w:t>http://www.w3.org/2001/XMLSchema-instance</w:t>
      </w:r>
      <w:r w:rsidRPr="00856DE6">
        <w:rPr>
          <w:rFonts w:ascii="Arial" w:hAnsi="Arial" w:cs="Arial"/>
          <w:color w:val="0000FF"/>
          <w:sz w:val="16"/>
          <w:highlight w:val="white"/>
        </w:rPr>
        <w:t>"</w:t>
      </w:r>
      <w:r w:rsidRPr="00856DE6">
        <w:rPr>
          <w:rFonts w:ascii="Arial" w:hAnsi="Arial" w:cs="Arial"/>
          <w:color w:val="FF0000"/>
          <w:sz w:val="16"/>
          <w:highlight w:val="white"/>
        </w:rPr>
        <w:t xml:space="preserve"> xmlns:tns</w:t>
      </w:r>
      <w:r w:rsidRPr="00856DE6">
        <w:rPr>
          <w:rFonts w:ascii="Arial" w:hAnsi="Arial" w:cs="Arial"/>
          <w:color w:val="0000FF"/>
          <w:sz w:val="16"/>
          <w:highlight w:val="white"/>
        </w:rPr>
        <w:t>="</w:t>
      </w:r>
      <w:r w:rsidRPr="00856DE6">
        <w:rPr>
          <w:rFonts w:ascii="Arial" w:hAnsi="Arial" w:cs="Arial"/>
          <w:color w:val="000000"/>
          <w:sz w:val="16"/>
          <w:highlight w:val="white"/>
        </w:rPr>
        <w:t>http://iec.ch/TC57/2015/GetWorkRequestsMessage</w:t>
      </w:r>
      <w:r w:rsidRPr="00856DE6">
        <w:rPr>
          <w:rFonts w:ascii="Arial" w:hAnsi="Arial" w:cs="Arial"/>
          <w:color w:val="0000FF"/>
          <w:sz w:val="16"/>
          <w:highlight w:val="white"/>
        </w:rPr>
        <w:t>"</w:t>
      </w:r>
      <w:r w:rsidRPr="00856DE6">
        <w:rPr>
          <w:rFonts w:ascii="Arial" w:hAnsi="Arial" w:cs="Arial"/>
          <w:color w:val="FF0000"/>
          <w:sz w:val="16"/>
          <w:highlight w:val="white"/>
        </w:rPr>
        <w:t xml:space="preserve"> xmlns:n1</w:t>
      </w:r>
      <w:r w:rsidRPr="00856DE6">
        <w:rPr>
          <w:rFonts w:ascii="Arial" w:hAnsi="Arial" w:cs="Arial"/>
          <w:color w:val="0000FF"/>
          <w:sz w:val="16"/>
          <w:highlight w:val="white"/>
        </w:rPr>
        <w:t>="</w:t>
      </w:r>
      <w:r w:rsidRPr="00856DE6">
        <w:rPr>
          <w:rFonts w:ascii="Arial" w:hAnsi="Arial" w:cs="Arial"/>
          <w:color w:val="000000"/>
          <w:sz w:val="16"/>
          <w:highlight w:val="white"/>
        </w:rPr>
        <w:t>http://www.altova.com/samplexml/other-namespace</w:t>
      </w:r>
      <w:r w:rsidRPr="00856DE6">
        <w:rPr>
          <w:rFonts w:ascii="Arial" w:hAnsi="Arial" w:cs="Arial"/>
          <w:color w:val="0000FF"/>
          <w:sz w:val="16"/>
          <w:highlight w:val="white"/>
        </w:rPr>
        <w:t>"</w:t>
      </w:r>
      <w:r w:rsidRPr="00856DE6">
        <w:rPr>
          <w:rFonts w:ascii="Arial" w:hAnsi="Arial" w:cs="Arial"/>
          <w:color w:val="FF0000"/>
          <w:sz w:val="16"/>
          <w:highlight w:val="white"/>
        </w:rPr>
        <w:t xml:space="preserve"> xsi:schemaLocation</w:t>
      </w:r>
      <w:r w:rsidRPr="00856DE6">
        <w:rPr>
          <w:rFonts w:ascii="Arial" w:hAnsi="Arial" w:cs="Arial"/>
          <w:color w:val="0000FF"/>
          <w:sz w:val="16"/>
          <w:highlight w:val="white"/>
        </w:rPr>
        <w:t>="</w:t>
      </w:r>
      <w:r w:rsidRPr="00856DE6">
        <w:rPr>
          <w:rFonts w:ascii="Arial" w:hAnsi="Arial" w:cs="Arial"/>
          <w:color w:val="000000"/>
          <w:sz w:val="16"/>
          <w:highlight w:val="white"/>
        </w:rPr>
        <w:t>http://iec.ch/TC57/2015/GetWorkRequestsMessage GetWorkRequestsMessage.xsd</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tns:Header</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msg:Verb</w:t>
      </w:r>
      <w:r w:rsidRPr="00856DE6">
        <w:rPr>
          <w:rFonts w:ascii="Arial" w:hAnsi="Arial" w:cs="Arial"/>
          <w:color w:val="0000FF"/>
          <w:sz w:val="16"/>
          <w:highlight w:val="white"/>
        </w:rPr>
        <w:t>&gt;</w:t>
      </w:r>
      <w:r w:rsidRPr="00856DE6">
        <w:rPr>
          <w:rFonts w:ascii="Arial" w:hAnsi="Arial" w:cs="Arial"/>
          <w:color w:val="000000"/>
          <w:sz w:val="16"/>
          <w:highlight w:val="white"/>
        </w:rPr>
        <w:t>get</w:t>
      </w:r>
      <w:r w:rsidRPr="00856DE6">
        <w:rPr>
          <w:rFonts w:ascii="Arial" w:hAnsi="Arial" w:cs="Arial"/>
          <w:color w:val="0000FF"/>
          <w:sz w:val="16"/>
          <w:highlight w:val="white"/>
        </w:rPr>
        <w:t>&lt;/</w:t>
      </w:r>
      <w:r w:rsidRPr="00856DE6">
        <w:rPr>
          <w:rFonts w:ascii="Arial" w:hAnsi="Arial" w:cs="Arial"/>
          <w:color w:val="800000"/>
          <w:sz w:val="16"/>
          <w:highlight w:val="white"/>
        </w:rPr>
        <w:t>msg:Verb</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msg:Noun</w:t>
      </w:r>
      <w:r w:rsidRPr="00856DE6">
        <w:rPr>
          <w:rFonts w:ascii="Arial" w:hAnsi="Arial" w:cs="Arial"/>
          <w:color w:val="0000FF"/>
          <w:sz w:val="16"/>
          <w:highlight w:val="white"/>
        </w:rPr>
        <w:t>&gt;</w:t>
      </w:r>
      <w:r w:rsidRPr="00856DE6">
        <w:rPr>
          <w:rFonts w:ascii="Arial" w:hAnsi="Arial" w:cs="Arial"/>
          <w:color w:val="000000"/>
          <w:sz w:val="16"/>
          <w:highlight w:val="white"/>
        </w:rPr>
        <w:t>WorkRequests</w:t>
      </w:r>
      <w:r w:rsidRPr="00856DE6">
        <w:rPr>
          <w:rFonts w:ascii="Arial" w:hAnsi="Arial" w:cs="Arial"/>
          <w:color w:val="0000FF"/>
          <w:sz w:val="16"/>
          <w:highlight w:val="white"/>
        </w:rPr>
        <w:t>&lt;/</w:t>
      </w:r>
      <w:r w:rsidRPr="00856DE6">
        <w:rPr>
          <w:rFonts w:ascii="Arial" w:hAnsi="Arial" w:cs="Arial"/>
          <w:color w:val="800000"/>
          <w:sz w:val="16"/>
          <w:highlight w:val="white"/>
        </w:rPr>
        <w:t>msg:Noun</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msg:Timestamp</w:t>
      </w:r>
      <w:r w:rsidRPr="00856DE6">
        <w:rPr>
          <w:rFonts w:ascii="Arial" w:hAnsi="Arial" w:cs="Arial"/>
          <w:color w:val="0000FF"/>
          <w:sz w:val="16"/>
          <w:highlight w:val="white"/>
        </w:rPr>
        <w:t>&gt;</w:t>
      </w:r>
      <w:r w:rsidRPr="00856DE6">
        <w:rPr>
          <w:rFonts w:ascii="Arial" w:hAnsi="Arial" w:cs="Arial"/>
          <w:color w:val="000000"/>
          <w:sz w:val="16"/>
          <w:highlight w:val="white"/>
        </w:rPr>
        <w:t>2015-07-06T09:24:02-06:00</w:t>
      </w:r>
      <w:r w:rsidRPr="00856DE6">
        <w:rPr>
          <w:rFonts w:ascii="Arial" w:hAnsi="Arial" w:cs="Arial"/>
          <w:color w:val="0000FF"/>
          <w:sz w:val="16"/>
          <w:highlight w:val="white"/>
        </w:rPr>
        <w:t>&lt;/</w:t>
      </w:r>
      <w:r w:rsidRPr="00856DE6">
        <w:rPr>
          <w:rFonts w:ascii="Arial" w:hAnsi="Arial" w:cs="Arial"/>
          <w:color w:val="800000"/>
          <w:sz w:val="16"/>
          <w:highlight w:val="white"/>
        </w:rPr>
        <w:t>msg:Timestamp</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msg:MessageID</w:t>
      </w:r>
      <w:r w:rsidRPr="00856DE6">
        <w:rPr>
          <w:rFonts w:ascii="Arial" w:hAnsi="Arial" w:cs="Arial"/>
          <w:color w:val="0000FF"/>
          <w:sz w:val="16"/>
          <w:highlight w:val="white"/>
        </w:rPr>
        <w:t>&gt;</w:t>
      </w:r>
      <w:r w:rsidRPr="00856DE6">
        <w:rPr>
          <w:rFonts w:ascii="Arial" w:hAnsi="Arial" w:cs="Arial"/>
          <w:color w:val="000000"/>
          <w:sz w:val="16"/>
          <w:highlight w:val="white"/>
        </w:rPr>
        <w:t>c2728003-5ac1-4df2-959e-e3d172b0552d</w:t>
      </w:r>
      <w:r w:rsidRPr="00856DE6">
        <w:rPr>
          <w:rFonts w:ascii="Arial" w:hAnsi="Arial" w:cs="Arial"/>
          <w:color w:val="0000FF"/>
          <w:sz w:val="16"/>
          <w:highlight w:val="white"/>
        </w:rPr>
        <w:t>&lt;/</w:t>
      </w:r>
      <w:r w:rsidRPr="00856DE6">
        <w:rPr>
          <w:rFonts w:ascii="Arial" w:hAnsi="Arial" w:cs="Arial"/>
          <w:color w:val="800000"/>
          <w:sz w:val="16"/>
          <w:highlight w:val="white"/>
        </w:rPr>
        <w:t>msg:MessageID</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lastRenderedPageBreak/>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msg:CorrelationID</w:t>
      </w:r>
      <w:r w:rsidRPr="00856DE6">
        <w:rPr>
          <w:rFonts w:ascii="Arial" w:hAnsi="Arial" w:cs="Arial"/>
          <w:color w:val="0000FF"/>
          <w:sz w:val="16"/>
          <w:highlight w:val="white"/>
        </w:rPr>
        <w:t>&gt;</w:t>
      </w:r>
      <w:r w:rsidRPr="00856DE6">
        <w:rPr>
          <w:rFonts w:ascii="Arial" w:hAnsi="Arial" w:cs="Arial"/>
          <w:color w:val="000000"/>
          <w:sz w:val="16"/>
          <w:highlight w:val="white"/>
        </w:rPr>
        <w:t>9bcb67e3-8ca2-480c-875b-afaea07297cc</w:t>
      </w:r>
      <w:r w:rsidRPr="00856DE6">
        <w:rPr>
          <w:rFonts w:ascii="Arial" w:hAnsi="Arial" w:cs="Arial"/>
          <w:color w:val="0000FF"/>
          <w:sz w:val="16"/>
          <w:highlight w:val="white"/>
        </w:rPr>
        <w:t>&lt;/</w:t>
      </w:r>
      <w:r w:rsidRPr="00856DE6">
        <w:rPr>
          <w:rFonts w:ascii="Arial" w:hAnsi="Arial" w:cs="Arial"/>
          <w:color w:val="800000"/>
          <w:sz w:val="16"/>
          <w:highlight w:val="white"/>
        </w:rPr>
        <w:t>msg:CorrelationID</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tns:Header</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tns:Request</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GetWorkRequests</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WorkRequest</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Names</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name</w:t>
      </w:r>
      <w:r w:rsidRPr="00856DE6">
        <w:rPr>
          <w:rFonts w:ascii="Arial" w:hAnsi="Arial" w:cs="Arial"/>
          <w:color w:val="0000FF"/>
          <w:sz w:val="16"/>
          <w:highlight w:val="white"/>
        </w:rPr>
        <w:t>&gt;</w:t>
      </w:r>
      <w:r w:rsidRPr="00856DE6">
        <w:rPr>
          <w:rFonts w:ascii="Arial" w:hAnsi="Arial" w:cs="Arial"/>
          <w:color w:val="000000"/>
          <w:sz w:val="16"/>
          <w:highlight w:val="white"/>
        </w:rPr>
        <w:t>WR-14</w:t>
      </w:r>
      <w:r w:rsidR="000B7883">
        <w:rPr>
          <w:rFonts w:ascii="Arial" w:hAnsi="Arial" w:cs="Arial"/>
          <w:color w:val="000000"/>
          <w:sz w:val="16"/>
          <w:highlight w:val="white"/>
        </w:rPr>
        <w:t>43</w:t>
      </w:r>
      <w:r w:rsidR="00073618">
        <w:rPr>
          <w:rFonts w:ascii="Arial" w:hAnsi="Arial" w:cs="Arial"/>
          <w:color w:val="000000"/>
          <w:sz w:val="16"/>
          <w:highlight w:val="white"/>
        </w:rPr>
        <w:t>4</w:t>
      </w:r>
      <w:r w:rsidRPr="00856DE6">
        <w:rPr>
          <w:rFonts w:ascii="Arial" w:hAnsi="Arial" w:cs="Arial"/>
          <w:color w:val="0000FF"/>
          <w:sz w:val="16"/>
          <w:highlight w:val="white"/>
        </w:rPr>
        <w:t>&lt;/</w:t>
      </w:r>
      <w:r w:rsidRPr="00856DE6">
        <w:rPr>
          <w:rFonts w:ascii="Arial" w:hAnsi="Arial" w:cs="Arial"/>
          <w:color w:val="800000"/>
          <w:sz w:val="16"/>
          <w:highlight w:val="white"/>
        </w:rPr>
        <w:t>name</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Names</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WorkRequest</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GetWorkRequests</w:t>
      </w:r>
      <w:r w:rsidRPr="00856DE6">
        <w:rPr>
          <w:rFonts w:ascii="Arial" w:hAnsi="Arial" w:cs="Arial"/>
          <w:color w:val="0000FF"/>
          <w:sz w:val="16"/>
          <w:highlight w:val="white"/>
        </w:rPr>
        <w:t>&gt;</w:t>
      </w:r>
    </w:p>
    <w:p w:rsidR="00856DE6" w:rsidRPr="00856DE6" w:rsidRDefault="00856DE6" w:rsidP="00A14CD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highlight w:val="white"/>
        </w:rPr>
      </w:pPr>
      <w:r w:rsidRPr="00856DE6">
        <w:rPr>
          <w:rFonts w:ascii="Arial" w:hAnsi="Arial" w:cs="Arial"/>
          <w:color w:val="000000"/>
          <w:sz w:val="16"/>
          <w:highlight w:val="white"/>
        </w:rPr>
        <w:tab/>
      </w:r>
      <w:r w:rsidRPr="00856DE6">
        <w:rPr>
          <w:rFonts w:ascii="Arial" w:hAnsi="Arial" w:cs="Arial"/>
          <w:color w:val="0000FF"/>
          <w:sz w:val="16"/>
          <w:highlight w:val="white"/>
        </w:rPr>
        <w:t>&lt;/</w:t>
      </w:r>
      <w:r w:rsidRPr="00856DE6">
        <w:rPr>
          <w:rFonts w:ascii="Arial" w:hAnsi="Arial" w:cs="Arial"/>
          <w:color w:val="800000"/>
          <w:sz w:val="16"/>
          <w:highlight w:val="white"/>
        </w:rPr>
        <w:t>tns:Request</w:t>
      </w:r>
      <w:r w:rsidRPr="00856DE6">
        <w:rPr>
          <w:rFonts w:ascii="Arial" w:hAnsi="Arial" w:cs="Arial"/>
          <w:color w:val="0000FF"/>
          <w:sz w:val="16"/>
          <w:highlight w:val="white"/>
        </w:rPr>
        <w:t>&gt;</w:t>
      </w:r>
    </w:p>
    <w:p w:rsidR="00A14CDA" w:rsidRDefault="00856DE6" w:rsidP="00A14CDA">
      <w:pPr>
        <w:pBdr>
          <w:top w:val="single" w:sz="4" w:space="1" w:color="auto"/>
          <w:left w:val="single" w:sz="4" w:space="4" w:color="auto"/>
          <w:bottom w:val="single" w:sz="4" w:space="1" w:color="auto"/>
          <w:right w:val="single" w:sz="4" w:space="4" w:color="auto"/>
        </w:pBdr>
        <w:rPr>
          <w:rFonts w:ascii="Arial" w:hAnsi="Arial" w:cs="Arial"/>
          <w:color w:val="0000FF"/>
          <w:sz w:val="16"/>
        </w:rPr>
      </w:pPr>
      <w:r w:rsidRPr="00856DE6">
        <w:rPr>
          <w:rFonts w:ascii="Arial" w:hAnsi="Arial" w:cs="Arial"/>
          <w:color w:val="0000FF"/>
          <w:sz w:val="16"/>
          <w:highlight w:val="white"/>
        </w:rPr>
        <w:t>&lt;/</w:t>
      </w:r>
      <w:r w:rsidRPr="00856DE6">
        <w:rPr>
          <w:rFonts w:ascii="Arial" w:hAnsi="Arial" w:cs="Arial"/>
          <w:color w:val="800000"/>
          <w:sz w:val="16"/>
          <w:highlight w:val="white"/>
        </w:rPr>
        <w:t>tns:GetWorkRequestsRequestMessage</w:t>
      </w:r>
      <w:r w:rsidRPr="00856DE6">
        <w:rPr>
          <w:rFonts w:ascii="Arial" w:hAnsi="Arial" w:cs="Arial"/>
          <w:color w:val="0000FF"/>
          <w:sz w:val="16"/>
          <w:highlight w:val="white"/>
        </w:rPr>
        <w:t>&gt;</w:t>
      </w:r>
    </w:p>
    <w:p w:rsidR="00A14CDA" w:rsidRDefault="00A14CDA" w:rsidP="00A14CDA">
      <w:pPr>
        <w:rPr>
          <w:rFonts w:ascii="Arial" w:hAnsi="Arial" w:cs="Arial"/>
          <w:color w:val="0000FF"/>
          <w:sz w:val="16"/>
        </w:rPr>
      </w:pPr>
    </w:p>
    <w:p w:rsidR="00A14CDA" w:rsidRDefault="00A14CDA" w:rsidP="00A14CDA">
      <w:pPr>
        <w:rPr>
          <w:rFonts w:ascii="Arial" w:hAnsi="Arial" w:cs="Arial"/>
          <w:color w:val="0000FF"/>
          <w:sz w:val="16"/>
        </w:rPr>
      </w:pPr>
    </w:p>
    <w:p w:rsidR="00165FEC" w:rsidRPr="00785F81" w:rsidRDefault="00165FEC" w:rsidP="00165FEC">
      <w:pPr>
        <w:rPr>
          <w:i/>
        </w:rPr>
      </w:pPr>
      <w:r>
        <w:rPr>
          <w:i/>
        </w:rPr>
        <w:t>Step 2 - Response Message</w:t>
      </w:r>
    </w:p>
    <w:p w:rsidR="00165FEC" w:rsidRDefault="00165FEC" w:rsidP="00165FEC">
      <w:pPr>
        <w:jc w:val="center"/>
        <w:rPr>
          <w:b/>
          <w:kern w:val="32"/>
          <w:sz w:val="20"/>
        </w:rPr>
      </w:pPr>
    </w:p>
    <w:p w:rsidR="00A14CDA" w:rsidRPr="00A14CDA" w:rsidRDefault="00165FEC" w:rsidP="00165FEC">
      <w:pPr>
        <w:jc w:val="center"/>
        <w:rPr>
          <w:b/>
          <w:kern w:val="32"/>
          <w:sz w:val="20"/>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628"/>
        <w:gridCol w:w="2700"/>
        <w:gridCol w:w="180"/>
        <w:gridCol w:w="4050"/>
      </w:tblGrid>
      <w:tr w:rsidR="00165FEC" w:rsidRPr="003D519B" w:rsidTr="00A14CDA">
        <w:tc>
          <w:tcPr>
            <w:tcW w:w="2628" w:type="dxa"/>
            <w:shd w:val="clear" w:color="auto" w:fill="A6A6A6" w:themeFill="background1" w:themeFillShade="A6"/>
          </w:tcPr>
          <w:p w:rsidR="00165FEC" w:rsidRPr="003D519B" w:rsidRDefault="00165FEC" w:rsidP="00165FEC">
            <w:pPr>
              <w:jc w:val="center"/>
              <w:rPr>
                <w:b/>
                <w:kern w:val="32"/>
                <w:sz w:val="20"/>
              </w:rPr>
            </w:pPr>
            <w:r w:rsidRPr="003D519B">
              <w:rPr>
                <w:b/>
                <w:kern w:val="32"/>
                <w:sz w:val="20"/>
              </w:rPr>
              <w:t>Artifact</w:t>
            </w:r>
          </w:p>
        </w:tc>
        <w:tc>
          <w:tcPr>
            <w:tcW w:w="2700" w:type="dxa"/>
            <w:shd w:val="clear" w:color="auto" w:fill="A6A6A6" w:themeFill="background1" w:themeFillShade="A6"/>
          </w:tcPr>
          <w:p w:rsidR="00165FEC" w:rsidRPr="003D519B" w:rsidRDefault="00165FEC" w:rsidP="00165FEC">
            <w:pPr>
              <w:jc w:val="center"/>
              <w:rPr>
                <w:b/>
                <w:kern w:val="32"/>
                <w:sz w:val="20"/>
              </w:rPr>
            </w:pPr>
            <w:r w:rsidRPr="003D519B">
              <w:rPr>
                <w:b/>
                <w:kern w:val="32"/>
                <w:sz w:val="20"/>
              </w:rPr>
              <w:t>Name</w:t>
            </w:r>
          </w:p>
        </w:tc>
        <w:tc>
          <w:tcPr>
            <w:tcW w:w="4230" w:type="dxa"/>
            <w:gridSpan w:val="2"/>
            <w:shd w:val="clear" w:color="auto" w:fill="A6A6A6" w:themeFill="background1" w:themeFillShade="A6"/>
          </w:tcPr>
          <w:p w:rsidR="00165FEC" w:rsidRPr="003D519B" w:rsidRDefault="00165FEC" w:rsidP="00165FEC">
            <w:pPr>
              <w:jc w:val="center"/>
              <w:rPr>
                <w:b/>
                <w:kern w:val="32"/>
                <w:sz w:val="20"/>
              </w:rPr>
            </w:pPr>
            <w:r w:rsidRPr="003D519B">
              <w:rPr>
                <w:b/>
                <w:kern w:val="32"/>
                <w:sz w:val="20"/>
              </w:rPr>
              <w:t>Location in Supplemental Resource File</w:t>
            </w:r>
          </w:p>
        </w:tc>
      </w:tr>
      <w:tr w:rsidR="00A14CDA" w:rsidRPr="003D519B" w:rsidTr="00A14CDA">
        <w:tc>
          <w:tcPr>
            <w:tcW w:w="2628" w:type="dxa"/>
          </w:tcPr>
          <w:p w:rsidR="00A14CDA" w:rsidRPr="003D519B" w:rsidRDefault="00A14CDA" w:rsidP="00DE15D1">
            <w:pPr>
              <w:rPr>
                <w:b/>
                <w:kern w:val="32"/>
                <w:sz w:val="18"/>
              </w:rPr>
            </w:pPr>
            <w:r w:rsidRPr="003D519B">
              <w:rPr>
                <w:b/>
                <w:kern w:val="32"/>
                <w:sz w:val="18"/>
              </w:rPr>
              <w:t>WSDL</w:t>
            </w:r>
          </w:p>
        </w:tc>
        <w:tc>
          <w:tcPr>
            <w:tcW w:w="2880" w:type="dxa"/>
            <w:gridSpan w:val="2"/>
          </w:tcPr>
          <w:p w:rsidR="00A14CDA" w:rsidRPr="003D519B" w:rsidRDefault="00A14CDA" w:rsidP="00DE15D1">
            <w:pPr>
              <w:rPr>
                <w:kern w:val="32"/>
                <w:sz w:val="18"/>
              </w:rPr>
            </w:pPr>
            <w:r>
              <w:rPr>
                <w:kern w:val="32"/>
                <w:sz w:val="18"/>
              </w:rPr>
              <w:t>Get</w:t>
            </w:r>
            <w:r w:rsidRPr="003D519B">
              <w:rPr>
                <w:kern w:val="32"/>
                <w:sz w:val="18"/>
              </w:rPr>
              <w:t>WorkRequests.wsdl</w:t>
            </w:r>
          </w:p>
        </w:tc>
        <w:tc>
          <w:tcPr>
            <w:tcW w:w="4050" w:type="dxa"/>
          </w:tcPr>
          <w:p w:rsidR="00A14CDA" w:rsidRPr="003D519B" w:rsidRDefault="00A14CDA" w:rsidP="00DE15D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A14CDA" w:rsidRPr="003D519B" w:rsidTr="00A14CDA">
        <w:tc>
          <w:tcPr>
            <w:tcW w:w="2628" w:type="dxa"/>
          </w:tcPr>
          <w:p w:rsidR="00A14CDA" w:rsidRPr="003D519B" w:rsidRDefault="00A14CDA" w:rsidP="00DE15D1">
            <w:pPr>
              <w:rPr>
                <w:b/>
                <w:kern w:val="32"/>
                <w:sz w:val="18"/>
              </w:rPr>
            </w:pPr>
            <w:r w:rsidRPr="003D519B">
              <w:rPr>
                <w:b/>
                <w:kern w:val="32"/>
                <w:sz w:val="18"/>
              </w:rPr>
              <w:t>Part 6 XSD</w:t>
            </w:r>
          </w:p>
        </w:tc>
        <w:tc>
          <w:tcPr>
            <w:tcW w:w="2880" w:type="dxa"/>
            <w:gridSpan w:val="2"/>
          </w:tcPr>
          <w:p w:rsidR="00A14CDA" w:rsidRPr="003D519B" w:rsidRDefault="00A14CDA" w:rsidP="00DE15D1">
            <w:pPr>
              <w:rPr>
                <w:kern w:val="32"/>
                <w:sz w:val="18"/>
              </w:rPr>
            </w:pPr>
            <w:r>
              <w:rPr>
                <w:kern w:val="32"/>
                <w:sz w:val="18"/>
              </w:rPr>
              <w:t>WorkRequests.xsd</w:t>
            </w:r>
          </w:p>
        </w:tc>
        <w:tc>
          <w:tcPr>
            <w:tcW w:w="4050" w:type="dxa"/>
          </w:tcPr>
          <w:p w:rsidR="00A14CDA" w:rsidRPr="003D519B" w:rsidRDefault="00A14CDA" w:rsidP="00DE15D1">
            <w:pPr>
              <w:rPr>
                <w:kern w:val="32"/>
                <w:sz w:val="20"/>
              </w:rPr>
            </w:pPr>
            <w:r w:rsidRPr="003D519B">
              <w:rPr>
                <w:kern w:val="32"/>
                <w:sz w:val="14"/>
              </w:rPr>
              <w:t>{02-Part 6 XSDs modified by EPRI\'create' Profiles\Constrained by EPRI}</w:t>
            </w:r>
          </w:p>
        </w:tc>
      </w:tr>
      <w:tr w:rsidR="00A14CDA" w:rsidRPr="003D519B" w:rsidTr="00A14CDA">
        <w:tc>
          <w:tcPr>
            <w:tcW w:w="2628" w:type="dxa"/>
          </w:tcPr>
          <w:p w:rsidR="00A14CDA" w:rsidRPr="003D519B" w:rsidRDefault="00A14CDA" w:rsidP="00DE15D1">
            <w:pPr>
              <w:rPr>
                <w:b/>
                <w:kern w:val="32"/>
                <w:sz w:val="18"/>
              </w:rPr>
            </w:pPr>
            <w:r w:rsidRPr="003D519B">
              <w:rPr>
                <w:b/>
                <w:kern w:val="32"/>
                <w:sz w:val="18"/>
              </w:rPr>
              <w:t>Strongly-Typed Message XSD</w:t>
            </w:r>
          </w:p>
        </w:tc>
        <w:tc>
          <w:tcPr>
            <w:tcW w:w="2880" w:type="dxa"/>
            <w:gridSpan w:val="2"/>
          </w:tcPr>
          <w:p w:rsidR="00A14CDA" w:rsidRPr="003D519B" w:rsidRDefault="00A14CDA" w:rsidP="00DE15D1">
            <w:pPr>
              <w:rPr>
                <w:kern w:val="32"/>
                <w:sz w:val="18"/>
              </w:rPr>
            </w:pPr>
            <w:r>
              <w:rPr>
                <w:kern w:val="32"/>
                <w:sz w:val="18"/>
              </w:rPr>
              <w:t>Get</w:t>
            </w:r>
            <w:r w:rsidRPr="003D519B">
              <w:rPr>
                <w:kern w:val="32"/>
                <w:sz w:val="18"/>
              </w:rPr>
              <w:t>WorkRequestsMessage.xsd</w:t>
            </w:r>
          </w:p>
        </w:tc>
        <w:tc>
          <w:tcPr>
            <w:tcW w:w="4050" w:type="dxa"/>
          </w:tcPr>
          <w:p w:rsidR="00A14CDA" w:rsidRPr="003D519B" w:rsidRDefault="00A14CDA" w:rsidP="00A14CDA">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A14CDA" w:rsidRPr="003D519B" w:rsidTr="00A14CDA">
        <w:tc>
          <w:tcPr>
            <w:tcW w:w="2628" w:type="dxa"/>
          </w:tcPr>
          <w:p w:rsidR="00A14CDA" w:rsidRPr="003D519B" w:rsidRDefault="00A14CDA" w:rsidP="00DE15D1">
            <w:pPr>
              <w:rPr>
                <w:b/>
                <w:kern w:val="32"/>
                <w:sz w:val="18"/>
              </w:rPr>
            </w:pPr>
            <w:r w:rsidRPr="003D519B">
              <w:rPr>
                <w:b/>
                <w:kern w:val="32"/>
                <w:sz w:val="18"/>
              </w:rPr>
              <w:t>Message Stereotype</w:t>
            </w:r>
          </w:p>
        </w:tc>
        <w:tc>
          <w:tcPr>
            <w:tcW w:w="2880" w:type="dxa"/>
            <w:gridSpan w:val="2"/>
          </w:tcPr>
          <w:p w:rsidR="00A14CDA" w:rsidRPr="003D519B" w:rsidRDefault="00A14CDA" w:rsidP="00A14CDA">
            <w:pPr>
              <w:rPr>
                <w:kern w:val="32"/>
                <w:sz w:val="18"/>
              </w:rPr>
            </w:pPr>
            <w:r>
              <w:rPr>
                <w:kern w:val="32"/>
                <w:sz w:val="18"/>
              </w:rPr>
              <w:t>GetWorkRequestsResponseMessage</w:t>
            </w:r>
          </w:p>
        </w:tc>
        <w:tc>
          <w:tcPr>
            <w:tcW w:w="4050" w:type="dxa"/>
          </w:tcPr>
          <w:p w:rsidR="00A14CDA" w:rsidRPr="003D519B" w:rsidRDefault="00A14CDA" w:rsidP="00DE15D1">
            <w:pPr>
              <w:rPr>
                <w:kern w:val="32"/>
                <w:sz w:val="14"/>
              </w:rPr>
            </w:pPr>
            <w:r w:rsidRPr="003D519B">
              <w:rPr>
                <w:kern w:val="32"/>
                <w:sz w:val="14"/>
              </w:rPr>
              <w:t>n/a</w:t>
            </w:r>
          </w:p>
        </w:tc>
      </w:tr>
    </w:tbl>
    <w:p w:rsidR="00165FEC" w:rsidRDefault="00165FEC" w:rsidP="00165FEC">
      <w:pPr>
        <w:rPr>
          <w:kern w:val="32"/>
        </w:rPr>
      </w:pP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8080"/>
          <w:sz w:val="16"/>
          <w:szCs w:val="16"/>
          <w:highlight w:val="white"/>
        </w:rPr>
        <w:t>&lt;?xml version="1.0" encoding="UTF-8"?&gt;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FF"/>
          <w:sz w:val="16"/>
          <w:szCs w:val="16"/>
          <w:highlight w:val="white"/>
        </w:rPr>
        <w:t>&lt;!--</w:t>
      </w:r>
      <w:r w:rsidRPr="00073618">
        <w:rPr>
          <w:rFonts w:ascii="Arial" w:hAnsi="Arial" w:cs="Arial"/>
          <w:color w:val="808080"/>
          <w:sz w:val="16"/>
          <w:szCs w:val="16"/>
          <w:highlight w:val="white"/>
        </w:rPr>
        <w:t>Sample XML file generated by XMLSpy v2015 rel. 4 (x64) (http://www.altova.com)</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tns:GetWorkRequestsResponseMessage</w:t>
      </w:r>
      <w:r w:rsidRPr="00073618">
        <w:rPr>
          <w:rFonts w:ascii="Arial" w:hAnsi="Arial" w:cs="Arial"/>
          <w:color w:val="FF0000"/>
          <w:sz w:val="16"/>
          <w:szCs w:val="16"/>
          <w:highlight w:val="white"/>
        </w:rPr>
        <w:t xml:space="preserve"> xmlns</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http://iec.ch/TC57/2015/WorkRequests#</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xmlns:xml</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http://www.w3.org/XML/1998/namespace</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xmlns:msg</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http://iec.ch/TC57/2011/schema/message</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xmlns:xsi</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http://www.w3.org/2001/XMLSchema-instance</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xmlns:tns</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http://iec.ch/TC57/2015/GetWorkRequestsMessage</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xmlns:n1</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http://www.altova.com/samplexml/other-namespace</w:t>
      </w:r>
      <w:r w:rsidRPr="00073618">
        <w:rPr>
          <w:rFonts w:ascii="Arial" w:hAnsi="Arial" w:cs="Arial"/>
          <w:color w:val="0000FF"/>
          <w:sz w:val="16"/>
          <w:szCs w:val="16"/>
          <w:highlight w:val="white"/>
        </w:rPr>
        <w:t>"</w:t>
      </w:r>
      <w:r w:rsidRPr="00073618">
        <w:rPr>
          <w:rFonts w:ascii="Arial" w:hAnsi="Arial" w:cs="Arial"/>
          <w:color w:val="FF0000"/>
          <w:sz w:val="16"/>
          <w:szCs w:val="16"/>
          <w:highlight w:val="white"/>
        </w:rPr>
        <w:t xml:space="preserve"> xsi:schemaLocation</w:t>
      </w:r>
      <w:r w:rsidRPr="00073618">
        <w:rPr>
          <w:rFonts w:ascii="Arial" w:hAnsi="Arial" w:cs="Arial"/>
          <w:color w:val="0000FF"/>
          <w:sz w:val="16"/>
          <w:szCs w:val="16"/>
          <w:highlight w:val="white"/>
        </w:rPr>
        <w:t>="</w:t>
      </w:r>
      <w:r w:rsidRPr="00073618">
        <w:rPr>
          <w:rFonts w:ascii="Arial" w:hAnsi="Arial" w:cs="Arial"/>
          <w:color w:val="000000"/>
          <w:sz w:val="16"/>
          <w:szCs w:val="16"/>
          <w:highlight w:val="white"/>
        </w:rPr>
        <w:t>http://iec.ch/TC57/2015/GetWorkRequestsMessage GetWorkRequestsMessage.xsd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tns:Header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msg:Verb</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reply</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msg:Verb</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msg:Noun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WorkRequests</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msg:Noun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msg:Timestamp</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2015-07-06T09:24:03-06:00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msg:Timestamp</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msg:MessageID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f9809598-37b7-4c0d-b927-306714e4e7ce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msg:MessageID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msg:CorrelationID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9bcb67e3-8ca2-480c-875b-afaea07297cc</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msg:CorrelationID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tns:Header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tns:Reply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msg:Result</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OK</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msg:Result</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msg:Error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msg:Error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tns:Reply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tns:Payload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WorkRequests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WorkRequest</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WR-14434</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Organisation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DSOP2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phone1</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areaCode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800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areaCode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cityCode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555</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cityCode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extension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58</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extension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localNumber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8000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localNumber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phone1</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streetAddress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addressGeneral</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Mail Stop 83</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addressGeneral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Main Office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Harrison</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lastRenderedPageBreak/>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3372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suffix</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NE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suffix</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Av</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withinTownLimits</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true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withinTownLimits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townDetail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52402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USA</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Cedar Rapids</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stateOrProvince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IA</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stateOrProvince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townDetail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streetAddress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Organisation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5364d65c-92b3-4ae6-9bf4-403c3edc6051</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kind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repair</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kind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lastModifiedDateTime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2015-07-01T11:55:24-06:00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lastModifiedDateTime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requestDateTime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2015-07-01T11:55:24-06:00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requestDateTime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statusKind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waitingToBeScheduled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statusKind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ActivityRecords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createdDateTime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2015-07-01T11:55:24-06:00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createdDateTime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reason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Damage Reported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reason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Work Request Created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ActivityRecords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priority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justification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Safety Hazard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justification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rank</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rank</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Emergency</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priority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TimeSchedules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kind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request</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kind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scheduleInterval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end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2015-07-16T17:00:00-06:00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end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start</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2015-07-16T11:55:24-06:00</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start</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scheduleInterval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TimeSchedules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WorkLocation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fb92ddab-09e0-4973-a890-89b1f6700f1d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direction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NW</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direction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Hazards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Exposed Conductor</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Hazards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InternalLocation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Warehouse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Floor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Floor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RoomNumber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101-E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RoomNumber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InternalLocation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mainAddress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addressGeneral</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2nd building along driveway</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addressGeneral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Warehouse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buildingName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Rogers</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122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prefix</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N</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prefix</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suffix</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SW</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suffix</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withinTownLimits</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true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withinTownLimits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streetDetail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townDetail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code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52405</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code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USA</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country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Cedar Rapids</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stateOrProvince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IA</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stateOrProvince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townDetail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mainAddress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WorkLocation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WorkTasks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327ea2fa-a831-4823-a76b-d651fd69d5d2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instruction</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Repair damaged meter panel</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instruction</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lastRenderedPageBreak/>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subject</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Damaged meter panel</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subject</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taskKind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exchange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taskKind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Assets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17fa20de-8949-40d5-9bce-93b9e5a74ce5</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mRID</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critical</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true</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critical</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utcNumber</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8752-90765-830632</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utcNumber</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Assets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Crews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Jacobs, Brian</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Crew ID</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NameTypeAuthority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r w:rsidRPr="00073618">
        <w:rPr>
          <w:rFonts w:ascii="Arial" w:hAnsi="Arial" w:cs="Arial"/>
          <w:color w:val="000000"/>
          <w:sz w:val="16"/>
          <w:szCs w:val="16"/>
          <w:highlight w:val="white"/>
        </w:rPr>
        <w:t>Utility XYZ</w:t>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NameTypeAuthority</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NameType</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Names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Crews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WorkTasks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WorkRequest</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WorkRequests</w:t>
      </w:r>
      <w:r w:rsidRPr="00073618">
        <w:rPr>
          <w:rFonts w:ascii="Arial" w:hAnsi="Arial" w:cs="Arial"/>
          <w:color w:val="0000FF"/>
          <w:sz w:val="16"/>
          <w:szCs w:val="16"/>
          <w:highlight w:val="white"/>
        </w:rPr>
        <w:t>&gt;</w:t>
      </w:r>
    </w:p>
    <w:p w:rsidR="00073618" w:rsidRPr="00073618" w:rsidRDefault="00073618" w:rsidP="00073618">
      <w:pPr>
        <w:pBdr>
          <w:top w:val="single" w:sz="4" w:space="1" w:color="auto"/>
          <w:left w:val="single" w:sz="4" w:space="1" w:color="auto"/>
          <w:bottom w:val="single" w:sz="4" w:space="1" w:color="auto"/>
          <w:right w:val="single" w:sz="4" w:space="1" w:color="auto"/>
        </w:pBdr>
        <w:tabs>
          <w:tab w:val="left" w:pos="144"/>
          <w:tab w:val="left" w:pos="288"/>
          <w:tab w:val="left" w:pos="432"/>
          <w:tab w:val="left" w:pos="576"/>
          <w:tab w:val="left" w:pos="720"/>
          <w:tab w:val="left" w:pos="864"/>
          <w:tab w:val="left" w:pos="1008"/>
          <w:tab w:val="left" w:pos="1152"/>
          <w:tab w:val="left" w:pos="3144"/>
        </w:tabs>
        <w:autoSpaceDE w:val="0"/>
        <w:autoSpaceDN w:val="0"/>
        <w:adjustRightInd w:val="0"/>
        <w:rPr>
          <w:rFonts w:ascii="Arial" w:hAnsi="Arial" w:cs="Arial"/>
          <w:color w:val="000000"/>
          <w:sz w:val="16"/>
          <w:szCs w:val="16"/>
          <w:highlight w:val="white"/>
        </w:rPr>
      </w:pPr>
      <w:r w:rsidRPr="00073618">
        <w:rPr>
          <w:rFonts w:ascii="Arial" w:hAnsi="Arial" w:cs="Arial"/>
          <w:color w:val="000000"/>
          <w:sz w:val="16"/>
          <w:szCs w:val="16"/>
          <w:highlight w:val="white"/>
        </w:rPr>
        <w:tab/>
      </w: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tns:Payload</w:t>
      </w:r>
      <w:r w:rsidRPr="00073618">
        <w:rPr>
          <w:rFonts w:ascii="Arial" w:hAnsi="Arial" w:cs="Arial"/>
          <w:color w:val="0000FF"/>
          <w:sz w:val="16"/>
          <w:szCs w:val="16"/>
          <w:highlight w:val="white"/>
        </w:rPr>
        <w:t>&gt;</w:t>
      </w:r>
      <w:r>
        <w:rPr>
          <w:rFonts w:ascii="Arial" w:hAnsi="Arial" w:cs="Arial"/>
          <w:color w:val="0000FF"/>
          <w:sz w:val="16"/>
          <w:szCs w:val="16"/>
          <w:highlight w:val="white"/>
        </w:rPr>
        <w:tab/>
      </w:r>
    </w:p>
    <w:p w:rsidR="00A14CDA" w:rsidRPr="00073618" w:rsidRDefault="00073618" w:rsidP="00073618">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073618">
        <w:rPr>
          <w:rFonts w:ascii="Arial" w:hAnsi="Arial" w:cs="Arial"/>
          <w:color w:val="0000FF"/>
          <w:sz w:val="16"/>
          <w:szCs w:val="16"/>
          <w:highlight w:val="white"/>
        </w:rPr>
        <w:t>&lt;/</w:t>
      </w:r>
      <w:r w:rsidRPr="00073618">
        <w:rPr>
          <w:rFonts w:ascii="Arial" w:hAnsi="Arial" w:cs="Arial"/>
          <w:color w:val="800000"/>
          <w:sz w:val="16"/>
          <w:szCs w:val="16"/>
          <w:highlight w:val="white"/>
        </w:rPr>
        <w:t>tns:GetWorkRequestsResponseMessage</w:t>
      </w:r>
      <w:r w:rsidRPr="00073618">
        <w:rPr>
          <w:rFonts w:ascii="Arial" w:hAnsi="Arial" w:cs="Arial"/>
          <w:color w:val="0000FF"/>
          <w:sz w:val="16"/>
          <w:szCs w:val="16"/>
          <w:highlight w:val="white"/>
        </w:rPr>
        <w:t>&gt;</w:t>
      </w:r>
    </w:p>
    <w:p w:rsidR="00A14CDA" w:rsidRDefault="00A14CDA" w:rsidP="00A14CDA">
      <w:pPr>
        <w:rPr>
          <w:rFonts w:ascii="Arial" w:hAnsi="Arial" w:cs="Arial"/>
          <w:color w:val="0000FF"/>
          <w:sz w:val="20"/>
        </w:rPr>
      </w:pPr>
    </w:p>
    <w:p w:rsidR="00A14CDA" w:rsidRDefault="00A14CDA" w:rsidP="00A14CDA">
      <w:pPr>
        <w:rPr>
          <w:kern w:val="32"/>
        </w:rPr>
      </w:pPr>
    </w:p>
    <w:p w:rsidR="00073618" w:rsidRDefault="00073618">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165FEC" w:rsidRPr="00C7295C" w:rsidTr="00165FEC">
        <w:tc>
          <w:tcPr>
            <w:tcW w:w="670" w:type="dxa"/>
            <w:shd w:val="clear" w:color="auto" w:fill="A6A6A6" w:themeFill="background1" w:themeFillShade="A6"/>
          </w:tcPr>
          <w:p w:rsidR="00165FEC" w:rsidRPr="00C7295C" w:rsidRDefault="00165FEC" w:rsidP="00165FEC">
            <w:pPr>
              <w:jc w:val="center"/>
              <w:rPr>
                <w:b/>
              </w:rPr>
            </w:pPr>
            <w:r w:rsidRPr="00C7295C">
              <w:rPr>
                <w:b/>
              </w:rPr>
              <w:t>Step</w:t>
            </w:r>
          </w:p>
        </w:tc>
        <w:tc>
          <w:tcPr>
            <w:tcW w:w="1778" w:type="dxa"/>
            <w:shd w:val="clear" w:color="auto" w:fill="A6A6A6" w:themeFill="background1" w:themeFillShade="A6"/>
          </w:tcPr>
          <w:p w:rsidR="00165FEC" w:rsidRPr="00C7295C" w:rsidRDefault="00165FEC" w:rsidP="00165FEC">
            <w:pPr>
              <w:rPr>
                <w:b/>
              </w:rPr>
            </w:pPr>
            <w:r w:rsidRPr="00C7295C">
              <w:rPr>
                <w:b/>
              </w:rPr>
              <w:t>Function</w:t>
            </w:r>
          </w:p>
        </w:tc>
        <w:tc>
          <w:tcPr>
            <w:tcW w:w="2430" w:type="dxa"/>
            <w:shd w:val="clear" w:color="auto" w:fill="A6A6A6" w:themeFill="background1" w:themeFillShade="A6"/>
          </w:tcPr>
          <w:p w:rsidR="00165FEC" w:rsidRPr="00C7295C" w:rsidRDefault="00165FEC" w:rsidP="00165FEC">
            <w:pPr>
              <w:rPr>
                <w:b/>
              </w:rPr>
            </w:pPr>
            <w:r w:rsidRPr="00C7295C">
              <w:rPr>
                <w:b/>
              </w:rPr>
              <w:t>End Point</w:t>
            </w:r>
          </w:p>
        </w:tc>
        <w:tc>
          <w:tcPr>
            <w:tcW w:w="1170" w:type="dxa"/>
            <w:shd w:val="clear" w:color="auto" w:fill="A6A6A6" w:themeFill="background1" w:themeFillShade="A6"/>
          </w:tcPr>
          <w:p w:rsidR="00165FEC" w:rsidRPr="00C7295C" w:rsidRDefault="00165FEC" w:rsidP="00165FEC">
            <w:pPr>
              <w:rPr>
                <w:b/>
              </w:rPr>
            </w:pPr>
            <w:r w:rsidRPr="00C7295C">
              <w:rPr>
                <w:b/>
              </w:rPr>
              <w:t>Verb</w:t>
            </w:r>
          </w:p>
        </w:tc>
        <w:tc>
          <w:tcPr>
            <w:tcW w:w="2250" w:type="dxa"/>
            <w:shd w:val="clear" w:color="auto" w:fill="A6A6A6" w:themeFill="background1" w:themeFillShade="A6"/>
          </w:tcPr>
          <w:p w:rsidR="00165FEC" w:rsidRPr="00C7295C" w:rsidRDefault="00165FEC" w:rsidP="00165FEC">
            <w:pPr>
              <w:rPr>
                <w:b/>
              </w:rPr>
            </w:pPr>
            <w:r>
              <w:rPr>
                <w:b/>
              </w:rPr>
              <w:t>Noun</w:t>
            </w:r>
          </w:p>
        </w:tc>
        <w:tc>
          <w:tcPr>
            <w:tcW w:w="1278" w:type="dxa"/>
            <w:shd w:val="clear" w:color="auto" w:fill="A6A6A6" w:themeFill="background1" w:themeFillShade="A6"/>
          </w:tcPr>
          <w:p w:rsidR="00165FEC" w:rsidRPr="00C7295C" w:rsidRDefault="00165FEC" w:rsidP="00165FEC">
            <w:pPr>
              <w:rPr>
                <w:b/>
              </w:rPr>
            </w:pPr>
            <w:r w:rsidRPr="00C7295C">
              <w:rPr>
                <w:b/>
              </w:rPr>
              <w:t>Pass / Fail</w:t>
            </w:r>
          </w:p>
        </w:tc>
      </w:tr>
      <w:tr w:rsidR="00165FEC" w:rsidRPr="00C7295C" w:rsidTr="00165FEC">
        <w:tc>
          <w:tcPr>
            <w:tcW w:w="670" w:type="dxa"/>
          </w:tcPr>
          <w:p w:rsidR="00165FEC" w:rsidRPr="00C7295C" w:rsidRDefault="00165FEC" w:rsidP="00165FEC">
            <w:pPr>
              <w:jc w:val="center"/>
            </w:pPr>
            <w:r w:rsidRPr="00C7295C">
              <w:t>1</w:t>
            </w:r>
          </w:p>
        </w:tc>
        <w:tc>
          <w:tcPr>
            <w:tcW w:w="1778" w:type="dxa"/>
          </w:tcPr>
          <w:p w:rsidR="00165FEC" w:rsidRPr="00C7295C" w:rsidRDefault="00A14CDA" w:rsidP="00165FEC">
            <w:r>
              <w:t>Get</w:t>
            </w:r>
            <w:r w:rsidR="00165FEC">
              <w:t xml:space="preserve"> Work Request</w:t>
            </w:r>
            <w:r w:rsidR="00C81283">
              <w:t>s</w:t>
            </w:r>
          </w:p>
        </w:tc>
        <w:tc>
          <w:tcPr>
            <w:tcW w:w="2430" w:type="dxa"/>
          </w:tcPr>
          <w:p w:rsidR="00165FEC" w:rsidRPr="00C7295C" w:rsidRDefault="00165FEC" w:rsidP="00165FEC">
            <w:r w:rsidRPr="00C7295C">
              <w:t>http://</w:t>
            </w:r>
            <w:r>
              <w:t>xx</w:t>
            </w:r>
            <w:r w:rsidRPr="00C7295C">
              <w:t>.</w:t>
            </w:r>
            <w:r>
              <w:t>xxx</w:t>
            </w:r>
            <w:r w:rsidRPr="00C7295C">
              <w:t>.</w:t>
            </w:r>
            <w:r>
              <w:t>xxx</w:t>
            </w:r>
            <w:r w:rsidRPr="00C7295C">
              <w:t>.</w:t>
            </w:r>
            <w:r>
              <w:t>xxx</w:t>
            </w:r>
            <w:r w:rsidRPr="00C7295C">
              <w:t>/</w:t>
            </w:r>
          </w:p>
        </w:tc>
        <w:tc>
          <w:tcPr>
            <w:tcW w:w="1170" w:type="dxa"/>
          </w:tcPr>
          <w:p w:rsidR="00165FEC" w:rsidRPr="00C7295C" w:rsidRDefault="000B7883" w:rsidP="000B7883">
            <w:r>
              <w:t>get</w:t>
            </w:r>
          </w:p>
        </w:tc>
        <w:tc>
          <w:tcPr>
            <w:tcW w:w="2250" w:type="dxa"/>
          </w:tcPr>
          <w:p w:rsidR="00165FEC" w:rsidRPr="00C7295C" w:rsidRDefault="00165FEC" w:rsidP="00165FEC">
            <w:r>
              <w:t>WorkRequest</w:t>
            </w:r>
            <w:r w:rsidR="00A14CDA">
              <w:t>s</w:t>
            </w:r>
          </w:p>
        </w:tc>
        <w:tc>
          <w:tcPr>
            <w:tcW w:w="1278" w:type="dxa"/>
          </w:tcPr>
          <w:p w:rsidR="00165FEC" w:rsidRPr="00C7295C" w:rsidRDefault="00165FEC" w:rsidP="00165FEC"/>
        </w:tc>
      </w:tr>
      <w:tr w:rsidR="00165FEC" w:rsidRPr="00C7295C" w:rsidTr="00165FEC">
        <w:tc>
          <w:tcPr>
            <w:tcW w:w="670" w:type="dxa"/>
          </w:tcPr>
          <w:p w:rsidR="00165FEC" w:rsidRPr="00C7295C" w:rsidRDefault="00165FEC" w:rsidP="00165FEC">
            <w:pPr>
              <w:jc w:val="center"/>
            </w:pPr>
            <w:r w:rsidRPr="00C7295C">
              <w:t>2</w:t>
            </w:r>
          </w:p>
        </w:tc>
        <w:tc>
          <w:tcPr>
            <w:tcW w:w="1778" w:type="dxa"/>
          </w:tcPr>
          <w:p w:rsidR="00165FEC" w:rsidRPr="00C7295C" w:rsidRDefault="00165FEC" w:rsidP="00165FEC">
            <w:r>
              <w:t>Success Response</w:t>
            </w:r>
          </w:p>
        </w:tc>
        <w:tc>
          <w:tcPr>
            <w:tcW w:w="2430" w:type="dxa"/>
          </w:tcPr>
          <w:p w:rsidR="00165FEC" w:rsidRPr="00C7295C" w:rsidRDefault="00165FEC" w:rsidP="00165FEC">
            <w:r w:rsidRPr="00C7295C">
              <w:t>http://</w:t>
            </w:r>
            <w:r>
              <w:t>xx</w:t>
            </w:r>
            <w:r w:rsidRPr="00C7295C">
              <w:t>.</w:t>
            </w:r>
            <w:r>
              <w:t>xxx</w:t>
            </w:r>
            <w:r w:rsidRPr="00C7295C">
              <w:t>.</w:t>
            </w:r>
            <w:r>
              <w:t>xxx</w:t>
            </w:r>
            <w:r w:rsidRPr="00C7295C">
              <w:t>.</w:t>
            </w:r>
            <w:r>
              <w:t>xxx</w:t>
            </w:r>
            <w:r w:rsidRPr="00C7295C">
              <w:t>/</w:t>
            </w:r>
          </w:p>
        </w:tc>
        <w:tc>
          <w:tcPr>
            <w:tcW w:w="1170" w:type="dxa"/>
          </w:tcPr>
          <w:p w:rsidR="00165FEC" w:rsidRPr="00C7295C" w:rsidRDefault="00165FEC" w:rsidP="00165FEC">
            <w:r>
              <w:t>reply</w:t>
            </w:r>
          </w:p>
        </w:tc>
        <w:tc>
          <w:tcPr>
            <w:tcW w:w="2250" w:type="dxa"/>
          </w:tcPr>
          <w:p w:rsidR="00165FEC" w:rsidRPr="00C7295C" w:rsidRDefault="00165FEC" w:rsidP="00165FEC">
            <w:r>
              <w:t>WorkRequest</w:t>
            </w:r>
            <w:r w:rsidR="00A14CDA">
              <w:t>s</w:t>
            </w:r>
          </w:p>
        </w:tc>
        <w:tc>
          <w:tcPr>
            <w:tcW w:w="1278" w:type="dxa"/>
          </w:tcPr>
          <w:p w:rsidR="00165FEC" w:rsidRPr="00C7295C" w:rsidRDefault="00165FEC" w:rsidP="00165FEC"/>
        </w:tc>
      </w:tr>
    </w:tbl>
    <w:p w:rsidR="00165FEC" w:rsidRPr="00DF30D2" w:rsidRDefault="00165FEC" w:rsidP="00165FEC"/>
    <w:p w:rsidR="00165FEC" w:rsidRDefault="00165FEC" w:rsidP="00165FEC">
      <w:pPr>
        <w:rPr>
          <w:u w:val="single"/>
        </w:rPr>
      </w:pPr>
    </w:p>
    <w:p w:rsidR="00165FEC" w:rsidRPr="00CA3DE3" w:rsidRDefault="00165FEC" w:rsidP="00165FEC">
      <w:pPr>
        <w:pStyle w:val="BodyText"/>
      </w:pPr>
    </w:p>
    <w:p w:rsidR="00580186" w:rsidRDefault="00580186" w:rsidP="00580186">
      <w:pPr>
        <w:pStyle w:val="BodyText"/>
      </w:pPr>
    </w:p>
    <w:p w:rsidR="00580186" w:rsidRPr="00580186" w:rsidRDefault="00580186" w:rsidP="00580186">
      <w:pPr>
        <w:pStyle w:val="BodyText"/>
      </w:pPr>
    </w:p>
    <w:p w:rsidR="00C81283" w:rsidRDefault="00C81283">
      <w:pPr>
        <w:rPr>
          <w:b/>
          <w:u w:val="single"/>
        </w:rPr>
      </w:pPr>
      <w:r>
        <w:rPr>
          <w:u w:val="single"/>
        </w:rPr>
        <w:br w:type="page"/>
      </w:r>
    </w:p>
    <w:p w:rsidR="00580186" w:rsidRDefault="007C2D52" w:rsidP="00580186">
      <w:pPr>
        <w:pStyle w:val="Heading2"/>
      </w:pPr>
      <w:bookmarkStart w:id="43" w:name="_Toc426121909"/>
      <w:r>
        <w:rPr>
          <w:u w:val="single"/>
        </w:rPr>
        <w:lastRenderedPageBreak/>
        <w:t>WR-</w:t>
      </w:r>
      <w:r w:rsidR="000A7205">
        <w:rPr>
          <w:u w:val="single"/>
        </w:rPr>
        <w:t>5b</w:t>
      </w:r>
      <w:r w:rsidR="000A7205">
        <w:t xml:space="preserve">: </w:t>
      </w:r>
      <w:r w:rsidR="00537A14">
        <w:t>Client</w:t>
      </w:r>
      <w:r w:rsidR="00580186" w:rsidRPr="00580186">
        <w:t xml:space="preserve"> request</w:t>
      </w:r>
      <w:r w:rsidR="007B35FD">
        <w:t>s</w:t>
      </w:r>
      <w:r w:rsidR="00580186" w:rsidRPr="00580186">
        <w:t xml:space="preserve"> retriev</w:t>
      </w:r>
      <w:r w:rsidR="007B35FD">
        <w:t xml:space="preserve">al of </w:t>
      </w:r>
      <w:r w:rsidR="00580186" w:rsidRPr="00580186">
        <w:t xml:space="preserve">Work Requests and </w:t>
      </w:r>
      <w:r w:rsidR="00537A14">
        <w:t>Server</w:t>
      </w:r>
      <w:r w:rsidR="00580186" w:rsidRPr="00580186">
        <w:t xml:space="preserve"> replies </w:t>
      </w:r>
      <w:r w:rsidR="00580186">
        <w:t>(</w:t>
      </w:r>
      <w:r w:rsidR="007B35FD">
        <w:t xml:space="preserve">Success </w:t>
      </w:r>
      <w:r w:rsidR="00580186" w:rsidRPr="00580186">
        <w:t xml:space="preserve">- </w:t>
      </w:r>
      <w:r w:rsidR="007B35FD">
        <w:t>T</w:t>
      </w:r>
      <w:r w:rsidR="00580186">
        <w:t>wo</w:t>
      </w:r>
      <w:r w:rsidR="00580186" w:rsidRPr="00580186">
        <w:t xml:space="preserve"> Work Request</w:t>
      </w:r>
      <w:r w:rsidR="00580186">
        <w:t>s</w:t>
      </w:r>
      <w:r w:rsidR="007B35FD">
        <w:t xml:space="preserve"> in a single message</w:t>
      </w:r>
      <w:r w:rsidR="00580186">
        <w:t>)</w:t>
      </w:r>
      <w:bookmarkEnd w:id="43"/>
    </w:p>
    <w:p w:rsidR="00DE15D1" w:rsidRDefault="00DE15D1" w:rsidP="00DE15D1">
      <w:pPr>
        <w:rPr>
          <w:kern w:val="32"/>
        </w:rPr>
      </w:pPr>
      <w:r w:rsidRPr="00DF1F99">
        <w:rPr>
          <w:kern w:val="32"/>
        </w:rPr>
        <w:t xml:space="preserve">In this test case, the </w:t>
      </w:r>
      <w:r w:rsidR="00537A14">
        <w:rPr>
          <w:kern w:val="32"/>
        </w:rPr>
        <w:t>Client</w:t>
      </w:r>
      <w:r w:rsidRPr="00DF1F99">
        <w:rPr>
          <w:kern w:val="32"/>
        </w:rPr>
        <w:t xml:space="preserve"> requests the </w:t>
      </w:r>
      <w:r w:rsidR="00537A14">
        <w:rPr>
          <w:kern w:val="32"/>
        </w:rPr>
        <w:t>Server</w:t>
      </w:r>
      <w:r w:rsidRPr="00DF1F99">
        <w:rPr>
          <w:kern w:val="32"/>
        </w:rPr>
        <w:t xml:space="preserve"> to </w:t>
      </w:r>
      <w:r>
        <w:rPr>
          <w:kern w:val="32"/>
        </w:rPr>
        <w:t xml:space="preserve">provide the details of Work Request(s) </w:t>
      </w:r>
      <w:r w:rsidR="00372966">
        <w:rPr>
          <w:kern w:val="32"/>
        </w:rPr>
        <w:t>assigned to the Crew "Jacobs, Brian"</w:t>
      </w:r>
      <w:r>
        <w:rPr>
          <w:kern w:val="32"/>
        </w:rPr>
        <w:t xml:space="preserve">.  </w:t>
      </w:r>
      <w:r w:rsidR="007B0FB0">
        <w:rPr>
          <w:kern w:val="32"/>
        </w:rPr>
        <w:t xml:space="preserve">Test cases </w:t>
      </w:r>
      <w:r w:rsidR="007C2D52">
        <w:rPr>
          <w:kern w:val="32"/>
        </w:rPr>
        <w:t>WR-</w:t>
      </w:r>
      <w:r w:rsidR="007B0FB0">
        <w:rPr>
          <w:kern w:val="32"/>
        </w:rPr>
        <w:t xml:space="preserve">1a, </w:t>
      </w:r>
      <w:r w:rsidR="007C2D52">
        <w:rPr>
          <w:kern w:val="32"/>
        </w:rPr>
        <w:t>WR-</w:t>
      </w:r>
      <w:r w:rsidR="007B0FB0">
        <w:rPr>
          <w:kern w:val="32"/>
        </w:rPr>
        <w:t xml:space="preserve">1c, and </w:t>
      </w:r>
      <w:r w:rsidR="007C2D52">
        <w:rPr>
          <w:kern w:val="32"/>
        </w:rPr>
        <w:t>WR-</w:t>
      </w:r>
      <w:r w:rsidR="007B0FB0">
        <w:rPr>
          <w:kern w:val="32"/>
        </w:rPr>
        <w:t xml:space="preserve">1d previously created a total of four Work Requests assigned to "Jacobs, Brian"; however, test cases </w:t>
      </w:r>
      <w:r w:rsidR="007C2D52">
        <w:rPr>
          <w:kern w:val="32"/>
        </w:rPr>
        <w:t>WR-</w:t>
      </w:r>
      <w:r w:rsidR="007B0FB0">
        <w:rPr>
          <w:kern w:val="32"/>
        </w:rPr>
        <w:t xml:space="preserve">3 removed "Jacobs, Brian" from one of the Work Requsts and test case </w:t>
      </w:r>
      <w:r w:rsidR="007C2D52">
        <w:rPr>
          <w:kern w:val="32"/>
        </w:rPr>
        <w:t>WR-</w:t>
      </w:r>
      <w:r w:rsidR="007B0FB0">
        <w:rPr>
          <w:kern w:val="32"/>
        </w:rPr>
        <w:t xml:space="preserve">4 deleted another Work Request assigned to 'Jacobs, Brian".   Consequently, this query for Work Requests assigned to "Jacobs, Brian returns two Work Requests (WR-14434 and WR-15433).  </w:t>
      </w:r>
      <w:r w:rsidRPr="00DF1F99">
        <w:rPr>
          <w:kern w:val="32"/>
        </w:rPr>
        <w:t xml:space="preserve">The </w:t>
      </w:r>
      <w:r w:rsidR="00537A14">
        <w:rPr>
          <w:kern w:val="32"/>
        </w:rPr>
        <w:t>Server</w:t>
      </w:r>
      <w:r w:rsidRPr="00DF1F99">
        <w:rPr>
          <w:kern w:val="32"/>
        </w:rPr>
        <w:t xml:space="preserve"> returns a response message indicating success with no errors</w:t>
      </w:r>
      <w:r>
        <w:rPr>
          <w:kern w:val="32"/>
        </w:rPr>
        <w:t xml:space="preserve"> and including the details of the current state of the </w:t>
      </w:r>
      <w:r w:rsidR="007B0FB0">
        <w:rPr>
          <w:kern w:val="32"/>
        </w:rPr>
        <w:t xml:space="preserve">two </w:t>
      </w:r>
      <w:r>
        <w:rPr>
          <w:kern w:val="32"/>
        </w:rPr>
        <w:t>Work Request</w:t>
      </w:r>
      <w:r w:rsidR="007B0FB0">
        <w:rPr>
          <w:kern w:val="32"/>
        </w:rPr>
        <w:t>s</w:t>
      </w:r>
      <w:r>
        <w:rPr>
          <w:kern w:val="32"/>
        </w:rPr>
        <w:t xml:space="preserve"> in the payload section of the response message.</w:t>
      </w:r>
    </w:p>
    <w:p w:rsidR="00DE15D1" w:rsidRDefault="00DE15D1" w:rsidP="00DE15D1">
      <w:pPr>
        <w:rPr>
          <w:kern w:val="32"/>
        </w:rPr>
      </w:pPr>
    </w:p>
    <w:p w:rsidR="00DE15D1" w:rsidRPr="00856DE6" w:rsidRDefault="00DE15D1" w:rsidP="00DE15D1">
      <w:pPr>
        <w:rPr>
          <w:i/>
          <w:kern w:val="32"/>
        </w:rPr>
      </w:pPr>
      <w:r w:rsidRPr="00856DE6">
        <w:rPr>
          <w:i/>
          <w:kern w:val="32"/>
        </w:rPr>
        <w:t xml:space="preserve">Note 1: The parameters for the request query (in this case the Names.name identifier of the </w:t>
      </w:r>
      <w:r w:rsidR="00D2311A">
        <w:rPr>
          <w:i/>
          <w:kern w:val="32"/>
        </w:rPr>
        <w:t xml:space="preserve">Crew to whom the </w:t>
      </w:r>
      <w:r w:rsidRPr="00856DE6">
        <w:rPr>
          <w:i/>
          <w:kern w:val="32"/>
        </w:rPr>
        <w:t>Work Request</w:t>
      </w:r>
      <w:r w:rsidR="00D2311A">
        <w:rPr>
          <w:i/>
          <w:kern w:val="32"/>
        </w:rPr>
        <w:t>s</w:t>
      </w:r>
      <w:r w:rsidRPr="00856DE6">
        <w:rPr>
          <w:i/>
          <w:kern w:val="32"/>
        </w:rPr>
        <w:t xml:space="preserve"> </w:t>
      </w:r>
      <w:r w:rsidR="00D2311A">
        <w:rPr>
          <w:i/>
          <w:kern w:val="32"/>
        </w:rPr>
        <w:t>were assigned</w:t>
      </w:r>
      <w:r w:rsidRPr="00856DE6">
        <w:rPr>
          <w:i/>
          <w:kern w:val="32"/>
        </w:rPr>
        <w:t xml:space="preserve">) are supplied using XML generated using the  GetMeterReadings profile </w:t>
      </w:r>
      <w:r w:rsidR="00D2311A">
        <w:rPr>
          <w:i/>
          <w:kern w:val="32"/>
        </w:rPr>
        <w:t>.  The</w:t>
      </w:r>
      <w:r w:rsidRPr="00856DE6">
        <w:rPr>
          <w:i/>
          <w:kern w:val="32"/>
        </w:rPr>
        <w:t xml:space="preserve"> xml for this request is placed in the Request section of the Message envelope and not in the Payload section of the message envelope.</w:t>
      </w:r>
    </w:p>
    <w:p w:rsidR="00DE15D1" w:rsidRDefault="00DE15D1" w:rsidP="00DE15D1">
      <w:pPr>
        <w:rPr>
          <w:kern w:val="32"/>
        </w:rPr>
      </w:pPr>
    </w:p>
    <w:p w:rsidR="00DE15D1" w:rsidRPr="00856DE6" w:rsidRDefault="00DE15D1" w:rsidP="00DE15D1">
      <w:pPr>
        <w:rPr>
          <w:i/>
          <w:kern w:val="32"/>
        </w:rPr>
      </w:pPr>
      <w:r w:rsidRPr="00856DE6">
        <w:rPr>
          <w:i/>
          <w:kern w:val="32"/>
        </w:rPr>
        <w:t>Note 2: Not all response messages will contain a payload; only those for which the query returns one or more Work Requests will have contents in the payload section.  In response messages that contain a payload, the payload must validate against the "constrained" version of the WorkRequests.xsd that is used for "create" scenarios and not the "unconstrained" version that is used for "change or delete" scenarios.</w:t>
      </w:r>
    </w:p>
    <w:p w:rsidR="00DE15D1" w:rsidRPr="00DF1F99" w:rsidRDefault="00DE15D1" w:rsidP="00DE15D1">
      <w:pPr>
        <w:rPr>
          <w:kern w:val="32"/>
        </w:rPr>
      </w:pPr>
      <w:r>
        <w:rPr>
          <w:kern w:val="32"/>
        </w:rPr>
        <w:t xml:space="preserve"> </w:t>
      </w:r>
    </w:p>
    <w:p w:rsidR="00DE15D1" w:rsidRPr="00DF1F99" w:rsidRDefault="00232FB4" w:rsidP="00DE15D1">
      <w:pPr>
        <w:rPr>
          <w:kern w:val="32"/>
        </w:rPr>
      </w:pPr>
      <w:r>
        <w:rPr>
          <w:kern w:val="32"/>
        </w:rPr>
        <w:t xml:space="preserve">The examples in this and other test cases illustrate </w:t>
      </w:r>
      <w:r w:rsidR="00DE15D1" w:rsidRPr="00DF1F99">
        <w:rPr>
          <w:kern w:val="32"/>
        </w:rPr>
        <w:t xml:space="preserve"> the population of an exemplary subset of elements and attributes selected solely for illustrative purposes. Actual </w:t>
      </w:r>
      <w:r w:rsidR="00DE15D1">
        <w:rPr>
          <w:kern w:val="32"/>
        </w:rPr>
        <w:t>messages created by the Applications Being Tested</w:t>
      </w:r>
      <w:r w:rsidR="00DE15D1" w:rsidRPr="00DF1F99">
        <w:rPr>
          <w:kern w:val="32"/>
        </w:rPr>
        <w:t xml:space="preserve"> may contain any of the </w:t>
      </w:r>
      <w:r w:rsidR="00DE15D1">
        <w:rPr>
          <w:kern w:val="32"/>
        </w:rPr>
        <w:t xml:space="preserve">request and payload </w:t>
      </w:r>
      <w:r w:rsidR="00DE15D1" w:rsidRPr="00DF1F99">
        <w:rPr>
          <w:kern w:val="32"/>
        </w:rPr>
        <w:t xml:space="preserve">elements and attributes </w:t>
      </w:r>
      <w:r w:rsidR="00DE15D1">
        <w:rPr>
          <w:kern w:val="32"/>
        </w:rPr>
        <w:t xml:space="preserve">permitted </w:t>
      </w:r>
      <w:r w:rsidR="00DE15D1" w:rsidRPr="00DF1F99">
        <w:rPr>
          <w:kern w:val="32"/>
        </w:rPr>
        <w:t xml:space="preserve">by the XSDs found in Annex </w:t>
      </w:r>
      <w:r w:rsidR="00DE15D1">
        <w:rPr>
          <w:kern w:val="32"/>
        </w:rPr>
        <w:t>G and F respectively</w:t>
      </w:r>
      <w:r w:rsidR="00DE15D1" w:rsidRPr="00DF1F99">
        <w:rPr>
          <w:kern w:val="32"/>
        </w:rPr>
        <w:t>.</w:t>
      </w:r>
    </w:p>
    <w:p w:rsidR="00DE15D1" w:rsidRPr="00DF1F99" w:rsidRDefault="00DE15D1" w:rsidP="00DE15D1">
      <w:pPr>
        <w:rPr>
          <w:kern w:val="32"/>
        </w:rPr>
      </w:pPr>
    </w:p>
    <w:p w:rsidR="00DE15D1" w:rsidRDefault="00DE15D1" w:rsidP="00DE15D1">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DE15D1" w:rsidRPr="002A5E02" w:rsidTr="00DE15D1">
        <w:tc>
          <w:tcPr>
            <w:tcW w:w="2088" w:type="dxa"/>
          </w:tcPr>
          <w:p w:rsidR="00DE15D1" w:rsidRPr="002A5E02" w:rsidRDefault="00DE15D1" w:rsidP="00DE15D1">
            <w:pPr>
              <w:rPr>
                <w:b/>
              </w:rPr>
            </w:pPr>
            <w:r w:rsidRPr="002A5E02">
              <w:rPr>
                <w:b/>
              </w:rPr>
              <w:t xml:space="preserve">Pre-Condition(s) </w:t>
            </w:r>
          </w:p>
        </w:tc>
        <w:tc>
          <w:tcPr>
            <w:tcW w:w="7488" w:type="dxa"/>
          </w:tcPr>
          <w:p w:rsidR="00DE15D1" w:rsidRPr="002A5E02" w:rsidRDefault="00DE15D1" w:rsidP="00D2311A">
            <w:r>
              <w:t>Work Request</w:t>
            </w:r>
            <w:r w:rsidR="00D2311A">
              <w:t>s</w:t>
            </w:r>
            <w:r>
              <w:t xml:space="preserve"> with Names.name identifier</w:t>
            </w:r>
            <w:r w:rsidR="00D2311A">
              <w:t>s</w:t>
            </w:r>
            <w:r>
              <w:t xml:space="preserve"> of WR-14</w:t>
            </w:r>
            <w:r w:rsidR="00D2311A">
              <w:t>434 and WR-15433</w:t>
            </w:r>
            <w:r>
              <w:t>, as created in test case</w:t>
            </w:r>
            <w:r w:rsidR="00D2311A">
              <w:t>s</w:t>
            </w:r>
            <w:r>
              <w:t xml:space="preserve"> </w:t>
            </w:r>
            <w:r w:rsidR="007C2D52">
              <w:t>WR-</w:t>
            </w:r>
            <w:r>
              <w:t>1</w:t>
            </w:r>
            <w:r w:rsidR="00D2311A">
              <w:t xml:space="preserve">c and </w:t>
            </w:r>
            <w:r w:rsidR="007C2D52">
              <w:t>WR-</w:t>
            </w:r>
            <w:r w:rsidR="00D2311A">
              <w:t>1d respectively, are a</w:t>
            </w:r>
            <w:r>
              <w:t>ssumed to exist.</w:t>
            </w:r>
          </w:p>
        </w:tc>
      </w:tr>
      <w:tr w:rsidR="00DE15D1" w:rsidRPr="002A5E02" w:rsidTr="00DE15D1">
        <w:tc>
          <w:tcPr>
            <w:tcW w:w="2088" w:type="dxa"/>
          </w:tcPr>
          <w:p w:rsidR="00DE15D1" w:rsidRPr="002A5E02" w:rsidRDefault="00DE15D1" w:rsidP="00DE15D1">
            <w:pPr>
              <w:rPr>
                <w:b/>
              </w:rPr>
            </w:pPr>
            <w:r w:rsidRPr="002A5E02">
              <w:rPr>
                <w:b/>
              </w:rPr>
              <w:t xml:space="preserve">Post Condition(s): </w:t>
            </w:r>
          </w:p>
        </w:tc>
        <w:tc>
          <w:tcPr>
            <w:tcW w:w="7488" w:type="dxa"/>
          </w:tcPr>
          <w:p w:rsidR="00DE15D1" w:rsidRPr="002A5E02" w:rsidRDefault="00DE15D1" w:rsidP="00D2311A">
            <w:r>
              <w:t>The full content</w:t>
            </w:r>
            <w:r w:rsidR="00A54D4A">
              <w:t>s</w:t>
            </w:r>
            <w:r>
              <w:t xml:space="preserve"> of the subject </w:t>
            </w:r>
            <w:r w:rsidRPr="002A5E02">
              <w:t>Work Request</w:t>
            </w:r>
            <w:r w:rsidR="00D2311A">
              <w:t>s</w:t>
            </w:r>
            <w:r w:rsidRPr="002A5E02">
              <w:t xml:space="preserve"> </w:t>
            </w:r>
            <w:r w:rsidR="00D2311A">
              <w:t>are</w:t>
            </w:r>
            <w:r w:rsidRPr="002A5E02">
              <w:t xml:space="preserve"> </w:t>
            </w:r>
            <w:r>
              <w:t>returned in response to the query.</w:t>
            </w:r>
          </w:p>
        </w:tc>
      </w:tr>
    </w:tbl>
    <w:p w:rsidR="00DE15D1" w:rsidRDefault="00DE15D1" w:rsidP="00DE15D1"/>
    <w:p w:rsidR="00DE15D1" w:rsidRPr="00DF1F99" w:rsidRDefault="00DE15D1" w:rsidP="00DE15D1">
      <w:pPr>
        <w:rPr>
          <w:kern w:val="32"/>
        </w:rPr>
      </w:pPr>
    </w:p>
    <w:p w:rsidR="00132F4D" w:rsidRDefault="00132F4D">
      <w:pPr>
        <w:rPr>
          <w:kern w:val="32"/>
        </w:rPr>
      </w:pPr>
      <w:r>
        <w:rPr>
          <w:kern w:val="32"/>
        </w:rPr>
        <w:br w:type="page"/>
      </w:r>
    </w:p>
    <w:p w:rsidR="00DE15D1" w:rsidRDefault="00DE15D1" w:rsidP="00DE15D1">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DE15D1" w:rsidRDefault="00DE15D1" w:rsidP="00DE15D1">
      <w:pPr>
        <w:rPr>
          <w:kern w:val="32"/>
        </w:rPr>
      </w:pPr>
    </w:p>
    <w:p w:rsidR="00DE15D1" w:rsidRDefault="00DE15D1" w:rsidP="00DE15D1">
      <w:pPr>
        <w:rPr>
          <w:kern w:val="32"/>
        </w:rPr>
      </w:pPr>
      <w:r w:rsidRPr="00DF1F99">
        <w:rPr>
          <w:kern w:val="32"/>
        </w:rPr>
        <w:t xml:space="preserve"> </w:t>
      </w:r>
    </w:p>
    <w:p w:rsidR="009A740F" w:rsidRDefault="00DE15D1" w:rsidP="004E6C46">
      <w:pPr>
        <w:keepNext/>
        <w:jc w:val="center"/>
      </w:pPr>
      <w:r>
        <w:rPr>
          <w:noProof/>
          <w:kern w:val="32"/>
        </w:rPr>
        <w:drawing>
          <wp:inline distT="0" distB="0" distL="0" distR="0">
            <wp:extent cx="5524994" cy="2494664"/>
            <wp:effectExtent l="19050" t="0" r="0" b="0"/>
            <wp:docPr id="26"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7" cstate="print"/>
                    <a:stretch>
                      <a:fillRect/>
                    </a:stretch>
                  </pic:blipFill>
                  <pic:spPr>
                    <a:xfrm>
                      <a:off x="0" y="0"/>
                      <a:ext cx="5524994" cy="2494664"/>
                    </a:xfrm>
                    <a:prstGeom prst="rect">
                      <a:avLst/>
                    </a:prstGeom>
                  </pic:spPr>
                </pic:pic>
              </a:graphicData>
            </a:graphic>
          </wp:inline>
        </w:drawing>
      </w:r>
    </w:p>
    <w:p w:rsidR="00DE15D1"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10</w:t>
        </w:r>
      </w:fldSimple>
      <w:r>
        <w:t xml:space="preserve"> </w:t>
      </w:r>
      <w:r w:rsidRPr="001F36E8">
        <w:t>Sequ</w:t>
      </w:r>
      <w:r>
        <w:t>ence Diagram for Test Case WR-5b</w:t>
      </w:r>
    </w:p>
    <w:p w:rsidR="00DE15D1" w:rsidRDefault="00DE15D1" w:rsidP="00DE15D1">
      <w:pPr>
        <w:rPr>
          <w:kern w:val="32"/>
        </w:rPr>
      </w:pPr>
    </w:p>
    <w:p w:rsidR="00DE15D1" w:rsidRDefault="00DE15D1" w:rsidP="00DE15D1">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DE15D1" w:rsidRDefault="00DE15D1" w:rsidP="00DE15D1">
      <w:pPr>
        <w:rPr>
          <w:kern w:val="32"/>
        </w:rPr>
      </w:pPr>
    </w:p>
    <w:p w:rsidR="00DE15D1" w:rsidRPr="00785F81" w:rsidRDefault="00DE15D1" w:rsidP="00DE15D1">
      <w:pPr>
        <w:rPr>
          <w:i/>
        </w:rPr>
      </w:pPr>
      <w:r>
        <w:rPr>
          <w:i/>
        </w:rPr>
        <w:t xml:space="preserve">Step 1 - Request </w:t>
      </w:r>
      <w:r w:rsidRPr="007F4274">
        <w:rPr>
          <w:i/>
        </w:rPr>
        <w:t>Message</w:t>
      </w:r>
    </w:p>
    <w:p w:rsidR="00DE15D1" w:rsidRDefault="00DE15D1" w:rsidP="00DE15D1">
      <w:pPr>
        <w:rPr>
          <w:kern w:val="32"/>
        </w:rPr>
      </w:pPr>
    </w:p>
    <w:p w:rsidR="00DE15D1" w:rsidRPr="00BF433D" w:rsidRDefault="00DE15D1" w:rsidP="00DE15D1">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790"/>
        <w:gridCol w:w="4050"/>
      </w:tblGrid>
      <w:tr w:rsidR="00DE15D1" w:rsidRPr="003D519B" w:rsidTr="00DE15D1">
        <w:tc>
          <w:tcPr>
            <w:tcW w:w="2718" w:type="dxa"/>
            <w:shd w:val="clear" w:color="auto" w:fill="A6A6A6" w:themeFill="background1" w:themeFillShade="A6"/>
          </w:tcPr>
          <w:p w:rsidR="00DE15D1" w:rsidRPr="003D519B" w:rsidRDefault="00DE15D1" w:rsidP="00DE15D1">
            <w:pPr>
              <w:jc w:val="center"/>
              <w:rPr>
                <w:b/>
                <w:kern w:val="32"/>
                <w:sz w:val="20"/>
              </w:rPr>
            </w:pPr>
            <w:r w:rsidRPr="003D519B">
              <w:rPr>
                <w:b/>
                <w:kern w:val="32"/>
                <w:sz w:val="20"/>
              </w:rPr>
              <w:t>Artifact</w:t>
            </w:r>
          </w:p>
        </w:tc>
        <w:tc>
          <w:tcPr>
            <w:tcW w:w="2790" w:type="dxa"/>
            <w:shd w:val="clear" w:color="auto" w:fill="A6A6A6" w:themeFill="background1" w:themeFillShade="A6"/>
          </w:tcPr>
          <w:p w:rsidR="00DE15D1" w:rsidRPr="003D519B" w:rsidRDefault="00DE15D1" w:rsidP="00DE15D1">
            <w:pPr>
              <w:jc w:val="center"/>
              <w:rPr>
                <w:b/>
                <w:kern w:val="32"/>
                <w:sz w:val="20"/>
              </w:rPr>
            </w:pPr>
            <w:r w:rsidRPr="003D519B">
              <w:rPr>
                <w:b/>
                <w:kern w:val="32"/>
                <w:sz w:val="20"/>
              </w:rPr>
              <w:t>Name</w:t>
            </w:r>
          </w:p>
        </w:tc>
        <w:tc>
          <w:tcPr>
            <w:tcW w:w="4050" w:type="dxa"/>
            <w:shd w:val="clear" w:color="auto" w:fill="A6A6A6" w:themeFill="background1" w:themeFillShade="A6"/>
          </w:tcPr>
          <w:p w:rsidR="00DE15D1" w:rsidRPr="003D519B" w:rsidRDefault="00DE15D1" w:rsidP="00DE15D1">
            <w:pPr>
              <w:jc w:val="center"/>
              <w:rPr>
                <w:b/>
                <w:kern w:val="32"/>
                <w:sz w:val="20"/>
              </w:rPr>
            </w:pPr>
            <w:r w:rsidRPr="003D519B">
              <w:rPr>
                <w:b/>
                <w:kern w:val="32"/>
                <w:sz w:val="20"/>
              </w:rPr>
              <w:t>Location in Supplemental Resource File</w:t>
            </w:r>
          </w:p>
        </w:tc>
      </w:tr>
      <w:tr w:rsidR="00DE15D1" w:rsidRPr="003D519B" w:rsidTr="00DE15D1">
        <w:tc>
          <w:tcPr>
            <w:tcW w:w="2718" w:type="dxa"/>
          </w:tcPr>
          <w:p w:rsidR="00DE15D1" w:rsidRPr="003D519B" w:rsidRDefault="00DE15D1" w:rsidP="00DE15D1">
            <w:pPr>
              <w:rPr>
                <w:b/>
                <w:kern w:val="32"/>
                <w:sz w:val="18"/>
              </w:rPr>
            </w:pPr>
            <w:r w:rsidRPr="003D519B">
              <w:rPr>
                <w:b/>
                <w:kern w:val="32"/>
                <w:sz w:val="18"/>
              </w:rPr>
              <w:t>WSDL</w:t>
            </w:r>
          </w:p>
        </w:tc>
        <w:tc>
          <w:tcPr>
            <w:tcW w:w="2790" w:type="dxa"/>
          </w:tcPr>
          <w:p w:rsidR="00DE15D1" w:rsidRPr="003D519B" w:rsidRDefault="00DE15D1" w:rsidP="00DE15D1">
            <w:pPr>
              <w:rPr>
                <w:kern w:val="32"/>
                <w:sz w:val="18"/>
              </w:rPr>
            </w:pPr>
            <w:r>
              <w:rPr>
                <w:kern w:val="32"/>
                <w:sz w:val="18"/>
              </w:rPr>
              <w:t>Get</w:t>
            </w:r>
            <w:r w:rsidRPr="003D519B">
              <w:rPr>
                <w:kern w:val="32"/>
                <w:sz w:val="18"/>
              </w:rPr>
              <w:t>WorkRequests.wsdl</w:t>
            </w:r>
          </w:p>
        </w:tc>
        <w:tc>
          <w:tcPr>
            <w:tcW w:w="4050" w:type="dxa"/>
          </w:tcPr>
          <w:p w:rsidR="00DE15D1" w:rsidRPr="003D519B" w:rsidRDefault="00DE15D1" w:rsidP="00DE15D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DE15D1" w:rsidRPr="003D519B" w:rsidTr="00DE15D1">
        <w:tc>
          <w:tcPr>
            <w:tcW w:w="2718" w:type="dxa"/>
          </w:tcPr>
          <w:p w:rsidR="00DE15D1" w:rsidRPr="003D519B" w:rsidRDefault="00DE15D1" w:rsidP="00DE15D1">
            <w:pPr>
              <w:rPr>
                <w:b/>
                <w:kern w:val="32"/>
                <w:sz w:val="18"/>
              </w:rPr>
            </w:pPr>
            <w:r w:rsidRPr="003D519B">
              <w:rPr>
                <w:b/>
                <w:kern w:val="32"/>
                <w:sz w:val="18"/>
              </w:rPr>
              <w:t>Part 6 XSD</w:t>
            </w:r>
          </w:p>
        </w:tc>
        <w:tc>
          <w:tcPr>
            <w:tcW w:w="2790" w:type="dxa"/>
          </w:tcPr>
          <w:p w:rsidR="00DE15D1" w:rsidRDefault="00DE15D1" w:rsidP="00DE15D1">
            <w:pPr>
              <w:rPr>
                <w:kern w:val="32"/>
                <w:sz w:val="18"/>
              </w:rPr>
            </w:pPr>
            <w:r>
              <w:rPr>
                <w:kern w:val="32"/>
                <w:sz w:val="18"/>
              </w:rPr>
              <w:t>Get</w:t>
            </w:r>
            <w:r w:rsidRPr="003D519B">
              <w:rPr>
                <w:kern w:val="32"/>
                <w:sz w:val="18"/>
              </w:rPr>
              <w:t>Work Requests.xsd</w:t>
            </w:r>
          </w:p>
          <w:p w:rsidR="00DE15D1" w:rsidRDefault="00DE15D1" w:rsidP="00DE15D1">
            <w:pPr>
              <w:rPr>
                <w:kern w:val="32"/>
                <w:sz w:val="18"/>
              </w:rPr>
            </w:pPr>
          </w:p>
          <w:p w:rsidR="00DE15D1" w:rsidRPr="003D519B" w:rsidRDefault="00DE15D1" w:rsidP="00DE15D1">
            <w:pPr>
              <w:rPr>
                <w:kern w:val="32"/>
                <w:sz w:val="18"/>
              </w:rPr>
            </w:pPr>
            <w:r>
              <w:rPr>
                <w:kern w:val="32"/>
                <w:sz w:val="18"/>
              </w:rPr>
              <w:t>WorkRequests.xsd</w:t>
            </w:r>
          </w:p>
        </w:tc>
        <w:tc>
          <w:tcPr>
            <w:tcW w:w="4050" w:type="dxa"/>
          </w:tcPr>
          <w:p w:rsidR="00DE15D1" w:rsidRDefault="00DE15D1" w:rsidP="00DE15D1">
            <w:pPr>
              <w:rPr>
                <w:kern w:val="32"/>
                <w:sz w:val="14"/>
              </w:rPr>
            </w:pPr>
            <w:r w:rsidRPr="00C25A94">
              <w:rPr>
                <w:kern w:val="32"/>
                <w:sz w:val="14"/>
              </w:rPr>
              <w:t>{02-Part 6 XSDs modified by EPRI\'</w:t>
            </w:r>
            <w:r>
              <w:rPr>
                <w:kern w:val="32"/>
                <w:sz w:val="14"/>
              </w:rPr>
              <w:t>get</w:t>
            </w:r>
            <w:r w:rsidRPr="00C25A94">
              <w:rPr>
                <w:kern w:val="32"/>
                <w:sz w:val="14"/>
              </w:rPr>
              <w:t>' Profiles}</w:t>
            </w:r>
          </w:p>
          <w:p w:rsidR="00DE15D1" w:rsidRDefault="00DE15D1" w:rsidP="00DE15D1">
            <w:pPr>
              <w:rPr>
                <w:kern w:val="32"/>
                <w:sz w:val="14"/>
              </w:rPr>
            </w:pPr>
          </w:p>
          <w:p w:rsidR="00DE15D1" w:rsidRDefault="00DE15D1" w:rsidP="00DE15D1">
            <w:pPr>
              <w:rPr>
                <w:kern w:val="32"/>
                <w:sz w:val="14"/>
              </w:rPr>
            </w:pPr>
          </w:p>
          <w:p w:rsidR="00DE15D1" w:rsidRPr="003D519B" w:rsidRDefault="00DE15D1" w:rsidP="00DE15D1">
            <w:pPr>
              <w:rPr>
                <w:kern w:val="32"/>
                <w:sz w:val="20"/>
              </w:rPr>
            </w:pPr>
            <w:r w:rsidRPr="003D519B">
              <w:rPr>
                <w:kern w:val="32"/>
                <w:sz w:val="14"/>
              </w:rPr>
              <w:t>{02-Part 6 XSDs modified by EPRI\'create' Profiles\Constrained by EPRI}</w:t>
            </w:r>
          </w:p>
        </w:tc>
      </w:tr>
      <w:tr w:rsidR="00DE15D1" w:rsidRPr="003D519B" w:rsidTr="00DE15D1">
        <w:tc>
          <w:tcPr>
            <w:tcW w:w="2718" w:type="dxa"/>
          </w:tcPr>
          <w:p w:rsidR="00DE15D1" w:rsidRPr="003D519B" w:rsidRDefault="00DE15D1" w:rsidP="00DE15D1">
            <w:pPr>
              <w:rPr>
                <w:b/>
                <w:kern w:val="32"/>
                <w:sz w:val="18"/>
              </w:rPr>
            </w:pPr>
            <w:r w:rsidRPr="003D519B">
              <w:rPr>
                <w:b/>
                <w:kern w:val="32"/>
                <w:sz w:val="18"/>
              </w:rPr>
              <w:t>Strongly-Typed Message XSD</w:t>
            </w:r>
          </w:p>
        </w:tc>
        <w:tc>
          <w:tcPr>
            <w:tcW w:w="2790" w:type="dxa"/>
          </w:tcPr>
          <w:p w:rsidR="00DE15D1" w:rsidRPr="003D519B" w:rsidRDefault="00DE15D1" w:rsidP="00DE15D1">
            <w:pPr>
              <w:rPr>
                <w:kern w:val="32"/>
                <w:sz w:val="18"/>
              </w:rPr>
            </w:pPr>
            <w:r>
              <w:rPr>
                <w:kern w:val="32"/>
                <w:sz w:val="18"/>
              </w:rPr>
              <w:t>Get</w:t>
            </w:r>
            <w:r w:rsidRPr="003D519B">
              <w:rPr>
                <w:kern w:val="32"/>
                <w:sz w:val="18"/>
              </w:rPr>
              <w:t>WorkRequestsMessage.xsd</w:t>
            </w:r>
          </w:p>
        </w:tc>
        <w:tc>
          <w:tcPr>
            <w:tcW w:w="4050" w:type="dxa"/>
          </w:tcPr>
          <w:p w:rsidR="00DE15D1" w:rsidRPr="003D519B" w:rsidRDefault="00DE15D1" w:rsidP="00DE15D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DE15D1" w:rsidRPr="003D519B" w:rsidTr="00DE15D1">
        <w:tc>
          <w:tcPr>
            <w:tcW w:w="2718" w:type="dxa"/>
          </w:tcPr>
          <w:p w:rsidR="00DE15D1" w:rsidRPr="003D519B" w:rsidRDefault="00DE15D1" w:rsidP="00DE15D1">
            <w:pPr>
              <w:rPr>
                <w:b/>
                <w:kern w:val="32"/>
                <w:sz w:val="18"/>
              </w:rPr>
            </w:pPr>
            <w:r w:rsidRPr="003D519B">
              <w:rPr>
                <w:b/>
                <w:kern w:val="32"/>
                <w:sz w:val="18"/>
              </w:rPr>
              <w:t>Message Stereotype</w:t>
            </w:r>
          </w:p>
        </w:tc>
        <w:tc>
          <w:tcPr>
            <w:tcW w:w="2790" w:type="dxa"/>
          </w:tcPr>
          <w:p w:rsidR="00DE15D1" w:rsidRPr="003D519B" w:rsidRDefault="00DE15D1" w:rsidP="00DE15D1">
            <w:pPr>
              <w:rPr>
                <w:kern w:val="32"/>
                <w:sz w:val="18"/>
              </w:rPr>
            </w:pPr>
            <w:r>
              <w:rPr>
                <w:kern w:val="32"/>
                <w:sz w:val="18"/>
              </w:rPr>
              <w:t>GetWorkRequestsRequestMessage</w:t>
            </w:r>
          </w:p>
        </w:tc>
        <w:tc>
          <w:tcPr>
            <w:tcW w:w="4050" w:type="dxa"/>
          </w:tcPr>
          <w:p w:rsidR="00DE15D1" w:rsidRPr="003D519B" w:rsidRDefault="00DE15D1" w:rsidP="00DE15D1">
            <w:pPr>
              <w:rPr>
                <w:kern w:val="32"/>
                <w:sz w:val="14"/>
              </w:rPr>
            </w:pPr>
            <w:r w:rsidRPr="003D519B">
              <w:rPr>
                <w:kern w:val="32"/>
                <w:sz w:val="14"/>
              </w:rPr>
              <w:t>n/a</w:t>
            </w:r>
          </w:p>
        </w:tc>
      </w:tr>
    </w:tbl>
    <w:p w:rsidR="00DE15D1" w:rsidRDefault="00DE15D1" w:rsidP="00DE15D1">
      <w:pPr>
        <w:rPr>
          <w:kern w:val="32"/>
        </w:rPr>
      </w:pP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8080"/>
          <w:sz w:val="16"/>
          <w:szCs w:val="16"/>
          <w:highlight w:val="white"/>
        </w:rPr>
        <w:t>&lt;?xml version="1.0" encoding="UTF-8"?&gt;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FF"/>
          <w:sz w:val="16"/>
          <w:szCs w:val="16"/>
          <w:highlight w:val="white"/>
        </w:rPr>
        <w:t>&lt;!--</w:t>
      </w:r>
      <w:r w:rsidRPr="005A03BF">
        <w:rPr>
          <w:rFonts w:ascii="Arial" w:hAnsi="Arial" w:cs="Arial"/>
          <w:color w:val="808080"/>
          <w:sz w:val="16"/>
          <w:szCs w:val="16"/>
          <w:highlight w:val="white"/>
        </w:rPr>
        <w:t>Sample XML file generated by XMLSpy v2015 rel. 4 (x64) (http://www.altova.com)</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tns:GetWorkRequestsRequestMessage</w:t>
      </w:r>
      <w:r w:rsidRPr="005A03BF">
        <w:rPr>
          <w:rFonts w:ascii="Arial" w:hAnsi="Arial" w:cs="Arial"/>
          <w:color w:val="FF0000"/>
          <w:sz w:val="16"/>
          <w:szCs w:val="16"/>
          <w:highlight w:val="white"/>
        </w:rPr>
        <w:t xml:space="preserve"> xmlns</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http://iec.ch/TC57/2015/GetWorkRequests#</w:t>
      </w:r>
      <w:r w:rsidRPr="005A03BF">
        <w:rPr>
          <w:rFonts w:ascii="Arial" w:hAnsi="Arial" w:cs="Arial"/>
          <w:color w:val="0000FF"/>
          <w:sz w:val="16"/>
          <w:szCs w:val="16"/>
          <w:highlight w:val="white"/>
        </w:rPr>
        <w:t>"</w:t>
      </w:r>
      <w:r w:rsidRPr="005A03BF">
        <w:rPr>
          <w:rFonts w:ascii="Arial" w:hAnsi="Arial" w:cs="Arial"/>
          <w:color w:val="FF0000"/>
          <w:sz w:val="16"/>
          <w:szCs w:val="16"/>
          <w:highlight w:val="white"/>
        </w:rPr>
        <w:t xml:space="preserve"> xmlns:msg</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http://iec.ch/TC57/2011/schema/message</w:t>
      </w:r>
      <w:r w:rsidRPr="005A03BF">
        <w:rPr>
          <w:rFonts w:ascii="Arial" w:hAnsi="Arial" w:cs="Arial"/>
          <w:color w:val="0000FF"/>
          <w:sz w:val="16"/>
          <w:szCs w:val="16"/>
          <w:highlight w:val="white"/>
        </w:rPr>
        <w:t>"</w:t>
      </w:r>
      <w:r w:rsidRPr="005A03BF">
        <w:rPr>
          <w:rFonts w:ascii="Arial" w:hAnsi="Arial" w:cs="Arial"/>
          <w:color w:val="FF0000"/>
          <w:sz w:val="16"/>
          <w:szCs w:val="16"/>
          <w:highlight w:val="white"/>
        </w:rPr>
        <w:t xml:space="preserve"> xmlns:xsi</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http://www.w3.org/2001/XMLSchema-instance</w:t>
      </w:r>
      <w:r w:rsidRPr="005A03BF">
        <w:rPr>
          <w:rFonts w:ascii="Arial" w:hAnsi="Arial" w:cs="Arial"/>
          <w:color w:val="0000FF"/>
          <w:sz w:val="16"/>
          <w:szCs w:val="16"/>
          <w:highlight w:val="white"/>
        </w:rPr>
        <w:t>"</w:t>
      </w:r>
      <w:r w:rsidRPr="005A03BF">
        <w:rPr>
          <w:rFonts w:ascii="Arial" w:hAnsi="Arial" w:cs="Arial"/>
          <w:color w:val="FF0000"/>
          <w:sz w:val="16"/>
          <w:szCs w:val="16"/>
          <w:highlight w:val="white"/>
        </w:rPr>
        <w:t xml:space="preserve"> xmlns:tns</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http://iec.ch/TC57/2015/GetWorkRequestsMessage</w:t>
      </w:r>
      <w:r w:rsidRPr="005A03BF">
        <w:rPr>
          <w:rFonts w:ascii="Arial" w:hAnsi="Arial" w:cs="Arial"/>
          <w:color w:val="0000FF"/>
          <w:sz w:val="16"/>
          <w:szCs w:val="16"/>
          <w:highlight w:val="white"/>
        </w:rPr>
        <w:t>"</w:t>
      </w:r>
      <w:r w:rsidRPr="005A03BF">
        <w:rPr>
          <w:rFonts w:ascii="Arial" w:hAnsi="Arial" w:cs="Arial"/>
          <w:color w:val="FF0000"/>
          <w:sz w:val="16"/>
          <w:szCs w:val="16"/>
          <w:highlight w:val="white"/>
        </w:rPr>
        <w:t xml:space="preserve"> xmlns:n1</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http://www.altova.com/samplexml/other-namespace</w:t>
      </w:r>
      <w:r w:rsidRPr="005A03BF">
        <w:rPr>
          <w:rFonts w:ascii="Arial" w:hAnsi="Arial" w:cs="Arial"/>
          <w:color w:val="0000FF"/>
          <w:sz w:val="16"/>
          <w:szCs w:val="16"/>
          <w:highlight w:val="white"/>
        </w:rPr>
        <w:t>"</w:t>
      </w:r>
      <w:r w:rsidRPr="005A03BF">
        <w:rPr>
          <w:rFonts w:ascii="Arial" w:hAnsi="Arial" w:cs="Arial"/>
          <w:color w:val="FF0000"/>
          <w:sz w:val="16"/>
          <w:szCs w:val="16"/>
          <w:highlight w:val="white"/>
        </w:rPr>
        <w:t xml:space="preserve"> xsi:schemaLocation</w:t>
      </w:r>
      <w:r w:rsidRPr="005A03BF">
        <w:rPr>
          <w:rFonts w:ascii="Arial" w:hAnsi="Arial" w:cs="Arial"/>
          <w:color w:val="0000FF"/>
          <w:sz w:val="16"/>
          <w:szCs w:val="16"/>
          <w:highlight w:val="white"/>
        </w:rPr>
        <w:t>="</w:t>
      </w:r>
      <w:r w:rsidRPr="005A03BF">
        <w:rPr>
          <w:rFonts w:ascii="Arial" w:hAnsi="Arial" w:cs="Arial"/>
          <w:color w:val="000000"/>
          <w:sz w:val="16"/>
          <w:szCs w:val="16"/>
          <w:highlight w:val="white"/>
        </w:rPr>
        <w:t>http://iec.ch/TC57/2015/GetWorkRequestsMessage GetWorkRequestsMessage.xsd</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tns:Header</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msg:Verb</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get</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msg:Verb</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msg:Noun</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WorkRequests</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msg:Noun</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msg:Timestamp</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2015-07-06T17:36:14-06:00</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msg:Timestamp</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msg:MessageID</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4bf4e70f-538f-4f4e-98b9-2f7ac9709095</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msg:MessageID</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msg:CorrelationID</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96136dd7-0cf8-473e-9f44-94f3a33cddff</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msg:CorrelationID</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lastRenderedPageBreak/>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tns:Header</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tns:Request</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GetWorkRequests</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Crew</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Names</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name</w:t>
      </w:r>
      <w:r w:rsidRPr="005A03BF">
        <w:rPr>
          <w:rFonts w:ascii="Arial" w:hAnsi="Arial" w:cs="Arial"/>
          <w:color w:val="0000FF"/>
          <w:sz w:val="16"/>
          <w:szCs w:val="16"/>
          <w:highlight w:val="white"/>
        </w:rPr>
        <w:t>&gt;</w:t>
      </w:r>
      <w:r w:rsidRPr="005A03BF">
        <w:rPr>
          <w:rFonts w:ascii="Arial" w:hAnsi="Arial" w:cs="Arial"/>
          <w:color w:val="000000"/>
          <w:sz w:val="16"/>
          <w:szCs w:val="16"/>
          <w:highlight w:val="white"/>
        </w:rPr>
        <w:t>Jacobs, Brian</w:t>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name</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Names</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Crew</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GetWorkRequests</w:t>
      </w:r>
      <w:r w:rsidRPr="005A03BF">
        <w:rPr>
          <w:rFonts w:ascii="Arial" w:hAnsi="Arial" w:cs="Arial"/>
          <w:color w:val="0000FF"/>
          <w:sz w:val="16"/>
          <w:szCs w:val="16"/>
          <w:highlight w:val="white"/>
        </w:rPr>
        <w:t>&gt;</w:t>
      </w:r>
    </w:p>
    <w:p w:rsidR="005A03BF" w:rsidRPr="005A03BF" w:rsidRDefault="005A03BF" w:rsidP="005A03BF">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03BF">
        <w:rPr>
          <w:rFonts w:ascii="Arial" w:hAnsi="Arial" w:cs="Arial"/>
          <w:color w:val="000000"/>
          <w:sz w:val="16"/>
          <w:szCs w:val="16"/>
          <w:highlight w:val="white"/>
        </w:rPr>
        <w:tab/>
      </w: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tns:Request</w:t>
      </w:r>
      <w:r w:rsidRPr="005A03BF">
        <w:rPr>
          <w:rFonts w:ascii="Arial" w:hAnsi="Arial" w:cs="Arial"/>
          <w:color w:val="0000FF"/>
          <w:sz w:val="16"/>
          <w:szCs w:val="16"/>
          <w:highlight w:val="white"/>
        </w:rPr>
        <w:t>&gt;</w:t>
      </w:r>
    </w:p>
    <w:p w:rsidR="00DE15D1" w:rsidRPr="005A03BF" w:rsidRDefault="005A03BF" w:rsidP="005A03BF">
      <w:pPr>
        <w:pBdr>
          <w:top w:val="single" w:sz="4" w:space="1" w:color="auto"/>
          <w:left w:val="single" w:sz="4" w:space="4" w:color="auto"/>
          <w:bottom w:val="single" w:sz="4" w:space="1" w:color="auto"/>
          <w:right w:val="single" w:sz="4" w:space="4" w:color="auto"/>
        </w:pBdr>
        <w:rPr>
          <w:rFonts w:ascii="Arial" w:hAnsi="Arial" w:cs="Arial"/>
          <w:color w:val="0000FF"/>
          <w:sz w:val="16"/>
          <w:szCs w:val="16"/>
        </w:rPr>
      </w:pPr>
      <w:r w:rsidRPr="005A03BF">
        <w:rPr>
          <w:rFonts w:ascii="Arial" w:hAnsi="Arial" w:cs="Arial"/>
          <w:color w:val="0000FF"/>
          <w:sz w:val="16"/>
          <w:szCs w:val="16"/>
          <w:highlight w:val="white"/>
        </w:rPr>
        <w:t>&lt;/</w:t>
      </w:r>
      <w:r w:rsidRPr="005A03BF">
        <w:rPr>
          <w:rFonts w:ascii="Arial" w:hAnsi="Arial" w:cs="Arial"/>
          <w:color w:val="800000"/>
          <w:sz w:val="16"/>
          <w:szCs w:val="16"/>
          <w:highlight w:val="white"/>
        </w:rPr>
        <w:t>tns:GetWorkRequestsRequestMessage</w:t>
      </w:r>
      <w:r w:rsidRPr="005A03BF">
        <w:rPr>
          <w:rFonts w:ascii="Arial" w:hAnsi="Arial" w:cs="Arial"/>
          <w:color w:val="0000FF"/>
          <w:sz w:val="16"/>
          <w:szCs w:val="16"/>
          <w:highlight w:val="white"/>
        </w:rPr>
        <w:t>&gt;</w:t>
      </w:r>
    </w:p>
    <w:p w:rsidR="00132F4D" w:rsidRDefault="00132F4D" w:rsidP="00DE15D1">
      <w:pPr>
        <w:rPr>
          <w:i/>
        </w:rPr>
      </w:pPr>
    </w:p>
    <w:p w:rsidR="00132F4D" w:rsidRDefault="00132F4D" w:rsidP="00DE15D1">
      <w:pPr>
        <w:rPr>
          <w:i/>
        </w:rPr>
      </w:pPr>
    </w:p>
    <w:p w:rsidR="00DE15D1" w:rsidRPr="00785F81" w:rsidRDefault="00DE15D1" w:rsidP="00DE15D1">
      <w:pPr>
        <w:rPr>
          <w:i/>
        </w:rPr>
      </w:pPr>
      <w:r>
        <w:rPr>
          <w:i/>
        </w:rPr>
        <w:t>Step 2 - Response Message</w:t>
      </w:r>
    </w:p>
    <w:p w:rsidR="00DE15D1" w:rsidRDefault="00DE15D1" w:rsidP="00DE15D1">
      <w:pPr>
        <w:jc w:val="center"/>
        <w:rPr>
          <w:b/>
          <w:kern w:val="32"/>
          <w:sz w:val="20"/>
        </w:rPr>
      </w:pPr>
    </w:p>
    <w:p w:rsidR="00DE15D1" w:rsidRPr="00A14CDA" w:rsidRDefault="00DE15D1" w:rsidP="00DE15D1">
      <w:pPr>
        <w:jc w:val="center"/>
        <w:rPr>
          <w:b/>
          <w:kern w:val="32"/>
          <w:sz w:val="20"/>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628"/>
        <w:gridCol w:w="2700"/>
        <w:gridCol w:w="180"/>
        <w:gridCol w:w="4050"/>
      </w:tblGrid>
      <w:tr w:rsidR="00DE15D1" w:rsidRPr="003D519B" w:rsidTr="00DE15D1">
        <w:tc>
          <w:tcPr>
            <w:tcW w:w="2628" w:type="dxa"/>
            <w:shd w:val="clear" w:color="auto" w:fill="A6A6A6" w:themeFill="background1" w:themeFillShade="A6"/>
          </w:tcPr>
          <w:p w:rsidR="00DE15D1" w:rsidRPr="003D519B" w:rsidRDefault="00DE15D1" w:rsidP="00DE15D1">
            <w:pPr>
              <w:jc w:val="center"/>
              <w:rPr>
                <w:b/>
                <w:kern w:val="32"/>
                <w:sz w:val="20"/>
              </w:rPr>
            </w:pPr>
            <w:r w:rsidRPr="003D519B">
              <w:rPr>
                <w:b/>
                <w:kern w:val="32"/>
                <w:sz w:val="20"/>
              </w:rPr>
              <w:t>Artifact</w:t>
            </w:r>
          </w:p>
        </w:tc>
        <w:tc>
          <w:tcPr>
            <w:tcW w:w="2700" w:type="dxa"/>
            <w:shd w:val="clear" w:color="auto" w:fill="A6A6A6" w:themeFill="background1" w:themeFillShade="A6"/>
          </w:tcPr>
          <w:p w:rsidR="00DE15D1" w:rsidRPr="003D519B" w:rsidRDefault="00DE15D1" w:rsidP="00DE15D1">
            <w:pPr>
              <w:jc w:val="center"/>
              <w:rPr>
                <w:b/>
                <w:kern w:val="32"/>
                <w:sz w:val="20"/>
              </w:rPr>
            </w:pPr>
            <w:r w:rsidRPr="003D519B">
              <w:rPr>
                <w:b/>
                <w:kern w:val="32"/>
                <w:sz w:val="20"/>
              </w:rPr>
              <w:t>Name</w:t>
            </w:r>
          </w:p>
        </w:tc>
        <w:tc>
          <w:tcPr>
            <w:tcW w:w="4230" w:type="dxa"/>
            <w:gridSpan w:val="2"/>
            <w:shd w:val="clear" w:color="auto" w:fill="A6A6A6" w:themeFill="background1" w:themeFillShade="A6"/>
          </w:tcPr>
          <w:p w:rsidR="00DE15D1" w:rsidRPr="003D519B" w:rsidRDefault="00DE15D1" w:rsidP="00DE15D1">
            <w:pPr>
              <w:jc w:val="center"/>
              <w:rPr>
                <w:b/>
                <w:kern w:val="32"/>
                <w:sz w:val="20"/>
              </w:rPr>
            </w:pPr>
            <w:r w:rsidRPr="003D519B">
              <w:rPr>
                <w:b/>
                <w:kern w:val="32"/>
                <w:sz w:val="20"/>
              </w:rPr>
              <w:t>Location in Supplemental Resource File</w:t>
            </w:r>
          </w:p>
        </w:tc>
      </w:tr>
      <w:tr w:rsidR="00DE15D1" w:rsidRPr="003D519B" w:rsidTr="00DE15D1">
        <w:tc>
          <w:tcPr>
            <w:tcW w:w="2628" w:type="dxa"/>
          </w:tcPr>
          <w:p w:rsidR="00DE15D1" w:rsidRPr="003D519B" w:rsidRDefault="00DE15D1" w:rsidP="00DE15D1">
            <w:pPr>
              <w:rPr>
                <w:b/>
                <w:kern w:val="32"/>
                <w:sz w:val="18"/>
              </w:rPr>
            </w:pPr>
            <w:r w:rsidRPr="003D519B">
              <w:rPr>
                <w:b/>
                <w:kern w:val="32"/>
                <w:sz w:val="18"/>
              </w:rPr>
              <w:t>WSDL</w:t>
            </w:r>
          </w:p>
        </w:tc>
        <w:tc>
          <w:tcPr>
            <w:tcW w:w="2880" w:type="dxa"/>
            <w:gridSpan w:val="2"/>
          </w:tcPr>
          <w:p w:rsidR="00DE15D1" w:rsidRPr="003D519B" w:rsidRDefault="00DE15D1" w:rsidP="00DE15D1">
            <w:pPr>
              <w:rPr>
                <w:kern w:val="32"/>
                <w:sz w:val="18"/>
              </w:rPr>
            </w:pPr>
            <w:r>
              <w:rPr>
                <w:kern w:val="32"/>
                <w:sz w:val="18"/>
              </w:rPr>
              <w:t>Get</w:t>
            </w:r>
            <w:r w:rsidRPr="003D519B">
              <w:rPr>
                <w:kern w:val="32"/>
                <w:sz w:val="18"/>
              </w:rPr>
              <w:t>WorkRequests.wsdl</w:t>
            </w:r>
          </w:p>
        </w:tc>
        <w:tc>
          <w:tcPr>
            <w:tcW w:w="4050" w:type="dxa"/>
          </w:tcPr>
          <w:p w:rsidR="00DE15D1" w:rsidRPr="003D519B" w:rsidRDefault="00DE15D1" w:rsidP="00DE15D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DE15D1" w:rsidRPr="003D519B" w:rsidTr="00DE15D1">
        <w:tc>
          <w:tcPr>
            <w:tcW w:w="2628" w:type="dxa"/>
          </w:tcPr>
          <w:p w:rsidR="00DE15D1" w:rsidRPr="003D519B" w:rsidRDefault="00DE15D1" w:rsidP="00DE15D1">
            <w:pPr>
              <w:rPr>
                <w:b/>
                <w:kern w:val="32"/>
                <w:sz w:val="18"/>
              </w:rPr>
            </w:pPr>
            <w:r w:rsidRPr="003D519B">
              <w:rPr>
                <w:b/>
                <w:kern w:val="32"/>
                <w:sz w:val="18"/>
              </w:rPr>
              <w:t>Part 6 XSD</w:t>
            </w:r>
          </w:p>
        </w:tc>
        <w:tc>
          <w:tcPr>
            <w:tcW w:w="2880" w:type="dxa"/>
            <w:gridSpan w:val="2"/>
          </w:tcPr>
          <w:p w:rsidR="00DE15D1" w:rsidRPr="003D519B" w:rsidRDefault="00DE15D1" w:rsidP="00DE15D1">
            <w:pPr>
              <w:rPr>
                <w:kern w:val="32"/>
                <w:sz w:val="18"/>
              </w:rPr>
            </w:pPr>
            <w:r>
              <w:rPr>
                <w:kern w:val="32"/>
                <w:sz w:val="18"/>
              </w:rPr>
              <w:t>WorkRequests.xsd</w:t>
            </w:r>
          </w:p>
        </w:tc>
        <w:tc>
          <w:tcPr>
            <w:tcW w:w="4050" w:type="dxa"/>
          </w:tcPr>
          <w:p w:rsidR="00DE15D1" w:rsidRPr="003D519B" w:rsidRDefault="00DE15D1" w:rsidP="00DE15D1">
            <w:pPr>
              <w:rPr>
                <w:kern w:val="32"/>
                <w:sz w:val="20"/>
              </w:rPr>
            </w:pPr>
            <w:r w:rsidRPr="003D519B">
              <w:rPr>
                <w:kern w:val="32"/>
                <w:sz w:val="14"/>
              </w:rPr>
              <w:t>{02-Part 6 XSDs modified by EPRI\'create' Profiles\Constrained by EPRI}</w:t>
            </w:r>
          </w:p>
        </w:tc>
      </w:tr>
      <w:tr w:rsidR="00DE15D1" w:rsidRPr="003D519B" w:rsidTr="00DE15D1">
        <w:tc>
          <w:tcPr>
            <w:tcW w:w="2628" w:type="dxa"/>
          </w:tcPr>
          <w:p w:rsidR="00DE15D1" w:rsidRPr="003D519B" w:rsidRDefault="00DE15D1" w:rsidP="00DE15D1">
            <w:pPr>
              <w:rPr>
                <w:b/>
                <w:kern w:val="32"/>
                <w:sz w:val="18"/>
              </w:rPr>
            </w:pPr>
            <w:r w:rsidRPr="003D519B">
              <w:rPr>
                <w:b/>
                <w:kern w:val="32"/>
                <w:sz w:val="18"/>
              </w:rPr>
              <w:t>Strongly-Typed Message XSD</w:t>
            </w:r>
          </w:p>
        </w:tc>
        <w:tc>
          <w:tcPr>
            <w:tcW w:w="2880" w:type="dxa"/>
            <w:gridSpan w:val="2"/>
          </w:tcPr>
          <w:p w:rsidR="00DE15D1" w:rsidRPr="003D519B" w:rsidRDefault="00DE15D1" w:rsidP="00DE15D1">
            <w:pPr>
              <w:rPr>
                <w:kern w:val="32"/>
                <w:sz w:val="18"/>
              </w:rPr>
            </w:pPr>
            <w:r>
              <w:rPr>
                <w:kern w:val="32"/>
                <w:sz w:val="18"/>
              </w:rPr>
              <w:t>Get</w:t>
            </w:r>
            <w:r w:rsidRPr="003D519B">
              <w:rPr>
                <w:kern w:val="32"/>
                <w:sz w:val="18"/>
              </w:rPr>
              <w:t>WorkRequestsMessage.xsd</w:t>
            </w:r>
          </w:p>
        </w:tc>
        <w:tc>
          <w:tcPr>
            <w:tcW w:w="4050" w:type="dxa"/>
          </w:tcPr>
          <w:p w:rsidR="00DE15D1" w:rsidRPr="003D519B" w:rsidRDefault="00DE15D1" w:rsidP="00DE15D1">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DE15D1" w:rsidRPr="003D519B" w:rsidTr="00DE15D1">
        <w:tc>
          <w:tcPr>
            <w:tcW w:w="2628" w:type="dxa"/>
          </w:tcPr>
          <w:p w:rsidR="00DE15D1" w:rsidRPr="003D519B" w:rsidRDefault="00DE15D1" w:rsidP="00DE15D1">
            <w:pPr>
              <w:rPr>
                <w:b/>
                <w:kern w:val="32"/>
                <w:sz w:val="18"/>
              </w:rPr>
            </w:pPr>
            <w:r w:rsidRPr="003D519B">
              <w:rPr>
                <w:b/>
                <w:kern w:val="32"/>
                <w:sz w:val="18"/>
              </w:rPr>
              <w:t>Message Stereotype</w:t>
            </w:r>
          </w:p>
        </w:tc>
        <w:tc>
          <w:tcPr>
            <w:tcW w:w="2880" w:type="dxa"/>
            <w:gridSpan w:val="2"/>
          </w:tcPr>
          <w:p w:rsidR="00DE15D1" w:rsidRPr="003D519B" w:rsidRDefault="00DE15D1" w:rsidP="00DE15D1">
            <w:pPr>
              <w:rPr>
                <w:kern w:val="32"/>
                <w:sz w:val="18"/>
              </w:rPr>
            </w:pPr>
            <w:r>
              <w:rPr>
                <w:kern w:val="32"/>
                <w:sz w:val="18"/>
              </w:rPr>
              <w:t>GetWorkRequestsResponseMessage</w:t>
            </w:r>
          </w:p>
        </w:tc>
        <w:tc>
          <w:tcPr>
            <w:tcW w:w="4050" w:type="dxa"/>
          </w:tcPr>
          <w:p w:rsidR="00DE15D1" w:rsidRPr="003D519B" w:rsidRDefault="00DE15D1" w:rsidP="00DE15D1">
            <w:pPr>
              <w:rPr>
                <w:kern w:val="32"/>
                <w:sz w:val="14"/>
              </w:rPr>
            </w:pPr>
            <w:r w:rsidRPr="003D519B">
              <w:rPr>
                <w:kern w:val="32"/>
                <w:sz w:val="14"/>
              </w:rPr>
              <w:t>n/a</w:t>
            </w:r>
          </w:p>
        </w:tc>
      </w:tr>
    </w:tbl>
    <w:p w:rsidR="00DE15D1" w:rsidRDefault="00DE15D1" w:rsidP="00DE15D1">
      <w:pPr>
        <w:rPr>
          <w:kern w:val="32"/>
        </w:rPr>
      </w:pP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8080"/>
          <w:sz w:val="16"/>
          <w:szCs w:val="16"/>
          <w:highlight w:val="white"/>
        </w:rPr>
        <w:t>&lt;?xml version="1.0" encoding="UTF-8"?&gt;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8080"/>
          <w:sz w:val="16"/>
          <w:szCs w:val="16"/>
          <w:highlight w:val="white"/>
        </w:rPr>
        <w:t>Sample XML file generated by XMLSpy v2015 rel. 4 (x64) (http://www.altova.com)</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tns:GetWorkRequestsResponseMessage</w:t>
      </w:r>
      <w:r w:rsidRPr="00456C95">
        <w:rPr>
          <w:rFonts w:ascii="Arial" w:hAnsi="Arial" w:cs="Arial"/>
          <w:color w:val="FF0000"/>
          <w:sz w:val="16"/>
          <w:szCs w:val="16"/>
          <w:highlight w:val="white"/>
        </w:rPr>
        <w:t xml:space="preserve"> xmlns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http://iec.ch/TC57/2015/WorkRequests#</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xmlns:xml</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http://www.w3.org/XML/1998/namespace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xmlns:msg</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http://iec.ch/TC57/2011/schema/message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xmlns:xsi</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http://www.w3.org/2001/XMLSchema-instance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xmlns:tns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http://iec.ch/TC57/2015/GetWorkRequestsMessage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xmlns:n1</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http://www.altova.com/samplexml/other-namespace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xsi:schemaLocation</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http://iec.ch/TC57/2015/GetWorkRequestsMessage GetWorkRequestsMessage.xsd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reply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WorkRequests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2015-07-06T17:36:16-06:00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f80c625e-fcac-468a-a6b0-79f129fabc68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96136dd7-0cf8-473e-9f44-94f3a33cddff</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tns:Reply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msg:Result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OK</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msg:Result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msg:Error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msg:Error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tns:Reply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WR-14434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DSOP2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8000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Mail Stop 83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Harrison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3372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Av</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52402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Cedar Rapids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5364d65c-92b3-4ae6-9bf4-403c3edc6051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repair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2015-07-01T11:55:24-06:00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2015-07-01T11:55:24-06:00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waitingToBeScheduled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2015-07-01T11:55:24-06:00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reason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Damage Reported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reason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Work Request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justification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Safety Hazard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justification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Emergency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fb92ddab-09e0-4973-a890-89b1f6700f1d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Exposed Conductor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Warehouse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101-E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2nd building along driveway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Warehouse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Rogers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122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prefix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prefix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52405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Cedar Rapids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327ea2fa-a831-4823-a76b-d651fd69d5d2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Repair damaged meter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Damaged meter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17fa20de-8949-40d5-9bce-93b9e5a74ce5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utcNumber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8752-90765-830632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utcNumber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Jacobs, Brian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Crew ID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WR-15433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DSOP</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8000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Mail Stop 82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Harrison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3372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Av</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52402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Cedar Rapids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repair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waitingToBeScheduled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2015-07-01T11:55:24-06:00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reason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Damage Reported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reason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Work Request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justification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Safety Hazard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justification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Emergency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2015-07-16T11:55:24-06:00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fb92ddab-09e0-4973-a890-89b1f6700f1d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Exposed Conductor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Warehouse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101-E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2nd building along driveway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Warehouse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Rogers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122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prefix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prefix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suffix</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52405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Cedar Rapids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c14d3151-b107-4231-9daf-ebf0b51251e9</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Repair damaged meter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Damaged meter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17fa20de-8949-40d5-9bce-93b9e5a74ce5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utcNumber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8752-90765-830632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utcNumber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Jacobs, Brian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Crew ID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WorkRequests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DE15D1" w:rsidRPr="00456C95" w:rsidRDefault="00456C95" w:rsidP="00456C95">
      <w:pPr>
        <w:pBdr>
          <w:top w:val="single" w:sz="4" w:space="1" w:color="auto"/>
          <w:left w:val="single" w:sz="4" w:space="1" w:color="auto"/>
          <w:bottom w:val="single" w:sz="4" w:space="1" w:color="auto"/>
          <w:right w:val="single" w:sz="4" w:space="1" w:color="auto"/>
        </w:pBdr>
        <w:rPr>
          <w:kern w:val="32"/>
          <w:sz w:val="16"/>
          <w:szCs w:val="16"/>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tns:GetWorkRequestsResponseMessage</w:t>
      </w:r>
      <w:r w:rsidRPr="00456C95">
        <w:rPr>
          <w:rFonts w:ascii="Arial" w:hAnsi="Arial" w:cs="Arial"/>
          <w:color w:val="0000FF"/>
          <w:sz w:val="16"/>
          <w:szCs w:val="16"/>
          <w:highlight w:val="white"/>
        </w:rPr>
        <w:t>&gt;</w:t>
      </w:r>
    </w:p>
    <w:p w:rsidR="00456C95" w:rsidRDefault="00456C95" w:rsidP="003D0F8F">
      <w:pPr>
        <w:rPr>
          <w:b/>
          <w:kern w:val="32"/>
          <w:u w:val="single"/>
        </w:rPr>
      </w:pPr>
    </w:p>
    <w:p w:rsidR="00456C95" w:rsidRDefault="00456C95" w:rsidP="003D0F8F">
      <w:pPr>
        <w:rPr>
          <w:b/>
          <w:kern w:val="32"/>
          <w:u w:val="single"/>
        </w:rPr>
      </w:pPr>
    </w:p>
    <w:p w:rsidR="00456C95" w:rsidRDefault="00456C95" w:rsidP="003D0F8F">
      <w:pPr>
        <w:rPr>
          <w:b/>
          <w:kern w:val="32"/>
          <w:u w:val="single"/>
        </w:rPr>
      </w:pPr>
    </w:p>
    <w:p w:rsidR="00456C95" w:rsidRDefault="00456C95">
      <w:pPr>
        <w:rPr>
          <w:b/>
          <w:kern w:val="32"/>
          <w:u w:val="single"/>
        </w:rPr>
      </w:pPr>
      <w:r>
        <w:rPr>
          <w:b/>
          <w:kern w:val="32"/>
          <w:u w:val="single"/>
        </w:rPr>
        <w:br w:type="page"/>
      </w:r>
    </w:p>
    <w:p w:rsidR="003D0F8F" w:rsidRDefault="003D0F8F" w:rsidP="003D0F8F">
      <w:pPr>
        <w:rPr>
          <w:b/>
          <w:kern w:val="32"/>
          <w:u w:val="single"/>
        </w:rPr>
      </w:pPr>
      <w:r w:rsidRPr="00667B64">
        <w:rPr>
          <w:b/>
          <w:kern w:val="32"/>
          <w:u w:val="single"/>
        </w:rPr>
        <w:lastRenderedPageBreak/>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DE15D1" w:rsidRPr="00C7295C" w:rsidTr="00DE15D1">
        <w:tc>
          <w:tcPr>
            <w:tcW w:w="670" w:type="dxa"/>
            <w:shd w:val="clear" w:color="auto" w:fill="A6A6A6" w:themeFill="background1" w:themeFillShade="A6"/>
          </w:tcPr>
          <w:p w:rsidR="00DE15D1" w:rsidRPr="00C7295C" w:rsidRDefault="00DE15D1" w:rsidP="00DE15D1">
            <w:pPr>
              <w:jc w:val="center"/>
              <w:rPr>
                <w:b/>
              </w:rPr>
            </w:pPr>
            <w:r w:rsidRPr="00C7295C">
              <w:rPr>
                <w:b/>
              </w:rPr>
              <w:t>Step</w:t>
            </w:r>
          </w:p>
        </w:tc>
        <w:tc>
          <w:tcPr>
            <w:tcW w:w="1778" w:type="dxa"/>
            <w:shd w:val="clear" w:color="auto" w:fill="A6A6A6" w:themeFill="background1" w:themeFillShade="A6"/>
          </w:tcPr>
          <w:p w:rsidR="00DE15D1" w:rsidRPr="00C7295C" w:rsidRDefault="00DE15D1" w:rsidP="00DE15D1">
            <w:pPr>
              <w:rPr>
                <w:b/>
              </w:rPr>
            </w:pPr>
            <w:r w:rsidRPr="00C7295C">
              <w:rPr>
                <w:b/>
              </w:rPr>
              <w:t>Function</w:t>
            </w:r>
          </w:p>
        </w:tc>
        <w:tc>
          <w:tcPr>
            <w:tcW w:w="2430" w:type="dxa"/>
            <w:shd w:val="clear" w:color="auto" w:fill="A6A6A6" w:themeFill="background1" w:themeFillShade="A6"/>
          </w:tcPr>
          <w:p w:rsidR="00DE15D1" w:rsidRPr="00C7295C" w:rsidRDefault="00DE15D1" w:rsidP="00DE15D1">
            <w:pPr>
              <w:rPr>
                <w:b/>
              </w:rPr>
            </w:pPr>
            <w:r w:rsidRPr="00C7295C">
              <w:rPr>
                <w:b/>
              </w:rPr>
              <w:t>End Point</w:t>
            </w:r>
          </w:p>
        </w:tc>
        <w:tc>
          <w:tcPr>
            <w:tcW w:w="1170" w:type="dxa"/>
            <w:shd w:val="clear" w:color="auto" w:fill="A6A6A6" w:themeFill="background1" w:themeFillShade="A6"/>
          </w:tcPr>
          <w:p w:rsidR="00DE15D1" w:rsidRPr="00C7295C" w:rsidRDefault="00DE15D1" w:rsidP="00DE15D1">
            <w:pPr>
              <w:rPr>
                <w:b/>
              </w:rPr>
            </w:pPr>
            <w:r w:rsidRPr="00C7295C">
              <w:rPr>
                <w:b/>
              </w:rPr>
              <w:t>Verb</w:t>
            </w:r>
          </w:p>
        </w:tc>
        <w:tc>
          <w:tcPr>
            <w:tcW w:w="2250" w:type="dxa"/>
            <w:shd w:val="clear" w:color="auto" w:fill="A6A6A6" w:themeFill="background1" w:themeFillShade="A6"/>
          </w:tcPr>
          <w:p w:rsidR="00DE15D1" w:rsidRPr="00C7295C" w:rsidRDefault="00DE15D1" w:rsidP="00DE15D1">
            <w:pPr>
              <w:rPr>
                <w:b/>
              </w:rPr>
            </w:pPr>
            <w:r>
              <w:rPr>
                <w:b/>
              </w:rPr>
              <w:t>Noun</w:t>
            </w:r>
          </w:p>
        </w:tc>
        <w:tc>
          <w:tcPr>
            <w:tcW w:w="1278" w:type="dxa"/>
            <w:shd w:val="clear" w:color="auto" w:fill="A6A6A6" w:themeFill="background1" w:themeFillShade="A6"/>
          </w:tcPr>
          <w:p w:rsidR="00DE15D1" w:rsidRPr="00C7295C" w:rsidRDefault="00DE15D1" w:rsidP="00DE15D1">
            <w:pPr>
              <w:rPr>
                <w:b/>
              </w:rPr>
            </w:pPr>
            <w:r w:rsidRPr="00C7295C">
              <w:rPr>
                <w:b/>
              </w:rPr>
              <w:t>Pass / Fail</w:t>
            </w:r>
          </w:p>
        </w:tc>
      </w:tr>
      <w:tr w:rsidR="00DE15D1" w:rsidRPr="00C7295C" w:rsidTr="00DE15D1">
        <w:tc>
          <w:tcPr>
            <w:tcW w:w="670" w:type="dxa"/>
          </w:tcPr>
          <w:p w:rsidR="00DE15D1" w:rsidRPr="00C7295C" w:rsidRDefault="00DE15D1" w:rsidP="00DE15D1">
            <w:pPr>
              <w:jc w:val="center"/>
            </w:pPr>
            <w:r w:rsidRPr="00C7295C">
              <w:t>1</w:t>
            </w:r>
          </w:p>
        </w:tc>
        <w:tc>
          <w:tcPr>
            <w:tcW w:w="1778" w:type="dxa"/>
          </w:tcPr>
          <w:p w:rsidR="00DE15D1" w:rsidRPr="00C7295C" w:rsidRDefault="00DE15D1" w:rsidP="00DE15D1">
            <w:r>
              <w:t>Get Work Requests</w:t>
            </w:r>
          </w:p>
        </w:tc>
        <w:tc>
          <w:tcPr>
            <w:tcW w:w="2430" w:type="dxa"/>
          </w:tcPr>
          <w:p w:rsidR="00DE15D1" w:rsidRPr="00C7295C" w:rsidRDefault="00DE15D1" w:rsidP="00DE15D1">
            <w:r w:rsidRPr="00C7295C">
              <w:t>http://</w:t>
            </w:r>
            <w:r>
              <w:t>xx</w:t>
            </w:r>
            <w:r w:rsidRPr="00C7295C">
              <w:t>.</w:t>
            </w:r>
            <w:r>
              <w:t>xxx</w:t>
            </w:r>
            <w:r w:rsidRPr="00C7295C">
              <w:t>.</w:t>
            </w:r>
            <w:r>
              <w:t>xxx</w:t>
            </w:r>
            <w:r w:rsidRPr="00C7295C">
              <w:t>.</w:t>
            </w:r>
            <w:r>
              <w:t>xxx</w:t>
            </w:r>
            <w:r w:rsidRPr="00C7295C">
              <w:t>/</w:t>
            </w:r>
          </w:p>
        </w:tc>
        <w:tc>
          <w:tcPr>
            <w:tcW w:w="1170" w:type="dxa"/>
          </w:tcPr>
          <w:p w:rsidR="00DE15D1" w:rsidRPr="00C7295C" w:rsidRDefault="00DE15D1" w:rsidP="00DE15D1">
            <w:r>
              <w:t>change</w:t>
            </w:r>
          </w:p>
        </w:tc>
        <w:tc>
          <w:tcPr>
            <w:tcW w:w="2250" w:type="dxa"/>
          </w:tcPr>
          <w:p w:rsidR="00DE15D1" w:rsidRPr="00C7295C" w:rsidRDefault="00DE15D1" w:rsidP="00DE15D1">
            <w:r>
              <w:t>WorkRequests</w:t>
            </w:r>
          </w:p>
        </w:tc>
        <w:tc>
          <w:tcPr>
            <w:tcW w:w="1278" w:type="dxa"/>
          </w:tcPr>
          <w:p w:rsidR="00DE15D1" w:rsidRPr="00C7295C" w:rsidRDefault="00DE15D1" w:rsidP="00DE15D1"/>
        </w:tc>
      </w:tr>
      <w:tr w:rsidR="00DE15D1" w:rsidRPr="00C7295C" w:rsidTr="00DE15D1">
        <w:tc>
          <w:tcPr>
            <w:tcW w:w="670" w:type="dxa"/>
          </w:tcPr>
          <w:p w:rsidR="00DE15D1" w:rsidRPr="00C7295C" w:rsidRDefault="00DE15D1" w:rsidP="00DE15D1">
            <w:pPr>
              <w:jc w:val="center"/>
            </w:pPr>
            <w:r w:rsidRPr="00C7295C">
              <w:t>2</w:t>
            </w:r>
          </w:p>
        </w:tc>
        <w:tc>
          <w:tcPr>
            <w:tcW w:w="1778" w:type="dxa"/>
          </w:tcPr>
          <w:p w:rsidR="00DE15D1" w:rsidRPr="00C7295C" w:rsidRDefault="00DE15D1" w:rsidP="00DE15D1">
            <w:r>
              <w:t>Success Response</w:t>
            </w:r>
          </w:p>
        </w:tc>
        <w:tc>
          <w:tcPr>
            <w:tcW w:w="2430" w:type="dxa"/>
          </w:tcPr>
          <w:p w:rsidR="00DE15D1" w:rsidRPr="00C7295C" w:rsidRDefault="00DE15D1" w:rsidP="00DE15D1">
            <w:r w:rsidRPr="00C7295C">
              <w:t>http://</w:t>
            </w:r>
            <w:r>
              <w:t>xx</w:t>
            </w:r>
            <w:r w:rsidRPr="00C7295C">
              <w:t>.</w:t>
            </w:r>
            <w:r>
              <w:t>xxx</w:t>
            </w:r>
            <w:r w:rsidRPr="00C7295C">
              <w:t>.</w:t>
            </w:r>
            <w:r>
              <w:t>xxx</w:t>
            </w:r>
            <w:r w:rsidRPr="00C7295C">
              <w:t>.</w:t>
            </w:r>
            <w:r>
              <w:t>xxx</w:t>
            </w:r>
            <w:r w:rsidRPr="00C7295C">
              <w:t>/</w:t>
            </w:r>
          </w:p>
        </w:tc>
        <w:tc>
          <w:tcPr>
            <w:tcW w:w="1170" w:type="dxa"/>
          </w:tcPr>
          <w:p w:rsidR="00DE15D1" w:rsidRPr="00C7295C" w:rsidRDefault="00DE15D1" w:rsidP="00DE15D1">
            <w:r>
              <w:t>reply</w:t>
            </w:r>
          </w:p>
        </w:tc>
        <w:tc>
          <w:tcPr>
            <w:tcW w:w="2250" w:type="dxa"/>
          </w:tcPr>
          <w:p w:rsidR="00DE15D1" w:rsidRPr="00C7295C" w:rsidRDefault="00DE15D1" w:rsidP="00DE15D1">
            <w:r>
              <w:t>WorkRequests</w:t>
            </w:r>
          </w:p>
        </w:tc>
        <w:tc>
          <w:tcPr>
            <w:tcW w:w="1278" w:type="dxa"/>
          </w:tcPr>
          <w:p w:rsidR="00DE15D1" w:rsidRPr="00C7295C" w:rsidRDefault="00DE15D1" w:rsidP="00DE15D1"/>
        </w:tc>
      </w:tr>
    </w:tbl>
    <w:p w:rsidR="00DE15D1" w:rsidRPr="00DF30D2" w:rsidRDefault="00DE15D1" w:rsidP="00DE15D1"/>
    <w:p w:rsidR="00DE15D1" w:rsidRDefault="00DE15D1" w:rsidP="00DE15D1">
      <w:pPr>
        <w:rPr>
          <w:u w:val="single"/>
        </w:rPr>
      </w:pPr>
    </w:p>
    <w:p w:rsidR="00DE15D1" w:rsidRPr="00CA3DE3" w:rsidRDefault="00DE15D1" w:rsidP="00DE15D1">
      <w:pPr>
        <w:pStyle w:val="BodyText"/>
      </w:pPr>
    </w:p>
    <w:p w:rsidR="00DE15D1" w:rsidRDefault="00DE15D1" w:rsidP="00DE15D1">
      <w:pPr>
        <w:pStyle w:val="BodyText"/>
      </w:pPr>
    </w:p>
    <w:p w:rsidR="00580186" w:rsidRDefault="00580186" w:rsidP="00580186">
      <w:pPr>
        <w:pStyle w:val="BodyText"/>
      </w:pPr>
    </w:p>
    <w:p w:rsidR="00580186" w:rsidRPr="00580186" w:rsidRDefault="00580186" w:rsidP="00580186">
      <w:pPr>
        <w:pStyle w:val="BodyText"/>
      </w:pPr>
    </w:p>
    <w:p w:rsidR="00C81283" w:rsidRDefault="00C81283">
      <w:pPr>
        <w:rPr>
          <w:b/>
          <w:u w:val="single"/>
        </w:rPr>
      </w:pPr>
      <w:r>
        <w:rPr>
          <w:u w:val="single"/>
        </w:rPr>
        <w:br w:type="page"/>
      </w:r>
    </w:p>
    <w:p w:rsidR="00580186" w:rsidRDefault="007C2D52" w:rsidP="00580186">
      <w:pPr>
        <w:pStyle w:val="Heading2"/>
      </w:pPr>
      <w:bookmarkStart w:id="44" w:name="_Toc426121910"/>
      <w:r>
        <w:rPr>
          <w:u w:val="single"/>
        </w:rPr>
        <w:lastRenderedPageBreak/>
        <w:t>WR-</w:t>
      </w:r>
      <w:r w:rsidR="00E577D1">
        <w:rPr>
          <w:u w:val="single"/>
        </w:rPr>
        <w:t>6</w:t>
      </w:r>
      <w:r w:rsidR="00E577D1">
        <w:t xml:space="preserve">: </w:t>
      </w:r>
      <w:r w:rsidR="00537A14">
        <w:t>Server</w:t>
      </w:r>
      <w:r w:rsidR="00580186" w:rsidRPr="00580186">
        <w:t xml:space="preserve"> informs </w:t>
      </w:r>
      <w:r w:rsidR="00537A14">
        <w:t>Client</w:t>
      </w:r>
      <w:r w:rsidR="00580186" w:rsidRPr="00580186">
        <w:t xml:space="preserve"> of the creation </w:t>
      </w:r>
      <w:r w:rsidR="00736F38">
        <w:t xml:space="preserve">of </w:t>
      </w:r>
      <w:r w:rsidR="00580186" w:rsidRPr="00580186">
        <w:t>Work Requests</w:t>
      </w:r>
      <w:r w:rsidR="007B35FD">
        <w:t xml:space="preserve"> </w:t>
      </w:r>
      <w:r w:rsidR="00580186">
        <w:t xml:space="preserve">(Two </w:t>
      </w:r>
      <w:r w:rsidR="00580186" w:rsidRPr="00580186">
        <w:t>Work Request</w:t>
      </w:r>
      <w:r w:rsidR="00580186">
        <w:t>s</w:t>
      </w:r>
      <w:r w:rsidR="007B35FD">
        <w:t xml:space="preserve"> in a single message</w:t>
      </w:r>
      <w:r w:rsidR="00580186">
        <w:t>)</w:t>
      </w:r>
      <w:bookmarkEnd w:id="44"/>
    </w:p>
    <w:p w:rsidR="0076398B" w:rsidRDefault="0076398B" w:rsidP="0076398B">
      <w:pPr>
        <w:rPr>
          <w:kern w:val="32"/>
        </w:rPr>
      </w:pPr>
      <w:r>
        <w:rPr>
          <w:kern w:val="32"/>
        </w:rPr>
        <w:t>In this test case, the</w:t>
      </w:r>
      <w:r w:rsidRPr="00DF1F99">
        <w:rPr>
          <w:kern w:val="32"/>
        </w:rPr>
        <w:t xml:space="preserve"> </w:t>
      </w:r>
      <w:r>
        <w:rPr>
          <w:kern w:val="32"/>
        </w:rPr>
        <w:t>Server informs the Client</w:t>
      </w:r>
      <w:r w:rsidRPr="00DF1F99">
        <w:rPr>
          <w:kern w:val="32"/>
        </w:rPr>
        <w:t xml:space="preserve"> </w:t>
      </w:r>
      <w:r>
        <w:rPr>
          <w:kern w:val="32"/>
        </w:rPr>
        <w:t xml:space="preserve">of the creation of two Work Requests. Such a notification may occur if the Client is not the original requestor, but instead is being notified of the Work Requests instantiated directly within the Server or as a result of a request by a third system. The notification may occur immediately upon instantiation or at some later date/time. </w:t>
      </w:r>
      <w:r w:rsidRPr="00DF1F99">
        <w:rPr>
          <w:kern w:val="32"/>
        </w:rPr>
        <w:t>Th</w:t>
      </w:r>
      <w:r>
        <w:rPr>
          <w:kern w:val="32"/>
        </w:rPr>
        <w:t>is is an asynchronous notification using an Event Stereotype message.  There is no response message.</w:t>
      </w:r>
    </w:p>
    <w:p w:rsidR="001135B2" w:rsidRDefault="001135B2" w:rsidP="001135B2">
      <w:pPr>
        <w:rPr>
          <w:kern w:val="32"/>
        </w:rPr>
      </w:pPr>
    </w:p>
    <w:p w:rsidR="001135B2" w:rsidRPr="00DF1F99" w:rsidRDefault="001135B2" w:rsidP="001135B2">
      <w:pPr>
        <w:rPr>
          <w:kern w:val="32"/>
        </w:rPr>
      </w:pPr>
      <w:r w:rsidRPr="00DF1F99">
        <w:rPr>
          <w:kern w:val="32"/>
        </w:rPr>
        <w:t xml:space="preserve">If the </w:t>
      </w:r>
      <w:r w:rsidR="00537A14">
        <w:rPr>
          <w:kern w:val="32"/>
        </w:rPr>
        <w:t>Server</w:t>
      </w:r>
      <w:r w:rsidRPr="00DF1F99">
        <w:rPr>
          <w:kern w:val="32"/>
        </w:rPr>
        <w:t xml:space="preserve"> were in fact a true Work Management System (WMS), then upon success of this messaging interchange, the Work Request</w:t>
      </w:r>
      <w:r>
        <w:rPr>
          <w:kern w:val="32"/>
        </w:rPr>
        <w:t>s</w:t>
      </w:r>
      <w:r w:rsidRPr="00DF1F99">
        <w:rPr>
          <w:kern w:val="32"/>
        </w:rPr>
        <w:t xml:space="preserve"> would be known to the WMS and could be subsequently changed or deleted. Subsequent test cases in this document will assume the persistence of specific Work Requests, Maintenance Orders, and Service Orders and refer to them by the mRIDs and/or Names assigned in the "create</w:t>
      </w:r>
      <w:r>
        <w:rPr>
          <w:kern w:val="32"/>
        </w:rPr>
        <w:t>d</w:t>
      </w:r>
      <w:r w:rsidRPr="00DF1F99">
        <w:rPr>
          <w:kern w:val="32"/>
        </w:rPr>
        <w:t xml:space="preserve">" test cases. See the Preconditions section of subsequent test cases for additional information.  </w:t>
      </w:r>
    </w:p>
    <w:p w:rsidR="001135B2" w:rsidRPr="00DF1F99" w:rsidRDefault="001135B2" w:rsidP="001135B2">
      <w:pPr>
        <w:rPr>
          <w:kern w:val="32"/>
        </w:rPr>
      </w:pPr>
    </w:p>
    <w:p w:rsidR="001135B2" w:rsidRPr="00DF1F99" w:rsidRDefault="00232FB4" w:rsidP="001135B2">
      <w:pPr>
        <w:rPr>
          <w:kern w:val="32"/>
        </w:rPr>
      </w:pPr>
      <w:r>
        <w:rPr>
          <w:kern w:val="32"/>
        </w:rPr>
        <w:t xml:space="preserve">The examples in this and other test cases illustrate </w:t>
      </w:r>
      <w:r w:rsidR="001135B2"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1135B2" w:rsidRPr="00DF1F99" w:rsidRDefault="001135B2" w:rsidP="001135B2">
      <w:pPr>
        <w:rPr>
          <w:kern w:val="32"/>
        </w:rPr>
      </w:pPr>
    </w:p>
    <w:p w:rsidR="001135B2" w:rsidRDefault="001135B2" w:rsidP="001135B2">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1135B2" w:rsidRPr="002A5E02" w:rsidTr="0038349D">
        <w:tc>
          <w:tcPr>
            <w:tcW w:w="2088" w:type="dxa"/>
          </w:tcPr>
          <w:p w:rsidR="001135B2" w:rsidRPr="002A5E02" w:rsidRDefault="001135B2" w:rsidP="0038349D">
            <w:pPr>
              <w:rPr>
                <w:b/>
              </w:rPr>
            </w:pPr>
            <w:r w:rsidRPr="002A5E02">
              <w:rPr>
                <w:b/>
              </w:rPr>
              <w:t xml:space="preserve">Pre-Condition(s) </w:t>
            </w:r>
          </w:p>
        </w:tc>
        <w:tc>
          <w:tcPr>
            <w:tcW w:w="7488" w:type="dxa"/>
          </w:tcPr>
          <w:p w:rsidR="001135B2" w:rsidRPr="002A5E02" w:rsidRDefault="000D7BD9" w:rsidP="0038349D">
            <w:r>
              <w:t>It is assumed that Work Requests WR-24255 and WR-24256 were created at different times earlier in the day.</w:t>
            </w:r>
          </w:p>
        </w:tc>
      </w:tr>
      <w:tr w:rsidR="001135B2" w:rsidRPr="002A5E02" w:rsidTr="0038349D">
        <w:tc>
          <w:tcPr>
            <w:tcW w:w="2088" w:type="dxa"/>
          </w:tcPr>
          <w:p w:rsidR="001135B2" w:rsidRPr="002A5E02" w:rsidRDefault="001135B2" w:rsidP="0038349D">
            <w:pPr>
              <w:rPr>
                <w:b/>
              </w:rPr>
            </w:pPr>
            <w:r w:rsidRPr="002A5E02">
              <w:rPr>
                <w:b/>
              </w:rPr>
              <w:t xml:space="preserve">Post Condition(s): </w:t>
            </w:r>
          </w:p>
        </w:tc>
        <w:tc>
          <w:tcPr>
            <w:tcW w:w="7488" w:type="dxa"/>
          </w:tcPr>
          <w:p w:rsidR="001135B2" w:rsidRPr="002A5E02" w:rsidRDefault="00805FFF" w:rsidP="001135B2">
            <w:r>
              <w:t xml:space="preserve">The </w:t>
            </w:r>
            <w:r w:rsidR="00537A14">
              <w:t>Client</w:t>
            </w:r>
            <w:r w:rsidR="001135B2">
              <w:t xml:space="preserve"> is informed of the details of two Work Requests created earlier in the day.</w:t>
            </w:r>
          </w:p>
        </w:tc>
      </w:tr>
    </w:tbl>
    <w:p w:rsidR="001135B2" w:rsidRDefault="001135B2" w:rsidP="001135B2"/>
    <w:p w:rsidR="001135B2" w:rsidRPr="00DF1F99" w:rsidRDefault="001135B2" w:rsidP="001135B2">
      <w:pPr>
        <w:rPr>
          <w:kern w:val="32"/>
        </w:rPr>
      </w:pPr>
    </w:p>
    <w:p w:rsidR="00132F4D" w:rsidRDefault="00132F4D">
      <w:pPr>
        <w:rPr>
          <w:kern w:val="32"/>
        </w:rPr>
      </w:pPr>
      <w:r>
        <w:rPr>
          <w:kern w:val="32"/>
        </w:rPr>
        <w:br w:type="page"/>
      </w:r>
    </w:p>
    <w:p w:rsidR="001135B2" w:rsidRDefault="001135B2" w:rsidP="001135B2">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1135B2" w:rsidRDefault="001135B2" w:rsidP="001135B2">
      <w:pPr>
        <w:rPr>
          <w:kern w:val="32"/>
        </w:rPr>
      </w:pPr>
    </w:p>
    <w:p w:rsidR="001135B2" w:rsidRDefault="001135B2" w:rsidP="001135B2">
      <w:pPr>
        <w:rPr>
          <w:kern w:val="32"/>
        </w:rPr>
      </w:pPr>
      <w:r w:rsidRPr="00DF1F99">
        <w:rPr>
          <w:kern w:val="32"/>
        </w:rPr>
        <w:t xml:space="preserve"> </w:t>
      </w:r>
    </w:p>
    <w:p w:rsidR="009A740F" w:rsidRDefault="001135B2" w:rsidP="004E6C46">
      <w:pPr>
        <w:keepNext/>
        <w:jc w:val="center"/>
      </w:pPr>
      <w:r>
        <w:rPr>
          <w:noProof/>
          <w:kern w:val="32"/>
        </w:rPr>
        <w:drawing>
          <wp:inline distT="0" distB="0" distL="0" distR="0">
            <wp:extent cx="4617195" cy="2505074"/>
            <wp:effectExtent l="19050" t="0" r="0" b="0"/>
            <wp:docPr id="37"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8" cstate="print"/>
                    <a:stretch>
                      <a:fillRect/>
                    </a:stretch>
                  </pic:blipFill>
                  <pic:spPr>
                    <a:xfrm>
                      <a:off x="0" y="0"/>
                      <a:ext cx="4617195" cy="2505074"/>
                    </a:xfrm>
                    <a:prstGeom prst="rect">
                      <a:avLst/>
                    </a:prstGeom>
                  </pic:spPr>
                </pic:pic>
              </a:graphicData>
            </a:graphic>
          </wp:inline>
        </w:drawing>
      </w:r>
    </w:p>
    <w:p w:rsidR="001135B2"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11</w:t>
        </w:r>
      </w:fldSimple>
      <w:r>
        <w:t xml:space="preserve"> </w:t>
      </w:r>
      <w:r w:rsidRPr="007576EA">
        <w:t>Sequ</w:t>
      </w:r>
      <w:r>
        <w:t>ence Diagram for Test Case WR-6</w:t>
      </w:r>
    </w:p>
    <w:p w:rsidR="001135B2" w:rsidRDefault="001135B2" w:rsidP="001135B2">
      <w:pPr>
        <w:rPr>
          <w:kern w:val="32"/>
        </w:rPr>
      </w:pPr>
    </w:p>
    <w:p w:rsidR="001135B2" w:rsidRDefault="001135B2" w:rsidP="001135B2">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1135B2" w:rsidRDefault="001135B2" w:rsidP="001135B2">
      <w:pPr>
        <w:rPr>
          <w:kern w:val="32"/>
        </w:rPr>
      </w:pPr>
    </w:p>
    <w:p w:rsidR="001135B2" w:rsidRDefault="001135B2" w:rsidP="001135B2">
      <w:pPr>
        <w:rPr>
          <w:kern w:val="32"/>
        </w:rPr>
      </w:pPr>
    </w:p>
    <w:p w:rsidR="001135B2" w:rsidRPr="00785F81" w:rsidRDefault="001135B2" w:rsidP="001135B2">
      <w:pPr>
        <w:rPr>
          <w:i/>
        </w:rPr>
      </w:pPr>
      <w:r>
        <w:rPr>
          <w:i/>
        </w:rPr>
        <w:t xml:space="preserve">Step 1 - </w:t>
      </w:r>
      <w:r w:rsidR="000D7BD9">
        <w:rPr>
          <w:i/>
        </w:rPr>
        <w:t>Event</w:t>
      </w:r>
      <w:r>
        <w:rPr>
          <w:i/>
        </w:rPr>
        <w:t xml:space="preserve"> </w:t>
      </w:r>
      <w:r w:rsidRPr="007F4274">
        <w:rPr>
          <w:i/>
        </w:rPr>
        <w:t>Message</w:t>
      </w:r>
      <w:r w:rsidR="000D7BD9">
        <w:rPr>
          <w:i/>
        </w:rPr>
        <w:t xml:space="preserve"> (Notification Message)</w:t>
      </w:r>
    </w:p>
    <w:p w:rsidR="001135B2" w:rsidRDefault="001135B2" w:rsidP="001135B2">
      <w:pPr>
        <w:rPr>
          <w:kern w:val="32"/>
        </w:rPr>
      </w:pPr>
    </w:p>
    <w:p w:rsidR="001135B2" w:rsidRPr="00BF433D" w:rsidRDefault="001135B2" w:rsidP="001135B2">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1135B2" w:rsidRPr="003D519B" w:rsidTr="0038349D">
        <w:tc>
          <w:tcPr>
            <w:tcW w:w="2718" w:type="dxa"/>
            <w:shd w:val="clear" w:color="auto" w:fill="A6A6A6" w:themeFill="background1" w:themeFillShade="A6"/>
          </w:tcPr>
          <w:p w:rsidR="001135B2" w:rsidRPr="003D519B" w:rsidRDefault="001135B2" w:rsidP="0038349D">
            <w:pPr>
              <w:jc w:val="center"/>
              <w:rPr>
                <w:b/>
                <w:kern w:val="32"/>
                <w:sz w:val="20"/>
              </w:rPr>
            </w:pPr>
            <w:r w:rsidRPr="003D519B">
              <w:rPr>
                <w:b/>
                <w:kern w:val="32"/>
                <w:sz w:val="20"/>
              </w:rPr>
              <w:t>Artifact</w:t>
            </w:r>
          </w:p>
        </w:tc>
        <w:tc>
          <w:tcPr>
            <w:tcW w:w="2610" w:type="dxa"/>
            <w:shd w:val="clear" w:color="auto" w:fill="A6A6A6" w:themeFill="background1" w:themeFillShade="A6"/>
          </w:tcPr>
          <w:p w:rsidR="001135B2" w:rsidRPr="003D519B" w:rsidRDefault="001135B2" w:rsidP="0038349D">
            <w:pPr>
              <w:jc w:val="center"/>
              <w:rPr>
                <w:b/>
                <w:kern w:val="32"/>
                <w:sz w:val="20"/>
              </w:rPr>
            </w:pPr>
            <w:r w:rsidRPr="003D519B">
              <w:rPr>
                <w:b/>
                <w:kern w:val="32"/>
                <w:sz w:val="20"/>
              </w:rPr>
              <w:t>Name</w:t>
            </w:r>
          </w:p>
        </w:tc>
        <w:tc>
          <w:tcPr>
            <w:tcW w:w="4230" w:type="dxa"/>
            <w:shd w:val="clear" w:color="auto" w:fill="A6A6A6" w:themeFill="background1" w:themeFillShade="A6"/>
          </w:tcPr>
          <w:p w:rsidR="001135B2" w:rsidRPr="003D519B" w:rsidRDefault="001135B2" w:rsidP="0038349D">
            <w:pPr>
              <w:jc w:val="center"/>
              <w:rPr>
                <w:b/>
                <w:kern w:val="32"/>
                <w:sz w:val="20"/>
              </w:rPr>
            </w:pPr>
            <w:r w:rsidRPr="003D519B">
              <w:rPr>
                <w:b/>
                <w:kern w:val="32"/>
                <w:sz w:val="20"/>
              </w:rPr>
              <w:t>Location in Supplemental Resource File</w:t>
            </w:r>
          </w:p>
        </w:tc>
      </w:tr>
      <w:tr w:rsidR="001135B2" w:rsidRPr="003D519B" w:rsidTr="0038349D">
        <w:tc>
          <w:tcPr>
            <w:tcW w:w="2718" w:type="dxa"/>
          </w:tcPr>
          <w:p w:rsidR="001135B2" w:rsidRPr="003D519B" w:rsidRDefault="001135B2" w:rsidP="0038349D">
            <w:pPr>
              <w:rPr>
                <w:b/>
                <w:kern w:val="32"/>
                <w:sz w:val="18"/>
              </w:rPr>
            </w:pPr>
            <w:r w:rsidRPr="003D519B">
              <w:rPr>
                <w:b/>
                <w:kern w:val="32"/>
                <w:sz w:val="18"/>
              </w:rPr>
              <w:t>WSDL</w:t>
            </w:r>
          </w:p>
        </w:tc>
        <w:tc>
          <w:tcPr>
            <w:tcW w:w="2610" w:type="dxa"/>
          </w:tcPr>
          <w:p w:rsidR="001135B2" w:rsidRPr="003D519B" w:rsidRDefault="000D7BD9" w:rsidP="0038349D">
            <w:pPr>
              <w:rPr>
                <w:kern w:val="32"/>
                <w:sz w:val="18"/>
              </w:rPr>
            </w:pPr>
            <w:r>
              <w:rPr>
                <w:kern w:val="32"/>
                <w:sz w:val="18"/>
              </w:rPr>
              <w:t>Receive</w:t>
            </w:r>
            <w:r w:rsidR="001135B2" w:rsidRPr="003D519B">
              <w:rPr>
                <w:kern w:val="32"/>
                <w:sz w:val="18"/>
              </w:rPr>
              <w:t>WorkRequests.wsdl</w:t>
            </w:r>
          </w:p>
        </w:tc>
        <w:tc>
          <w:tcPr>
            <w:tcW w:w="4230" w:type="dxa"/>
          </w:tcPr>
          <w:p w:rsidR="001135B2" w:rsidRPr="003D519B" w:rsidRDefault="00EE7048" w:rsidP="0038349D">
            <w:pPr>
              <w:rPr>
                <w:kern w:val="32"/>
                <w:sz w:val="20"/>
              </w:rPr>
            </w:pPr>
            <w:r>
              <w:rPr>
                <w:kern w:val="32"/>
                <w:sz w:val="14"/>
              </w:rPr>
              <w:t>03-Part 6 Strongly-typed Messages and WSDLs generated by EPRI\Messages and WSDLs</w:t>
            </w:r>
            <w:r w:rsidR="001135B2" w:rsidRPr="003D519B">
              <w:rPr>
                <w:kern w:val="32"/>
                <w:sz w:val="14"/>
              </w:rPr>
              <w:t xml:space="preserve"> for 'create'}</w:t>
            </w:r>
          </w:p>
        </w:tc>
      </w:tr>
      <w:tr w:rsidR="001135B2" w:rsidRPr="003D519B" w:rsidTr="0038349D">
        <w:tc>
          <w:tcPr>
            <w:tcW w:w="2718" w:type="dxa"/>
          </w:tcPr>
          <w:p w:rsidR="001135B2" w:rsidRPr="003D519B" w:rsidRDefault="001135B2" w:rsidP="0038349D">
            <w:pPr>
              <w:rPr>
                <w:b/>
                <w:kern w:val="32"/>
                <w:sz w:val="18"/>
              </w:rPr>
            </w:pPr>
            <w:r w:rsidRPr="003D519B">
              <w:rPr>
                <w:b/>
                <w:kern w:val="32"/>
                <w:sz w:val="18"/>
              </w:rPr>
              <w:t>Part 6 XSD</w:t>
            </w:r>
          </w:p>
        </w:tc>
        <w:tc>
          <w:tcPr>
            <w:tcW w:w="2610" w:type="dxa"/>
          </w:tcPr>
          <w:p w:rsidR="001135B2" w:rsidRPr="003D519B" w:rsidRDefault="001135B2" w:rsidP="0038349D">
            <w:pPr>
              <w:rPr>
                <w:kern w:val="32"/>
                <w:sz w:val="18"/>
              </w:rPr>
            </w:pPr>
            <w:r w:rsidRPr="003D519B">
              <w:rPr>
                <w:kern w:val="32"/>
                <w:sz w:val="18"/>
              </w:rPr>
              <w:t>Work Requests.xsd</w:t>
            </w:r>
          </w:p>
        </w:tc>
        <w:tc>
          <w:tcPr>
            <w:tcW w:w="4230" w:type="dxa"/>
          </w:tcPr>
          <w:p w:rsidR="001135B2" w:rsidRPr="003D519B" w:rsidRDefault="001135B2" w:rsidP="0038349D">
            <w:pPr>
              <w:rPr>
                <w:kern w:val="32"/>
                <w:sz w:val="20"/>
              </w:rPr>
            </w:pPr>
            <w:r w:rsidRPr="003D519B">
              <w:rPr>
                <w:kern w:val="32"/>
                <w:sz w:val="14"/>
              </w:rPr>
              <w:t>{02-Part 6 XSDs modified by EPRI\'create' Profiles\Constrained by EPRI}</w:t>
            </w:r>
          </w:p>
        </w:tc>
      </w:tr>
      <w:tr w:rsidR="001135B2" w:rsidRPr="003D519B" w:rsidTr="0038349D">
        <w:tc>
          <w:tcPr>
            <w:tcW w:w="2718" w:type="dxa"/>
          </w:tcPr>
          <w:p w:rsidR="001135B2" w:rsidRPr="003D519B" w:rsidRDefault="001135B2" w:rsidP="0038349D">
            <w:pPr>
              <w:rPr>
                <w:b/>
                <w:kern w:val="32"/>
                <w:sz w:val="18"/>
              </w:rPr>
            </w:pPr>
            <w:r w:rsidRPr="003D519B">
              <w:rPr>
                <w:b/>
                <w:kern w:val="32"/>
                <w:sz w:val="18"/>
              </w:rPr>
              <w:t>Strongly-Typed Message XSD</w:t>
            </w:r>
          </w:p>
        </w:tc>
        <w:tc>
          <w:tcPr>
            <w:tcW w:w="2610" w:type="dxa"/>
          </w:tcPr>
          <w:p w:rsidR="001135B2" w:rsidRPr="003D519B" w:rsidRDefault="001135B2" w:rsidP="0038349D">
            <w:pPr>
              <w:rPr>
                <w:kern w:val="32"/>
                <w:sz w:val="18"/>
              </w:rPr>
            </w:pPr>
            <w:r w:rsidRPr="003D519B">
              <w:rPr>
                <w:kern w:val="32"/>
                <w:sz w:val="18"/>
              </w:rPr>
              <w:t>WorkRequestsMessage.xsd</w:t>
            </w:r>
          </w:p>
        </w:tc>
        <w:tc>
          <w:tcPr>
            <w:tcW w:w="4230" w:type="dxa"/>
          </w:tcPr>
          <w:p w:rsidR="001135B2" w:rsidRPr="003D519B" w:rsidRDefault="001135B2" w:rsidP="0038349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1135B2" w:rsidRPr="003D519B" w:rsidTr="0038349D">
        <w:tc>
          <w:tcPr>
            <w:tcW w:w="2718" w:type="dxa"/>
          </w:tcPr>
          <w:p w:rsidR="001135B2" w:rsidRPr="003D519B" w:rsidRDefault="001135B2" w:rsidP="0038349D">
            <w:pPr>
              <w:rPr>
                <w:b/>
                <w:kern w:val="32"/>
                <w:sz w:val="18"/>
              </w:rPr>
            </w:pPr>
            <w:r w:rsidRPr="003D519B">
              <w:rPr>
                <w:b/>
                <w:kern w:val="32"/>
                <w:sz w:val="18"/>
              </w:rPr>
              <w:t>Message Stereotype</w:t>
            </w:r>
          </w:p>
        </w:tc>
        <w:tc>
          <w:tcPr>
            <w:tcW w:w="2610" w:type="dxa"/>
          </w:tcPr>
          <w:p w:rsidR="001135B2" w:rsidRPr="003D519B" w:rsidRDefault="001135B2" w:rsidP="0038349D">
            <w:pPr>
              <w:rPr>
                <w:kern w:val="32"/>
                <w:sz w:val="18"/>
              </w:rPr>
            </w:pPr>
            <w:r>
              <w:rPr>
                <w:kern w:val="32"/>
                <w:sz w:val="18"/>
              </w:rPr>
              <w:t>Create</w:t>
            </w:r>
            <w:r w:rsidR="000D7BD9">
              <w:rPr>
                <w:kern w:val="32"/>
                <w:sz w:val="18"/>
              </w:rPr>
              <w:t>d</w:t>
            </w:r>
            <w:r>
              <w:rPr>
                <w:kern w:val="32"/>
                <w:sz w:val="18"/>
              </w:rPr>
              <w:t>WorkRequests</w:t>
            </w:r>
          </w:p>
        </w:tc>
        <w:tc>
          <w:tcPr>
            <w:tcW w:w="4230" w:type="dxa"/>
          </w:tcPr>
          <w:p w:rsidR="001135B2" w:rsidRPr="003D519B" w:rsidRDefault="001135B2" w:rsidP="0038349D">
            <w:pPr>
              <w:rPr>
                <w:kern w:val="32"/>
                <w:sz w:val="14"/>
              </w:rPr>
            </w:pPr>
            <w:r w:rsidRPr="003D519B">
              <w:rPr>
                <w:kern w:val="32"/>
                <w:sz w:val="14"/>
              </w:rPr>
              <w:t>n/a</w:t>
            </w:r>
          </w:p>
        </w:tc>
      </w:tr>
    </w:tbl>
    <w:p w:rsidR="001135B2" w:rsidRDefault="001135B2" w:rsidP="001135B2">
      <w:pPr>
        <w:rPr>
          <w:kern w:val="32"/>
        </w:rPr>
      </w:pP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8080"/>
          <w:sz w:val="16"/>
          <w:szCs w:val="16"/>
          <w:highlight w:val="white"/>
        </w:rPr>
        <w:t>&lt;?xml version="1.0" encoding="UTF-8"?&gt;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FF"/>
          <w:sz w:val="16"/>
          <w:szCs w:val="16"/>
          <w:highlight w:val="white"/>
        </w:rPr>
        <w:t>&lt;!--</w:t>
      </w:r>
      <w:r w:rsidRPr="000D7BD9">
        <w:rPr>
          <w:rFonts w:ascii="Arial" w:hAnsi="Arial" w:cs="Arial"/>
          <w:color w:val="808080"/>
          <w:sz w:val="16"/>
          <w:szCs w:val="16"/>
          <w:highlight w:val="white"/>
        </w:rPr>
        <w:t>Sample XML file generated by XMLSpy v2015 rel. 4 (x64) (http://www.altova.com)</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tns:CreatedWorkRequests</w:t>
      </w:r>
      <w:r w:rsidRPr="000D7BD9">
        <w:rPr>
          <w:rFonts w:ascii="Arial" w:hAnsi="Arial" w:cs="Arial"/>
          <w:color w:val="FF0000"/>
          <w:sz w:val="16"/>
          <w:szCs w:val="16"/>
          <w:highlight w:val="white"/>
        </w:rPr>
        <w:t xml:space="preserve"> xmlns</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http://iec.ch/TC57/2015/WorkRequests#</w:t>
      </w:r>
      <w:r w:rsidRPr="000D7BD9">
        <w:rPr>
          <w:rFonts w:ascii="Arial" w:hAnsi="Arial" w:cs="Arial"/>
          <w:color w:val="0000FF"/>
          <w:sz w:val="16"/>
          <w:szCs w:val="16"/>
          <w:highlight w:val="white"/>
        </w:rPr>
        <w:t>"</w:t>
      </w:r>
      <w:r w:rsidRPr="000D7BD9">
        <w:rPr>
          <w:rFonts w:ascii="Arial" w:hAnsi="Arial" w:cs="Arial"/>
          <w:color w:val="FF0000"/>
          <w:sz w:val="16"/>
          <w:szCs w:val="16"/>
          <w:highlight w:val="white"/>
        </w:rPr>
        <w:t xml:space="preserve"> xmlns:msg</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http://iec.ch/TC57/2011/schema/message</w:t>
      </w:r>
      <w:r w:rsidRPr="000D7BD9">
        <w:rPr>
          <w:rFonts w:ascii="Arial" w:hAnsi="Arial" w:cs="Arial"/>
          <w:color w:val="0000FF"/>
          <w:sz w:val="16"/>
          <w:szCs w:val="16"/>
          <w:highlight w:val="white"/>
        </w:rPr>
        <w:t>"</w:t>
      </w:r>
      <w:r w:rsidRPr="000D7BD9">
        <w:rPr>
          <w:rFonts w:ascii="Arial" w:hAnsi="Arial" w:cs="Arial"/>
          <w:color w:val="FF0000"/>
          <w:sz w:val="16"/>
          <w:szCs w:val="16"/>
          <w:highlight w:val="white"/>
        </w:rPr>
        <w:t xml:space="preserve"> xmlns:xsi</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http://www.w3.org/2001/XMLSchema-instance</w:t>
      </w:r>
      <w:r w:rsidRPr="000D7BD9">
        <w:rPr>
          <w:rFonts w:ascii="Arial" w:hAnsi="Arial" w:cs="Arial"/>
          <w:color w:val="0000FF"/>
          <w:sz w:val="16"/>
          <w:szCs w:val="16"/>
          <w:highlight w:val="white"/>
        </w:rPr>
        <w:t>"</w:t>
      </w:r>
      <w:r w:rsidRPr="000D7BD9">
        <w:rPr>
          <w:rFonts w:ascii="Arial" w:hAnsi="Arial" w:cs="Arial"/>
          <w:color w:val="FF0000"/>
          <w:sz w:val="16"/>
          <w:szCs w:val="16"/>
          <w:highlight w:val="white"/>
        </w:rPr>
        <w:t xml:space="preserve"> xmlns:tns</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http://iec.ch/TC57/2015/WorkRequestsMessage</w:t>
      </w:r>
      <w:r w:rsidRPr="000D7BD9">
        <w:rPr>
          <w:rFonts w:ascii="Arial" w:hAnsi="Arial" w:cs="Arial"/>
          <w:color w:val="0000FF"/>
          <w:sz w:val="16"/>
          <w:szCs w:val="16"/>
          <w:highlight w:val="white"/>
        </w:rPr>
        <w:t>"</w:t>
      </w:r>
      <w:r w:rsidRPr="000D7BD9">
        <w:rPr>
          <w:rFonts w:ascii="Arial" w:hAnsi="Arial" w:cs="Arial"/>
          <w:color w:val="FF0000"/>
          <w:sz w:val="16"/>
          <w:szCs w:val="16"/>
          <w:highlight w:val="white"/>
        </w:rPr>
        <w:t xml:space="preserve"> xmlns:n1</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http://www.altova.com/samplexml/other-namespace</w:t>
      </w:r>
      <w:r w:rsidRPr="000D7BD9">
        <w:rPr>
          <w:rFonts w:ascii="Arial" w:hAnsi="Arial" w:cs="Arial"/>
          <w:color w:val="0000FF"/>
          <w:sz w:val="16"/>
          <w:szCs w:val="16"/>
          <w:highlight w:val="white"/>
        </w:rPr>
        <w:t>"</w:t>
      </w:r>
      <w:r w:rsidRPr="000D7BD9">
        <w:rPr>
          <w:rFonts w:ascii="Arial" w:hAnsi="Arial" w:cs="Arial"/>
          <w:color w:val="FF0000"/>
          <w:sz w:val="16"/>
          <w:szCs w:val="16"/>
          <w:highlight w:val="white"/>
        </w:rPr>
        <w:t xml:space="preserve"> xsi:schemaLocation</w:t>
      </w:r>
      <w:r w:rsidRPr="000D7BD9">
        <w:rPr>
          <w:rFonts w:ascii="Arial" w:hAnsi="Arial" w:cs="Arial"/>
          <w:color w:val="0000FF"/>
          <w:sz w:val="16"/>
          <w:szCs w:val="16"/>
          <w:highlight w:val="white"/>
        </w:rPr>
        <w:t>="</w:t>
      </w:r>
      <w:r w:rsidRPr="000D7BD9">
        <w:rPr>
          <w:rFonts w:ascii="Arial" w:hAnsi="Arial" w:cs="Arial"/>
          <w:color w:val="000000"/>
          <w:sz w:val="16"/>
          <w:szCs w:val="16"/>
          <w:highlight w:val="white"/>
        </w:rPr>
        <w:t>http://iec.ch/TC57/2015/WorkRequestsMessage WorkRequestsMessage.xsd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tns:Header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msg:Verb</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created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msg:Verb</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msg:Noun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WorkRequests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msg:Noun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msg:Timestamp</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2015-07-06T18:33:55-06:00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msg:Timestamp</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msg:MessageID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0923fa41-22b4-4200-a26e-4ca06befd579</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msg:MessageID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tns:Header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tns:Payload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lastRenderedPageBreak/>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WR-24255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Organisation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DSOP3</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phone1</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areaCode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800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areaCode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cityCode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555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cityCode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1</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extension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66</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extension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localNumber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8000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localNumber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phone1</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Mail Stop 97</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buildingName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Main Office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buildingName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Grant</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1122</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NE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St</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true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52402</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USA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Cedar Rapids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Organisation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f3ff5e26-9ef6-4b54-a2f8-b1132fabd0fb</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lastModifiedDateTime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2015-07-06T15:27:02-06:00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lastModifiedDateTime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requestDateTime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2015-07-06T15:27:02-06:00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requestDateTime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statusKind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scheduled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statusKind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ActivityRecords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createdDateTime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2015-07-06T15:27:02-06:00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createdDateTime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reason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Routine 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reason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Work Request Created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ActivityRecords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priority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rank</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3</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rank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Routine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priority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TimeSchedules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estimate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scheduleInterval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2015-07-22T17:00:00-06:00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start</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2015-07-22T08:00:00-06:00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start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scheduleInterval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TimeSchedules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WorkLocation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af00b889-bd82-4fb3-9a53-87b944c51784</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mainAddress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175 N Ellis Rd NW, Cedar Rapids, IA 52405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Ellis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175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prefix</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prefix</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NW</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true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52405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lastRenderedPageBreak/>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USA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Cedar Rapids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mainAddress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WorkLocation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WorkTasks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f72e0137-3d98-47cd-bc5f-0bb77d0d2733</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instruction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Perform Routine 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instruction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subject</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Inspect meter</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subject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taskKind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investigate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taskKind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Crews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Edmonds, Jeff</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Crew ID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Crews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WorkTasks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WR-24256</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Organisation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DSOP4</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phone1</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areaCode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800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areaCode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cityCode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555</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cityCode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1</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extension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22</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extension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localNumber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8000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localNumber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phone1</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Mail Stop 4</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Adirondack</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3136</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NE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Dr</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true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52402</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USA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Cedar Rapids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Organisation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lastModifiedDateTime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2015-07-16T16:22:31-06:00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lastModifiedDateTime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requestDateTime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2015-07-16T16:22:31-06:00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requestDateTime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statusKind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scheduled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statusKind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ActivityRecords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createdDateTime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2015-07-16T16:22:31-06:00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createdDateTime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reason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Routine 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reason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Work Request Created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ActivityRecords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priority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rank</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3</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rank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Routine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priority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TimeSchedules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request</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lastRenderedPageBreak/>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scheduleInterval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2015-07-25T17:00:00-06:00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end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start</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2015-07-25T09:00:00-06:00</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start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scheduleInterval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TimeSchedules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WorkLocation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9044a1f6-f988-4244-bb68-17b3f3d6979d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mainAddress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24456 Mt Vernon Rd SE, Cedar Rapids, IA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addressGeneral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buildingName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Warehouse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buildingName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Mt Vernon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24456</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number</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SE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suffix</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Rd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false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withinTownLimits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streetDetail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52403</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code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USA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country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Cedar Rapids</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stateOrProvince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townDetail</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mainAddress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WorkLocation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WorkTasks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541dc520-2959-4da6-b3e2-087e7a58b754</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mRID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instruction</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Perform Routine Inspection</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instruction</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subject</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Inspect meter</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subject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taskKind</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investigate</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taskKind</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Crews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Michels, Barbara</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Crew ID</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NameTypeAuthority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r w:rsidRPr="000D7BD9">
        <w:rPr>
          <w:rFonts w:ascii="Arial" w:hAnsi="Arial" w:cs="Arial"/>
          <w:color w:val="000000"/>
          <w:sz w:val="16"/>
          <w:szCs w:val="16"/>
          <w:highlight w:val="white"/>
        </w:rPr>
        <w:t>Utility XYZ</w:t>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NameTypeAuthority</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NameType</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Names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Crews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WorkTasks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WorkRequests</w:t>
      </w:r>
      <w:r w:rsidRPr="000D7BD9">
        <w:rPr>
          <w:rFonts w:ascii="Arial" w:hAnsi="Arial" w:cs="Arial"/>
          <w:color w:val="0000FF"/>
          <w:sz w:val="16"/>
          <w:szCs w:val="16"/>
          <w:highlight w:val="white"/>
        </w:rPr>
        <w:t>&gt;</w:t>
      </w:r>
    </w:p>
    <w:p w:rsidR="000D7BD9" w:rsidRPr="000D7BD9" w:rsidRDefault="000D7BD9" w:rsidP="000D7BD9">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0D7BD9">
        <w:rPr>
          <w:rFonts w:ascii="Arial" w:hAnsi="Arial" w:cs="Arial"/>
          <w:color w:val="000000"/>
          <w:sz w:val="16"/>
          <w:szCs w:val="16"/>
          <w:highlight w:val="white"/>
        </w:rPr>
        <w:tab/>
      </w: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tns:Payload</w:t>
      </w:r>
      <w:r w:rsidRPr="000D7BD9">
        <w:rPr>
          <w:rFonts w:ascii="Arial" w:hAnsi="Arial" w:cs="Arial"/>
          <w:color w:val="0000FF"/>
          <w:sz w:val="16"/>
          <w:szCs w:val="16"/>
          <w:highlight w:val="white"/>
        </w:rPr>
        <w:t>&gt;</w:t>
      </w:r>
    </w:p>
    <w:p w:rsidR="001135B2" w:rsidRPr="000D7BD9" w:rsidRDefault="000D7BD9" w:rsidP="000D7BD9">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0D7BD9">
        <w:rPr>
          <w:rFonts w:ascii="Arial" w:hAnsi="Arial" w:cs="Arial"/>
          <w:color w:val="0000FF"/>
          <w:sz w:val="16"/>
          <w:szCs w:val="16"/>
          <w:highlight w:val="white"/>
        </w:rPr>
        <w:t>&lt;/</w:t>
      </w:r>
      <w:r w:rsidRPr="000D7BD9">
        <w:rPr>
          <w:rFonts w:ascii="Arial" w:hAnsi="Arial" w:cs="Arial"/>
          <w:color w:val="800000"/>
          <w:sz w:val="16"/>
          <w:szCs w:val="16"/>
          <w:highlight w:val="white"/>
        </w:rPr>
        <w:t>tns:CreatedWorkRequests</w:t>
      </w:r>
      <w:r w:rsidRPr="000D7BD9">
        <w:rPr>
          <w:rFonts w:ascii="Arial" w:hAnsi="Arial" w:cs="Arial"/>
          <w:color w:val="0000FF"/>
          <w:sz w:val="16"/>
          <w:szCs w:val="16"/>
          <w:highlight w:val="white"/>
        </w:rPr>
        <w:t>&gt;</w:t>
      </w:r>
    </w:p>
    <w:p w:rsidR="001135B2" w:rsidRDefault="001135B2" w:rsidP="001135B2">
      <w:pPr>
        <w:rPr>
          <w:rFonts w:ascii="Arial" w:hAnsi="Arial" w:cs="Arial"/>
          <w:color w:val="0000FF"/>
          <w:sz w:val="20"/>
        </w:rPr>
      </w:pPr>
    </w:p>
    <w:p w:rsidR="000D7BD9" w:rsidRDefault="000D7BD9" w:rsidP="001135B2">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1135B2" w:rsidRPr="00C7295C" w:rsidTr="0038349D">
        <w:tc>
          <w:tcPr>
            <w:tcW w:w="670" w:type="dxa"/>
            <w:shd w:val="clear" w:color="auto" w:fill="A6A6A6" w:themeFill="background1" w:themeFillShade="A6"/>
          </w:tcPr>
          <w:p w:rsidR="001135B2" w:rsidRPr="00C7295C" w:rsidRDefault="001135B2" w:rsidP="0038349D">
            <w:pPr>
              <w:jc w:val="center"/>
              <w:rPr>
                <w:b/>
              </w:rPr>
            </w:pPr>
            <w:r w:rsidRPr="00C7295C">
              <w:rPr>
                <w:b/>
              </w:rPr>
              <w:t>Step</w:t>
            </w:r>
          </w:p>
        </w:tc>
        <w:tc>
          <w:tcPr>
            <w:tcW w:w="1778" w:type="dxa"/>
            <w:shd w:val="clear" w:color="auto" w:fill="A6A6A6" w:themeFill="background1" w:themeFillShade="A6"/>
          </w:tcPr>
          <w:p w:rsidR="001135B2" w:rsidRPr="00C7295C" w:rsidRDefault="001135B2" w:rsidP="0038349D">
            <w:pPr>
              <w:rPr>
                <w:b/>
              </w:rPr>
            </w:pPr>
            <w:r w:rsidRPr="00C7295C">
              <w:rPr>
                <w:b/>
              </w:rPr>
              <w:t>Function</w:t>
            </w:r>
          </w:p>
        </w:tc>
        <w:tc>
          <w:tcPr>
            <w:tcW w:w="2430" w:type="dxa"/>
            <w:shd w:val="clear" w:color="auto" w:fill="A6A6A6" w:themeFill="background1" w:themeFillShade="A6"/>
          </w:tcPr>
          <w:p w:rsidR="001135B2" w:rsidRPr="00C7295C" w:rsidRDefault="001135B2" w:rsidP="0038349D">
            <w:pPr>
              <w:rPr>
                <w:b/>
              </w:rPr>
            </w:pPr>
            <w:r w:rsidRPr="00C7295C">
              <w:rPr>
                <w:b/>
              </w:rPr>
              <w:t>End Point</w:t>
            </w:r>
          </w:p>
        </w:tc>
        <w:tc>
          <w:tcPr>
            <w:tcW w:w="1170" w:type="dxa"/>
            <w:shd w:val="clear" w:color="auto" w:fill="A6A6A6" w:themeFill="background1" w:themeFillShade="A6"/>
          </w:tcPr>
          <w:p w:rsidR="001135B2" w:rsidRPr="00C7295C" w:rsidRDefault="001135B2" w:rsidP="0038349D">
            <w:pPr>
              <w:rPr>
                <w:b/>
              </w:rPr>
            </w:pPr>
            <w:r w:rsidRPr="00C7295C">
              <w:rPr>
                <w:b/>
              </w:rPr>
              <w:t>Verb</w:t>
            </w:r>
          </w:p>
        </w:tc>
        <w:tc>
          <w:tcPr>
            <w:tcW w:w="2250" w:type="dxa"/>
            <w:shd w:val="clear" w:color="auto" w:fill="A6A6A6" w:themeFill="background1" w:themeFillShade="A6"/>
          </w:tcPr>
          <w:p w:rsidR="001135B2" w:rsidRPr="00C7295C" w:rsidRDefault="001135B2" w:rsidP="0038349D">
            <w:pPr>
              <w:rPr>
                <w:b/>
              </w:rPr>
            </w:pPr>
            <w:r>
              <w:rPr>
                <w:b/>
              </w:rPr>
              <w:t>Noun</w:t>
            </w:r>
          </w:p>
        </w:tc>
        <w:tc>
          <w:tcPr>
            <w:tcW w:w="1278" w:type="dxa"/>
            <w:shd w:val="clear" w:color="auto" w:fill="A6A6A6" w:themeFill="background1" w:themeFillShade="A6"/>
          </w:tcPr>
          <w:p w:rsidR="001135B2" w:rsidRPr="00C7295C" w:rsidRDefault="001135B2" w:rsidP="0038349D">
            <w:pPr>
              <w:rPr>
                <w:b/>
              </w:rPr>
            </w:pPr>
            <w:r w:rsidRPr="00C7295C">
              <w:rPr>
                <w:b/>
              </w:rPr>
              <w:t>Pass / Fail</w:t>
            </w:r>
          </w:p>
        </w:tc>
      </w:tr>
      <w:tr w:rsidR="001135B2" w:rsidRPr="00C7295C" w:rsidTr="0038349D">
        <w:tc>
          <w:tcPr>
            <w:tcW w:w="670" w:type="dxa"/>
          </w:tcPr>
          <w:p w:rsidR="001135B2" w:rsidRPr="00C7295C" w:rsidRDefault="001135B2" w:rsidP="0038349D">
            <w:pPr>
              <w:jc w:val="center"/>
            </w:pPr>
            <w:r w:rsidRPr="00C7295C">
              <w:t>1</w:t>
            </w:r>
          </w:p>
        </w:tc>
        <w:tc>
          <w:tcPr>
            <w:tcW w:w="1778" w:type="dxa"/>
          </w:tcPr>
          <w:p w:rsidR="001135B2" w:rsidRPr="00C7295C" w:rsidRDefault="001135B2" w:rsidP="0038349D">
            <w:r>
              <w:t>Create</w:t>
            </w:r>
            <w:r w:rsidR="000D7BD9">
              <w:t>d</w:t>
            </w:r>
            <w:r>
              <w:t xml:space="preserve"> Work Request</w:t>
            </w:r>
            <w:r w:rsidR="00364669">
              <w:t>s</w:t>
            </w:r>
            <w:r w:rsidR="000D7BD9">
              <w:t xml:space="preserve"> Notification</w:t>
            </w:r>
          </w:p>
        </w:tc>
        <w:tc>
          <w:tcPr>
            <w:tcW w:w="2430" w:type="dxa"/>
          </w:tcPr>
          <w:p w:rsidR="001135B2" w:rsidRPr="00C7295C" w:rsidRDefault="001135B2" w:rsidP="0038349D">
            <w:r w:rsidRPr="00C7295C">
              <w:t>http://</w:t>
            </w:r>
            <w:r>
              <w:t>xx</w:t>
            </w:r>
            <w:r w:rsidRPr="00C7295C">
              <w:t>.</w:t>
            </w:r>
            <w:r>
              <w:t>xxx</w:t>
            </w:r>
            <w:r w:rsidRPr="00C7295C">
              <w:t>.</w:t>
            </w:r>
            <w:r>
              <w:t>xxx</w:t>
            </w:r>
            <w:r w:rsidRPr="00C7295C">
              <w:t>.</w:t>
            </w:r>
            <w:r>
              <w:t>xxx</w:t>
            </w:r>
            <w:r w:rsidRPr="00C7295C">
              <w:t>/</w:t>
            </w:r>
          </w:p>
        </w:tc>
        <w:tc>
          <w:tcPr>
            <w:tcW w:w="1170" w:type="dxa"/>
          </w:tcPr>
          <w:p w:rsidR="001135B2" w:rsidRPr="00C7295C" w:rsidRDefault="001135B2" w:rsidP="0038349D">
            <w:r>
              <w:t>create</w:t>
            </w:r>
            <w:r w:rsidR="00364669">
              <w:t>d</w:t>
            </w:r>
          </w:p>
        </w:tc>
        <w:tc>
          <w:tcPr>
            <w:tcW w:w="2250" w:type="dxa"/>
          </w:tcPr>
          <w:p w:rsidR="001135B2" w:rsidRPr="00C7295C" w:rsidRDefault="001135B2" w:rsidP="0038349D">
            <w:r>
              <w:t>WorkRequests</w:t>
            </w:r>
          </w:p>
        </w:tc>
        <w:tc>
          <w:tcPr>
            <w:tcW w:w="1278" w:type="dxa"/>
          </w:tcPr>
          <w:p w:rsidR="001135B2" w:rsidRPr="00C7295C" w:rsidRDefault="001135B2" w:rsidP="0038349D"/>
        </w:tc>
      </w:tr>
    </w:tbl>
    <w:p w:rsidR="001135B2" w:rsidRPr="00DF30D2" w:rsidRDefault="001135B2" w:rsidP="001135B2"/>
    <w:p w:rsidR="007D1473" w:rsidRDefault="007C2D52" w:rsidP="007D1473">
      <w:pPr>
        <w:pStyle w:val="Heading2"/>
      </w:pPr>
      <w:bookmarkStart w:id="45" w:name="_Toc426121911"/>
      <w:r>
        <w:rPr>
          <w:u w:val="single"/>
        </w:rPr>
        <w:t>WR-</w:t>
      </w:r>
      <w:r w:rsidR="00E577D1">
        <w:rPr>
          <w:u w:val="single"/>
        </w:rPr>
        <w:t>7</w:t>
      </w:r>
      <w:r w:rsidR="00E577D1">
        <w:t xml:space="preserve">: </w:t>
      </w:r>
      <w:r w:rsidR="00537A14">
        <w:t>Server</w:t>
      </w:r>
      <w:r w:rsidR="007D1473" w:rsidRPr="007D1473">
        <w:t xml:space="preserve"> informs </w:t>
      </w:r>
      <w:r w:rsidR="00537A14">
        <w:t>Client</w:t>
      </w:r>
      <w:r w:rsidR="007D1473" w:rsidRPr="007D1473">
        <w:t xml:space="preserve"> of modification </w:t>
      </w:r>
      <w:r w:rsidR="00736F38">
        <w:t>of</w:t>
      </w:r>
      <w:r w:rsidR="007B35FD">
        <w:t xml:space="preserve"> </w:t>
      </w:r>
      <w:r w:rsidR="007D1473" w:rsidRPr="007D1473">
        <w:t>an existing Work Request</w:t>
      </w:r>
      <w:r w:rsidR="007D1473" w:rsidRPr="00580186">
        <w:t xml:space="preserve"> </w:t>
      </w:r>
      <w:r w:rsidR="007D1473">
        <w:t>(</w:t>
      </w:r>
      <w:r w:rsidR="007B56CF">
        <w:t>Change priority and update LastModifiedDateTime</w:t>
      </w:r>
      <w:r w:rsidR="007D1473">
        <w:t>)</w:t>
      </w:r>
      <w:bookmarkEnd w:id="45"/>
    </w:p>
    <w:p w:rsidR="007B56CF" w:rsidRDefault="0076398B" w:rsidP="007B56CF">
      <w:pPr>
        <w:rPr>
          <w:kern w:val="32"/>
        </w:rPr>
      </w:pPr>
      <w:r>
        <w:rPr>
          <w:kern w:val="32"/>
        </w:rPr>
        <w:t xml:space="preserve">In this test case, the </w:t>
      </w:r>
      <w:r w:rsidR="00537A14">
        <w:rPr>
          <w:kern w:val="32"/>
        </w:rPr>
        <w:t>Server</w:t>
      </w:r>
      <w:r w:rsidR="007B56CF">
        <w:rPr>
          <w:kern w:val="32"/>
        </w:rPr>
        <w:t xml:space="preserve"> informs the </w:t>
      </w:r>
      <w:r w:rsidR="00537A14">
        <w:rPr>
          <w:kern w:val="32"/>
        </w:rPr>
        <w:t>Client</w:t>
      </w:r>
      <w:r w:rsidR="007B56CF" w:rsidRPr="00DF1F99">
        <w:rPr>
          <w:kern w:val="32"/>
        </w:rPr>
        <w:t xml:space="preserve"> </w:t>
      </w:r>
      <w:r w:rsidR="009E0914">
        <w:rPr>
          <w:kern w:val="32"/>
        </w:rPr>
        <w:t xml:space="preserve">that the priority of an existing Work Request </w:t>
      </w:r>
      <w:r w:rsidR="005B2F7F">
        <w:rPr>
          <w:kern w:val="32"/>
        </w:rPr>
        <w:t>has been</w:t>
      </w:r>
      <w:r w:rsidR="009E0914">
        <w:rPr>
          <w:kern w:val="32"/>
        </w:rPr>
        <w:t xml:space="preserve"> changed from 3-Routine to 4-High. In addition, the time at which this change occurred is used to update the LastModifiedDateTime element. </w:t>
      </w:r>
      <w:r w:rsidR="005B2F7F">
        <w:rPr>
          <w:kern w:val="32"/>
        </w:rPr>
        <w:t xml:space="preserve">Such a notification may occur if the Client is not the original requestor of the change, but instead is being notified of the change made directly within the Server or as a result of a request by a third system. The notification may occur immediately at the time of the change or at some later date/time. </w:t>
      </w:r>
      <w:r w:rsidR="007B56CF" w:rsidRPr="00DF1F99">
        <w:rPr>
          <w:kern w:val="32"/>
        </w:rPr>
        <w:t>Th</w:t>
      </w:r>
      <w:r w:rsidR="007B56CF">
        <w:rPr>
          <w:kern w:val="32"/>
        </w:rPr>
        <w:t>is is an asynchronous notification using an Event Stereotype message. There is no response message.</w:t>
      </w:r>
    </w:p>
    <w:p w:rsidR="007B56CF" w:rsidRDefault="007B56CF" w:rsidP="007B56CF">
      <w:pPr>
        <w:rPr>
          <w:kern w:val="32"/>
        </w:rPr>
      </w:pPr>
    </w:p>
    <w:p w:rsidR="007B56CF" w:rsidRDefault="007B56CF" w:rsidP="007B56CF">
      <w:pPr>
        <w:rPr>
          <w:kern w:val="32"/>
        </w:rPr>
      </w:pPr>
      <w:r>
        <w:rPr>
          <w:kern w:val="32"/>
        </w:rPr>
        <w:t>In this test case, Work Request</w:t>
      </w:r>
      <w:r w:rsidR="009E0914">
        <w:rPr>
          <w:kern w:val="32"/>
        </w:rPr>
        <w:t xml:space="preserve"> WR-24255 was previously created with a priority of 3-Routine</w:t>
      </w:r>
      <w:r w:rsidR="00671948">
        <w:rPr>
          <w:kern w:val="32"/>
        </w:rPr>
        <w:t xml:space="preserve"> and the change in priority occurred earlier in the day</w:t>
      </w:r>
      <w:r w:rsidR="009E0914">
        <w:rPr>
          <w:kern w:val="32"/>
        </w:rPr>
        <w:t>.</w:t>
      </w:r>
      <w:r>
        <w:rPr>
          <w:kern w:val="32"/>
        </w:rPr>
        <w:t xml:space="preserve">  </w:t>
      </w:r>
    </w:p>
    <w:p w:rsidR="005B2F7F" w:rsidRDefault="005B2F7F" w:rsidP="007B56CF">
      <w:pPr>
        <w:rPr>
          <w:kern w:val="32"/>
        </w:rPr>
      </w:pPr>
    </w:p>
    <w:p w:rsidR="007B56CF" w:rsidRPr="00DF1F99" w:rsidRDefault="00232FB4" w:rsidP="007B56CF">
      <w:pPr>
        <w:rPr>
          <w:kern w:val="32"/>
        </w:rPr>
      </w:pPr>
      <w:r>
        <w:rPr>
          <w:kern w:val="32"/>
        </w:rPr>
        <w:t xml:space="preserve">The examples in this and other test cases illustrate </w:t>
      </w:r>
      <w:r w:rsidR="007B56CF"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7B56CF" w:rsidRPr="00DF1F99" w:rsidRDefault="007B56CF" w:rsidP="007B56CF">
      <w:pPr>
        <w:rPr>
          <w:kern w:val="32"/>
        </w:rPr>
      </w:pPr>
    </w:p>
    <w:p w:rsidR="007B56CF" w:rsidRDefault="007B56CF" w:rsidP="007B56CF">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7B56CF" w:rsidRPr="002A5E02" w:rsidTr="0038349D">
        <w:tc>
          <w:tcPr>
            <w:tcW w:w="2088" w:type="dxa"/>
          </w:tcPr>
          <w:p w:rsidR="007B56CF" w:rsidRPr="002A5E02" w:rsidRDefault="007B56CF" w:rsidP="0038349D">
            <w:pPr>
              <w:rPr>
                <w:b/>
              </w:rPr>
            </w:pPr>
            <w:r w:rsidRPr="002A5E02">
              <w:rPr>
                <w:b/>
              </w:rPr>
              <w:t xml:space="preserve">Pre-Condition(s) </w:t>
            </w:r>
          </w:p>
        </w:tc>
        <w:tc>
          <w:tcPr>
            <w:tcW w:w="7488" w:type="dxa"/>
          </w:tcPr>
          <w:p w:rsidR="007B56CF" w:rsidRPr="002A5E02" w:rsidRDefault="00EE652A" w:rsidP="00671948">
            <w:r>
              <w:t xml:space="preserve">A </w:t>
            </w:r>
            <w:r w:rsidR="007B56CF">
              <w:t xml:space="preserve">Work Request with a Names.name identifier of </w:t>
            </w:r>
            <w:r w:rsidR="007B56CF" w:rsidRPr="008E5FB3">
              <w:t>WR-</w:t>
            </w:r>
            <w:r w:rsidR="009E0914">
              <w:t xml:space="preserve">24255 </w:t>
            </w:r>
            <w:r w:rsidR="00671948">
              <w:t>and a</w:t>
            </w:r>
            <w:r w:rsidR="009E0914">
              <w:t xml:space="preserve"> priority of 3-Routine</w:t>
            </w:r>
            <w:r w:rsidR="00671948">
              <w:t>,</w:t>
            </w:r>
            <w:r w:rsidR="007B56CF">
              <w:t xml:space="preserve"> as created in test case </w:t>
            </w:r>
            <w:r w:rsidR="007C2D52">
              <w:t>WR-</w:t>
            </w:r>
            <w:r w:rsidR="009E0914">
              <w:t>6</w:t>
            </w:r>
            <w:r w:rsidR="00671948">
              <w:t>,</w:t>
            </w:r>
            <w:r w:rsidR="007B56CF">
              <w:t xml:space="preserve"> is assumed to exist.</w:t>
            </w:r>
          </w:p>
        </w:tc>
      </w:tr>
      <w:tr w:rsidR="007B56CF" w:rsidRPr="002A5E02" w:rsidTr="0038349D">
        <w:tc>
          <w:tcPr>
            <w:tcW w:w="2088" w:type="dxa"/>
          </w:tcPr>
          <w:p w:rsidR="007B56CF" w:rsidRPr="002A5E02" w:rsidRDefault="007B56CF" w:rsidP="0038349D">
            <w:pPr>
              <w:rPr>
                <w:b/>
              </w:rPr>
            </w:pPr>
            <w:r w:rsidRPr="002A5E02">
              <w:rPr>
                <w:b/>
              </w:rPr>
              <w:t xml:space="preserve">Post Condition(s): </w:t>
            </w:r>
          </w:p>
        </w:tc>
        <w:tc>
          <w:tcPr>
            <w:tcW w:w="7488" w:type="dxa"/>
          </w:tcPr>
          <w:p w:rsidR="007B56CF" w:rsidRPr="002A5E02" w:rsidRDefault="00805FFF" w:rsidP="00805FFF">
            <w:r>
              <w:t xml:space="preserve">The </w:t>
            </w:r>
            <w:r w:rsidR="00537A14">
              <w:t>Client</w:t>
            </w:r>
            <w:r>
              <w:t xml:space="preserve"> is informed that t</w:t>
            </w:r>
            <w:r w:rsidR="007B56CF">
              <w:t xml:space="preserve">he subject </w:t>
            </w:r>
            <w:r w:rsidR="007B56CF" w:rsidRPr="002A5E02">
              <w:t xml:space="preserve">Work Request </w:t>
            </w:r>
            <w:r>
              <w:t>has been</w:t>
            </w:r>
            <w:r w:rsidR="007B56CF" w:rsidRPr="002A5E02">
              <w:t xml:space="preserve"> </w:t>
            </w:r>
            <w:r w:rsidR="007B56CF">
              <w:t xml:space="preserve">modified to have a </w:t>
            </w:r>
            <w:r w:rsidR="009E0914">
              <w:t>priority of 2-High and a new LastModifiedDateTime</w:t>
            </w:r>
            <w:r w:rsidR="007B56CF">
              <w:t>.</w:t>
            </w:r>
          </w:p>
        </w:tc>
      </w:tr>
    </w:tbl>
    <w:p w:rsidR="007B56CF" w:rsidRDefault="007B56CF" w:rsidP="007B56CF"/>
    <w:p w:rsidR="007B56CF" w:rsidRPr="00DF1F99" w:rsidRDefault="007B56CF" w:rsidP="007B56CF">
      <w:pPr>
        <w:rPr>
          <w:kern w:val="32"/>
        </w:rPr>
      </w:pPr>
    </w:p>
    <w:p w:rsidR="007B56CF" w:rsidRDefault="007B56CF" w:rsidP="007B56CF">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7B56CF" w:rsidRDefault="007B56CF" w:rsidP="007B56CF">
      <w:pPr>
        <w:rPr>
          <w:kern w:val="32"/>
        </w:rPr>
      </w:pPr>
    </w:p>
    <w:p w:rsidR="007B56CF" w:rsidRDefault="007B56CF" w:rsidP="007B56CF">
      <w:pPr>
        <w:rPr>
          <w:kern w:val="32"/>
        </w:rPr>
      </w:pPr>
      <w:r w:rsidRPr="00DF1F99">
        <w:rPr>
          <w:kern w:val="32"/>
        </w:rPr>
        <w:t xml:space="preserve"> </w:t>
      </w:r>
    </w:p>
    <w:p w:rsidR="009A740F" w:rsidRDefault="007B56CF" w:rsidP="004E6C46">
      <w:pPr>
        <w:keepNext/>
        <w:jc w:val="center"/>
      </w:pPr>
      <w:r>
        <w:rPr>
          <w:noProof/>
          <w:kern w:val="32"/>
        </w:rPr>
        <w:lastRenderedPageBreak/>
        <w:drawing>
          <wp:inline distT="0" distB="0" distL="0" distR="0">
            <wp:extent cx="4658311" cy="2505074"/>
            <wp:effectExtent l="19050" t="0" r="8939" b="0"/>
            <wp:docPr id="38"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39" cstate="print"/>
                    <a:stretch>
                      <a:fillRect/>
                    </a:stretch>
                  </pic:blipFill>
                  <pic:spPr>
                    <a:xfrm>
                      <a:off x="0" y="0"/>
                      <a:ext cx="4658311" cy="2505074"/>
                    </a:xfrm>
                    <a:prstGeom prst="rect">
                      <a:avLst/>
                    </a:prstGeom>
                  </pic:spPr>
                </pic:pic>
              </a:graphicData>
            </a:graphic>
          </wp:inline>
        </w:drawing>
      </w:r>
    </w:p>
    <w:p w:rsidR="007B56CF"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12</w:t>
        </w:r>
      </w:fldSimple>
      <w:r>
        <w:t xml:space="preserve"> </w:t>
      </w:r>
      <w:r w:rsidRPr="00E03A5A">
        <w:t>Sequ</w:t>
      </w:r>
      <w:r>
        <w:t>ence Diagram for Test Case WR-7</w:t>
      </w:r>
    </w:p>
    <w:p w:rsidR="007B56CF" w:rsidRDefault="007B56CF" w:rsidP="007B56CF">
      <w:pPr>
        <w:rPr>
          <w:kern w:val="32"/>
        </w:rPr>
      </w:pPr>
    </w:p>
    <w:p w:rsidR="007B56CF" w:rsidRDefault="007B56CF" w:rsidP="007B56CF">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7B56CF" w:rsidRDefault="007B56CF" w:rsidP="007B56CF">
      <w:pPr>
        <w:rPr>
          <w:kern w:val="32"/>
        </w:rPr>
      </w:pPr>
    </w:p>
    <w:p w:rsidR="007B56CF" w:rsidRPr="00785F81" w:rsidRDefault="007B56CF" w:rsidP="007B56CF">
      <w:pPr>
        <w:rPr>
          <w:i/>
        </w:rPr>
      </w:pPr>
      <w:r>
        <w:rPr>
          <w:i/>
        </w:rPr>
        <w:t xml:space="preserve">Step 1 - </w:t>
      </w:r>
      <w:r w:rsidR="00C460A9">
        <w:rPr>
          <w:i/>
        </w:rPr>
        <w:t xml:space="preserve">Event </w:t>
      </w:r>
      <w:r w:rsidRPr="007F4274">
        <w:rPr>
          <w:i/>
        </w:rPr>
        <w:t>Message</w:t>
      </w:r>
      <w:r w:rsidR="00C460A9">
        <w:rPr>
          <w:i/>
        </w:rPr>
        <w:t xml:space="preserve"> (Notification Message)</w:t>
      </w:r>
    </w:p>
    <w:p w:rsidR="007B56CF" w:rsidRDefault="007B56CF" w:rsidP="007B56CF">
      <w:pPr>
        <w:rPr>
          <w:kern w:val="32"/>
        </w:rPr>
      </w:pPr>
    </w:p>
    <w:p w:rsidR="007B56CF" w:rsidRPr="00BF433D" w:rsidRDefault="007B56CF" w:rsidP="007B56CF">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7B56CF" w:rsidRPr="003D519B" w:rsidTr="0038349D">
        <w:tc>
          <w:tcPr>
            <w:tcW w:w="2718" w:type="dxa"/>
            <w:shd w:val="clear" w:color="auto" w:fill="A6A6A6" w:themeFill="background1" w:themeFillShade="A6"/>
          </w:tcPr>
          <w:p w:rsidR="007B56CF" w:rsidRPr="003D519B" w:rsidRDefault="007B56CF" w:rsidP="0038349D">
            <w:pPr>
              <w:jc w:val="center"/>
              <w:rPr>
                <w:b/>
                <w:kern w:val="32"/>
                <w:sz w:val="20"/>
              </w:rPr>
            </w:pPr>
            <w:r w:rsidRPr="003D519B">
              <w:rPr>
                <w:b/>
                <w:kern w:val="32"/>
                <w:sz w:val="20"/>
              </w:rPr>
              <w:t>Artifact</w:t>
            </w:r>
          </w:p>
        </w:tc>
        <w:tc>
          <w:tcPr>
            <w:tcW w:w="2610" w:type="dxa"/>
            <w:shd w:val="clear" w:color="auto" w:fill="A6A6A6" w:themeFill="background1" w:themeFillShade="A6"/>
          </w:tcPr>
          <w:p w:rsidR="007B56CF" w:rsidRPr="003D519B" w:rsidRDefault="007B56CF" w:rsidP="0038349D">
            <w:pPr>
              <w:jc w:val="center"/>
              <w:rPr>
                <w:b/>
                <w:kern w:val="32"/>
                <w:sz w:val="20"/>
              </w:rPr>
            </w:pPr>
            <w:r w:rsidRPr="003D519B">
              <w:rPr>
                <w:b/>
                <w:kern w:val="32"/>
                <w:sz w:val="20"/>
              </w:rPr>
              <w:t>Name</w:t>
            </w:r>
          </w:p>
        </w:tc>
        <w:tc>
          <w:tcPr>
            <w:tcW w:w="4230" w:type="dxa"/>
            <w:shd w:val="clear" w:color="auto" w:fill="A6A6A6" w:themeFill="background1" w:themeFillShade="A6"/>
          </w:tcPr>
          <w:p w:rsidR="007B56CF" w:rsidRPr="003D519B" w:rsidRDefault="007B56CF" w:rsidP="0038349D">
            <w:pPr>
              <w:jc w:val="center"/>
              <w:rPr>
                <w:b/>
                <w:kern w:val="32"/>
                <w:sz w:val="20"/>
              </w:rPr>
            </w:pPr>
            <w:r w:rsidRPr="003D519B">
              <w:rPr>
                <w:b/>
                <w:kern w:val="32"/>
                <w:sz w:val="20"/>
              </w:rPr>
              <w:t>Location in Supplemental Resource File</w:t>
            </w:r>
          </w:p>
        </w:tc>
      </w:tr>
      <w:tr w:rsidR="007B56CF" w:rsidRPr="003D519B" w:rsidTr="0038349D">
        <w:tc>
          <w:tcPr>
            <w:tcW w:w="2718" w:type="dxa"/>
          </w:tcPr>
          <w:p w:rsidR="007B56CF" w:rsidRPr="003D519B" w:rsidRDefault="007B56CF" w:rsidP="0038349D">
            <w:pPr>
              <w:rPr>
                <w:b/>
                <w:kern w:val="32"/>
                <w:sz w:val="18"/>
              </w:rPr>
            </w:pPr>
            <w:r w:rsidRPr="003D519B">
              <w:rPr>
                <w:b/>
                <w:kern w:val="32"/>
                <w:sz w:val="18"/>
              </w:rPr>
              <w:t>WSDL</w:t>
            </w:r>
          </w:p>
        </w:tc>
        <w:tc>
          <w:tcPr>
            <w:tcW w:w="2610" w:type="dxa"/>
          </w:tcPr>
          <w:p w:rsidR="007B56CF" w:rsidRPr="003D519B" w:rsidRDefault="00671948" w:rsidP="0038349D">
            <w:pPr>
              <w:rPr>
                <w:kern w:val="32"/>
                <w:sz w:val="18"/>
              </w:rPr>
            </w:pPr>
            <w:r>
              <w:rPr>
                <w:kern w:val="32"/>
                <w:sz w:val="18"/>
              </w:rPr>
              <w:t>Receive</w:t>
            </w:r>
            <w:r w:rsidR="007B56CF" w:rsidRPr="003D519B">
              <w:rPr>
                <w:kern w:val="32"/>
                <w:sz w:val="18"/>
              </w:rPr>
              <w:t>WorkRequests.wsdl</w:t>
            </w:r>
          </w:p>
        </w:tc>
        <w:tc>
          <w:tcPr>
            <w:tcW w:w="4230" w:type="dxa"/>
          </w:tcPr>
          <w:p w:rsidR="007B56CF" w:rsidRPr="003D519B" w:rsidRDefault="007B56CF" w:rsidP="0038349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7B56CF" w:rsidRPr="003D519B" w:rsidTr="0038349D">
        <w:tc>
          <w:tcPr>
            <w:tcW w:w="2718" w:type="dxa"/>
          </w:tcPr>
          <w:p w:rsidR="007B56CF" w:rsidRPr="003D519B" w:rsidRDefault="007B56CF" w:rsidP="0038349D">
            <w:pPr>
              <w:rPr>
                <w:b/>
                <w:kern w:val="32"/>
                <w:sz w:val="18"/>
              </w:rPr>
            </w:pPr>
            <w:r w:rsidRPr="003D519B">
              <w:rPr>
                <w:b/>
                <w:kern w:val="32"/>
                <w:sz w:val="18"/>
              </w:rPr>
              <w:t>Part 6 XSD</w:t>
            </w:r>
          </w:p>
        </w:tc>
        <w:tc>
          <w:tcPr>
            <w:tcW w:w="2610" w:type="dxa"/>
          </w:tcPr>
          <w:p w:rsidR="007B56CF" w:rsidRPr="003D519B" w:rsidRDefault="007B56CF" w:rsidP="0038349D">
            <w:pPr>
              <w:rPr>
                <w:kern w:val="32"/>
                <w:sz w:val="18"/>
              </w:rPr>
            </w:pPr>
            <w:r w:rsidRPr="003D519B">
              <w:rPr>
                <w:kern w:val="32"/>
                <w:sz w:val="18"/>
              </w:rPr>
              <w:t>Work Requests.xsd</w:t>
            </w:r>
          </w:p>
        </w:tc>
        <w:tc>
          <w:tcPr>
            <w:tcW w:w="4230" w:type="dxa"/>
          </w:tcPr>
          <w:p w:rsidR="007B56CF" w:rsidRPr="003D519B" w:rsidRDefault="007B56CF" w:rsidP="0038349D">
            <w:pPr>
              <w:rPr>
                <w:kern w:val="32"/>
                <w:sz w:val="20"/>
              </w:rPr>
            </w:pPr>
            <w:r w:rsidRPr="00C25A94">
              <w:rPr>
                <w:kern w:val="32"/>
                <w:sz w:val="14"/>
              </w:rPr>
              <w:t>{02-Part 6 XSDs modified by EPRI\'change or delete' Profiles}</w:t>
            </w:r>
          </w:p>
        </w:tc>
      </w:tr>
      <w:tr w:rsidR="007B56CF" w:rsidRPr="003D519B" w:rsidTr="0038349D">
        <w:tc>
          <w:tcPr>
            <w:tcW w:w="2718" w:type="dxa"/>
          </w:tcPr>
          <w:p w:rsidR="007B56CF" w:rsidRPr="003D519B" w:rsidRDefault="007B56CF" w:rsidP="0038349D">
            <w:pPr>
              <w:rPr>
                <w:b/>
                <w:kern w:val="32"/>
                <w:sz w:val="18"/>
              </w:rPr>
            </w:pPr>
            <w:r w:rsidRPr="003D519B">
              <w:rPr>
                <w:b/>
                <w:kern w:val="32"/>
                <w:sz w:val="18"/>
              </w:rPr>
              <w:t>Strongly-Typed Message XSD</w:t>
            </w:r>
          </w:p>
        </w:tc>
        <w:tc>
          <w:tcPr>
            <w:tcW w:w="2610" w:type="dxa"/>
          </w:tcPr>
          <w:p w:rsidR="007B56CF" w:rsidRPr="003D519B" w:rsidRDefault="007B56CF" w:rsidP="0038349D">
            <w:pPr>
              <w:rPr>
                <w:kern w:val="32"/>
                <w:sz w:val="18"/>
              </w:rPr>
            </w:pPr>
            <w:r w:rsidRPr="003D519B">
              <w:rPr>
                <w:kern w:val="32"/>
                <w:sz w:val="18"/>
              </w:rPr>
              <w:t>WorkRequestsMessage.xsd</w:t>
            </w:r>
          </w:p>
        </w:tc>
        <w:tc>
          <w:tcPr>
            <w:tcW w:w="4230" w:type="dxa"/>
          </w:tcPr>
          <w:p w:rsidR="007B56CF" w:rsidRPr="003D519B" w:rsidRDefault="007B56CF" w:rsidP="0038349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7B56CF" w:rsidRPr="003D519B" w:rsidTr="0038349D">
        <w:tc>
          <w:tcPr>
            <w:tcW w:w="2718" w:type="dxa"/>
          </w:tcPr>
          <w:p w:rsidR="007B56CF" w:rsidRPr="003D519B" w:rsidRDefault="007B56CF" w:rsidP="0038349D">
            <w:pPr>
              <w:rPr>
                <w:b/>
                <w:kern w:val="32"/>
                <w:sz w:val="18"/>
              </w:rPr>
            </w:pPr>
            <w:r w:rsidRPr="003D519B">
              <w:rPr>
                <w:b/>
                <w:kern w:val="32"/>
                <w:sz w:val="18"/>
              </w:rPr>
              <w:t>Message Stereotype</w:t>
            </w:r>
          </w:p>
        </w:tc>
        <w:tc>
          <w:tcPr>
            <w:tcW w:w="2610" w:type="dxa"/>
          </w:tcPr>
          <w:p w:rsidR="007B56CF" w:rsidRPr="003D519B" w:rsidRDefault="007B56CF" w:rsidP="0038349D">
            <w:pPr>
              <w:rPr>
                <w:kern w:val="32"/>
                <w:sz w:val="18"/>
              </w:rPr>
            </w:pPr>
            <w:r>
              <w:rPr>
                <w:kern w:val="32"/>
                <w:sz w:val="18"/>
              </w:rPr>
              <w:t>Change</w:t>
            </w:r>
            <w:r w:rsidR="00671948">
              <w:rPr>
                <w:kern w:val="32"/>
                <w:sz w:val="18"/>
              </w:rPr>
              <w:t>d</w:t>
            </w:r>
            <w:r>
              <w:rPr>
                <w:kern w:val="32"/>
                <w:sz w:val="18"/>
              </w:rPr>
              <w:t>WorkRequests</w:t>
            </w:r>
          </w:p>
        </w:tc>
        <w:tc>
          <w:tcPr>
            <w:tcW w:w="4230" w:type="dxa"/>
          </w:tcPr>
          <w:p w:rsidR="007B56CF" w:rsidRPr="003D519B" w:rsidRDefault="007B56CF" w:rsidP="0038349D">
            <w:pPr>
              <w:rPr>
                <w:kern w:val="32"/>
                <w:sz w:val="14"/>
              </w:rPr>
            </w:pPr>
            <w:r w:rsidRPr="003D519B">
              <w:rPr>
                <w:kern w:val="32"/>
                <w:sz w:val="14"/>
              </w:rPr>
              <w:t>n/a</w:t>
            </w:r>
          </w:p>
        </w:tc>
      </w:tr>
    </w:tbl>
    <w:p w:rsidR="007B56CF" w:rsidRDefault="007B56CF" w:rsidP="007B56CF">
      <w:pPr>
        <w:rPr>
          <w:kern w:val="32"/>
        </w:rPr>
      </w:pP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8080"/>
          <w:sz w:val="16"/>
          <w:szCs w:val="16"/>
          <w:highlight w:val="white"/>
        </w:rPr>
        <w:t>&lt;?xml version="1.0" encoding="UTF-8"?&gt;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8080"/>
          <w:sz w:val="16"/>
          <w:szCs w:val="16"/>
          <w:highlight w:val="white"/>
        </w:rPr>
        <w:t>Sample XML file generated by XMLSpy v2015 rel. 4 (x64) (http://www.altova.com)</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tns:ChangedWorkRequests</w:t>
      </w:r>
      <w:r w:rsidRPr="00ED30AB">
        <w:rPr>
          <w:rFonts w:ascii="Arial" w:hAnsi="Arial" w:cs="Arial"/>
          <w:color w:val="FF0000"/>
          <w:sz w:val="16"/>
          <w:szCs w:val="16"/>
          <w:highlight w:val="white"/>
        </w:rPr>
        <w:t xml:space="preserve"> xmlns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xmlns:msg</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http://iec.ch/TC57/2011/schema/message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xmlns:xsi</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http://www.w3.org/2001/XMLSchema-instance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xmlns:tns</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xmlns:n1</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http://www.altova.com/samplexml/other-namespace</w:t>
      </w:r>
      <w:r w:rsidRPr="00ED30AB">
        <w:rPr>
          <w:rFonts w:ascii="Arial" w:hAnsi="Arial" w:cs="Arial"/>
          <w:color w:val="0000FF"/>
          <w:sz w:val="16"/>
          <w:szCs w:val="16"/>
          <w:highlight w:val="white"/>
        </w:rPr>
        <w:t>"</w:t>
      </w:r>
      <w:r w:rsidRPr="00ED30AB">
        <w:rPr>
          <w:rFonts w:ascii="Arial" w:hAnsi="Arial" w:cs="Arial"/>
          <w:color w:val="FF0000"/>
          <w:sz w:val="16"/>
          <w:szCs w:val="16"/>
          <w:highlight w:val="white"/>
        </w:rPr>
        <w:t xml:space="preserve"> xsi:schemaLocation</w:t>
      </w:r>
      <w:r w:rsidRPr="00ED30AB">
        <w:rPr>
          <w:rFonts w:ascii="Arial" w:hAnsi="Arial" w:cs="Arial"/>
          <w:color w:val="0000FF"/>
          <w:sz w:val="16"/>
          <w:szCs w:val="16"/>
          <w:highlight w:val="white"/>
        </w:rPr>
        <w:t>="</w:t>
      </w:r>
      <w:r w:rsidRPr="00ED30AB">
        <w:rPr>
          <w:rFonts w:ascii="Arial" w:hAnsi="Arial" w:cs="Arial"/>
          <w:color w:val="000000"/>
          <w:sz w:val="16"/>
          <w:szCs w:val="16"/>
          <w:highlight w:val="white"/>
        </w:rPr>
        <w:t>http://iec.ch/TC57/2015/WorkRequestsMessage WorkRequestsMessage.xsd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changed</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msg:Verb</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WorkRequests</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msg:Noun</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2015-07-06T20:07:39-06:00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msg:Timestamp</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838a2b89-efc4-45b2-8341-abfb14dc28de</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msg:MessageID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tns:Header</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tns:Payload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WR-24255</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Names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f3ff5e26-9ef6-4b54-a2f8-b1132fabd0fb</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mRID</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2015-07-06T15:37:02-06:00</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lastModifiedDateTime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2</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rank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lastRenderedPageBreak/>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r w:rsidRPr="00ED30AB">
        <w:rPr>
          <w:rFonts w:ascii="Arial" w:hAnsi="Arial" w:cs="Arial"/>
          <w:color w:val="000000"/>
          <w:sz w:val="16"/>
          <w:szCs w:val="16"/>
          <w:highlight w:val="white"/>
        </w:rPr>
        <w:t>High</w:t>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type</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priority</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ED30AB">
        <w:rPr>
          <w:rFonts w:ascii="Arial" w:hAnsi="Arial" w:cs="Arial"/>
          <w:color w:val="000000"/>
          <w:sz w:val="16"/>
          <w:szCs w:val="16"/>
          <w:highlight w:val="white"/>
        </w:rPr>
        <w:tab/>
      </w: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WorkRequests</w:t>
      </w:r>
      <w:r w:rsidRPr="00ED30AB">
        <w:rPr>
          <w:rFonts w:ascii="Arial" w:hAnsi="Arial" w:cs="Arial"/>
          <w:color w:val="0000FF"/>
          <w:sz w:val="16"/>
          <w:szCs w:val="16"/>
          <w:highlight w:val="white"/>
        </w:rPr>
        <w:t>&gt;</w:t>
      </w:r>
    </w:p>
    <w:p w:rsidR="00ED30AB"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ED30AB">
        <w:rPr>
          <w:rFonts w:ascii="Arial" w:hAnsi="Arial" w:cs="Arial"/>
          <w:color w:val="000000"/>
          <w:sz w:val="16"/>
          <w:szCs w:val="16"/>
          <w:highlight w:val="white"/>
        </w:rPr>
        <w:tab/>
      </w: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tns:Payload</w:t>
      </w:r>
      <w:r w:rsidRPr="00ED30AB">
        <w:rPr>
          <w:rFonts w:ascii="Arial" w:hAnsi="Arial" w:cs="Arial"/>
          <w:color w:val="0000FF"/>
          <w:sz w:val="16"/>
          <w:szCs w:val="16"/>
          <w:highlight w:val="white"/>
        </w:rPr>
        <w:t>&gt;</w:t>
      </w:r>
    </w:p>
    <w:p w:rsidR="007B56CF" w:rsidRPr="00ED30AB" w:rsidRDefault="00ED30AB" w:rsidP="00ED30AB">
      <w:pPr>
        <w:pBdr>
          <w:top w:val="single" w:sz="4" w:space="1" w:color="auto"/>
          <w:left w:val="single" w:sz="4" w:space="4" w:color="auto"/>
          <w:bottom w:val="single" w:sz="4" w:space="1" w:color="auto"/>
          <w:right w:val="single" w:sz="4" w:space="4" w:color="auto"/>
        </w:pBdr>
        <w:autoSpaceDE w:val="0"/>
        <w:autoSpaceDN w:val="0"/>
        <w:adjustRightInd w:val="0"/>
        <w:rPr>
          <w:b/>
          <w:kern w:val="32"/>
          <w:sz w:val="16"/>
          <w:szCs w:val="16"/>
        </w:rPr>
      </w:pPr>
      <w:r w:rsidRPr="00ED30AB">
        <w:rPr>
          <w:rFonts w:ascii="Arial" w:hAnsi="Arial" w:cs="Arial"/>
          <w:color w:val="0000FF"/>
          <w:sz w:val="16"/>
          <w:szCs w:val="16"/>
          <w:highlight w:val="white"/>
        </w:rPr>
        <w:t>&lt;/</w:t>
      </w:r>
      <w:r w:rsidRPr="00ED30AB">
        <w:rPr>
          <w:rFonts w:ascii="Arial" w:hAnsi="Arial" w:cs="Arial"/>
          <w:color w:val="800000"/>
          <w:sz w:val="16"/>
          <w:szCs w:val="16"/>
          <w:highlight w:val="white"/>
        </w:rPr>
        <w:t>tns:ChangedWorkRequests</w:t>
      </w:r>
      <w:r w:rsidRPr="00ED30AB">
        <w:rPr>
          <w:rFonts w:ascii="Arial" w:hAnsi="Arial" w:cs="Arial"/>
          <w:color w:val="0000FF"/>
          <w:sz w:val="16"/>
          <w:szCs w:val="16"/>
          <w:highlight w:val="white"/>
        </w:rPr>
        <w:t>&gt;</w:t>
      </w:r>
    </w:p>
    <w:p w:rsidR="007B56CF" w:rsidRDefault="007B56CF" w:rsidP="007B56CF">
      <w:pPr>
        <w:rPr>
          <w:kern w:val="32"/>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7B56CF" w:rsidRPr="00C7295C" w:rsidTr="0038349D">
        <w:tc>
          <w:tcPr>
            <w:tcW w:w="670" w:type="dxa"/>
            <w:shd w:val="clear" w:color="auto" w:fill="A6A6A6" w:themeFill="background1" w:themeFillShade="A6"/>
          </w:tcPr>
          <w:p w:rsidR="007B56CF" w:rsidRPr="00C7295C" w:rsidRDefault="007B56CF" w:rsidP="0038349D">
            <w:pPr>
              <w:jc w:val="center"/>
              <w:rPr>
                <w:b/>
              </w:rPr>
            </w:pPr>
            <w:r w:rsidRPr="00C7295C">
              <w:rPr>
                <w:b/>
              </w:rPr>
              <w:t>Step</w:t>
            </w:r>
          </w:p>
        </w:tc>
        <w:tc>
          <w:tcPr>
            <w:tcW w:w="1778" w:type="dxa"/>
            <w:shd w:val="clear" w:color="auto" w:fill="A6A6A6" w:themeFill="background1" w:themeFillShade="A6"/>
          </w:tcPr>
          <w:p w:rsidR="007B56CF" w:rsidRPr="00C7295C" w:rsidRDefault="007B56CF" w:rsidP="0038349D">
            <w:pPr>
              <w:rPr>
                <w:b/>
              </w:rPr>
            </w:pPr>
            <w:r w:rsidRPr="00C7295C">
              <w:rPr>
                <w:b/>
              </w:rPr>
              <w:t>Function</w:t>
            </w:r>
          </w:p>
        </w:tc>
        <w:tc>
          <w:tcPr>
            <w:tcW w:w="2430" w:type="dxa"/>
            <w:shd w:val="clear" w:color="auto" w:fill="A6A6A6" w:themeFill="background1" w:themeFillShade="A6"/>
          </w:tcPr>
          <w:p w:rsidR="007B56CF" w:rsidRPr="00C7295C" w:rsidRDefault="007B56CF" w:rsidP="0038349D">
            <w:pPr>
              <w:rPr>
                <w:b/>
              </w:rPr>
            </w:pPr>
            <w:r w:rsidRPr="00C7295C">
              <w:rPr>
                <w:b/>
              </w:rPr>
              <w:t>End Point</w:t>
            </w:r>
          </w:p>
        </w:tc>
        <w:tc>
          <w:tcPr>
            <w:tcW w:w="1170" w:type="dxa"/>
            <w:shd w:val="clear" w:color="auto" w:fill="A6A6A6" w:themeFill="background1" w:themeFillShade="A6"/>
          </w:tcPr>
          <w:p w:rsidR="007B56CF" w:rsidRPr="00C7295C" w:rsidRDefault="007B56CF" w:rsidP="0038349D">
            <w:pPr>
              <w:rPr>
                <w:b/>
              </w:rPr>
            </w:pPr>
            <w:r w:rsidRPr="00C7295C">
              <w:rPr>
                <w:b/>
              </w:rPr>
              <w:t>Verb</w:t>
            </w:r>
          </w:p>
        </w:tc>
        <w:tc>
          <w:tcPr>
            <w:tcW w:w="2250" w:type="dxa"/>
            <w:shd w:val="clear" w:color="auto" w:fill="A6A6A6" w:themeFill="background1" w:themeFillShade="A6"/>
          </w:tcPr>
          <w:p w:rsidR="007B56CF" w:rsidRPr="00C7295C" w:rsidRDefault="007B56CF" w:rsidP="0038349D">
            <w:pPr>
              <w:rPr>
                <w:b/>
              </w:rPr>
            </w:pPr>
            <w:r>
              <w:rPr>
                <w:b/>
              </w:rPr>
              <w:t>Noun</w:t>
            </w:r>
          </w:p>
        </w:tc>
        <w:tc>
          <w:tcPr>
            <w:tcW w:w="1278" w:type="dxa"/>
            <w:shd w:val="clear" w:color="auto" w:fill="A6A6A6" w:themeFill="background1" w:themeFillShade="A6"/>
          </w:tcPr>
          <w:p w:rsidR="007B56CF" w:rsidRPr="00C7295C" w:rsidRDefault="007B56CF" w:rsidP="0038349D">
            <w:pPr>
              <w:rPr>
                <w:b/>
              </w:rPr>
            </w:pPr>
            <w:r w:rsidRPr="00C7295C">
              <w:rPr>
                <w:b/>
              </w:rPr>
              <w:t>Pass / Fail</w:t>
            </w:r>
          </w:p>
        </w:tc>
      </w:tr>
      <w:tr w:rsidR="007B56CF" w:rsidRPr="00C7295C" w:rsidTr="0038349D">
        <w:tc>
          <w:tcPr>
            <w:tcW w:w="670" w:type="dxa"/>
          </w:tcPr>
          <w:p w:rsidR="007B56CF" w:rsidRPr="00C7295C" w:rsidRDefault="007B56CF" w:rsidP="0038349D">
            <w:pPr>
              <w:jc w:val="center"/>
            </w:pPr>
            <w:r w:rsidRPr="00C7295C">
              <w:t>1</w:t>
            </w:r>
          </w:p>
        </w:tc>
        <w:tc>
          <w:tcPr>
            <w:tcW w:w="1778" w:type="dxa"/>
          </w:tcPr>
          <w:p w:rsidR="007B56CF" w:rsidRPr="00C7295C" w:rsidRDefault="007B56CF" w:rsidP="0038349D">
            <w:r>
              <w:t>Changed Work Request Notification</w:t>
            </w:r>
          </w:p>
        </w:tc>
        <w:tc>
          <w:tcPr>
            <w:tcW w:w="2430" w:type="dxa"/>
          </w:tcPr>
          <w:p w:rsidR="007B56CF" w:rsidRPr="00C7295C" w:rsidRDefault="007B56CF" w:rsidP="0038349D">
            <w:r w:rsidRPr="00C7295C">
              <w:t>http://</w:t>
            </w:r>
            <w:r>
              <w:t>xx</w:t>
            </w:r>
            <w:r w:rsidRPr="00C7295C">
              <w:t>.</w:t>
            </w:r>
            <w:r>
              <w:t>xxx</w:t>
            </w:r>
            <w:r w:rsidRPr="00C7295C">
              <w:t>.</w:t>
            </w:r>
            <w:r>
              <w:t>xxx</w:t>
            </w:r>
            <w:r w:rsidRPr="00C7295C">
              <w:t>.</w:t>
            </w:r>
            <w:r>
              <w:t>xxx</w:t>
            </w:r>
            <w:r w:rsidRPr="00C7295C">
              <w:t>/</w:t>
            </w:r>
          </w:p>
        </w:tc>
        <w:tc>
          <w:tcPr>
            <w:tcW w:w="1170" w:type="dxa"/>
          </w:tcPr>
          <w:p w:rsidR="007B56CF" w:rsidRPr="00C7295C" w:rsidRDefault="007B56CF" w:rsidP="0038349D">
            <w:r>
              <w:t>changed</w:t>
            </w:r>
          </w:p>
        </w:tc>
        <w:tc>
          <w:tcPr>
            <w:tcW w:w="2250" w:type="dxa"/>
          </w:tcPr>
          <w:p w:rsidR="007B56CF" w:rsidRPr="00C7295C" w:rsidRDefault="007B56CF" w:rsidP="0038349D">
            <w:r>
              <w:t>WorkRequests</w:t>
            </w:r>
          </w:p>
        </w:tc>
        <w:tc>
          <w:tcPr>
            <w:tcW w:w="1278" w:type="dxa"/>
          </w:tcPr>
          <w:p w:rsidR="007B56CF" w:rsidRPr="00C7295C" w:rsidRDefault="007B56CF" w:rsidP="0038349D"/>
        </w:tc>
      </w:tr>
    </w:tbl>
    <w:p w:rsidR="007B56CF" w:rsidRPr="00DF30D2" w:rsidRDefault="007B56CF" w:rsidP="007B56CF"/>
    <w:p w:rsidR="007D1473" w:rsidRDefault="007C2D52" w:rsidP="007D1473">
      <w:pPr>
        <w:pStyle w:val="Heading2"/>
      </w:pPr>
      <w:bookmarkStart w:id="46" w:name="_Toc426121912"/>
      <w:r>
        <w:rPr>
          <w:u w:val="single"/>
        </w:rPr>
        <w:t>WR-</w:t>
      </w:r>
      <w:r w:rsidR="00E577D1">
        <w:rPr>
          <w:u w:val="single"/>
        </w:rPr>
        <w:t>8</w:t>
      </w:r>
      <w:r w:rsidR="00641E3D">
        <w:t xml:space="preserve">: </w:t>
      </w:r>
      <w:r w:rsidR="00537A14">
        <w:t>Server</w:t>
      </w:r>
      <w:r w:rsidR="007D1473" w:rsidRPr="007D1473">
        <w:t xml:space="preserve"> informs </w:t>
      </w:r>
      <w:r w:rsidR="00537A14">
        <w:t>Client</w:t>
      </w:r>
      <w:r w:rsidR="007D1473" w:rsidRPr="007D1473">
        <w:t xml:space="preserve"> of modification </w:t>
      </w:r>
      <w:r w:rsidR="00641E3D">
        <w:t>of</w:t>
      </w:r>
      <w:r w:rsidR="007B35FD">
        <w:t xml:space="preserve"> </w:t>
      </w:r>
      <w:r w:rsidR="007D1473" w:rsidRPr="007D1473">
        <w:t xml:space="preserve">an existing Work Request </w:t>
      </w:r>
      <w:r w:rsidR="007D1473">
        <w:t>(</w:t>
      </w:r>
      <w:r w:rsidR="007D1473" w:rsidRPr="007D1473">
        <w:t>Deletion of a</w:t>
      </w:r>
      <w:r w:rsidR="00805FFF">
        <w:t>n attribute</w:t>
      </w:r>
      <w:r w:rsidR="007D1473">
        <w:t>)</w:t>
      </w:r>
      <w:bookmarkEnd w:id="46"/>
    </w:p>
    <w:p w:rsidR="0038349D" w:rsidRDefault="0038349D" w:rsidP="0038349D">
      <w:pPr>
        <w:rPr>
          <w:kern w:val="32"/>
        </w:rPr>
      </w:pPr>
      <w:r w:rsidRPr="00DF1F99">
        <w:rPr>
          <w:kern w:val="32"/>
        </w:rPr>
        <w:t xml:space="preserve">In this test case, the </w:t>
      </w:r>
      <w:r w:rsidR="00537A14">
        <w:rPr>
          <w:kern w:val="32"/>
        </w:rPr>
        <w:t>Server</w:t>
      </w:r>
      <w:r>
        <w:rPr>
          <w:kern w:val="32"/>
        </w:rPr>
        <w:t xml:space="preserve"> informs the </w:t>
      </w:r>
      <w:r w:rsidR="00537A14">
        <w:rPr>
          <w:kern w:val="32"/>
        </w:rPr>
        <w:t>Client</w:t>
      </w:r>
      <w:r w:rsidRPr="00DF1F99">
        <w:rPr>
          <w:kern w:val="32"/>
        </w:rPr>
        <w:t xml:space="preserve"> </w:t>
      </w:r>
      <w:r>
        <w:rPr>
          <w:kern w:val="32"/>
        </w:rPr>
        <w:t xml:space="preserve">of the deletion of an extension from the phone number of the Organization to which a Work Request has been assigned. </w:t>
      </w:r>
      <w:r w:rsidRPr="00DF1F99">
        <w:rPr>
          <w:kern w:val="32"/>
        </w:rPr>
        <w:t xml:space="preserve"> Th</w:t>
      </w:r>
      <w:r>
        <w:rPr>
          <w:kern w:val="32"/>
        </w:rPr>
        <w:t>is is an asynchronous notification using an Event Stereotype message.  There is no response message.</w:t>
      </w:r>
    </w:p>
    <w:p w:rsidR="0038349D" w:rsidRDefault="0038349D" w:rsidP="0038349D">
      <w:pPr>
        <w:rPr>
          <w:kern w:val="32"/>
        </w:rPr>
      </w:pPr>
    </w:p>
    <w:p w:rsidR="0038349D" w:rsidRPr="004F200F" w:rsidRDefault="0038349D" w:rsidP="0038349D">
      <w:pPr>
        <w:rPr>
          <w:b/>
          <w:i/>
          <w:kern w:val="32"/>
        </w:rPr>
      </w:pPr>
      <w:r w:rsidRPr="004F200F">
        <w:rPr>
          <w:b/>
          <w:i/>
          <w:kern w:val="32"/>
        </w:rPr>
        <w:t xml:space="preserve">IMPORTANT: </w:t>
      </w:r>
      <w:r>
        <w:rPr>
          <w:b/>
          <w:i/>
          <w:kern w:val="32"/>
        </w:rPr>
        <w:t>B</w:t>
      </w:r>
      <w:r w:rsidRPr="004F200F">
        <w:rPr>
          <w:b/>
          <w:i/>
          <w:kern w:val="32"/>
        </w:rPr>
        <w:t xml:space="preserve">ecause the intent is to remove an existing </w:t>
      </w:r>
      <w:r>
        <w:rPr>
          <w:b/>
          <w:i/>
          <w:kern w:val="32"/>
        </w:rPr>
        <w:t>element (phone extension)</w:t>
      </w:r>
      <w:r w:rsidRPr="004F200F">
        <w:rPr>
          <w:b/>
          <w:i/>
          <w:kern w:val="32"/>
        </w:rPr>
        <w:t xml:space="preserve">, it is necessary to leverage the OperationSet technique.  Please refer to </w:t>
      </w:r>
      <w:r>
        <w:rPr>
          <w:b/>
          <w:i/>
          <w:kern w:val="32"/>
        </w:rPr>
        <w:t xml:space="preserve">the subsection entitled </w:t>
      </w:r>
      <w:r w:rsidRPr="0038349D">
        <w:rPr>
          <w:b/>
          <w:i/>
          <w:kern w:val="32"/>
        </w:rPr>
        <w:t xml:space="preserve">61968 Part 100 Considerations </w:t>
      </w:r>
      <w:r>
        <w:rPr>
          <w:b/>
          <w:i/>
          <w:kern w:val="32"/>
        </w:rPr>
        <w:t>in Section 2</w:t>
      </w:r>
      <w:r w:rsidRPr="004F200F">
        <w:rPr>
          <w:b/>
          <w:i/>
          <w:kern w:val="32"/>
        </w:rPr>
        <w:t xml:space="preserve"> and Annex D for a more complete discussion concerning the use of OperationSets to accomplish the deletion of attributes and/or association classes.</w:t>
      </w:r>
      <w:r>
        <w:rPr>
          <w:b/>
          <w:i/>
          <w:kern w:val="32"/>
        </w:rPr>
        <w:t xml:space="preserve"> A phone extension is an example of an attribute.</w:t>
      </w:r>
    </w:p>
    <w:p w:rsidR="0038349D" w:rsidRPr="00DF1F99" w:rsidRDefault="0038349D" w:rsidP="0038349D">
      <w:pPr>
        <w:rPr>
          <w:kern w:val="32"/>
        </w:rPr>
      </w:pPr>
    </w:p>
    <w:p w:rsidR="0038349D" w:rsidRDefault="00232FB4" w:rsidP="0038349D">
      <w:pPr>
        <w:rPr>
          <w:kern w:val="32"/>
        </w:rPr>
      </w:pPr>
      <w:r>
        <w:rPr>
          <w:kern w:val="32"/>
        </w:rPr>
        <w:t xml:space="preserve">The examples in this and other test cases illustrate </w:t>
      </w:r>
      <w:r w:rsidR="0038349D"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38349D" w:rsidRDefault="0038349D" w:rsidP="0038349D">
      <w:pPr>
        <w:rPr>
          <w:kern w:val="32"/>
        </w:rPr>
      </w:pPr>
    </w:p>
    <w:p w:rsidR="00EE652A" w:rsidRDefault="00EE652A" w:rsidP="00EE652A">
      <w:pPr>
        <w:rPr>
          <w:kern w:val="32"/>
        </w:rPr>
      </w:pPr>
      <w:r>
        <w:rPr>
          <w:kern w:val="32"/>
        </w:rPr>
        <w:t>In this test case, Work Request WR-24256 was previously created earlier in the day with a phone</w:t>
      </w:r>
      <w:r w:rsidR="0057128D">
        <w:rPr>
          <w:kern w:val="32"/>
        </w:rPr>
        <w:t xml:space="preserve"> extension of 22 for the DSOP4 Organization.</w:t>
      </w:r>
    </w:p>
    <w:p w:rsidR="0038349D" w:rsidRPr="00DF1F99" w:rsidRDefault="0038349D" w:rsidP="0038349D">
      <w:pPr>
        <w:rPr>
          <w:kern w:val="32"/>
        </w:rPr>
      </w:pPr>
    </w:p>
    <w:p w:rsidR="0038349D" w:rsidRDefault="0038349D" w:rsidP="0038349D">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38349D" w:rsidRPr="002A5E02" w:rsidTr="0038349D">
        <w:tc>
          <w:tcPr>
            <w:tcW w:w="2088" w:type="dxa"/>
          </w:tcPr>
          <w:p w:rsidR="0038349D" w:rsidRPr="002A5E02" w:rsidRDefault="0038349D" w:rsidP="0038349D">
            <w:pPr>
              <w:rPr>
                <w:b/>
              </w:rPr>
            </w:pPr>
            <w:r w:rsidRPr="002A5E02">
              <w:rPr>
                <w:b/>
              </w:rPr>
              <w:t xml:space="preserve">Pre-Condition(s) </w:t>
            </w:r>
          </w:p>
        </w:tc>
        <w:tc>
          <w:tcPr>
            <w:tcW w:w="7488" w:type="dxa"/>
          </w:tcPr>
          <w:p w:rsidR="0038349D" w:rsidRPr="002A5E02" w:rsidRDefault="00EE652A" w:rsidP="00EE652A">
            <w:r>
              <w:t xml:space="preserve">A Work Request with a Names.name identifier of </w:t>
            </w:r>
            <w:r w:rsidRPr="008E5FB3">
              <w:t>WR-</w:t>
            </w:r>
            <w:r>
              <w:t xml:space="preserve">24256 and a phone extension of 22 for the DSOP4 Organization, as created in test case </w:t>
            </w:r>
            <w:r w:rsidR="007C2D52">
              <w:t>WR-</w:t>
            </w:r>
            <w:r>
              <w:t>6, is assumed to exist.</w:t>
            </w:r>
          </w:p>
        </w:tc>
      </w:tr>
      <w:tr w:rsidR="0038349D" w:rsidRPr="002A5E02" w:rsidTr="0038349D">
        <w:tc>
          <w:tcPr>
            <w:tcW w:w="2088" w:type="dxa"/>
          </w:tcPr>
          <w:p w:rsidR="0038349D" w:rsidRPr="002A5E02" w:rsidRDefault="0038349D" w:rsidP="0038349D">
            <w:pPr>
              <w:rPr>
                <w:b/>
              </w:rPr>
            </w:pPr>
            <w:r w:rsidRPr="002A5E02">
              <w:rPr>
                <w:b/>
              </w:rPr>
              <w:t xml:space="preserve">Post Condition(s): </w:t>
            </w:r>
          </w:p>
        </w:tc>
        <w:tc>
          <w:tcPr>
            <w:tcW w:w="7488" w:type="dxa"/>
          </w:tcPr>
          <w:p w:rsidR="0038349D" w:rsidRPr="002A5E02" w:rsidRDefault="00C460A9" w:rsidP="00C460A9">
            <w:r>
              <w:t xml:space="preserve">The </w:t>
            </w:r>
            <w:r w:rsidR="00537A14">
              <w:t>Client</w:t>
            </w:r>
            <w:r>
              <w:t xml:space="preserve"> is informed that t</w:t>
            </w:r>
            <w:r w:rsidR="0038349D">
              <w:t xml:space="preserve">he subject </w:t>
            </w:r>
            <w:r w:rsidR="0038349D" w:rsidRPr="002A5E02">
              <w:t xml:space="preserve">Work Request </w:t>
            </w:r>
            <w:r>
              <w:t>has been</w:t>
            </w:r>
            <w:r w:rsidR="0038349D" w:rsidRPr="002A5E02">
              <w:t xml:space="preserve"> </w:t>
            </w:r>
            <w:r w:rsidR="0038349D">
              <w:t xml:space="preserve">modified to </w:t>
            </w:r>
            <w:r w:rsidR="00EE652A">
              <w:t>delete the phone extension</w:t>
            </w:r>
            <w:r w:rsidR="0038349D">
              <w:t>.</w:t>
            </w:r>
          </w:p>
        </w:tc>
      </w:tr>
    </w:tbl>
    <w:p w:rsidR="0038349D" w:rsidRDefault="0038349D" w:rsidP="0038349D"/>
    <w:p w:rsidR="0038349D" w:rsidRPr="00DF1F99" w:rsidRDefault="0038349D" w:rsidP="0038349D">
      <w:pPr>
        <w:rPr>
          <w:kern w:val="32"/>
        </w:rPr>
      </w:pPr>
    </w:p>
    <w:p w:rsidR="00132F4D" w:rsidRDefault="00132F4D">
      <w:pPr>
        <w:rPr>
          <w:kern w:val="32"/>
        </w:rPr>
      </w:pPr>
      <w:r>
        <w:rPr>
          <w:kern w:val="32"/>
        </w:rPr>
        <w:lastRenderedPageBreak/>
        <w:br w:type="page"/>
      </w:r>
    </w:p>
    <w:p w:rsidR="0038349D" w:rsidRDefault="0038349D" w:rsidP="0038349D">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38349D" w:rsidRDefault="0038349D" w:rsidP="0038349D">
      <w:pPr>
        <w:rPr>
          <w:kern w:val="32"/>
        </w:rPr>
      </w:pPr>
    </w:p>
    <w:p w:rsidR="0038349D" w:rsidRDefault="0038349D" w:rsidP="0038349D">
      <w:pPr>
        <w:rPr>
          <w:kern w:val="32"/>
        </w:rPr>
      </w:pPr>
      <w:r w:rsidRPr="00DF1F99">
        <w:rPr>
          <w:kern w:val="32"/>
        </w:rPr>
        <w:t xml:space="preserve"> </w:t>
      </w:r>
    </w:p>
    <w:p w:rsidR="009A740F" w:rsidRDefault="0038349D" w:rsidP="004E6C46">
      <w:pPr>
        <w:keepNext/>
        <w:jc w:val="center"/>
      </w:pPr>
      <w:r>
        <w:rPr>
          <w:noProof/>
          <w:kern w:val="32"/>
        </w:rPr>
        <w:drawing>
          <wp:inline distT="0" distB="0" distL="0" distR="0">
            <wp:extent cx="5327427" cy="2316273"/>
            <wp:effectExtent l="19050" t="0" r="6573" b="0"/>
            <wp:docPr id="39"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0" cstate="print"/>
                    <a:stretch>
                      <a:fillRect/>
                    </a:stretch>
                  </pic:blipFill>
                  <pic:spPr>
                    <a:xfrm>
                      <a:off x="0" y="0"/>
                      <a:ext cx="5327427" cy="2316273"/>
                    </a:xfrm>
                    <a:prstGeom prst="rect">
                      <a:avLst/>
                    </a:prstGeom>
                  </pic:spPr>
                </pic:pic>
              </a:graphicData>
            </a:graphic>
          </wp:inline>
        </w:drawing>
      </w:r>
    </w:p>
    <w:p w:rsidR="0038349D"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13</w:t>
        </w:r>
      </w:fldSimple>
      <w:r>
        <w:t xml:space="preserve"> </w:t>
      </w:r>
      <w:r w:rsidRPr="00690C00">
        <w:t>Sequ</w:t>
      </w:r>
      <w:r>
        <w:t>ence Diagram for Test Case WR-8</w:t>
      </w:r>
    </w:p>
    <w:p w:rsidR="0038349D" w:rsidRDefault="0038349D" w:rsidP="0038349D">
      <w:pPr>
        <w:rPr>
          <w:kern w:val="32"/>
        </w:rPr>
      </w:pPr>
    </w:p>
    <w:p w:rsidR="00E9681A" w:rsidRDefault="00E9681A" w:rsidP="0038349D">
      <w:pPr>
        <w:rPr>
          <w:kern w:val="32"/>
        </w:rPr>
      </w:pPr>
    </w:p>
    <w:p w:rsidR="0038349D" w:rsidRDefault="0038349D" w:rsidP="0038349D">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38349D" w:rsidRDefault="0038349D" w:rsidP="0038349D">
      <w:pPr>
        <w:rPr>
          <w:kern w:val="32"/>
        </w:rPr>
      </w:pPr>
    </w:p>
    <w:p w:rsidR="0038349D" w:rsidRDefault="0038349D" w:rsidP="0038349D">
      <w:pPr>
        <w:rPr>
          <w:kern w:val="32"/>
        </w:rPr>
      </w:pPr>
    </w:p>
    <w:p w:rsidR="0038349D" w:rsidRPr="00785F81" w:rsidRDefault="0038349D" w:rsidP="0038349D">
      <w:pPr>
        <w:rPr>
          <w:i/>
        </w:rPr>
      </w:pPr>
      <w:r>
        <w:rPr>
          <w:i/>
        </w:rPr>
        <w:t>S</w:t>
      </w:r>
      <w:r w:rsidR="00805FFF">
        <w:rPr>
          <w:i/>
        </w:rPr>
        <w:t>tep 1 - Event</w:t>
      </w:r>
      <w:r>
        <w:rPr>
          <w:i/>
        </w:rPr>
        <w:t xml:space="preserve"> </w:t>
      </w:r>
      <w:r w:rsidRPr="007F4274">
        <w:rPr>
          <w:i/>
        </w:rPr>
        <w:t>Message</w:t>
      </w:r>
      <w:r w:rsidR="00C460A9">
        <w:rPr>
          <w:i/>
        </w:rPr>
        <w:t xml:space="preserve"> (Notification Message)</w:t>
      </w:r>
    </w:p>
    <w:p w:rsidR="0038349D" w:rsidRDefault="0038349D" w:rsidP="0038349D">
      <w:pPr>
        <w:rPr>
          <w:kern w:val="32"/>
        </w:rPr>
      </w:pPr>
    </w:p>
    <w:p w:rsidR="0038349D" w:rsidRPr="00BF433D" w:rsidRDefault="0038349D" w:rsidP="0038349D">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38349D" w:rsidRPr="003D519B" w:rsidTr="00D65D94">
        <w:tc>
          <w:tcPr>
            <w:tcW w:w="2538" w:type="dxa"/>
            <w:shd w:val="clear" w:color="auto" w:fill="A6A6A6" w:themeFill="background1" w:themeFillShade="A6"/>
          </w:tcPr>
          <w:p w:rsidR="0038349D" w:rsidRPr="003D519B" w:rsidRDefault="0038349D" w:rsidP="0038349D">
            <w:pPr>
              <w:jc w:val="center"/>
              <w:rPr>
                <w:b/>
                <w:kern w:val="32"/>
                <w:sz w:val="20"/>
              </w:rPr>
            </w:pPr>
            <w:r w:rsidRPr="003D519B">
              <w:rPr>
                <w:b/>
                <w:kern w:val="32"/>
                <w:sz w:val="20"/>
              </w:rPr>
              <w:t>Artifact</w:t>
            </w:r>
          </w:p>
        </w:tc>
        <w:tc>
          <w:tcPr>
            <w:tcW w:w="3240" w:type="dxa"/>
            <w:shd w:val="clear" w:color="auto" w:fill="A6A6A6" w:themeFill="background1" w:themeFillShade="A6"/>
          </w:tcPr>
          <w:p w:rsidR="0038349D" w:rsidRPr="003D519B" w:rsidRDefault="0038349D" w:rsidP="0038349D">
            <w:pPr>
              <w:jc w:val="center"/>
              <w:rPr>
                <w:b/>
                <w:kern w:val="32"/>
                <w:sz w:val="20"/>
              </w:rPr>
            </w:pPr>
            <w:r w:rsidRPr="003D519B">
              <w:rPr>
                <w:b/>
                <w:kern w:val="32"/>
                <w:sz w:val="20"/>
              </w:rPr>
              <w:t>Name</w:t>
            </w:r>
          </w:p>
        </w:tc>
        <w:tc>
          <w:tcPr>
            <w:tcW w:w="3780" w:type="dxa"/>
            <w:shd w:val="clear" w:color="auto" w:fill="A6A6A6" w:themeFill="background1" w:themeFillShade="A6"/>
          </w:tcPr>
          <w:p w:rsidR="0038349D" w:rsidRPr="003D519B" w:rsidRDefault="0038349D" w:rsidP="0038349D">
            <w:pPr>
              <w:jc w:val="center"/>
              <w:rPr>
                <w:b/>
                <w:kern w:val="32"/>
                <w:sz w:val="20"/>
              </w:rPr>
            </w:pPr>
            <w:r w:rsidRPr="003D519B">
              <w:rPr>
                <w:b/>
                <w:kern w:val="32"/>
                <w:sz w:val="20"/>
              </w:rPr>
              <w:t>Location in Supplemental Resource File</w:t>
            </w:r>
          </w:p>
        </w:tc>
      </w:tr>
      <w:tr w:rsidR="0038349D" w:rsidRPr="003D519B" w:rsidTr="00D65D94">
        <w:tc>
          <w:tcPr>
            <w:tcW w:w="2538" w:type="dxa"/>
          </w:tcPr>
          <w:p w:rsidR="0038349D" w:rsidRPr="003D519B" w:rsidRDefault="0038349D" w:rsidP="0038349D">
            <w:pPr>
              <w:rPr>
                <w:b/>
                <w:kern w:val="32"/>
                <w:sz w:val="18"/>
              </w:rPr>
            </w:pPr>
            <w:r w:rsidRPr="003D519B">
              <w:rPr>
                <w:b/>
                <w:kern w:val="32"/>
                <w:sz w:val="18"/>
              </w:rPr>
              <w:t>WSDL</w:t>
            </w:r>
          </w:p>
        </w:tc>
        <w:tc>
          <w:tcPr>
            <w:tcW w:w="3240" w:type="dxa"/>
          </w:tcPr>
          <w:p w:rsidR="0038349D" w:rsidRPr="003D519B" w:rsidRDefault="00D65D94" w:rsidP="0038349D">
            <w:pPr>
              <w:rPr>
                <w:kern w:val="32"/>
                <w:sz w:val="18"/>
              </w:rPr>
            </w:pPr>
            <w:r>
              <w:rPr>
                <w:kern w:val="32"/>
                <w:sz w:val="18"/>
              </w:rPr>
              <w:t>Receive</w:t>
            </w:r>
            <w:r w:rsidR="0038349D" w:rsidRPr="003D519B">
              <w:rPr>
                <w:kern w:val="32"/>
                <w:sz w:val="18"/>
              </w:rPr>
              <w:t>WorkRequests</w:t>
            </w:r>
            <w:r w:rsidR="0038349D">
              <w:rPr>
                <w:kern w:val="32"/>
                <w:sz w:val="18"/>
              </w:rPr>
              <w:t>OperationSet</w:t>
            </w:r>
            <w:r w:rsidR="0038349D" w:rsidRPr="003D519B">
              <w:rPr>
                <w:kern w:val="32"/>
                <w:sz w:val="18"/>
              </w:rPr>
              <w:t>.wsdl</w:t>
            </w:r>
          </w:p>
        </w:tc>
        <w:tc>
          <w:tcPr>
            <w:tcW w:w="3780" w:type="dxa"/>
          </w:tcPr>
          <w:p w:rsidR="0038349D" w:rsidRPr="003D519B" w:rsidRDefault="0038349D" w:rsidP="0038349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38349D" w:rsidRPr="003D519B" w:rsidTr="00D65D94">
        <w:tc>
          <w:tcPr>
            <w:tcW w:w="2538" w:type="dxa"/>
          </w:tcPr>
          <w:p w:rsidR="0038349D" w:rsidRPr="003D519B" w:rsidRDefault="0038349D" w:rsidP="0038349D">
            <w:pPr>
              <w:rPr>
                <w:b/>
                <w:kern w:val="32"/>
                <w:sz w:val="18"/>
              </w:rPr>
            </w:pPr>
            <w:r w:rsidRPr="003D519B">
              <w:rPr>
                <w:b/>
                <w:kern w:val="32"/>
                <w:sz w:val="18"/>
              </w:rPr>
              <w:t>Part 6 XSD</w:t>
            </w:r>
          </w:p>
        </w:tc>
        <w:tc>
          <w:tcPr>
            <w:tcW w:w="3240" w:type="dxa"/>
          </w:tcPr>
          <w:p w:rsidR="0038349D" w:rsidRPr="003D519B" w:rsidRDefault="0038349D" w:rsidP="0038349D">
            <w:pPr>
              <w:rPr>
                <w:kern w:val="32"/>
                <w:sz w:val="18"/>
              </w:rPr>
            </w:pPr>
            <w:r w:rsidRPr="003D519B">
              <w:rPr>
                <w:kern w:val="32"/>
                <w:sz w:val="18"/>
              </w:rPr>
              <w:t>Work Requests.xsd</w:t>
            </w:r>
          </w:p>
        </w:tc>
        <w:tc>
          <w:tcPr>
            <w:tcW w:w="3780" w:type="dxa"/>
          </w:tcPr>
          <w:p w:rsidR="0038349D" w:rsidRPr="003D519B" w:rsidRDefault="0038349D" w:rsidP="0038349D">
            <w:pPr>
              <w:rPr>
                <w:kern w:val="32"/>
                <w:sz w:val="20"/>
              </w:rPr>
            </w:pPr>
            <w:r w:rsidRPr="00C25A94">
              <w:rPr>
                <w:kern w:val="32"/>
                <w:sz w:val="14"/>
              </w:rPr>
              <w:t>{02-Part 6 XSDs modified by EPRI\'change or delete' Profiles}</w:t>
            </w:r>
          </w:p>
        </w:tc>
      </w:tr>
      <w:tr w:rsidR="0038349D" w:rsidRPr="003D519B" w:rsidTr="00D65D94">
        <w:tc>
          <w:tcPr>
            <w:tcW w:w="2538" w:type="dxa"/>
          </w:tcPr>
          <w:p w:rsidR="0038349D" w:rsidRPr="003D519B" w:rsidRDefault="0038349D" w:rsidP="0038349D">
            <w:pPr>
              <w:rPr>
                <w:b/>
                <w:kern w:val="32"/>
                <w:sz w:val="18"/>
              </w:rPr>
            </w:pPr>
            <w:r w:rsidRPr="003D519B">
              <w:rPr>
                <w:b/>
                <w:kern w:val="32"/>
                <w:sz w:val="18"/>
              </w:rPr>
              <w:t>Strongly-Typed Message XSD</w:t>
            </w:r>
          </w:p>
        </w:tc>
        <w:tc>
          <w:tcPr>
            <w:tcW w:w="3240" w:type="dxa"/>
          </w:tcPr>
          <w:p w:rsidR="0038349D" w:rsidRPr="003D519B" w:rsidRDefault="0038349D" w:rsidP="0038349D">
            <w:pPr>
              <w:rPr>
                <w:kern w:val="32"/>
                <w:sz w:val="18"/>
              </w:rPr>
            </w:pPr>
            <w:r w:rsidRPr="003D519B">
              <w:rPr>
                <w:kern w:val="32"/>
                <w:sz w:val="18"/>
              </w:rPr>
              <w:t>WorkRequests</w:t>
            </w:r>
            <w:r>
              <w:rPr>
                <w:kern w:val="32"/>
                <w:sz w:val="18"/>
              </w:rPr>
              <w:t>OperationSet</w:t>
            </w:r>
            <w:r w:rsidRPr="003D519B">
              <w:rPr>
                <w:kern w:val="32"/>
                <w:sz w:val="18"/>
              </w:rPr>
              <w:t>Message.xsd</w:t>
            </w:r>
          </w:p>
        </w:tc>
        <w:tc>
          <w:tcPr>
            <w:tcW w:w="3780" w:type="dxa"/>
          </w:tcPr>
          <w:p w:rsidR="0038349D" w:rsidRPr="003D519B" w:rsidRDefault="0038349D" w:rsidP="0038349D">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38349D" w:rsidRPr="003D519B" w:rsidTr="00D65D94">
        <w:tc>
          <w:tcPr>
            <w:tcW w:w="2538" w:type="dxa"/>
          </w:tcPr>
          <w:p w:rsidR="0038349D" w:rsidRPr="003D519B" w:rsidRDefault="0038349D" w:rsidP="0038349D">
            <w:pPr>
              <w:rPr>
                <w:b/>
                <w:kern w:val="32"/>
                <w:sz w:val="18"/>
              </w:rPr>
            </w:pPr>
            <w:r w:rsidRPr="003D519B">
              <w:rPr>
                <w:b/>
                <w:kern w:val="32"/>
                <w:sz w:val="18"/>
              </w:rPr>
              <w:t>Message Stereotype</w:t>
            </w:r>
          </w:p>
        </w:tc>
        <w:tc>
          <w:tcPr>
            <w:tcW w:w="3240" w:type="dxa"/>
          </w:tcPr>
          <w:p w:rsidR="0038349D" w:rsidRPr="003D519B" w:rsidRDefault="0038349D" w:rsidP="0038349D">
            <w:pPr>
              <w:rPr>
                <w:kern w:val="32"/>
                <w:sz w:val="18"/>
              </w:rPr>
            </w:pPr>
            <w:r>
              <w:rPr>
                <w:kern w:val="32"/>
                <w:sz w:val="18"/>
              </w:rPr>
              <w:t>Execute</w:t>
            </w:r>
            <w:r w:rsidR="00D65D94">
              <w:rPr>
                <w:kern w:val="32"/>
                <w:sz w:val="18"/>
              </w:rPr>
              <w:t>d</w:t>
            </w:r>
            <w:r>
              <w:rPr>
                <w:kern w:val="32"/>
                <w:sz w:val="18"/>
              </w:rPr>
              <w:t>WorkRequestsOperationSet</w:t>
            </w:r>
          </w:p>
        </w:tc>
        <w:tc>
          <w:tcPr>
            <w:tcW w:w="3780" w:type="dxa"/>
          </w:tcPr>
          <w:p w:rsidR="0038349D" w:rsidRPr="003D519B" w:rsidRDefault="0038349D" w:rsidP="0038349D">
            <w:pPr>
              <w:rPr>
                <w:kern w:val="32"/>
                <w:sz w:val="14"/>
              </w:rPr>
            </w:pPr>
            <w:r w:rsidRPr="003D519B">
              <w:rPr>
                <w:kern w:val="32"/>
                <w:sz w:val="14"/>
              </w:rPr>
              <w:t>n/a</w:t>
            </w:r>
          </w:p>
        </w:tc>
      </w:tr>
    </w:tbl>
    <w:p w:rsidR="0038349D" w:rsidRDefault="0038349D" w:rsidP="0038349D">
      <w:pPr>
        <w:rPr>
          <w:kern w:val="32"/>
        </w:rPr>
      </w:pP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8080"/>
          <w:sz w:val="16"/>
          <w:szCs w:val="16"/>
          <w:highlight w:val="white"/>
        </w:rPr>
        <w:t>&lt;?xml version="1.0" encoding="UTF-8"?&gt;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FF"/>
          <w:sz w:val="16"/>
          <w:szCs w:val="16"/>
          <w:highlight w:val="white"/>
        </w:rPr>
        <w:t>&lt;!--</w:t>
      </w:r>
      <w:r w:rsidRPr="00B41521">
        <w:rPr>
          <w:rFonts w:ascii="Arial" w:hAnsi="Arial" w:cs="Arial"/>
          <w:color w:val="808080"/>
          <w:sz w:val="16"/>
          <w:szCs w:val="16"/>
          <w:highlight w:val="white"/>
        </w:rPr>
        <w:t>Sample XML file generated by XMLSpy v2015 rel. 4 (x64) (http://www.altova.com)</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tns:ExecutedWorkRequestsOperationSet</w:t>
      </w:r>
      <w:r w:rsidRPr="00B41521">
        <w:rPr>
          <w:rFonts w:ascii="Arial" w:hAnsi="Arial" w:cs="Arial"/>
          <w:color w:val="FF0000"/>
          <w:sz w:val="16"/>
          <w:szCs w:val="16"/>
          <w:highlight w:val="white"/>
        </w:rPr>
        <w:t xml:space="preserve"> xmlns</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http://iec.ch/TC57/2011/schema/message</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xmlns:xsi</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http://www.w3.org/2001/XMLSchema-instance</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xmlns:n1</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http://www.altova.com/samplexml/other-namespace</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xmlns:tns</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http://iec.ch/TC57/2015/WorkRequestsOperationSetMessage</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xsi:schemaLocation</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http://iec.ch/TC57/2015/WorkRequestsOperationSetMessage WorkRequestsOperationSetMessage.xsd</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tns:Header</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Verb</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executed</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Verb</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Noun</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OperationSet</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Noun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Timestamp</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2015-07-06T21:20:47-06:00</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Timestamp</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MessageID</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a9c42e33-2e16-40a5-8472-ef420f942098</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MessageID</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tns:Header</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tns:Payload</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tns:OperationSet</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lastRenderedPageBreak/>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Operation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operationId</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1</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operationId</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noun</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WorkRequests</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noun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verb</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deleted</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verb</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elementOperation</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true</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elementOperation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WorkRequests</w:t>
      </w:r>
      <w:r w:rsidRPr="00B41521">
        <w:rPr>
          <w:rFonts w:ascii="Arial" w:hAnsi="Arial" w:cs="Arial"/>
          <w:color w:val="FF0000"/>
          <w:sz w:val="16"/>
          <w:szCs w:val="16"/>
          <w:highlight w:val="white"/>
        </w:rPr>
        <w:t xml:space="preserve"> xmlns</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http://iec.ch/TC57/2015/WorkRequests#</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xmlns:xsi</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http://www.w3.org/2001/XMLSchema-instance</w:t>
      </w:r>
      <w:r w:rsidRPr="00B41521">
        <w:rPr>
          <w:rFonts w:ascii="Arial" w:hAnsi="Arial" w:cs="Arial"/>
          <w:color w:val="0000FF"/>
          <w:sz w:val="16"/>
          <w:szCs w:val="16"/>
          <w:highlight w:val="white"/>
        </w:rPr>
        <w:t>"</w:t>
      </w:r>
      <w:r w:rsidRPr="00B41521">
        <w:rPr>
          <w:rFonts w:ascii="Arial" w:hAnsi="Arial" w:cs="Arial"/>
          <w:color w:val="FF0000"/>
          <w:sz w:val="16"/>
          <w:szCs w:val="16"/>
          <w:highlight w:val="white"/>
        </w:rPr>
        <w:t xml:space="preserve"> xsi:schemaLocation</w:t>
      </w:r>
      <w:r w:rsidRPr="00B41521">
        <w:rPr>
          <w:rFonts w:ascii="Arial" w:hAnsi="Arial" w:cs="Arial"/>
          <w:color w:val="0000FF"/>
          <w:sz w:val="16"/>
          <w:szCs w:val="16"/>
          <w:highlight w:val="white"/>
        </w:rPr>
        <w:t>="</w:t>
      </w:r>
      <w:r w:rsidRPr="00B41521">
        <w:rPr>
          <w:rFonts w:ascii="Arial" w:hAnsi="Arial" w:cs="Arial"/>
          <w:color w:val="000000"/>
          <w:sz w:val="16"/>
          <w:szCs w:val="16"/>
          <w:highlight w:val="white"/>
        </w:rPr>
        <w:t>http://iec.ch/TC57/2015/WorkRequests# WorkRequests.xsd</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WorkRequest</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Names</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WR-24256</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Names</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Organisation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Names</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DSOP4</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Names</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phone1</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extension</w:t>
      </w:r>
      <w:r w:rsidRPr="00B41521">
        <w:rPr>
          <w:rFonts w:ascii="Arial" w:hAnsi="Arial" w:cs="Arial"/>
          <w:color w:val="0000FF"/>
          <w:sz w:val="16"/>
          <w:szCs w:val="16"/>
          <w:highlight w:val="white"/>
        </w:rPr>
        <w:t>&gt;</w:t>
      </w:r>
      <w:r w:rsidRPr="00B41521">
        <w:rPr>
          <w:rFonts w:ascii="Arial" w:hAnsi="Arial" w:cs="Arial"/>
          <w:color w:val="000000"/>
          <w:sz w:val="16"/>
          <w:szCs w:val="16"/>
          <w:highlight w:val="white"/>
        </w:rPr>
        <w:t>22</w:t>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extension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phone1</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Organisation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WorkRequest</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WorkRequests</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Operation</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B41521">
        <w:rPr>
          <w:rFonts w:ascii="Arial" w:hAnsi="Arial" w:cs="Arial"/>
          <w:color w:val="000000"/>
          <w:sz w:val="16"/>
          <w:szCs w:val="16"/>
          <w:highlight w:val="white"/>
        </w:rPr>
        <w:tab/>
      </w: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tns:OperationSet</w:t>
      </w:r>
      <w:r w:rsidRPr="00B41521">
        <w:rPr>
          <w:rFonts w:ascii="Arial" w:hAnsi="Arial" w:cs="Arial"/>
          <w:color w:val="0000FF"/>
          <w:sz w:val="16"/>
          <w:szCs w:val="16"/>
          <w:highlight w:val="white"/>
        </w:rPr>
        <w:t>&gt;</w:t>
      </w:r>
    </w:p>
    <w:p w:rsidR="00B41521"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B41521">
        <w:rPr>
          <w:rFonts w:ascii="Arial" w:hAnsi="Arial" w:cs="Arial"/>
          <w:color w:val="000000"/>
          <w:sz w:val="16"/>
          <w:szCs w:val="16"/>
          <w:highlight w:val="white"/>
        </w:rPr>
        <w:tab/>
      </w: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tns:Payload</w:t>
      </w:r>
      <w:r w:rsidRPr="00B41521">
        <w:rPr>
          <w:rFonts w:ascii="Arial" w:hAnsi="Arial" w:cs="Arial"/>
          <w:color w:val="0000FF"/>
          <w:sz w:val="16"/>
          <w:szCs w:val="16"/>
          <w:highlight w:val="white"/>
        </w:rPr>
        <w:t>&gt;</w:t>
      </w:r>
    </w:p>
    <w:p w:rsidR="0038349D" w:rsidRPr="00B41521" w:rsidRDefault="00B41521" w:rsidP="00B41521">
      <w:pPr>
        <w:pBdr>
          <w:top w:val="single" w:sz="4" w:space="1" w:color="auto"/>
          <w:left w:val="single" w:sz="4" w:space="4" w:color="auto"/>
          <w:bottom w:val="single" w:sz="4" w:space="1" w:color="auto"/>
          <w:right w:val="single" w:sz="4" w:space="4" w:color="auto"/>
        </w:pBdr>
        <w:autoSpaceDE w:val="0"/>
        <w:autoSpaceDN w:val="0"/>
        <w:adjustRightInd w:val="0"/>
        <w:rPr>
          <w:b/>
          <w:kern w:val="32"/>
          <w:sz w:val="16"/>
          <w:szCs w:val="16"/>
        </w:rPr>
      </w:pPr>
      <w:r w:rsidRPr="00B41521">
        <w:rPr>
          <w:rFonts w:ascii="Arial" w:hAnsi="Arial" w:cs="Arial"/>
          <w:color w:val="0000FF"/>
          <w:sz w:val="16"/>
          <w:szCs w:val="16"/>
          <w:highlight w:val="white"/>
        </w:rPr>
        <w:t>&lt;/</w:t>
      </w:r>
      <w:r w:rsidRPr="00B41521">
        <w:rPr>
          <w:rFonts w:ascii="Arial" w:hAnsi="Arial" w:cs="Arial"/>
          <w:color w:val="800000"/>
          <w:sz w:val="16"/>
          <w:szCs w:val="16"/>
          <w:highlight w:val="white"/>
        </w:rPr>
        <w:t>tns:ExecutedWorkRequestsOperationSet</w:t>
      </w:r>
      <w:r w:rsidRPr="00B41521">
        <w:rPr>
          <w:rFonts w:ascii="Arial" w:hAnsi="Arial" w:cs="Arial"/>
          <w:color w:val="0000FF"/>
          <w:sz w:val="16"/>
          <w:szCs w:val="16"/>
          <w:highlight w:val="white"/>
        </w:rPr>
        <w:t>&gt;</w:t>
      </w:r>
    </w:p>
    <w:p w:rsidR="0038349D" w:rsidRDefault="0038349D" w:rsidP="0038349D">
      <w:pPr>
        <w:rPr>
          <w:i/>
        </w:rPr>
      </w:pPr>
    </w:p>
    <w:p w:rsidR="0038349D" w:rsidRDefault="0038349D" w:rsidP="0038349D">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132F4D" w:rsidRDefault="00132F4D"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38349D" w:rsidRPr="00C7295C" w:rsidTr="0038349D">
        <w:tc>
          <w:tcPr>
            <w:tcW w:w="670" w:type="dxa"/>
            <w:shd w:val="clear" w:color="auto" w:fill="A6A6A6" w:themeFill="background1" w:themeFillShade="A6"/>
          </w:tcPr>
          <w:p w:rsidR="0038349D" w:rsidRPr="00C7295C" w:rsidRDefault="0038349D" w:rsidP="0038349D">
            <w:pPr>
              <w:jc w:val="center"/>
              <w:rPr>
                <w:b/>
              </w:rPr>
            </w:pPr>
            <w:r w:rsidRPr="00C7295C">
              <w:rPr>
                <w:b/>
              </w:rPr>
              <w:t>Step</w:t>
            </w:r>
          </w:p>
        </w:tc>
        <w:tc>
          <w:tcPr>
            <w:tcW w:w="1778" w:type="dxa"/>
            <w:shd w:val="clear" w:color="auto" w:fill="A6A6A6" w:themeFill="background1" w:themeFillShade="A6"/>
          </w:tcPr>
          <w:p w:rsidR="0038349D" w:rsidRPr="00C7295C" w:rsidRDefault="0038349D" w:rsidP="0038349D">
            <w:pPr>
              <w:rPr>
                <w:b/>
              </w:rPr>
            </w:pPr>
            <w:r w:rsidRPr="00C7295C">
              <w:rPr>
                <w:b/>
              </w:rPr>
              <w:t>Function</w:t>
            </w:r>
          </w:p>
        </w:tc>
        <w:tc>
          <w:tcPr>
            <w:tcW w:w="2430" w:type="dxa"/>
            <w:shd w:val="clear" w:color="auto" w:fill="A6A6A6" w:themeFill="background1" w:themeFillShade="A6"/>
          </w:tcPr>
          <w:p w:rsidR="0038349D" w:rsidRPr="00C7295C" w:rsidRDefault="0038349D" w:rsidP="0038349D">
            <w:pPr>
              <w:rPr>
                <w:b/>
              </w:rPr>
            </w:pPr>
            <w:r w:rsidRPr="00C7295C">
              <w:rPr>
                <w:b/>
              </w:rPr>
              <w:t>End Point</w:t>
            </w:r>
          </w:p>
        </w:tc>
        <w:tc>
          <w:tcPr>
            <w:tcW w:w="1170" w:type="dxa"/>
            <w:shd w:val="clear" w:color="auto" w:fill="A6A6A6" w:themeFill="background1" w:themeFillShade="A6"/>
          </w:tcPr>
          <w:p w:rsidR="0038349D" w:rsidRPr="00C7295C" w:rsidRDefault="0038349D" w:rsidP="0038349D">
            <w:pPr>
              <w:rPr>
                <w:b/>
              </w:rPr>
            </w:pPr>
            <w:r w:rsidRPr="00C7295C">
              <w:rPr>
                <w:b/>
              </w:rPr>
              <w:t>Verb</w:t>
            </w:r>
          </w:p>
        </w:tc>
        <w:tc>
          <w:tcPr>
            <w:tcW w:w="2250" w:type="dxa"/>
            <w:shd w:val="clear" w:color="auto" w:fill="A6A6A6" w:themeFill="background1" w:themeFillShade="A6"/>
          </w:tcPr>
          <w:p w:rsidR="0038349D" w:rsidRPr="00C7295C" w:rsidRDefault="0038349D" w:rsidP="0038349D">
            <w:pPr>
              <w:rPr>
                <w:b/>
              </w:rPr>
            </w:pPr>
            <w:r>
              <w:rPr>
                <w:b/>
              </w:rPr>
              <w:t>Noun</w:t>
            </w:r>
          </w:p>
        </w:tc>
        <w:tc>
          <w:tcPr>
            <w:tcW w:w="1278" w:type="dxa"/>
            <w:shd w:val="clear" w:color="auto" w:fill="A6A6A6" w:themeFill="background1" w:themeFillShade="A6"/>
          </w:tcPr>
          <w:p w:rsidR="0038349D" w:rsidRPr="00C7295C" w:rsidRDefault="0038349D" w:rsidP="0038349D">
            <w:pPr>
              <w:rPr>
                <w:b/>
              </w:rPr>
            </w:pPr>
            <w:r w:rsidRPr="00C7295C">
              <w:rPr>
                <w:b/>
              </w:rPr>
              <w:t>Pass / Fail</w:t>
            </w:r>
          </w:p>
        </w:tc>
      </w:tr>
      <w:tr w:rsidR="0038349D" w:rsidRPr="00C7295C" w:rsidTr="0038349D">
        <w:tc>
          <w:tcPr>
            <w:tcW w:w="670" w:type="dxa"/>
          </w:tcPr>
          <w:p w:rsidR="0038349D" w:rsidRPr="00C7295C" w:rsidRDefault="0038349D" w:rsidP="0038349D">
            <w:pPr>
              <w:jc w:val="center"/>
            </w:pPr>
            <w:r w:rsidRPr="00C7295C">
              <w:t>1</w:t>
            </w:r>
          </w:p>
        </w:tc>
        <w:tc>
          <w:tcPr>
            <w:tcW w:w="1778" w:type="dxa"/>
          </w:tcPr>
          <w:p w:rsidR="0038349D" w:rsidRPr="00C7295C" w:rsidRDefault="0038349D" w:rsidP="0038349D">
            <w:r>
              <w:t>Delete</w:t>
            </w:r>
            <w:r w:rsidR="00C460A9">
              <w:t>d</w:t>
            </w:r>
            <w:r>
              <w:t xml:space="preserve"> Details from existing Work Request</w:t>
            </w:r>
            <w:r w:rsidR="00C460A9">
              <w:t xml:space="preserve"> Notification</w:t>
            </w:r>
          </w:p>
        </w:tc>
        <w:tc>
          <w:tcPr>
            <w:tcW w:w="2430" w:type="dxa"/>
          </w:tcPr>
          <w:p w:rsidR="0038349D" w:rsidRPr="00C7295C" w:rsidRDefault="0038349D" w:rsidP="0038349D">
            <w:r w:rsidRPr="00C7295C">
              <w:t>http://</w:t>
            </w:r>
            <w:r>
              <w:t>xx</w:t>
            </w:r>
            <w:r w:rsidRPr="00C7295C">
              <w:t>.</w:t>
            </w:r>
            <w:r>
              <w:t>xxx</w:t>
            </w:r>
            <w:r w:rsidRPr="00C7295C">
              <w:t>.</w:t>
            </w:r>
            <w:r>
              <w:t>xxx</w:t>
            </w:r>
            <w:r w:rsidRPr="00C7295C">
              <w:t>.</w:t>
            </w:r>
            <w:r>
              <w:t>xxx</w:t>
            </w:r>
            <w:r w:rsidRPr="00C7295C">
              <w:t>/</w:t>
            </w:r>
          </w:p>
        </w:tc>
        <w:tc>
          <w:tcPr>
            <w:tcW w:w="1170" w:type="dxa"/>
          </w:tcPr>
          <w:p w:rsidR="0038349D" w:rsidRPr="00C7295C" w:rsidRDefault="00C460A9" w:rsidP="0038349D">
            <w:r>
              <w:t>e</w:t>
            </w:r>
            <w:r w:rsidR="0038349D">
              <w:t>xecute</w:t>
            </w:r>
            <w:r w:rsidR="00B41521">
              <w:t>d</w:t>
            </w:r>
          </w:p>
        </w:tc>
        <w:tc>
          <w:tcPr>
            <w:tcW w:w="2250" w:type="dxa"/>
          </w:tcPr>
          <w:p w:rsidR="0038349D" w:rsidRPr="00C7295C" w:rsidRDefault="0038349D" w:rsidP="0038349D">
            <w:r>
              <w:t>OperationSet*</w:t>
            </w:r>
          </w:p>
        </w:tc>
        <w:tc>
          <w:tcPr>
            <w:tcW w:w="1278" w:type="dxa"/>
          </w:tcPr>
          <w:p w:rsidR="0038349D" w:rsidRPr="00C7295C" w:rsidRDefault="0038349D" w:rsidP="0038349D"/>
        </w:tc>
      </w:tr>
    </w:tbl>
    <w:p w:rsidR="0038349D" w:rsidRPr="00DF30D2" w:rsidRDefault="0038349D" w:rsidP="0038349D"/>
    <w:p w:rsidR="0038349D" w:rsidRDefault="0038349D" w:rsidP="0038349D">
      <w:pPr>
        <w:rPr>
          <w:rFonts w:ascii="Times" w:hAnsi="Times"/>
        </w:rPr>
      </w:pPr>
      <w:r w:rsidRPr="00AC2FC1">
        <w:t>*The Operation</w:t>
      </w:r>
      <w:r>
        <w:rPr>
          <w:rFonts w:ascii="Times" w:hAnsi="Times"/>
        </w:rPr>
        <w:t>Set includes a single Operation having:</w:t>
      </w:r>
    </w:p>
    <w:p w:rsidR="0038349D" w:rsidRDefault="0038349D" w:rsidP="0038349D">
      <w:pPr>
        <w:pStyle w:val="ListParagraph"/>
        <w:numPr>
          <w:ilvl w:val="0"/>
          <w:numId w:val="26"/>
        </w:numPr>
        <w:rPr>
          <w:rFonts w:ascii="Times" w:hAnsi="Times"/>
        </w:rPr>
      </w:pPr>
      <w:r>
        <w:rPr>
          <w:rFonts w:ascii="Times" w:hAnsi="Times"/>
        </w:rPr>
        <w:t>verb = "delete</w:t>
      </w:r>
      <w:r w:rsidR="00B41521">
        <w:rPr>
          <w:rFonts w:ascii="Times" w:hAnsi="Times"/>
        </w:rPr>
        <w:t>d</w:t>
      </w:r>
      <w:r>
        <w:rPr>
          <w:rFonts w:ascii="Times" w:hAnsi="Times"/>
        </w:rPr>
        <w:t>"</w:t>
      </w:r>
    </w:p>
    <w:p w:rsidR="0038349D" w:rsidRDefault="0038349D" w:rsidP="0038349D">
      <w:pPr>
        <w:pStyle w:val="ListParagraph"/>
        <w:numPr>
          <w:ilvl w:val="0"/>
          <w:numId w:val="26"/>
        </w:numPr>
        <w:rPr>
          <w:rFonts w:ascii="Times" w:hAnsi="Times"/>
        </w:rPr>
      </w:pPr>
      <w:r>
        <w:rPr>
          <w:rFonts w:ascii="Times" w:hAnsi="Times"/>
        </w:rPr>
        <w:t>noun = "WorkRequests"</w:t>
      </w:r>
    </w:p>
    <w:p w:rsidR="0038349D" w:rsidRPr="00AC2FC1" w:rsidRDefault="0038349D" w:rsidP="0038349D">
      <w:pPr>
        <w:pStyle w:val="ListParagraph"/>
        <w:numPr>
          <w:ilvl w:val="0"/>
          <w:numId w:val="26"/>
        </w:numPr>
        <w:rPr>
          <w:rFonts w:ascii="Times" w:hAnsi="Times"/>
        </w:rPr>
      </w:pPr>
      <w:r>
        <w:rPr>
          <w:rFonts w:ascii="Times" w:hAnsi="Times"/>
        </w:rPr>
        <w:t>elementOperation = "true"</w:t>
      </w:r>
    </w:p>
    <w:p w:rsidR="0038349D" w:rsidRDefault="0038349D" w:rsidP="0038349D">
      <w:pPr>
        <w:pStyle w:val="BodyText"/>
      </w:pPr>
    </w:p>
    <w:p w:rsidR="007D1473" w:rsidRDefault="007D1473"/>
    <w:p w:rsidR="007D1473" w:rsidRDefault="007D1473"/>
    <w:p w:rsidR="0038349D" w:rsidRDefault="0038349D">
      <w:pPr>
        <w:rPr>
          <w:b/>
          <w:u w:val="single"/>
        </w:rPr>
      </w:pPr>
      <w:r>
        <w:rPr>
          <w:u w:val="single"/>
        </w:rPr>
        <w:br w:type="page"/>
      </w:r>
    </w:p>
    <w:p w:rsidR="007D1473" w:rsidRDefault="007C2D52" w:rsidP="007D1473">
      <w:pPr>
        <w:pStyle w:val="Heading2"/>
      </w:pPr>
      <w:bookmarkStart w:id="47" w:name="_Toc426121913"/>
      <w:r>
        <w:rPr>
          <w:u w:val="single"/>
        </w:rPr>
        <w:lastRenderedPageBreak/>
        <w:t>WR-</w:t>
      </w:r>
      <w:r w:rsidR="00E577D1">
        <w:rPr>
          <w:u w:val="single"/>
        </w:rPr>
        <w:t>9</w:t>
      </w:r>
      <w:r w:rsidR="00E577D1">
        <w:t xml:space="preserve">: </w:t>
      </w:r>
      <w:r w:rsidR="00537A14">
        <w:t>Server</w:t>
      </w:r>
      <w:r w:rsidR="007D1473" w:rsidRPr="007D1473">
        <w:t xml:space="preserve"> informs </w:t>
      </w:r>
      <w:r w:rsidR="00537A14">
        <w:t>Client</w:t>
      </w:r>
      <w:r w:rsidR="007D1473" w:rsidRPr="007D1473">
        <w:t xml:space="preserve"> of the deletion of an existing Work Request</w:t>
      </w:r>
      <w:bookmarkEnd w:id="47"/>
    </w:p>
    <w:p w:rsidR="00805FFF" w:rsidRDefault="00805FFF" w:rsidP="00805FFF">
      <w:pPr>
        <w:rPr>
          <w:kern w:val="32"/>
        </w:rPr>
      </w:pPr>
      <w:r w:rsidRPr="00DF1F99">
        <w:rPr>
          <w:kern w:val="32"/>
        </w:rPr>
        <w:t xml:space="preserve">In this test case, the </w:t>
      </w:r>
      <w:r w:rsidR="00537A14">
        <w:rPr>
          <w:kern w:val="32"/>
        </w:rPr>
        <w:t>Server</w:t>
      </w:r>
      <w:r>
        <w:rPr>
          <w:kern w:val="32"/>
        </w:rPr>
        <w:t xml:space="preserve"> informs the </w:t>
      </w:r>
      <w:r w:rsidR="00537A14">
        <w:rPr>
          <w:kern w:val="32"/>
        </w:rPr>
        <w:t>Client</w:t>
      </w:r>
      <w:r w:rsidRPr="00DF1F99">
        <w:rPr>
          <w:kern w:val="32"/>
        </w:rPr>
        <w:t xml:space="preserve"> </w:t>
      </w:r>
      <w:r>
        <w:rPr>
          <w:kern w:val="32"/>
        </w:rPr>
        <w:t xml:space="preserve">of the deletion of an existing Work Request. </w:t>
      </w:r>
      <w:r w:rsidRPr="00DF1F99">
        <w:rPr>
          <w:kern w:val="32"/>
        </w:rPr>
        <w:t xml:space="preserve"> Th</w:t>
      </w:r>
      <w:r>
        <w:rPr>
          <w:kern w:val="32"/>
        </w:rPr>
        <w:t>is is an asynchronous notification using an Event Stereotype message.  There is no response message.</w:t>
      </w:r>
    </w:p>
    <w:p w:rsidR="00805FFF" w:rsidRDefault="00805FFF" w:rsidP="00805FFF">
      <w:pPr>
        <w:rPr>
          <w:kern w:val="32"/>
        </w:rPr>
      </w:pPr>
    </w:p>
    <w:p w:rsidR="00805FFF" w:rsidRDefault="00232FB4" w:rsidP="00805FFF">
      <w:pPr>
        <w:rPr>
          <w:kern w:val="32"/>
        </w:rPr>
      </w:pPr>
      <w:r>
        <w:rPr>
          <w:kern w:val="32"/>
        </w:rPr>
        <w:t xml:space="preserve">The examples in this and other test cases illustrate </w:t>
      </w:r>
      <w:r w:rsidR="00805FFF"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805FFF" w:rsidRDefault="00805FFF" w:rsidP="00805FFF">
      <w:pPr>
        <w:rPr>
          <w:kern w:val="32"/>
        </w:rPr>
      </w:pPr>
    </w:p>
    <w:p w:rsidR="00805FFF" w:rsidRDefault="00805FFF" w:rsidP="00805FFF">
      <w:pPr>
        <w:rPr>
          <w:kern w:val="32"/>
        </w:rPr>
      </w:pPr>
      <w:r>
        <w:rPr>
          <w:kern w:val="32"/>
        </w:rPr>
        <w:t>In this test case, Work Request WR-24255, which was previously created e</w:t>
      </w:r>
      <w:r w:rsidR="000E3731">
        <w:rPr>
          <w:kern w:val="32"/>
        </w:rPr>
        <w:t>arlier in the day, is deleted.</w:t>
      </w:r>
    </w:p>
    <w:p w:rsidR="00805FFF" w:rsidRPr="00DF1F99" w:rsidRDefault="00805FFF" w:rsidP="00805FFF">
      <w:pPr>
        <w:rPr>
          <w:kern w:val="32"/>
        </w:rPr>
      </w:pPr>
    </w:p>
    <w:p w:rsidR="00805FFF" w:rsidRDefault="00805FFF" w:rsidP="00805FFF">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805FFF" w:rsidRPr="002A5E02" w:rsidTr="00B727E2">
        <w:tc>
          <w:tcPr>
            <w:tcW w:w="2088" w:type="dxa"/>
          </w:tcPr>
          <w:p w:rsidR="00805FFF" w:rsidRPr="002A5E02" w:rsidRDefault="00805FFF" w:rsidP="00B727E2">
            <w:pPr>
              <w:rPr>
                <w:b/>
              </w:rPr>
            </w:pPr>
            <w:r w:rsidRPr="002A5E02">
              <w:rPr>
                <w:b/>
              </w:rPr>
              <w:t xml:space="preserve">Pre-Condition(s) </w:t>
            </w:r>
          </w:p>
        </w:tc>
        <w:tc>
          <w:tcPr>
            <w:tcW w:w="7488" w:type="dxa"/>
          </w:tcPr>
          <w:p w:rsidR="00805FFF" w:rsidRPr="002A5E02" w:rsidRDefault="00805FFF" w:rsidP="00805FFF">
            <w:r>
              <w:t xml:space="preserve">A Work Request with a Names.name identifier of </w:t>
            </w:r>
            <w:r w:rsidRPr="008E5FB3">
              <w:t>WR-</w:t>
            </w:r>
            <w:r>
              <w:t xml:space="preserve">24255, as created in test case </w:t>
            </w:r>
            <w:r w:rsidR="007C2D52">
              <w:t>WR-</w:t>
            </w:r>
            <w:r>
              <w:t>6, is assumed to exist.</w:t>
            </w:r>
          </w:p>
        </w:tc>
      </w:tr>
      <w:tr w:rsidR="00805FFF" w:rsidRPr="002A5E02" w:rsidTr="00B727E2">
        <w:tc>
          <w:tcPr>
            <w:tcW w:w="2088" w:type="dxa"/>
          </w:tcPr>
          <w:p w:rsidR="00805FFF" w:rsidRPr="002A5E02" w:rsidRDefault="00805FFF" w:rsidP="00B727E2">
            <w:pPr>
              <w:rPr>
                <w:b/>
              </w:rPr>
            </w:pPr>
            <w:r w:rsidRPr="002A5E02">
              <w:rPr>
                <w:b/>
              </w:rPr>
              <w:t xml:space="preserve">Post Condition(s): </w:t>
            </w:r>
          </w:p>
        </w:tc>
        <w:tc>
          <w:tcPr>
            <w:tcW w:w="7488" w:type="dxa"/>
          </w:tcPr>
          <w:p w:rsidR="00805FFF" w:rsidRPr="002A5E02" w:rsidRDefault="00C460A9" w:rsidP="00C460A9">
            <w:r>
              <w:t xml:space="preserve">The </w:t>
            </w:r>
            <w:r w:rsidR="00537A14">
              <w:t>Client</w:t>
            </w:r>
            <w:r>
              <w:t xml:space="preserve"> is informed that t</w:t>
            </w:r>
            <w:r w:rsidR="00805FFF">
              <w:t xml:space="preserve">he subject </w:t>
            </w:r>
            <w:r w:rsidR="00805FFF" w:rsidRPr="002A5E02">
              <w:t xml:space="preserve">Work Request </w:t>
            </w:r>
            <w:r>
              <w:t xml:space="preserve">has been </w:t>
            </w:r>
            <w:r w:rsidR="00805FFF">
              <w:t>deleted.</w:t>
            </w:r>
          </w:p>
        </w:tc>
      </w:tr>
    </w:tbl>
    <w:p w:rsidR="00805FFF" w:rsidRDefault="00805FFF" w:rsidP="00805FFF"/>
    <w:p w:rsidR="00805FFF" w:rsidRPr="00DF1F99" w:rsidRDefault="00805FFF" w:rsidP="00805FFF">
      <w:pPr>
        <w:rPr>
          <w:kern w:val="32"/>
        </w:rPr>
      </w:pPr>
    </w:p>
    <w:p w:rsidR="00805FFF" w:rsidRDefault="00805FFF" w:rsidP="00805FFF">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805FFF" w:rsidRDefault="00805FFF" w:rsidP="00805FFF">
      <w:pPr>
        <w:rPr>
          <w:kern w:val="32"/>
        </w:rPr>
      </w:pPr>
    </w:p>
    <w:p w:rsidR="00805FFF" w:rsidRDefault="00805FFF" w:rsidP="00805FFF">
      <w:pPr>
        <w:rPr>
          <w:kern w:val="32"/>
        </w:rPr>
      </w:pPr>
      <w:r w:rsidRPr="00DF1F99">
        <w:rPr>
          <w:kern w:val="32"/>
        </w:rPr>
        <w:t xml:space="preserve"> </w:t>
      </w:r>
    </w:p>
    <w:p w:rsidR="009A740F" w:rsidRDefault="00805FFF" w:rsidP="004E6C46">
      <w:pPr>
        <w:keepNext/>
        <w:jc w:val="center"/>
      </w:pPr>
      <w:r>
        <w:rPr>
          <w:noProof/>
          <w:kern w:val="32"/>
        </w:rPr>
        <w:drawing>
          <wp:inline distT="0" distB="0" distL="0" distR="0">
            <wp:extent cx="4235656" cy="2316273"/>
            <wp:effectExtent l="19050" t="0" r="0" b="0"/>
            <wp:docPr id="40"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1" cstate="print"/>
                    <a:stretch>
                      <a:fillRect/>
                    </a:stretch>
                  </pic:blipFill>
                  <pic:spPr>
                    <a:xfrm>
                      <a:off x="0" y="0"/>
                      <a:ext cx="4235656" cy="2316273"/>
                    </a:xfrm>
                    <a:prstGeom prst="rect">
                      <a:avLst/>
                    </a:prstGeom>
                  </pic:spPr>
                </pic:pic>
              </a:graphicData>
            </a:graphic>
          </wp:inline>
        </w:drawing>
      </w:r>
    </w:p>
    <w:p w:rsidR="00805FFF" w:rsidRDefault="009A740F" w:rsidP="009A740F">
      <w:pPr>
        <w:pStyle w:val="Caption"/>
        <w:jc w:val="center"/>
        <w:rPr>
          <w:kern w:val="32"/>
        </w:rPr>
      </w:pPr>
      <w:r>
        <w:t xml:space="preserve">Figure </w:t>
      </w:r>
      <w:fldSimple w:instr=" STYLEREF 1 \s ">
        <w:r w:rsidR="004E6C46">
          <w:rPr>
            <w:noProof/>
          </w:rPr>
          <w:t>10</w:t>
        </w:r>
      </w:fldSimple>
      <w:r w:rsidR="004E6C46">
        <w:noBreakHyphen/>
      </w:r>
      <w:fldSimple w:instr=" SEQ Figure \* ARABIC \s 1 ">
        <w:r w:rsidR="004E6C46">
          <w:rPr>
            <w:noProof/>
          </w:rPr>
          <w:t>14</w:t>
        </w:r>
      </w:fldSimple>
      <w:r>
        <w:t xml:space="preserve"> </w:t>
      </w:r>
      <w:r w:rsidRPr="00A841CD">
        <w:t>Sequ</w:t>
      </w:r>
      <w:r>
        <w:t>ence Diagram for Test Case WR-9</w:t>
      </w:r>
    </w:p>
    <w:p w:rsidR="00805FFF" w:rsidRDefault="00805FFF" w:rsidP="00805FFF">
      <w:pPr>
        <w:rPr>
          <w:kern w:val="32"/>
        </w:rPr>
      </w:pPr>
    </w:p>
    <w:p w:rsidR="00805FFF" w:rsidRDefault="00805FFF" w:rsidP="00805FFF">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805FFF" w:rsidRDefault="00805FFF" w:rsidP="00805FFF">
      <w:pPr>
        <w:rPr>
          <w:kern w:val="32"/>
        </w:rPr>
      </w:pPr>
    </w:p>
    <w:p w:rsidR="000E3731" w:rsidRDefault="000E3731">
      <w:pPr>
        <w:rPr>
          <w:i/>
        </w:rPr>
      </w:pPr>
      <w:r>
        <w:rPr>
          <w:i/>
        </w:rPr>
        <w:br w:type="page"/>
      </w:r>
    </w:p>
    <w:p w:rsidR="00805FFF" w:rsidRDefault="00805FFF" w:rsidP="00805FFF">
      <w:pPr>
        <w:rPr>
          <w:i/>
        </w:rPr>
      </w:pPr>
      <w:r>
        <w:rPr>
          <w:i/>
        </w:rPr>
        <w:lastRenderedPageBreak/>
        <w:t xml:space="preserve">Step 1 - </w:t>
      </w:r>
      <w:r w:rsidR="00835E33">
        <w:rPr>
          <w:i/>
        </w:rPr>
        <w:t xml:space="preserve">Event </w:t>
      </w:r>
      <w:r w:rsidR="00835E33" w:rsidRPr="007F4274">
        <w:rPr>
          <w:i/>
        </w:rPr>
        <w:t>Message</w:t>
      </w:r>
      <w:r w:rsidR="00835E33">
        <w:rPr>
          <w:i/>
        </w:rPr>
        <w:t xml:space="preserve"> (Notification Message)</w:t>
      </w:r>
    </w:p>
    <w:p w:rsidR="00835E33" w:rsidRDefault="00835E33" w:rsidP="00805FFF">
      <w:pPr>
        <w:rPr>
          <w:kern w:val="32"/>
        </w:rPr>
      </w:pPr>
    </w:p>
    <w:p w:rsidR="00805FFF" w:rsidRPr="00BF433D" w:rsidRDefault="00805FFF" w:rsidP="00805FFF">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805FFF" w:rsidRPr="003D519B" w:rsidTr="00B727E2">
        <w:tc>
          <w:tcPr>
            <w:tcW w:w="2538" w:type="dxa"/>
            <w:shd w:val="clear" w:color="auto" w:fill="A6A6A6" w:themeFill="background1" w:themeFillShade="A6"/>
          </w:tcPr>
          <w:p w:rsidR="00805FFF" w:rsidRPr="003D519B" w:rsidRDefault="00805FFF" w:rsidP="00B727E2">
            <w:pPr>
              <w:jc w:val="center"/>
              <w:rPr>
                <w:b/>
                <w:kern w:val="32"/>
                <w:sz w:val="20"/>
              </w:rPr>
            </w:pPr>
            <w:r w:rsidRPr="003D519B">
              <w:rPr>
                <w:b/>
                <w:kern w:val="32"/>
                <w:sz w:val="20"/>
              </w:rPr>
              <w:t>Artifact</w:t>
            </w:r>
          </w:p>
        </w:tc>
        <w:tc>
          <w:tcPr>
            <w:tcW w:w="3240" w:type="dxa"/>
            <w:shd w:val="clear" w:color="auto" w:fill="A6A6A6" w:themeFill="background1" w:themeFillShade="A6"/>
          </w:tcPr>
          <w:p w:rsidR="00805FFF" w:rsidRPr="003D519B" w:rsidRDefault="00805FFF" w:rsidP="00B727E2">
            <w:pPr>
              <w:jc w:val="center"/>
              <w:rPr>
                <w:b/>
                <w:kern w:val="32"/>
                <w:sz w:val="20"/>
              </w:rPr>
            </w:pPr>
            <w:r w:rsidRPr="003D519B">
              <w:rPr>
                <w:b/>
                <w:kern w:val="32"/>
                <w:sz w:val="20"/>
              </w:rPr>
              <w:t>Name</w:t>
            </w:r>
          </w:p>
        </w:tc>
        <w:tc>
          <w:tcPr>
            <w:tcW w:w="3780" w:type="dxa"/>
            <w:shd w:val="clear" w:color="auto" w:fill="A6A6A6" w:themeFill="background1" w:themeFillShade="A6"/>
          </w:tcPr>
          <w:p w:rsidR="00805FFF" w:rsidRPr="003D519B" w:rsidRDefault="00805FFF" w:rsidP="00B727E2">
            <w:pPr>
              <w:jc w:val="center"/>
              <w:rPr>
                <w:b/>
                <w:kern w:val="32"/>
                <w:sz w:val="20"/>
              </w:rPr>
            </w:pPr>
            <w:r w:rsidRPr="003D519B">
              <w:rPr>
                <w:b/>
                <w:kern w:val="32"/>
                <w:sz w:val="20"/>
              </w:rPr>
              <w:t>Location in Supplemental Resource File</w:t>
            </w:r>
          </w:p>
        </w:tc>
      </w:tr>
      <w:tr w:rsidR="00805FFF" w:rsidRPr="003D519B" w:rsidTr="00B727E2">
        <w:tc>
          <w:tcPr>
            <w:tcW w:w="2538" w:type="dxa"/>
          </w:tcPr>
          <w:p w:rsidR="00805FFF" w:rsidRPr="003D519B" w:rsidRDefault="00805FFF" w:rsidP="00B727E2">
            <w:pPr>
              <w:rPr>
                <w:b/>
                <w:kern w:val="32"/>
                <w:sz w:val="18"/>
              </w:rPr>
            </w:pPr>
            <w:r w:rsidRPr="003D519B">
              <w:rPr>
                <w:b/>
                <w:kern w:val="32"/>
                <w:sz w:val="18"/>
              </w:rPr>
              <w:t>WSDL</w:t>
            </w:r>
          </w:p>
        </w:tc>
        <w:tc>
          <w:tcPr>
            <w:tcW w:w="3240" w:type="dxa"/>
          </w:tcPr>
          <w:p w:rsidR="00805FFF" w:rsidRPr="003D519B" w:rsidRDefault="00805FFF" w:rsidP="00835E33">
            <w:pPr>
              <w:rPr>
                <w:kern w:val="32"/>
                <w:sz w:val="18"/>
              </w:rPr>
            </w:pPr>
            <w:r>
              <w:rPr>
                <w:kern w:val="32"/>
                <w:sz w:val="18"/>
              </w:rPr>
              <w:t>Receive</w:t>
            </w:r>
            <w:r w:rsidRPr="003D519B">
              <w:rPr>
                <w:kern w:val="32"/>
                <w:sz w:val="18"/>
              </w:rPr>
              <w:t>WorkRequests.wsdl</w:t>
            </w:r>
          </w:p>
        </w:tc>
        <w:tc>
          <w:tcPr>
            <w:tcW w:w="3780" w:type="dxa"/>
          </w:tcPr>
          <w:p w:rsidR="00805FFF" w:rsidRPr="003D519B" w:rsidRDefault="00805FFF" w:rsidP="00B727E2">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805FFF" w:rsidRPr="003D519B" w:rsidTr="00B727E2">
        <w:tc>
          <w:tcPr>
            <w:tcW w:w="2538" w:type="dxa"/>
          </w:tcPr>
          <w:p w:rsidR="00805FFF" w:rsidRPr="003D519B" w:rsidRDefault="00805FFF" w:rsidP="00B727E2">
            <w:pPr>
              <w:rPr>
                <w:b/>
                <w:kern w:val="32"/>
                <w:sz w:val="18"/>
              </w:rPr>
            </w:pPr>
            <w:r w:rsidRPr="003D519B">
              <w:rPr>
                <w:b/>
                <w:kern w:val="32"/>
                <w:sz w:val="18"/>
              </w:rPr>
              <w:t>Part 6 XSD</w:t>
            </w:r>
          </w:p>
        </w:tc>
        <w:tc>
          <w:tcPr>
            <w:tcW w:w="3240" w:type="dxa"/>
          </w:tcPr>
          <w:p w:rsidR="00805FFF" w:rsidRPr="003D519B" w:rsidRDefault="00805FFF" w:rsidP="00B727E2">
            <w:pPr>
              <w:rPr>
                <w:kern w:val="32"/>
                <w:sz w:val="18"/>
              </w:rPr>
            </w:pPr>
            <w:r w:rsidRPr="003D519B">
              <w:rPr>
                <w:kern w:val="32"/>
                <w:sz w:val="18"/>
              </w:rPr>
              <w:t>Work Requests.xsd</w:t>
            </w:r>
          </w:p>
        </w:tc>
        <w:tc>
          <w:tcPr>
            <w:tcW w:w="3780" w:type="dxa"/>
          </w:tcPr>
          <w:p w:rsidR="00805FFF" w:rsidRPr="003D519B" w:rsidRDefault="00805FFF" w:rsidP="00B727E2">
            <w:pPr>
              <w:rPr>
                <w:kern w:val="32"/>
                <w:sz w:val="20"/>
              </w:rPr>
            </w:pPr>
            <w:r w:rsidRPr="00C25A94">
              <w:rPr>
                <w:kern w:val="32"/>
                <w:sz w:val="14"/>
              </w:rPr>
              <w:t>{02-Part 6 XSDs modified by EPRI\'change or delete' Profiles}</w:t>
            </w:r>
          </w:p>
        </w:tc>
      </w:tr>
      <w:tr w:rsidR="00805FFF" w:rsidRPr="003D519B" w:rsidTr="00B727E2">
        <w:tc>
          <w:tcPr>
            <w:tcW w:w="2538" w:type="dxa"/>
          </w:tcPr>
          <w:p w:rsidR="00805FFF" w:rsidRPr="003D519B" w:rsidRDefault="00805FFF" w:rsidP="00B727E2">
            <w:pPr>
              <w:rPr>
                <w:b/>
                <w:kern w:val="32"/>
                <w:sz w:val="18"/>
              </w:rPr>
            </w:pPr>
            <w:r w:rsidRPr="003D519B">
              <w:rPr>
                <w:b/>
                <w:kern w:val="32"/>
                <w:sz w:val="18"/>
              </w:rPr>
              <w:t>Strongly-Typed Message XSD</w:t>
            </w:r>
          </w:p>
        </w:tc>
        <w:tc>
          <w:tcPr>
            <w:tcW w:w="3240" w:type="dxa"/>
          </w:tcPr>
          <w:p w:rsidR="00805FFF" w:rsidRPr="003D519B" w:rsidRDefault="00805FFF" w:rsidP="00835E33">
            <w:pPr>
              <w:rPr>
                <w:kern w:val="32"/>
                <w:sz w:val="18"/>
              </w:rPr>
            </w:pPr>
            <w:r w:rsidRPr="003D519B">
              <w:rPr>
                <w:kern w:val="32"/>
                <w:sz w:val="18"/>
              </w:rPr>
              <w:t>WorkRequestsMessage.xsd</w:t>
            </w:r>
          </w:p>
        </w:tc>
        <w:tc>
          <w:tcPr>
            <w:tcW w:w="3780" w:type="dxa"/>
          </w:tcPr>
          <w:p w:rsidR="00805FFF" w:rsidRPr="003D519B" w:rsidRDefault="00805FFF" w:rsidP="00B727E2">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805FFF" w:rsidRPr="003D519B" w:rsidTr="00B727E2">
        <w:tc>
          <w:tcPr>
            <w:tcW w:w="2538" w:type="dxa"/>
          </w:tcPr>
          <w:p w:rsidR="00805FFF" w:rsidRPr="003D519B" w:rsidRDefault="00805FFF" w:rsidP="00B727E2">
            <w:pPr>
              <w:rPr>
                <w:b/>
                <w:kern w:val="32"/>
                <w:sz w:val="18"/>
              </w:rPr>
            </w:pPr>
            <w:r w:rsidRPr="003D519B">
              <w:rPr>
                <w:b/>
                <w:kern w:val="32"/>
                <w:sz w:val="18"/>
              </w:rPr>
              <w:t>Message Stereotype</w:t>
            </w:r>
          </w:p>
        </w:tc>
        <w:tc>
          <w:tcPr>
            <w:tcW w:w="3240" w:type="dxa"/>
          </w:tcPr>
          <w:p w:rsidR="00805FFF" w:rsidRPr="003D519B" w:rsidRDefault="00835E33" w:rsidP="00835E33">
            <w:pPr>
              <w:rPr>
                <w:kern w:val="32"/>
                <w:sz w:val="18"/>
              </w:rPr>
            </w:pPr>
            <w:r>
              <w:rPr>
                <w:kern w:val="32"/>
                <w:sz w:val="18"/>
              </w:rPr>
              <w:t>Deleted</w:t>
            </w:r>
            <w:r w:rsidR="00805FFF">
              <w:rPr>
                <w:kern w:val="32"/>
                <w:sz w:val="18"/>
              </w:rPr>
              <w:t>WorkRequests</w:t>
            </w:r>
          </w:p>
        </w:tc>
        <w:tc>
          <w:tcPr>
            <w:tcW w:w="3780" w:type="dxa"/>
          </w:tcPr>
          <w:p w:rsidR="00805FFF" w:rsidRPr="003D519B" w:rsidRDefault="00805FFF" w:rsidP="00B727E2">
            <w:pPr>
              <w:rPr>
                <w:kern w:val="32"/>
                <w:sz w:val="14"/>
              </w:rPr>
            </w:pPr>
            <w:r w:rsidRPr="003D519B">
              <w:rPr>
                <w:kern w:val="32"/>
                <w:sz w:val="14"/>
              </w:rPr>
              <w:t>n/a</w:t>
            </w:r>
          </w:p>
        </w:tc>
      </w:tr>
    </w:tbl>
    <w:p w:rsidR="00805FFF" w:rsidRDefault="00805FFF" w:rsidP="00805FFF">
      <w:pPr>
        <w:rPr>
          <w:kern w:val="32"/>
        </w:rPr>
      </w:pP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8080"/>
          <w:sz w:val="16"/>
          <w:szCs w:val="16"/>
          <w:highlight w:val="white"/>
        </w:rPr>
        <w:t>&lt;?xml version="1.0" encoding="UTF-8"?&gt;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FF"/>
          <w:sz w:val="16"/>
          <w:szCs w:val="16"/>
          <w:highlight w:val="white"/>
        </w:rPr>
        <w:t>&lt;!--</w:t>
      </w:r>
      <w:r w:rsidRPr="00835E33">
        <w:rPr>
          <w:rFonts w:ascii="Arial" w:hAnsi="Arial" w:cs="Arial"/>
          <w:color w:val="808080"/>
          <w:sz w:val="16"/>
          <w:szCs w:val="16"/>
          <w:highlight w:val="white"/>
        </w:rPr>
        <w:t>Sample XML file generated by XMLSpy v2015 rel. 4 (x64) (http://www.altova.com)</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tns:DeletedWorkRequests</w:t>
      </w:r>
      <w:r w:rsidRPr="00835E33">
        <w:rPr>
          <w:rFonts w:ascii="Arial" w:hAnsi="Arial" w:cs="Arial"/>
          <w:color w:val="FF0000"/>
          <w:sz w:val="16"/>
          <w:szCs w:val="16"/>
          <w:highlight w:val="white"/>
        </w:rPr>
        <w:t xml:space="preserve"> xmlns</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http://iec.ch/TC57/2015/WorkRequests#</w:t>
      </w:r>
      <w:r w:rsidRPr="00835E33">
        <w:rPr>
          <w:rFonts w:ascii="Arial" w:hAnsi="Arial" w:cs="Arial"/>
          <w:color w:val="0000FF"/>
          <w:sz w:val="16"/>
          <w:szCs w:val="16"/>
          <w:highlight w:val="white"/>
        </w:rPr>
        <w:t>"</w:t>
      </w:r>
      <w:r w:rsidRPr="00835E33">
        <w:rPr>
          <w:rFonts w:ascii="Arial" w:hAnsi="Arial" w:cs="Arial"/>
          <w:color w:val="FF0000"/>
          <w:sz w:val="16"/>
          <w:szCs w:val="16"/>
          <w:highlight w:val="white"/>
        </w:rPr>
        <w:t xml:space="preserve"> xmlns:msg</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http://iec.ch/TC57/2011/schema/message</w:t>
      </w:r>
      <w:r w:rsidRPr="00835E33">
        <w:rPr>
          <w:rFonts w:ascii="Arial" w:hAnsi="Arial" w:cs="Arial"/>
          <w:color w:val="0000FF"/>
          <w:sz w:val="16"/>
          <w:szCs w:val="16"/>
          <w:highlight w:val="white"/>
        </w:rPr>
        <w:t>"</w:t>
      </w:r>
      <w:r w:rsidRPr="00835E33">
        <w:rPr>
          <w:rFonts w:ascii="Arial" w:hAnsi="Arial" w:cs="Arial"/>
          <w:color w:val="FF0000"/>
          <w:sz w:val="16"/>
          <w:szCs w:val="16"/>
          <w:highlight w:val="white"/>
        </w:rPr>
        <w:t xml:space="preserve"> xmlns:xsi</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http://www.w3.org/2001/XMLSchema-instance</w:t>
      </w:r>
      <w:r w:rsidRPr="00835E33">
        <w:rPr>
          <w:rFonts w:ascii="Arial" w:hAnsi="Arial" w:cs="Arial"/>
          <w:color w:val="0000FF"/>
          <w:sz w:val="16"/>
          <w:szCs w:val="16"/>
          <w:highlight w:val="white"/>
        </w:rPr>
        <w:t>"</w:t>
      </w:r>
      <w:r w:rsidRPr="00835E33">
        <w:rPr>
          <w:rFonts w:ascii="Arial" w:hAnsi="Arial" w:cs="Arial"/>
          <w:color w:val="FF0000"/>
          <w:sz w:val="16"/>
          <w:szCs w:val="16"/>
          <w:highlight w:val="white"/>
        </w:rPr>
        <w:t xml:space="preserve"> xmlns:tns</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http://iec.ch/TC57/2015/WorkRequestsMessage</w:t>
      </w:r>
      <w:r w:rsidRPr="00835E33">
        <w:rPr>
          <w:rFonts w:ascii="Arial" w:hAnsi="Arial" w:cs="Arial"/>
          <w:color w:val="0000FF"/>
          <w:sz w:val="16"/>
          <w:szCs w:val="16"/>
          <w:highlight w:val="white"/>
        </w:rPr>
        <w:t>"</w:t>
      </w:r>
      <w:r w:rsidRPr="00835E33">
        <w:rPr>
          <w:rFonts w:ascii="Arial" w:hAnsi="Arial" w:cs="Arial"/>
          <w:color w:val="FF0000"/>
          <w:sz w:val="16"/>
          <w:szCs w:val="16"/>
          <w:highlight w:val="white"/>
        </w:rPr>
        <w:t xml:space="preserve"> xmlns:n1</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http://www.altova.com/samplexml/other-namespace</w:t>
      </w:r>
      <w:r w:rsidRPr="00835E33">
        <w:rPr>
          <w:rFonts w:ascii="Arial" w:hAnsi="Arial" w:cs="Arial"/>
          <w:color w:val="0000FF"/>
          <w:sz w:val="16"/>
          <w:szCs w:val="16"/>
          <w:highlight w:val="white"/>
        </w:rPr>
        <w:t>"</w:t>
      </w:r>
      <w:r w:rsidRPr="00835E33">
        <w:rPr>
          <w:rFonts w:ascii="Arial" w:hAnsi="Arial" w:cs="Arial"/>
          <w:color w:val="FF0000"/>
          <w:sz w:val="16"/>
          <w:szCs w:val="16"/>
          <w:highlight w:val="white"/>
        </w:rPr>
        <w:t xml:space="preserve"> xsi:schemaLocation</w:t>
      </w:r>
      <w:r w:rsidRPr="00835E33">
        <w:rPr>
          <w:rFonts w:ascii="Arial" w:hAnsi="Arial" w:cs="Arial"/>
          <w:color w:val="0000FF"/>
          <w:sz w:val="16"/>
          <w:szCs w:val="16"/>
          <w:highlight w:val="white"/>
        </w:rPr>
        <w:t>="</w:t>
      </w:r>
      <w:r w:rsidRPr="00835E33">
        <w:rPr>
          <w:rFonts w:ascii="Arial" w:hAnsi="Arial" w:cs="Arial"/>
          <w:color w:val="000000"/>
          <w:sz w:val="16"/>
          <w:szCs w:val="16"/>
          <w:highlight w:val="white"/>
        </w:rPr>
        <w:t>http://iec.ch/TC57/2015/WorkRequestsMessage WorkRequestsMessage.xsd</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tns:Header</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msg:Verb</w:t>
      </w:r>
      <w:r w:rsidRPr="00835E33">
        <w:rPr>
          <w:rFonts w:ascii="Arial" w:hAnsi="Arial" w:cs="Arial"/>
          <w:color w:val="0000FF"/>
          <w:sz w:val="16"/>
          <w:szCs w:val="16"/>
          <w:highlight w:val="white"/>
        </w:rPr>
        <w:t>&gt;</w:t>
      </w:r>
      <w:r w:rsidRPr="00835E33">
        <w:rPr>
          <w:rFonts w:ascii="Arial" w:hAnsi="Arial" w:cs="Arial"/>
          <w:color w:val="000000"/>
          <w:sz w:val="16"/>
          <w:szCs w:val="16"/>
          <w:highlight w:val="white"/>
        </w:rPr>
        <w:t>deleted</w:t>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msg:Verb</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msg:Noun</w:t>
      </w:r>
      <w:r w:rsidRPr="00835E33">
        <w:rPr>
          <w:rFonts w:ascii="Arial" w:hAnsi="Arial" w:cs="Arial"/>
          <w:color w:val="0000FF"/>
          <w:sz w:val="16"/>
          <w:szCs w:val="16"/>
          <w:highlight w:val="white"/>
        </w:rPr>
        <w:t>&gt;</w:t>
      </w:r>
      <w:r w:rsidRPr="00835E33">
        <w:rPr>
          <w:rFonts w:ascii="Arial" w:hAnsi="Arial" w:cs="Arial"/>
          <w:color w:val="000000"/>
          <w:sz w:val="16"/>
          <w:szCs w:val="16"/>
          <w:highlight w:val="white"/>
        </w:rPr>
        <w:t>WorkRequests</w:t>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msg:Noun</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msg:Timestamp</w:t>
      </w:r>
      <w:r w:rsidRPr="00835E33">
        <w:rPr>
          <w:rFonts w:ascii="Arial" w:hAnsi="Arial" w:cs="Arial"/>
          <w:color w:val="0000FF"/>
          <w:sz w:val="16"/>
          <w:szCs w:val="16"/>
          <w:highlight w:val="white"/>
        </w:rPr>
        <w:t>&gt;</w:t>
      </w:r>
      <w:r w:rsidRPr="00835E33">
        <w:rPr>
          <w:rFonts w:ascii="Arial" w:hAnsi="Arial" w:cs="Arial"/>
          <w:color w:val="000000"/>
          <w:sz w:val="16"/>
          <w:szCs w:val="16"/>
          <w:highlight w:val="white"/>
        </w:rPr>
        <w:t>2015-07-06T22:01:19-06:00</w:t>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msg:Timestamp</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msg:MessageID</w:t>
      </w:r>
      <w:r w:rsidRPr="00835E33">
        <w:rPr>
          <w:rFonts w:ascii="Arial" w:hAnsi="Arial" w:cs="Arial"/>
          <w:color w:val="0000FF"/>
          <w:sz w:val="16"/>
          <w:szCs w:val="16"/>
          <w:highlight w:val="white"/>
        </w:rPr>
        <w:t>&gt;</w:t>
      </w:r>
      <w:r w:rsidRPr="00835E33">
        <w:rPr>
          <w:rFonts w:ascii="Arial" w:hAnsi="Arial" w:cs="Arial"/>
          <w:color w:val="000000"/>
          <w:sz w:val="16"/>
          <w:szCs w:val="16"/>
          <w:highlight w:val="white"/>
        </w:rPr>
        <w:t>755dd3dc-3cd8-415f-a2a7-2e9e912ac5e3</w:t>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msg:MessageID</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tns:Header</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tns:Payload</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WorkRequests</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WorkRequest</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Names</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name</w:t>
      </w:r>
      <w:r w:rsidRPr="00835E33">
        <w:rPr>
          <w:rFonts w:ascii="Arial" w:hAnsi="Arial" w:cs="Arial"/>
          <w:color w:val="0000FF"/>
          <w:sz w:val="16"/>
          <w:szCs w:val="16"/>
          <w:highlight w:val="white"/>
        </w:rPr>
        <w:t>&gt;</w:t>
      </w:r>
      <w:r w:rsidRPr="00835E33">
        <w:rPr>
          <w:rFonts w:ascii="Arial" w:hAnsi="Arial" w:cs="Arial"/>
          <w:color w:val="000000"/>
          <w:sz w:val="16"/>
          <w:szCs w:val="16"/>
          <w:highlight w:val="white"/>
        </w:rPr>
        <w:t>WR-24255</w:t>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name</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Names</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WorkRequest</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WorkRequests</w:t>
      </w:r>
      <w:r w:rsidRPr="00835E33">
        <w:rPr>
          <w:rFonts w:ascii="Arial" w:hAnsi="Arial" w:cs="Arial"/>
          <w:color w:val="0000FF"/>
          <w:sz w:val="16"/>
          <w:szCs w:val="16"/>
          <w:highlight w:val="white"/>
        </w:rPr>
        <w:t>&gt;</w:t>
      </w:r>
    </w:p>
    <w:p w:rsidR="00835E33" w:rsidRPr="00835E33" w:rsidRDefault="00835E33" w:rsidP="00DA714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35E33">
        <w:rPr>
          <w:rFonts w:ascii="Arial" w:hAnsi="Arial" w:cs="Arial"/>
          <w:color w:val="000000"/>
          <w:sz w:val="16"/>
          <w:szCs w:val="16"/>
          <w:highlight w:val="white"/>
        </w:rPr>
        <w:tab/>
      </w: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tns:Payload</w:t>
      </w:r>
      <w:r w:rsidRPr="00835E33">
        <w:rPr>
          <w:rFonts w:ascii="Arial" w:hAnsi="Arial" w:cs="Arial"/>
          <w:color w:val="0000FF"/>
          <w:sz w:val="16"/>
          <w:szCs w:val="16"/>
          <w:highlight w:val="white"/>
        </w:rPr>
        <w:t>&gt;</w:t>
      </w:r>
    </w:p>
    <w:p w:rsidR="00805FFF" w:rsidRPr="00835E33" w:rsidRDefault="00835E33" w:rsidP="00DA7146">
      <w:pPr>
        <w:pBdr>
          <w:top w:val="single" w:sz="4" w:space="1" w:color="auto"/>
          <w:left w:val="single" w:sz="4" w:space="4" w:color="auto"/>
          <w:bottom w:val="single" w:sz="4" w:space="1" w:color="auto"/>
          <w:right w:val="single" w:sz="4" w:space="4" w:color="auto"/>
        </w:pBdr>
        <w:rPr>
          <w:i/>
          <w:sz w:val="16"/>
          <w:szCs w:val="16"/>
        </w:rPr>
      </w:pPr>
      <w:r w:rsidRPr="00835E33">
        <w:rPr>
          <w:rFonts w:ascii="Arial" w:hAnsi="Arial" w:cs="Arial"/>
          <w:color w:val="0000FF"/>
          <w:sz w:val="16"/>
          <w:szCs w:val="16"/>
          <w:highlight w:val="white"/>
        </w:rPr>
        <w:t>&lt;/</w:t>
      </w:r>
      <w:r w:rsidRPr="00835E33">
        <w:rPr>
          <w:rFonts w:ascii="Arial" w:hAnsi="Arial" w:cs="Arial"/>
          <w:color w:val="800000"/>
          <w:sz w:val="16"/>
          <w:szCs w:val="16"/>
          <w:highlight w:val="white"/>
        </w:rPr>
        <w:t>tns:DeletedWorkRequests</w:t>
      </w:r>
      <w:r w:rsidRPr="00835E33">
        <w:rPr>
          <w:rFonts w:ascii="Arial" w:hAnsi="Arial" w:cs="Arial"/>
          <w:color w:val="0000FF"/>
          <w:sz w:val="16"/>
          <w:szCs w:val="16"/>
          <w:highlight w:val="white"/>
        </w:rPr>
        <w:t>&gt;</w:t>
      </w:r>
    </w:p>
    <w:p w:rsidR="00805FFF" w:rsidRDefault="00805FFF" w:rsidP="00805FFF">
      <w:pPr>
        <w:rPr>
          <w:b/>
          <w:kern w:val="32"/>
          <w:u w:val="single"/>
        </w:rPr>
      </w:pPr>
    </w:p>
    <w:p w:rsidR="00C460A9" w:rsidRDefault="00C460A9">
      <w:pPr>
        <w:rPr>
          <w:b/>
          <w:kern w:val="32"/>
          <w:u w:val="single"/>
        </w:rPr>
      </w:pPr>
    </w:p>
    <w:p w:rsidR="00E9681A" w:rsidRDefault="00E9681A" w:rsidP="003D0F8F">
      <w:pPr>
        <w:rPr>
          <w:b/>
          <w:kern w:val="32"/>
          <w:u w:val="single"/>
        </w:rPr>
      </w:pPr>
    </w:p>
    <w:p w:rsidR="00E9681A" w:rsidRDefault="00E9681A" w:rsidP="003D0F8F">
      <w:pPr>
        <w:rPr>
          <w:b/>
          <w:kern w:val="32"/>
          <w:u w:val="single"/>
        </w:rPr>
      </w:pPr>
    </w:p>
    <w:p w:rsidR="00E9681A" w:rsidRDefault="00E9681A" w:rsidP="003D0F8F">
      <w:pPr>
        <w:rPr>
          <w:b/>
          <w:kern w:val="32"/>
          <w:u w:val="single"/>
        </w:rPr>
      </w:pPr>
    </w:p>
    <w:p w:rsidR="003D0F8F" w:rsidRDefault="003D0F8F" w:rsidP="003D0F8F">
      <w:pPr>
        <w:rPr>
          <w:b/>
          <w:kern w:val="32"/>
          <w:u w:val="single"/>
        </w:rPr>
      </w:pPr>
      <w:r w:rsidRPr="00667B64">
        <w:rPr>
          <w:b/>
          <w:kern w:val="32"/>
          <w:u w:val="single"/>
        </w:rPr>
        <w:t>Test Results</w:t>
      </w:r>
    </w:p>
    <w:p w:rsidR="003D0F8F" w:rsidRDefault="003D0F8F" w:rsidP="003D0F8F">
      <w:pPr>
        <w:rPr>
          <w:b/>
          <w:kern w:val="32"/>
          <w:u w:val="single"/>
        </w:rPr>
      </w:pPr>
    </w:p>
    <w:p w:rsidR="003D0F8F" w:rsidRDefault="003D0F8F" w:rsidP="003D0F8F">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ind w:left="432"/>
        <w:rPr>
          <w:kern w:val="32"/>
        </w:rPr>
      </w:pPr>
    </w:p>
    <w:p w:rsidR="003D0F8F" w:rsidRDefault="003D0F8F" w:rsidP="003D0F8F">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3D0F8F" w:rsidRDefault="003D0F8F" w:rsidP="003D0F8F">
      <w:pPr>
        <w:rPr>
          <w:kern w:val="32"/>
        </w:rPr>
      </w:pPr>
    </w:p>
    <w:tbl>
      <w:tblPr>
        <w:tblStyle w:val="TableGrid"/>
        <w:tblW w:w="0" w:type="auto"/>
        <w:tblLayout w:type="fixed"/>
        <w:tblLook w:val="04A0"/>
      </w:tblPr>
      <w:tblGrid>
        <w:gridCol w:w="670"/>
        <w:gridCol w:w="1778"/>
        <w:gridCol w:w="2430"/>
        <w:gridCol w:w="1170"/>
        <w:gridCol w:w="2250"/>
        <w:gridCol w:w="1278"/>
      </w:tblGrid>
      <w:tr w:rsidR="00805FFF" w:rsidRPr="00C7295C" w:rsidTr="00B727E2">
        <w:tc>
          <w:tcPr>
            <w:tcW w:w="670" w:type="dxa"/>
            <w:shd w:val="clear" w:color="auto" w:fill="A6A6A6" w:themeFill="background1" w:themeFillShade="A6"/>
          </w:tcPr>
          <w:p w:rsidR="00805FFF" w:rsidRPr="00C7295C" w:rsidRDefault="00805FFF" w:rsidP="00B727E2">
            <w:pPr>
              <w:jc w:val="center"/>
              <w:rPr>
                <w:b/>
              </w:rPr>
            </w:pPr>
            <w:r w:rsidRPr="00C7295C">
              <w:rPr>
                <w:b/>
              </w:rPr>
              <w:t>Step</w:t>
            </w:r>
          </w:p>
        </w:tc>
        <w:tc>
          <w:tcPr>
            <w:tcW w:w="1778" w:type="dxa"/>
            <w:shd w:val="clear" w:color="auto" w:fill="A6A6A6" w:themeFill="background1" w:themeFillShade="A6"/>
          </w:tcPr>
          <w:p w:rsidR="00805FFF" w:rsidRPr="00C7295C" w:rsidRDefault="00805FFF" w:rsidP="00B727E2">
            <w:pPr>
              <w:rPr>
                <w:b/>
              </w:rPr>
            </w:pPr>
            <w:r w:rsidRPr="00C7295C">
              <w:rPr>
                <w:b/>
              </w:rPr>
              <w:t>Function</w:t>
            </w:r>
          </w:p>
        </w:tc>
        <w:tc>
          <w:tcPr>
            <w:tcW w:w="2430" w:type="dxa"/>
            <w:shd w:val="clear" w:color="auto" w:fill="A6A6A6" w:themeFill="background1" w:themeFillShade="A6"/>
          </w:tcPr>
          <w:p w:rsidR="00805FFF" w:rsidRPr="00C7295C" w:rsidRDefault="00805FFF" w:rsidP="00B727E2">
            <w:pPr>
              <w:rPr>
                <w:b/>
              </w:rPr>
            </w:pPr>
            <w:r w:rsidRPr="00C7295C">
              <w:rPr>
                <w:b/>
              </w:rPr>
              <w:t>End Point</w:t>
            </w:r>
          </w:p>
        </w:tc>
        <w:tc>
          <w:tcPr>
            <w:tcW w:w="1170" w:type="dxa"/>
            <w:shd w:val="clear" w:color="auto" w:fill="A6A6A6" w:themeFill="background1" w:themeFillShade="A6"/>
          </w:tcPr>
          <w:p w:rsidR="00805FFF" w:rsidRPr="00C7295C" w:rsidRDefault="00805FFF" w:rsidP="00B727E2">
            <w:pPr>
              <w:rPr>
                <w:b/>
              </w:rPr>
            </w:pPr>
            <w:r w:rsidRPr="00C7295C">
              <w:rPr>
                <w:b/>
              </w:rPr>
              <w:t>Verb</w:t>
            </w:r>
          </w:p>
        </w:tc>
        <w:tc>
          <w:tcPr>
            <w:tcW w:w="2250" w:type="dxa"/>
            <w:shd w:val="clear" w:color="auto" w:fill="A6A6A6" w:themeFill="background1" w:themeFillShade="A6"/>
          </w:tcPr>
          <w:p w:rsidR="00805FFF" w:rsidRPr="00C7295C" w:rsidRDefault="00805FFF" w:rsidP="00B727E2">
            <w:pPr>
              <w:rPr>
                <w:b/>
              </w:rPr>
            </w:pPr>
            <w:r>
              <w:rPr>
                <w:b/>
              </w:rPr>
              <w:t>Noun</w:t>
            </w:r>
          </w:p>
        </w:tc>
        <w:tc>
          <w:tcPr>
            <w:tcW w:w="1278" w:type="dxa"/>
            <w:shd w:val="clear" w:color="auto" w:fill="A6A6A6" w:themeFill="background1" w:themeFillShade="A6"/>
          </w:tcPr>
          <w:p w:rsidR="00805FFF" w:rsidRPr="00C7295C" w:rsidRDefault="00805FFF" w:rsidP="00B727E2">
            <w:pPr>
              <w:rPr>
                <w:b/>
              </w:rPr>
            </w:pPr>
            <w:r w:rsidRPr="00C7295C">
              <w:rPr>
                <w:b/>
              </w:rPr>
              <w:t>Pass / Fail</w:t>
            </w:r>
          </w:p>
        </w:tc>
      </w:tr>
      <w:tr w:rsidR="00805FFF" w:rsidRPr="00C7295C" w:rsidTr="00B727E2">
        <w:tc>
          <w:tcPr>
            <w:tcW w:w="670" w:type="dxa"/>
          </w:tcPr>
          <w:p w:rsidR="00805FFF" w:rsidRPr="00C7295C" w:rsidRDefault="00805FFF" w:rsidP="00B727E2">
            <w:pPr>
              <w:jc w:val="center"/>
            </w:pPr>
            <w:r w:rsidRPr="00C7295C">
              <w:t>1</w:t>
            </w:r>
          </w:p>
        </w:tc>
        <w:tc>
          <w:tcPr>
            <w:tcW w:w="1778" w:type="dxa"/>
          </w:tcPr>
          <w:p w:rsidR="00805FFF" w:rsidRPr="00C7295C" w:rsidRDefault="00805FFF" w:rsidP="00B727E2">
            <w:r>
              <w:t>Delete</w:t>
            </w:r>
            <w:r w:rsidR="00DA7146">
              <w:t>d</w:t>
            </w:r>
            <w:r>
              <w:t xml:space="preserve"> Details from existing Work Request</w:t>
            </w:r>
            <w:r w:rsidR="00C460A9">
              <w:t xml:space="preserve"> Notification</w:t>
            </w:r>
          </w:p>
        </w:tc>
        <w:tc>
          <w:tcPr>
            <w:tcW w:w="2430" w:type="dxa"/>
          </w:tcPr>
          <w:p w:rsidR="00805FFF" w:rsidRPr="00C7295C" w:rsidRDefault="00805FFF" w:rsidP="00B727E2">
            <w:r w:rsidRPr="00C7295C">
              <w:t>http://</w:t>
            </w:r>
            <w:r>
              <w:t>xx</w:t>
            </w:r>
            <w:r w:rsidRPr="00C7295C">
              <w:t>.</w:t>
            </w:r>
            <w:r>
              <w:t>xxx</w:t>
            </w:r>
            <w:r w:rsidRPr="00C7295C">
              <w:t>.</w:t>
            </w:r>
            <w:r>
              <w:t>xxx</w:t>
            </w:r>
            <w:r w:rsidRPr="00C7295C">
              <w:t>.</w:t>
            </w:r>
            <w:r>
              <w:t>xxx</w:t>
            </w:r>
            <w:r w:rsidRPr="00C7295C">
              <w:t>/</w:t>
            </w:r>
          </w:p>
        </w:tc>
        <w:tc>
          <w:tcPr>
            <w:tcW w:w="1170" w:type="dxa"/>
          </w:tcPr>
          <w:p w:rsidR="00805FFF" w:rsidRPr="00C7295C" w:rsidRDefault="00C460A9" w:rsidP="00B727E2">
            <w:r>
              <w:t>deleted</w:t>
            </w:r>
          </w:p>
        </w:tc>
        <w:tc>
          <w:tcPr>
            <w:tcW w:w="2250" w:type="dxa"/>
          </w:tcPr>
          <w:p w:rsidR="00805FFF" w:rsidRPr="00C7295C" w:rsidRDefault="00C460A9" w:rsidP="00B727E2">
            <w:r>
              <w:t>WorkRequests</w:t>
            </w:r>
          </w:p>
        </w:tc>
        <w:tc>
          <w:tcPr>
            <w:tcW w:w="1278" w:type="dxa"/>
          </w:tcPr>
          <w:p w:rsidR="00805FFF" w:rsidRPr="00C7295C" w:rsidRDefault="00805FFF" w:rsidP="00B727E2"/>
        </w:tc>
      </w:tr>
    </w:tbl>
    <w:p w:rsidR="00805FFF" w:rsidRPr="00DF30D2" w:rsidRDefault="00805FFF" w:rsidP="00805FFF"/>
    <w:p w:rsidR="007A53FC" w:rsidRDefault="007A53FC"/>
    <w:p w:rsidR="00805FFF" w:rsidRDefault="00805FFF">
      <w:pPr>
        <w:rPr>
          <w:b/>
          <w:sz w:val="32"/>
        </w:rPr>
      </w:pPr>
      <w:r>
        <w:rPr>
          <w:sz w:val="32"/>
        </w:rPr>
        <w:br w:type="page"/>
      </w:r>
    </w:p>
    <w:p w:rsidR="007A53FC" w:rsidRPr="00E148F6" w:rsidRDefault="007A53FC" w:rsidP="00E148F6">
      <w:pPr>
        <w:pStyle w:val="Heading1"/>
      </w:pPr>
      <w:bookmarkStart w:id="48" w:name="_Toc426121914"/>
      <w:r w:rsidRPr="00E148F6">
        <w:lastRenderedPageBreak/>
        <w:t>Maintenance Order Test Cases</w:t>
      </w:r>
      <w:bookmarkEnd w:id="48"/>
    </w:p>
    <w:p w:rsidR="002714AB" w:rsidRPr="00E05537" w:rsidRDefault="002714AB" w:rsidP="002714AB">
      <w:pPr>
        <w:pStyle w:val="Heading2"/>
      </w:pPr>
      <w:bookmarkStart w:id="49" w:name="_Toc426121915"/>
      <w:r>
        <w:rPr>
          <w:u w:val="single"/>
        </w:rPr>
        <w:t>MO-</w:t>
      </w:r>
      <w:r w:rsidRPr="000A7205">
        <w:rPr>
          <w:u w:val="single"/>
        </w:rPr>
        <w:t>1a</w:t>
      </w:r>
      <w:r w:rsidRPr="000A7205">
        <w:t>:</w:t>
      </w:r>
      <w:r>
        <w:t xml:space="preserve"> Client</w:t>
      </w:r>
      <w:r w:rsidRPr="00A0723D">
        <w:t xml:space="preserve"> requests creation of a </w:t>
      </w:r>
      <w:r>
        <w:t>Maintenance Order</w:t>
      </w:r>
      <w:r w:rsidRPr="00A0723D">
        <w:t xml:space="preserve"> and </w:t>
      </w:r>
      <w:r>
        <w:t>Server</w:t>
      </w:r>
      <w:r w:rsidRPr="00A0723D">
        <w:t xml:space="preserve"> replies</w:t>
      </w:r>
      <w:r>
        <w:t xml:space="preserve"> (</w:t>
      </w:r>
      <w:r w:rsidR="007B35FD">
        <w:t>Success</w:t>
      </w:r>
      <w:r>
        <w:t xml:space="preserve"> - Single Maintenance Order)</w:t>
      </w:r>
      <w:bookmarkEnd w:id="49"/>
    </w:p>
    <w:p w:rsidR="002714AB" w:rsidRPr="00DF1F99" w:rsidRDefault="002714AB" w:rsidP="002714AB">
      <w:pPr>
        <w:rPr>
          <w:kern w:val="32"/>
        </w:rPr>
      </w:pPr>
      <w:r w:rsidRPr="00DF1F99">
        <w:rPr>
          <w:kern w:val="32"/>
        </w:rPr>
        <w:t>In this test</w:t>
      </w:r>
      <w:r>
        <w:rPr>
          <w:kern w:val="32"/>
        </w:rPr>
        <w:t xml:space="preserve"> case, the Client</w:t>
      </w:r>
      <w:r w:rsidRPr="00DF1F99">
        <w:rPr>
          <w:kern w:val="32"/>
        </w:rPr>
        <w:t xml:space="preserve"> requests the </w:t>
      </w:r>
      <w:r>
        <w:rPr>
          <w:kern w:val="32"/>
        </w:rPr>
        <w:t>Server</w:t>
      </w:r>
      <w:r w:rsidRPr="00DF1F99">
        <w:rPr>
          <w:kern w:val="32"/>
        </w:rPr>
        <w:t xml:space="preserve"> to instantiate a single </w:t>
      </w:r>
      <w:r>
        <w:rPr>
          <w:kern w:val="32"/>
        </w:rPr>
        <w:t>Maintenance Order</w:t>
      </w:r>
      <w:r w:rsidRPr="00DF1F99">
        <w:rPr>
          <w:kern w:val="32"/>
        </w:rPr>
        <w:t xml:space="preserve">.  The </w:t>
      </w:r>
      <w:r>
        <w:rPr>
          <w:kern w:val="32"/>
        </w:rPr>
        <w:t>Server</w:t>
      </w:r>
      <w:r w:rsidRPr="00DF1F99">
        <w:rPr>
          <w:kern w:val="32"/>
        </w:rPr>
        <w:t xml:space="preserve"> returns a response message indicating success with no errors.</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Maintenance Order</w:t>
      </w:r>
      <w:r w:rsidRPr="00DF1F99">
        <w:rPr>
          <w:kern w:val="32"/>
        </w:rPr>
        <w:t xml:space="preserve"> would be known to the WMS and could be subsequently changed or deleted. Subsequent test cases in this document will assume the persistence of specific </w:t>
      </w:r>
      <w:r w:rsidR="00526032">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Pr="00DF1F99" w:rsidRDefault="002714AB" w:rsidP="002714AB">
      <w:pPr>
        <w:rPr>
          <w:kern w:val="32"/>
        </w:rPr>
      </w:pPr>
      <w:r w:rsidRPr="00DF1F99">
        <w:rPr>
          <w:kern w:val="32"/>
        </w:rPr>
        <w:t>A</w:t>
      </w:r>
      <w:r>
        <w:rPr>
          <w:kern w:val="32"/>
        </w:rPr>
        <w:t>lso a</w:t>
      </w:r>
      <w:r w:rsidRPr="00DF1F99">
        <w:rPr>
          <w:kern w:val="32"/>
        </w:rPr>
        <w:t xml:space="preserve">s noted, this test case illustrates the successful creation of a single </w:t>
      </w:r>
      <w:r>
        <w:rPr>
          <w:kern w:val="32"/>
        </w:rPr>
        <w:t>Maintenance Order</w:t>
      </w:r>
      <w:r w:rsidRPr="00DF1F99">
        <w:rPr>
          <w:kern w:val="32"/>
        </w:rPr>
        <w:t>. Subsequent test cases wil</w:t>
      </w:r>
      <w:r>
        <w:rPr>
          <w:kern w:val="32"/>
        </w:rPr>
        <w:t>l</w:t>
      </w:r>
      <w:r w:rsidRPr="00DF1F99">
        <w:rPr>
          <w:kern w:val="32"/>
        </w:rPr>
        <w:t xml:space="preserve"> illustrate attempts to create multiple </w:t>
      </w:r>
      <w:r>
        <w:rPr>
          <w:kern w:val="32"/>
        </w:rPr>
        <w:t>Maintenance Order</w:t>
      </w:r>
      <w:r w:rsidRPr="00DF1F99">
        <w:rPr>
          <w:kern w:val="32"/>
        </w:rPr>
        <w:t>s via a single request message as well as response</w:t>
      </w:r>
      <w:r>
        <w:rPr>
          <w:kern w:val="32"/>
        </w:rPr>
        <w:t>s</w:t>
      </w:r>
      <w:r w:rsidRPr="00DF1F99">
        <w:rPr>
          <w:kern w:val="32"/>
        </w:rPr>
        <w:t xml:space="preserve"> indicating various failure</w:t>
      </w:r>
      <w:r>
        <w:rPr>
          <w:kern w:val="32"/>
        </w:rPr>
        <w:t>s as well as successes</w:t>
      </w:r>
      <w:r w:rsidRPr="00DF1F99">
        <w:rPr>
          <w:kern w:val="32"/>
        </w:rPr>
        <w:t>.</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rsidRPr="002A5E02">
              <w:t xml:space="preserve">A new </w:t>
            </w:r>
            <w:r>
              <w:t>Maintenance Order</w:t>
            </w:r>
            <w:r w:rsidRPr="002A5E02">
              <w:t xml:space="preserve"> is created with the mRID and Names identifier(s) that were passed in the request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505073"/>
            <wp:effectExtent l="19050" t="0" r="0" b="0"/>
            <wp:docPr id="41"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2" cstate="print"/>
                    <a:stretch>
                      <a:fillRect/>
                    </a:stretch>
                  </pic:blipFill>
                  <pic:spPr>
                    <a:xfrm>
                      <a:off x="0" y="0"/>
                      <a:ext cx="5302150"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w:t>
        </w:r>
      </w:fldSimple>
      <w:r>
        <w:t xml:space="preserve"> </w:t>
      </w:r>
      <w:r w:rsidRPr="003C00DA">
        <w:t>Sequ</w:t>
      </w:r>
      <w:r>
        <w:t>ence Diagram for Test Case MO-1a</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8080"/>
          <w:sz w:val="16"/>
          <w:szCs w:val="16"/>
          <w:highlight w:val="white"/>
        </w:rPr>
        <w:t>&lt;?xml version="1.0" encoding="UTF-8"?&gt;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8080"/>
          <w:sz w:val="16"/>
          <w:szCs w:val="16"/>
          <w:highlight w:val="white"/>
        </w:rPr>
        <w:t>Sample XML file generated by XMLSpy v2015 rel. 4 sp1 (x64) (http://www.altova.com)</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FF0000"/>
          <w:sz w:val="16"/>
          <w:szCs w:val="16"/>
          <w:highlight w:val="white"/>
        </w:rPr>
        <w:t xml:space="preserve"> xmlns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xmlns:msg</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http://iec.ch/TC57/2011/schema/message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xmlns:xsi</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http://www.w3.org/2001/XMLSchema-instance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xmlns:n1</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http://www.altova.com/samplexml/other-namespace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xmlns:tns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xsi:schemaLocation</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 MaintenanceOrdersMessage.xsd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create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MaintenanceOrders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2015-07-27T14:35:04-06:00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b98a0172-6658-4aed-b13b-e4ac9d33b985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8583c8d6-a9fb-4708-88ab-341186f04437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8687d5d9-d972-4aec-990e-ea3c01175e42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MO-21897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09aff76b-20c0-4ea0-b259-1990f0172dc3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MNT04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Department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888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5655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 Main St,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2404b40d-a8d6-4eed-9f52-74b7a464eb28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service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2015-07-27T14:35:03-06:00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2015-07-27T14:35:03-06:00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2015-07-27T14:35:03-06:00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Normal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2015-07-29T17:00:00-06:00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2015-07-29T08:00:00-06:00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db63f900-b36f-40f1-9614-105ae5a48fef</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14455 Blairsferry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Blairsferry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14445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5e61408b-fa2a-4692-8cdc-623e6bc65d53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 cover on equipment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Replace cover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ddc0e9cd-29db-4ea8-b0de-002a73028a0c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790fd69b-c9b8-4fcd-a19b-0a357587e8ad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Shed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14455 Blairsferry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Blairsferry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14445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Eric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Norton, Eric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MaterialItems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XC-4459848-CH</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description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Panel Cover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description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Part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quantity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multiplier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none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multiplier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unit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count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unit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value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value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quantity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MaterialItems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2714AB" w:rsidRDefault="00456C95" w:rsidP="00456C95">
      <w:pPr>
        <w:pBdr>
          <w:top w:val="single" w:sz="4" w:space="1" w:color="auto"/>
          <w:left w:val="single" w:sz="4" w:space="1" w:color="auto"/>
          <w:bottom w:val="single" w:sz="4" w:space="1" w:color="auto"/>
          <w:right w:val="single" w:sz="4" w:space="1" w:color="auto"/>
        </w:pBdr>
        <w:rPr>
          <w:i/>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0000FF"/>
          <w:sz w:val="16"/>
          <w:szCs w:val="16"/>
          <w:highlight w:val="white"/>
        </w:rPr>
        <w:t>&gt;</w:t>
      </w:r>
      <w:r w:rsidR="002714AB">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8080"/>
          <w:sz w:val="16"/>
          <w:szCs w:val="16"/>
          <w:highlight w:val="white"/>
        </w:rPr>
        <w:t>&lt;?xml version="1.0" encoding="UTF-8"?&gt;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FF"/>
          <w:sz w:val="16"/>
          <w:szCs w:val="16"/>
          <w:highlight w:val="white"/>
        </w:rPr>
        <w:t>&lt;!--</w:t>
      </w:r>
      <w:r w:rsidRPr="00F82314">
        <w:rPr>
          <w:rFonts w:ascii="Arial" w:hAnsi="Arial" w:cs="Arial"/>
          <w:color w:val="808080"/>
          <w:sz w:val="16"/>
          <w:szCs w:val="16"/>
          <w:highlight w:val="white"/>
        </w:rPr>
        <w:t>Sample XML file generated by XMLSpy v2015 rel. 4 sp1 (x64) (http://www.altova.com)</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tns:MaintenanceOrdersResponseMessage</w:t>
      </w:r>
      <w:r w:rsidRPr="00F82314">
        <w:rPr>
          <w:rFonts w:ascii="Arial" w:hAnsi="Arial" w:cs="Arial"/>
          <w:color w:val="FF0000"/>
          <w:sz w:val="16"/>
          <w:szCs w:val="16"/>
          <w:highlight w:val="white"/>
        </w:rPr>
        <w:t xml:space="preserve"> xmlns</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http://iec.ch/TC57/2015/MaintenanceOrders#</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xmlns:xml</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http://www.w3.org/XML/1998/namespace</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xmlns:msg</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http://iec.ch/TC57/2011/schema/message</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xmlns:xsi</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http://www.w3.org/2001/XMLSchema-instance</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xmlns:n1</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http://www.altova.com/samplexml/other-namespace</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xmlns:tns</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http://iec.ch/TC57/2015/MaintenanceOrdersMessage</w:t>
      </w:r>
      <w:r w:rsidRPr="00F82314">
        <w:rPr>
          <w:rFonts w:ascii="Arial" w:hAnsi="Arial" w:cs="Arial"/>
          <w:color w:val="0000FF"/>
          <w:sz w:val="16"/>
          <w:szCs w:val="16"/>
          <w:highlight w:val="white"/>
        </w:rPr>
        <w:t>"</w:t>
      </w:r>
      <w:r w:rsidRPr="00F82314">
        <w:rPr>
          <w:rFonts w:ascii="Arial" w:hAnsi="Arial" w:cs="Arial"/>
          <w:color w:val="FF0000"/>
          <w:sz w:val="16"/>
          <w:szCs w:val="16"/>
          <w:highlight w:val="white"/>
        </w:rPr>
        <w:t xml:space="preserve"> xsi:schemaLocation</w:t>
      </w:r>
      <w:r w:rsidRPr="00F82314">
        <w:rPr>
          <w:rFonts w:ascii="Arial" w:hAnsi="Arial" w:cs="Arial"/>
          <w:color w:val="0000FF"/>
          <w:sz w:val="16"/>
          <w:szCs w:val="16"/>
          <w:highlight w:val="white"/>
        </w:rPr>
        <w:t>="</w:t>
      </w:r>
      <w:r w:rsidRPr="00F82314">
        <w:rPr>
          <w:rFonts w:ascii="Arial" w:hAnsi="Arial" w:cs="Arial"/>
          <w:color w:val="000000"/>
          <w:sz w:val="16"/>
          <w:szCs w:val="16"/>
          <w:highlight w:val="white"/>
        </w:rPr>
        <w:t>http://iec.ch/TC57/2015/MaintenanceOrdersMessage MaintenanceOrdersMessage.xsd</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tns:Header</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msg:Verb</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reply</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msg:Verb</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msg:Noun</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MaintenanceOrders</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msg:Noun</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msg:Timestamp</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2015-07-27T14:35:06-06:00</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msg:Timestamp</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msg:MessageID</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9579940b-c8c6-4349-8ec7-abdc6cff6848</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msg:MessageID</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msg:CorrelationID</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8583c8d6-a9fb-4708-88ab-341186f04437</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msg:CorrelationID</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tns:Header</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tns:Reply</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msg:Result</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OK</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msg:Result</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msg:Error</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msg:code</w:t>
      </w:r>
      <w:r w:rsidRPr="00F82314">
        <w:rPr>
          <w:rFonts w:ascii="Arial" w:hAnsi="Arial" w:cs="Arial"/>
          <w:color w:val="0000FF"/>
          <w:sz w:val="16"/>
          <w:szCs w:val="16"/>
          <w:highlight w:val="white"/>
        </w:rPr>
        <w:t>&gt;</w:t>
      </w:r>
      <w:r w:rsidRPr="00F82314">
        <w:rPr>
          <w:rFonts w:ascii="Arial" w:hAnsi="Arial" w:cs="Arial"/>
          <w:color w:val="000000"/>
          <w:sz w:val="16"/>
          <w:szCs w:val="16"/>
          <w:highlight w:val="white"/>
        </w:rPr>
        <w:t>0.0</w:t>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msg:code</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msg:Error</w:t>
      </w:r>
      <w:r w:rsidRPr="00F82314">
        <w:rPr>
          <w:rFonts w:ascii="Arial" w:hAnsi="Arial" w:cs="Arial"/>
          <w:color w:val="0000FF"/>
          <w:sz w:val="16"/>
          <w:szCs w:val="16"/>
          <w:highlight w:val="white"/>
        </w:rPr>
        <w:t>&gt;</w:t>
      </w:r>
    </w:p>
    <w:p w:rsidR="00F82314" w:rsidRPr="00F82314" w:rsidRDefault="00F82314" w:rsidP="00F8231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82314">
        <w:rPr>
          <w:rFonts w:ascii="Arial" w:hAnsi="Arial" w:cs="Arial"/>
          <w:color w:val="000000"/>
          <w:sz w:val="16"/>
          <w:szCs w:val="16"/>
          <w:highlight w:val="white"/>
        </w:rPr>
        <w:tab/>
      </w: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tns:Reply</w:t>
      </w:r>
      <w:r w:rsidRPr="00F82314">
        <w:rPr>
          <w:rFonts w:ascii="Arial" w:hAnsi="Arial" w:cs="Arial"/>
          <w:color w:val="0000FF"/>
          <w:sz w:val="16"/>
          <w:szCs w:val="16"/>
          <w:highlight w:val="white"/>
        </w:rPr>
        <w:t>&gt;</w:t>
      </w:r>
    </w:p>
    <w:p w:rsidR="002714AB" w:rsidRPr="00F82314" w:rsidRDefault="00F82314" w:rsidP="00F82314">
      <w:pPr>
        <w:pBdr>
          <w:top w:val="single" w:sz="4" w:space="1" w:color="auto"/>
          <w:left w:val="single" w:sz="4" w:space="4" w:color="auto"/>
          <w:bottom w:val="single" w:sz="4" w:space="1" w:color="auto"/>
          <w:right w:val="single" w:sz="4" w:space="4" w:color="auto"/>
        </w:pBdr>
        <w:rPr>
          <w:kern w:val="32"/>
          <w:sz w:val="16"/>
          <w:szCs w:val="16"/>
        </w:rPr>
      </w:pPr>
      <w:r w:rsidRPr="00F82314">
        <w:rPr>
          <w:rFonts w:ascii="Arial" w:hAnsi="Arial" w:cs="Arial"/>
          <w:color w:val="0000FF"/>
          <w:sz w:val="16"/>
          <w:szCs w:val="16"/>
          <w:highlight w:val="white"/>
        </w:rPr>
        <w:t>&lt;/</w:t>
      </w:r>
      <w:r w:rsidRPr="00F82314">
        <w:rPr>
          <w:rFonts w:ascii="Arial" w:hAnsi="Arial" w:cs="Arial"/>
          <w:color w:val="800000"/>
          <w:sz w:val="16"/>
          <w:szCs w:val="16"/>
          <w:highlight w:val="white"/>
        </w:rPr>
        <w:t>tns:MaintenanceOrdersResponseMessage</w:t>
      </w:r>
      <w:r w:rsidRPr="00F82314">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144"/>
        <w:rPr>
          <w:kern w:val="32"/>
        </w:rPr>
      </w:pP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rPr>
          <w:b/>
          <w:u w:val="single"/>
        </w:rPr>
      </w:pPr>
    </w:p>
    <w:p w:rsidR="002714AB" w:rsidRDefault="002714AB" w:rsidP="002714AB">
      <w:pPr>
        <w:rPr>
          <w:b/>
          <w:u w:val="single"/>
        </w:rPr>
      </w:pPr>
      <w:r>
        <w:rPr>
          <w:u w:val="single"/>
        </w:rPr>
        <w:br w:type="page"/>
      </w:r>
    </w:p>
    <w:p w:rsidR="002714AB" w:rsidRDefault="002714AB" w:rsidP="002714AB">
      <w:pPr>
        <w:pStyle w:val="Heading2"/>
      </w:pPr>
      <w:bookmarkStart w:id="50" w:name="_Toc426121916"/>
      <w:r>
        <w:rPr>
          <w:u w:val="single"/>
        </w:rPr>
        <w:lastRenderedPageBreak/>
        <w:t>MO-</w:t>
      </w:r>
      <w:r w:rsidRPr="000A7205">
        <w:rPr>
          <w:u w:val="single"/>
        </w:rPr>
        <w:t>1b</w:t>
      </w:r>
      <w:r>
        <w:t>: Client</w:t>
      </w:r>
      <w:r w:rsidRPr="00A0723D">
        <w:t xml:space="preserve"> requests creation of a </w:t>
      </w:r>
      <w:r>
        <w:t>Maintenance Order</w:t>
      </w:r>
      <w:r w:rsidRPr="00A0723D">
        <w:t xml:space="preserve"> and </w:t>
      </w:r>
      <w:r>
        <w:t>Server</w:t>
      </w:r>
      <w:r w:rsidRPr="00A0723D">
        <w:t xml:space="preserve"> replies</w:t>
      </w:r>
      <w:r>
        <w:t xml:space="preserve"> (Failure - Single Maintenance Order)</w:t>
      </w:r>
      <w:bookmarkEnd w:id="50"/>
    </w:p>
    <w:p w:rsidR="00737A48" w:rsidRPr="00DF1F99" w:rsidRDefault="00737A48" w:rsidP="00737A48">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w:t>
      </w:r>
      <w:r>
        <w:rPr>
          <w:kern w:val="32"/>
        </w:rPr>
        <w:t xml:space="preserve">stantiate a single Maintenance Order; however the ID of the Maintenance Order is the same as in Test Case </w:t>
      </w:r>
      <w:r w:rsidR="00526032">
        <w:rPr>
          <w:kern w:val="32"/>
        </w:rPr>
        <w:t>MO</w:t>
      </w:r>
      <w:r>
        <w:rPr>
          <w:kern w:val="32"/>
        </w:rPr>
        <w:t>-1a. Consquently, t</w:t>
      </w:r>
      <w:r w:rsidRPr="00DF1F99">
        <w:rPr>
          <w:kern w:val="32"/>
        </w:rPr>
        <w:t xml:space="preserve">he </w:t>
      </w:r>
      <w:r>
        <w:rPr>
          <w:kern w:val="32"/>
        </w:rPr>
        <w:t>Server</w:t>
      </w:r>
      <w:r w:rsidRPr="00DF1F99">
        <w:rPr>
          <w:kern w:val="32"/>
        </w:rPr>
        <w:t xml:space="preserve"> returns a response message indicating </w:t>
      </w:r>
      <w:r>
        <w:rPr>
          <w:kern w:val="32"/>
        </w:rPr>
        <w:t>a failure based on a business rule prohibiting duplicate Maintanence Orders</w:t>
      </w:r>
      <w:r w:rsidRPr="00DF1F99">
        <w:rPr>
          <w:kern w:val="32"/>
        </w:rPr>
        <w:t>.</w:t>
      </w:r>
      <w:r>
        <w:rPr>
          <w:kern w:val="32"/>
        </w:rPr>
        <w:t xml:space="preserve">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Pr="00DF1F99" w:rsidRDefault="002714AB" w:rsidP="002714AB">
      <w:pPr>
        <w:rPr>
          <w:kern w:val="32"/>
        </w:rPr>
      </w:pPr>
      <w:r w:rsidRPr="00DF1F99">
        <w:rPr>
          <w:kern w:val="32"/>
        </w:rPr>
        <w:t>A</w:t>
      </w:r>
      <w:r>
        <w:rPr>
          <w:kern w:val="32"/>
        </w:rPr>
        <w:t>lso a</w:t>
      </w:r>
      <w:r w:rsidRPr="00DF1F99">
        <w:rPr>
          <w:kern w:val="32"/>
        </w:rPr>
        <w:t>s noted,</w:t>
      </w:r>
      <w:r>
        <w:rPr>
          <w:kern w:val="32"/>
        </w:rPr>
        <w:t xml:space="preserve"> this test case illustrates a failure of a request to create</w:t>
      </w:r>
      <w:r w:rsidRPr="00DF1F99">
        <w:rPr>
          <w:kern w:val="32"/>
        </w:rPr>
        <w:t xml:space="preserve"> a single </w:t>
      </w:r>
      <w:r>
        <w:rPr>
          <w:kern w:val="32"/>
        </w:rPr>
        <w:t>Maintenance Order</w:t>
      </w:r>
      <w:r w:rsidRPr="00DF1F99">
        <w:rPr>
          <w:kern w:val="32"/>
        </w:rPr>
        <w:t>. Subsequent test cases wil</w:t>
      </w:r>
      <w:r>
        <w:rPr>
          <w:kern w:val="32"/>
        </w:rPr>
        <w:t>l</w:t>
      </w:r>
      <w:r w:rsidRPr="00DF1F99">
        <w:rPr>
          <w:kern w:val="32"/>
        </w:rPr>
        <w:t xml:space="preserve"> illustrate attempts to create multiple </w:t>
      </w:r>
      <w:r>
        <w:rPr>
          <w:kern w:val="32"/>
        </w:rPr>
        <w:t>Maintenance Order</w:t>
      </w:r>
      <w:r w:rsidRPr="00DF1F99">
        <w:rPr>
          <w:kern w:val="32"/>
        </w:rPr>
        <w:t>s via a single request message as well as response</w:t>
      </w:r>
      <w:r>
        <w:rPr>
          <w:kern w:val="32"/>
        </w:rPr>
        <w:t>s</w:t>
      </w:r>
      <w:r w:rsidRPr="00DF1F99">
        <w:rPr>
          <w:kern w:val="32"/>
        </w:rPr>
        <w:t xml:space="preserve"> indicating various failure</w:t>
      </w:r>
      <w:r>
        <w:rPr>
          <w:kern w:val="32"/>
        </w:rPr>
        <w:t>s as well as successes</w:t>
      </w:r>
      <w:r w:rsidRPr="00DF1F99">
        <w:rPr>
          <w:kern w:val="32"/>
        </w:rPr>
        <w:t>.</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526032" w:rsidP="006367C3">
            <w:r>
              <w:t>Creation</w:t>
            </w:r>
            <w:r w:rsidR="002714AB">
              <w:t xml:space="preserve"> of the Maintenance Order failed as indicated in the Step 2 response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469286"/>
            <wp:effectExtent l="19050" t="19050" r="12800" b="26264"/>
            <wp:docPr id="42"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3" cstate="print"/>
                    <a:stretch>
                      <a:fillRect/>
                    </a:stretch>
                  </pic:blipFill>
                  <pic:spPr>
                    <a:xfrm>
                      <a:off x="0" y="0"/>
                      <a:ext cx="5302150" cy="2469286"/>
                    </a:xfrm>
                    <a:prstGeom prst="rect">
                      <a:avLst/>
                    </a:prstGeom>
                    <a:ln>
                      <a:solidFill>
                        <a:schemeClr val="tx1"/>
                      </a:solidFill>
                    </a:ln>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2</w:t>
        </w:r>
      </w:fldSimple>
      <w:r>
        <w:t xml:space="preserve"> </w:t>
      </w:r>
      <w:r w:rsidRPr="00943EDF">
        <w:t>Sequ</w:t>
      </w:r>
      <w:r>
        <w:t>ence Diagram for Test Case MO-1b</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 xml:space="preserve">are permitted to populate </w:t>
      </w:r>
      <w:r>
        <w:rPr>
          <w:kern w:val="32"/>
        </w:rPr>
        <w:lastRenderedPageBreak/>
        <w:t>the create request message with any content that can be validated using the message envelope (61968 Part 100) and CIM Object (IEC 61968 Part 6) XSD profiles provided in this document.</w:t>
      </w:r>
    </w:p>
    <w:p w:rsidR="002714AB" w:rsidRDefault="002714AB" w:rsidP="002714AB">
      <w:pPr>
        <w:rPr>
          <w:i/>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8080"/>
          <w:sz w:val="16"/>
          <w:szCs w:val="16"/>
          <w:highlight w:val="white"/>
        </w:rPr>
        <w:t>&lt;?xml version="1.0" encoding="UTF-8"?&gt;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8080"/>
          <w:sz w:val="16"/>
          <w:szCs w:val="16"/>
          <w:highlight w:val="white"/>
        </w:rPr>
        <w:t>Sample XML file generated by XMLSpy v2015 rel. 4 sp1 (x64) (http://www.altova.com)</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FF0000"/>
          <w:sz w:val="16"/>
          <w:szCs w:val="16"/>
          <w:highlight w:val="white"/>
        </w:rPr>
        <w:t xml:space="preserve"> xmlns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xmlns:msg</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http://iec.ch/TC57/2011/schema/message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xmlns:xsi</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http://www.w3.org/2001/XMLSchema-instance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xmlns:n1</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http://www.altova.com/samplexml/other-namespace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xmlns:tns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xsi:schemaLocation</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 MaintenanceOrdersMessage.xsd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create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MaintenanceOrders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2015-07-27T16:35:04-06:00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28565fb1-1e42-4b39-8420-12d4086ee950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617d4293-00ca-4f65-86a9-1134ed6ee276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8687d5d9-d972-4aec-990e-ea3c01175e42</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MO-21897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09aff76b-20c0-4ea0-b259-1990f0172dc3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MNT04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Department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888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5655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 Main St,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2404b40d-a8d6-4eed-9f52-74b7a464eb28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service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2015-07-27T16:35:03-06:00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Normal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2015-07-29T17:00:00-06:00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2015-07-29T08:00:00-06:00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db63f900-b36f-40f1-9614-105ae5a48fef</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14455 Blairsferry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Blairsferry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14445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5e61408b-fa2a-4692-8cdc-623e6bc65d53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 cover on equipment panel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Replace cover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exchange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ddc0e9cd-29db-4ea8-b0de-002a73028a0c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790fd69b-c9b8-4fcd-a19b-0a357587e8ad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Shed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14455 Blairsferry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Blairsferry</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14445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false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Eric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Norton, Eric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MaterialItems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XC-4459848-CH</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description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Panel Cover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description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Part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quantity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multiplier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none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multiplier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unit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count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unit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value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value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quantity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MaterialItems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2714AB" w:rsidRPr="00456C95" w:rsidRDefault="00456C95" w:rsidP="00456C95">
      <w:pPr>
        <w:pBdr>
          <w:top w:val="single" w:sz="4" w:space="1" w:color="auto"/>
          <w:left w:val="single" w:sz="4" w:space="1" w:color="auto"/>
          <w:bottom w:val="single" w:sz="4" w:space="1" w:color="auto"/>
          <w:right w:val="single" w:sz="4" w:space="1" w:color="auto"/>
        </w:pBdr>
        <w:rPr>
          <w:sz w:val="16"/>
          <w:szCs w:val="16"/>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0000FF"/>
          <w:sz w:val="16"/>
          <w:szCs w:val="16"/>
          <w:highlight w:val="white"/>
        </w:rPr>
        <w:t>&gt;</w:t>
      </w:r>
    </w:p>
    <w:p w:rsidR="000767F0" w:rsidRDefault="000767F0">
      <w:pPr>
        <w:rPr>
          <w:i/>
        </w:rPr>
      </w:pPr>
      <w:r>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8080"/>
          <w:sz w:val="16"/>
          <w:szCs w:val="16"/>
          <w:highlight w:val="white"/>
        </w:rPr>
        <w:t>&lt;?xml version="1.0" encoding="UTF-8"?&gt;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FF"/>
          <w:sz w:val="16"/>
          <w:szCs w:val="16"/>
          <w:highlight w:val="white"/>
        </w:rPr>
        <w:t>&lt;!--</w:t>
      </w:r>
      <w:r w:rsidRPr="00475FA1">
        <w:rPr>
          <w:rFonts w:ascii="Arial" w:hAnsi="Arial" w:cs="Arial"/>
          <w:color w:val="808080"/>
          <w:sz w:val="16"/>
          <w:szCs w:val="16"/>
          <w:highlight w:val="white"/>
        </w:rPr>
        <w:t>Sample XML file generated by XMLSpy v2015 rel. 4 sp1 (x64) (http://www.altova.com)</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tns:MaintenanceOrdersResponseMessage</w:t>
      </w:r>
      <w:r w:rsidRPr="00475FA1">
        <w:rPr>
          <w:rFonts w:ascii="Arial" w:hAnsi="Arial" w:cs="Arial"/>
          <w:color w:val="FF0000"/>
          <w:sz w:val="16"/>
          <w:szCs w:val="16"/>
          <w:highlight w:val="white"/>
        </w:rPr>
        <w:t xml:space="preserve"> xmlns</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http://iec.ch/TC57/2015/MaintenanceOrders#</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xmlns:xml</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http://www.w3.org/XML/1998/namespace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xmlns:msg</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http://iec.ch/TC57/2011/schema/message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xmlns:xsi</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http://www.w3.org/2001/XMLSchema-instance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xmlns:n1</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http://www.altova.com/samplexml/other-namespace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xmlns:tns</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http://iec.ch/TC57/2015/MaintenanceOrdersMessage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xsi:schemaLocation</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http://iec.ch/TC57/2015/MaintenanceOrdersMessage MaintenanceOrdersMessage.xsd</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tns:Header</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msg:Verb</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reply</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msg:Verb</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msg:Noun</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MaintenanceOrders</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msg:Noun</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msg:Timestamp</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2015-07-27T16:35:05-06:00</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msg:Timestamp</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msg:MessageID</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a88f485c-2657-48ba-a3af-926f64f40286</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msg:MessageID</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msg:CorrelationID</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617d4293-00ca-4f65-86a9-1134ed6ee276</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msg:CorrelationID</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tns:Header</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tns:Reply</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msg:Result</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FAILED</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msg:Result</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msg:Error</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msg:code</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6.1</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msg:code</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msg:level</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FATAL</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msg:level</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msg:details</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Request cancelled per business rule</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msg:details</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msg:ID</w:t>
      </w:r>
      <w:r w:rsidRPr="00475FA1">
        <w:rPr>
          <w:rFonts w:ascii="Arial" w:hAnsi="Arial" w:cs="Arial"/>
          <w:color w:val="FF0000"/>
          <w:sz w:val="16"/>
          <w:szCs w:val="16"/>
          <w:highlight w:val="white"/>
        </w:rPr>
        <w:t xml:space="preserve"> idType</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Maintenance Order Number</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idAuthority</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Utility XYZ</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kind</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name</w:t>
      </w:r>
      <w:r w:rsidRPr="00475FA1">
        <w:rPr>
          <w:rFonts w:ascii="Arial" w:hAnsi="Arial" w:cs="Arial"/>
          <w:color w:val="0000FF"/>
          <w:sz w:val="16"/>
          <w:szCs w:val="16"/>
          <w:highlight w:val="white"/>
        </w:rPr>
        <w:t>"</w:t>
      </w:r>
      <w:r w:rsidRPr="00475FA1">
        <w:rPr>
          <w:rFonts w:ascii="Arial" w:hAnsi="Arial" w:cs="Arial"/>
          <w:color w:val="FF0000"/>
          <w:sz w:val="16"/>
          <w:szCs w:val="16"/>
          <w:highlight w:val="white"/>
        </w:rPr>
        <w:t xml:space="preserve"> objectType</w:t>
      </w:r>
      <w:r w:rsidRPr="00475FA1">
        <w:rPr>
          <w:rFonts w:ascii="Arial" w:hAnsi="Arial" w:cs="Arial"/>
          <w:color w:val="0000FF"/>
          <w:sz w:val="16"/>
          <w:szCs w:val="16"/>
          <w:highlight w:val="white"/>
        </w:rPr>
        <w:t>="</w:t>
      </w:r>
      <w:r w:rsidRPr="00475FA1">
        <w:rPr>
          <w:rFonts w:ascii="Arial" w:hAnsi="Arial" w:cs="Arial"/>
          <w:color w:val="000000"/>
          <w:sz w:val="16"/>
          <w:szCs w:val="16"/>
          <w:highlight w:val="white"/>
        </w:rPr>
        <w:t>MaintenanceOrder</w:t>
      </w:r>
      <w:r w:rsidRPr="00475FA1">
        <w:rPr>
          <w:rFonts w:ascii="Arial" w:hAnsi="Arial" w:cs="Arial"/>
          <w:color w:val="0000FF"/>
          <w:sz w:val="16"/>
          <w:szCs w:val="16"/>
          <w:highlight w:val="white"/>
        </w:rPr>
        <w:t>"&gt;</w:t>
      </w:r>
      <w:r w:rsidRPr="00475FA1">
        <w:rPr>
          <w:rFonts w:ascii="Arial" w:hAnsi="Arial" w:cs="Arial"/>
          <w:color w:val="000000"/>
          <w:sz w:val="16"/>
          <w:szCs w:val="16"/>
          <w:highlight w:val="white"/>
        </w:rPr>
        <w:t>MO-21897</w:t>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msg:ID</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msg:Error</w:t>
      </w:r>
      <w:r w:rsidRPr="00475FA1">
        <w:rPr>
          <w:rFonts w:ascii="Arial" w:hAnsi="Arial" w:cs="Arial"/>
          <w:color w:val="0000FF"/>
          <w:sz w:val="16"/>
          <w:szCs w:val="16"/>
          <w:highlight w:val="white"/>
        </w:rPr>
        <w:t>&gt;</w:t>
      </w:r>
    </w:p>
    <w:p w:rsidR="00475FA1" w:rsidRPr="00475FA1" w:rsidRDefault="00475FA1" w:rsidP="00475F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75FA1">
        <w:rPr>
          <w:rFonts w:ascii="Arial" w:hAnsi="Arial" w:cs="Arial"/>
          <w:color w:val="000000"/>
          <w:sz w:val="16"/>
          <w:szCs w:val="16"/>
          <w:highlight w:val="white"/>
        </w:rPr>
        <w:tab/>
      </w: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tns:Reply</w:t>
      </w:r>
      <w:r w:rsidRPr="00475FA1">
        <w:rPr>
          <w:rFonts w:ascii="Arial" w:hAnsi="Arial" w:cs="Arial"/>
          <w:color w:val="0000FF"/>
          <w:sz w:val="16"/>
          <w:szCs w:val="16"/>
          <w:highlight w:val="white"/>
        </w:rPr>
        <w:t>&gt;</w:t>
      </w:r>
    </w:p>
    <w:p w:rsidR="002714AB" w:rsidRPr="00475FA1" w:rsidRDefault="00475FA1" w:rsidP="00475FA1">
      <w:pPr>
        <w:pBdr>
          <w:top w:val="single" w:sz="4" w:space="1" w:color="auto"/>
          <w:left w:val="single" w:sz="4" w:space="4" w:color="auto"/>
          <w:bottom w:val="single" w:sz="4" w:space="1" w:color="auto"/>
          <w:right w:val="single" w:sz="4" w:space="4" w:color="auto"/>
        </w:pBdr>
        <w:rPr>
          <w:rFonts w:ascii="Arial" w:hAnsi="Arial" w:cs="Arial"/>
          <w:color w:val="0000FF"/>
          <w:sz w:val="16"/>
          <w:szCs w:val="16"/>
        </w:rPr>
      </w:pPr>
      <w:r w:rsidRPr="00475FA1">
        <w:rPr>
          <w:rFonts w:ascii="Arial" w:hAnsi="Arial" w:cs="Arial"/>
          <w:color w:val="0000FF"/>
          <w:sz w:val="16"/>
          <w:szCs w:val="16"/>
          <w:highlight w:val="white"/>
        </w:rPr>
        <w:t>&lt;/</w:t>
      </w:r>
      <w:r w:rsidRPr="00475FA1">
        <w:rPr>
          <w:rFonts w:ascii="Arial" w:hAnsi="Arial" w:cs="Arial"/>
          <w:color w:val="800000"/>
          <w:sz w:val="16"/>
          <w:szCs w:val="16"/>
          <w:highlight w:val="white"/>
        </w:rPr>
        <w:t>tns:MaintenanceOrdersResponseMessage</w:t>
      </w:r>
      <w:r w:rsidRPr="00475FA1">
        <w:rPr>
          <w:rFonts w:ascii="Arial" w:hAnsi="Arial" w:cs="Arial"/>
          <w:color w:val="0000FF"/>
          <w:sz w:val="16"/>
          <w:szCs w:val="16"/>
          <w:highlight w:val="white"/>
        </w:rPr>
        <w:t>&gt;</w:t>
      </w:r>
    </w:p>
    <w:p w:rsidR="002714AB" w:rsidRDefault="002714AB" w:rsidP="002714AB">
      <w:pPr>
        <w:rPr>
          <w:b/>
          <w:kern w:val="32"/>
          <w:u w:val="single"/>
        </w:rPr>
      </w:pPr>
    </w:p>
    <w:p w:rsidR="00475FA1" w:rsidRDefault="00475FA1" w:rsidP="002714AB">
      <w:pPr>
        <w:rPr>
          <w:b/>
          <w:kern w:val="32"/>
          <w:u w:val="single"/>
        </w:rPr>
      </w:pPr>
    </w:p>
    <w:p w:rsidR="00475FA1" w:rsidRDefault="00475FA1" w:rsidP="002714AB">
      <w:pPr>
        <w:rPr>
          <w:b/>
          <w:kern w:val="32"/>
          <w:u w:val="single"/>
        </w:rPr>
      </w:pPr>
    </w:p>
    <w:p w:rsidR="00475FA1" w:rsidRDefault="00475FA1" w:rsidP="002714AB">
      <w:pPr>
        <w:rPr>
          <w:b/>
          <w:kern w:val="32"/>
          <w:u w:val="single"/>
        </w:rPr>
      </w:pPr>
    </w:p>
    <w:p w:rsidR="00475FA1" w:rsidRDefault="00475FA1"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Failure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pStyle w:val="Heading2"/>
      </w:pPr>
      <w:bookmarkStart w:id="51" w:name="_Toc426121917"/>
      <w:r>
        <w:rPr>
          <w:u w:val="single"/>
        </w:rPr>
        <w:lastRenderedPageBreak/>
        <w:t>MO-</w:t>
      </w:r>
      <w:r w:rsidRPr="000A7205">
        <w:rPr>
          <w:u w:val="single"/>
        </w:rPr>
        <w:t>1</w:t>
      </w:r>
      <w:r>
        <w:rPr>
          <w:u w:val="single"/>
        </w:rPr>
        <w:t>c</w:t>
      </w:r>
      <w:r>
        <w:t>: Client</w:t>
      </w:r>
      <w:r w:rsidRPr="00A0723D">
        <w:t xml:space="preserve"> requests creation of </w:t>
      </w:r>
      <w:r w:rsidR="00462A67">
        <w:t xml:space="preserve">two </w:t>
      </w:r>
      <w:r>
        <w:t>Maintenance Order</w:t>
      </w:r>
      <w:r w:rsidR="00462A67">
        <w:t>s</w:t>
      </w:r>
      <w:r w:rsidRPr="00A0723D">
        <w:t xml:space="preserve"> and </w:t>
      </w:r>
      <w:r>
        <w:t>Server</w:t>
      </w:r>
      <w:r w:rsidRPr="00A0723D">
        <w:t xml:space="preserve"> replies</w:t>
      </w:r>
      <w:r>
        <w:t xml:space="preserve"> (</w:t>
      </w:r>
      <w:r w:rsidR="007B35FD">
        <w:t>Success</w:t>
      </w:r>
      <w:r>
        <w:t xml:space="preserve"> - Two Maintenance Orders in a single message)</w:t>
      </w:r>
      <w:bookmarkEnd w:id="51"/>
    </w:p>
    <w:p w:rsidR="002714AB" w:rsidRPr="00DF1F99"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instantiate </w:t>
      </w:r>
      <w:r>
        <w:rPr>
          <w:kern w:val="32"/>
        </w:rPr>
        <w:t>two</w:t>
      </w:r>
      <w:r w:rsidRPr="00DF1F99">
        <w:rPr>
          <w:kern w:val="32"/>
        </w:rPr>
        <w:t xml:space="preserve"> </w:t>
      </w:r>
      <w:r>
        <w:rPr>
          <w:kern w:val="32"/>
        </w:rPr>
        <w:t>Maintenance Orders</w:t>
      </w:r>
      <w:r w:rsidRPr="00DF1F99">
        <w:rPr>
          <w:kern w:val="32"/>
        </w:rPr>
        <w:t xml:space="preserve">.  The </w:t>
      </w:r>
      <w:r>
        <w:rPr>
          <w:kern w:val="32"/>
        </w:rPr>
        <w:t>Server</w:t>
      </w:r>
      <w:r w:rsidRPr="00DF1F99">
        <w:rPr>
          <w:kern w:val="32"/>
        </w:rPr>
        <w:t xml:space="preserve"> returns a response message indicating success with no errors.</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Maintenance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 xml:space="preserve">Two </w:t>
            </w:r>
            <w:r w:rsidRPr="002A5E02">
              <w:t xml:space="preserve">new </w:t>
            </w:r>
            <w:r>
              <w:t>Maintenance Orders are</w:t>
            </w:r>
            <w:r w:rsidRPr="002A5E02">
              <w:t xml:space="preserve"> created with the Names identifier</w:t>
            </w:r>
            <w:r>
              <w:t xml:space="preserve">s </w:t>
            </w:r>
            <w:r w:rsidRPr="002A5E02">
              <w:t>that were passed in the request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505073"/>
            <wp:effectExtent l="19050" t="0" r="0" b="0"/>
            <wp:docPr id="43"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4" cstate="print"/>
                    <a:stretch>
                      <a:fillRect/>
                    </a:stretch>
                  </pic:blipFill>
                  <pic:spPr>
                    <a:xfrm>
                      <a:off x="0" y="0"/>
                      <a:ext cx="5302150"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3</w:t>
        </w:r>
      </w:fldSimple>
      <w:r>
        <w:t xml:space="preserve"> </w:t>
      </w:r>
      <w:r w:rsidRPr="00F5413D">
        <w:t>Sequ</w:t>
      </w:r>
      <w:r>
        <w:t>ence Diagram for Test Case MO-1c</w:t>
      </w:r>
    </w:p>
    <w:p w:rsidR="002714AB" w:rsidRDefault="002714AB" w:rsidP="002714AB">
      <w:pPr>
        <w:rPr>
          <w:kern w:val="32"/>
        </w:rPr>
      </w:pPr>
    </w:p>
    <w:p w:rsidR="002714AB" w:rsidRDefault="002714AB" w:rsidP="002714AB">
      <w:pPr>
        <w:rPr>
          <w:kern w:val="32"/>
        </w:rPr>
      </w:pPr>
      <w:r>
        <w:rPr>
          <w:kern w:val="32"/>
        </w:rPr>
        <w:lastRenderedPageBreak/>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8080"/>
          <w:sz w:val="16"/>
          <w:szCs w:val="16"/>
          <w:highlight w:val="white"/>
        </w:rPr>
        <w:t>&lt;?xml version="1.0" encoding="UTF-8"?&gt;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8080"/>
          <w:sz w:val="16"/>
          <w:szCs w:val="16"/>
          <w:highlight w:val="white"/>
        </w:rPr>
        <w:t>Sample XML file generated by XMLSpy v2015 rel. 4 sp1 (x64) (http://www.altova.com)</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FF0000"/>
          <w:sz w:val="16"/>
          <w:szCs w:val="16"/>
          <w:highlight w:val="white"/>
        </w:rPr>
        <w:t xml:space="preserve"> xmlns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xmlns:msg</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http://iec.ch/TC57/2011/schema/message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xmlns:xsi</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http://www.w3.org/2001/XMLSchema-instance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xmlns:n1</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http://www.altova.com/samplexml/other-namespace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xmlns:tns</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w:t>
      </w:r>
      <w:r w:rsidRPr="00456C95">
        <w:rPr>
          <w:rFonts w:ascii="Arial" w:hAnsi="Arial" w:cs="Arial"/>
          <w:color w:val="0000FF"/>
          <w:sz w:val="16"/>
          <w:szCs w:val="16"/>
          <w:highlight w:val="white"/>
        </w:rPr>
        <w:t>"</w:t>
      </w:r>
      <w:r w:rsidRPr="00456C95">
        <w:rPr>
          <w:rFonts w:ascii="Arial" w:hAnsi="Arial" w:cs="Arial"/>
          <w:color w:val="FF0000"/>
          <w:sz w:val="16"/>
          <w:szCs w:val="16"/>
          <w:highlight w:val="white"/>
        </w:rPr>
        <w:t xml:space="preserve"> xsi:schemaLocation</w:t>
      </w:r>
      <w:r w:rsidRPr="00456C95">
        <w:rPr>
          <w:rFonts w:ascii="Arial" w:hAnsi="Arial" w:cs="Arial"/>
          <w:color w:val="0000FF"/>
          <w:sz w:val="16"/>
          <w:szCs w:val="16"/>
          <w:highlight w:val="white"/>
        </w:rPr>
        <w:t>="</w:t>
      </w:r>
      <w:r w:rsidRPr="00456C95">
        <w:rPr>
          <w:rFonts w:ascii="Arial" w:hAnsi="Arial" w:cs="Arial"/>
          <w:color w:val="000000"/>
          <w:sz w:val="16"/>
          <w:szCs w:val="16"/>
          <w:highlight w:val="white"/>
        </w:rPr>
        <w:t>http://iec.ch/TC57/2015/MaintenanceOrdersMessage MaintenanceOrdersMessage.xsd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create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msg:Verb</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MaintenanceOrders</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msg:Noun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2015-07-27T16:53:04-06:00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msg:Timestamp</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6bca9967-f99f-4316-9d8d-d28d06deb4f3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msg:MessageID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0f8991e8-e6c8-47de-b082-bef7782e4c39</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msg:CorrelationID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tns:Header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ed38a3c4-5f09-41eb-a23e-3bd7407fca57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MO-86653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09aff76b-20c0-4ea0-b259-1990f0172dc3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MNT04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Department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888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5655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 Main St,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74a92bc2-00ab-4def-8568-36e53e523b26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Normal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2015-07-30T17:00:00-06:00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2015-07-30T08:00:00-06:00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0cc91741-b3ea-405b-be13-20c2ceea72c7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 Gordon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Gordon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4c8c9a14-af79-42df-9fb6-fe257ee15c9f</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Perform 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Routine 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investigate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77676d48-1658-465f-8a6f-9027cb936d17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790fd69b-c9b8-4fcd-a19b-0a357587e8ad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 Sub</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 Gordon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Gordon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Colton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Buchanan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Buchanan, Colton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b2c13378-35d3-4110-8247-91a44bdac90c</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MO-86654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Number</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09aff76b-20c0-4ea0-b259-1990f0172dc3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MNT04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Department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Utility XYZ</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NameTypeAuthority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888</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areaCode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cityCode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extension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5655</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localNumber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phone1</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 Main St,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 Office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446</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Organisation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448dcfc9-1330-4d0e-9d3a-62d10205c5d1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lastModifiedDateTime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requestDateTime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2015-07-27T16:53:03-06:00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createdDateTime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Maintenance Order Created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ActivityRecords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3</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rank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Normal</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priority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request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2015-07-30T17:00:00-06:00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end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2015-07-30T08:00:00-06:00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start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scheduleInterval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TimeSchedules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0cc91741-b3ea-405b-be13-20c2ceea72c7</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 Gordon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Gordon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4ac615ef-1a39-4980-82e0-ccd18417ca10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Perform 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instruction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scheduled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statusKind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Routine test</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subject</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investigate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taskKind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746e96c8-bca2-417b-89b4-b48957d4fabf</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critical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790fd69b-c9b8-4fcd-a19b-0a357587e8ad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mRID</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SW</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direction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High Voltage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Hazards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NW Sub</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BuildingNumber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Floor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0</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RoomNumber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lastRenderedPageBreak/>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InternalLocation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 Gordon Rd, Palo, IA 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addressGeneral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Gordon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2201</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number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Rd</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type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true</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withinTownLimits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streetDetail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52324</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code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USA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country</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Palo</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IA</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stateOrProvince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townDetail</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mainAddress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Location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Assets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Colton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firstName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Buchanan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lastName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Person</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CrewMembers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r w:rsidRPr="00456C95">
        <w:rPr>
          <w:rFonts w:ascii="Arial" w:hAnsi="Arial" w:cs="Arial"/>
          <w:color w:val="000000"/>
          <w:sz w:val="16"/>
          <w:szCs w:val="16"/>
          <w:highlight w:val="white"/>
        </w:rPr>
        <w:t>Buchanan, Colton</w:t>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Names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Crews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WorkTasks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Work</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MaintenanceOrders</w:t>
      </w:r>
      <w:r w:rsidRPr="00456C95">
        <w:rPr>
          <w:rFonts w:ascii="Arial" w:hAnsi="Arial" w:cs="Arial"/>
          <w:color w:val="0000FF"/>
          <w:sz w:val="16"/>
          <w:szCs w:val="16"/>
          <w:highlight w:val="white"/>
        </w:rPr>
        <w:t>&gt;</w:t>
      </w:r>
    </w:p>
    <w:p w:rsidR="00456C95" w:rsidRPr="00456C95" w:rsidRDefault="00456C95" w:rsidP="00456C9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456C95">
        <w:rPr>
          <w:rFonts w:ascii="Arial" w:hAnsi="Arial" w:cs="Arial"/>
          <w:color w:val="000000"/>
          <w:sz w:val="16"/>
          <w:szCs w:val="16"/>
          <w:highlight w:val="white"/>
        </w:rPr>
        <w:tab/>
      </w: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tns:Payload</w:t>
      </w:r>
      <w:r w:rsidRPr="00456C95">
        <w:rPr>
          <w:rFonts w:ascii="Arial" w:hAnsi="Arial" w:cs="Arial"/>
          <w:color w:val="0000FF"/>
          <w:sz w:val="16"/>
          <w:szCs w:val="16"/>
          <w:highlight w:val="white"/>
        </w:rPr>
        <w:t>&gt;</w:t>
      </w:r>
    </w:p>
    <w:p w:rsidR="002714AB" w:rsidRDefault="00456C95" w:rsidP="00456C95">
      <w:pPr>
        <w:pBdr>
          <w:top w:val="single" w:sz="4" w:space="1" w:color="auto"/>
          <w:left w:val="single" w:sz="4" w:space="1" w:color="auto"/>
          <w:bottom w:val="single" w:sz="4" w:space="1" w:color="auto"/>
          <w:right w:val="single" w:sz="4" w:space="1" w:color="auto"/>
        </w:pBdr>
        <w:rPr>
          <w:i/>
        </w:rPr>
      </w:pPr>
      <w:r w:rsidRPr="00456C95">
        <w:rPr>
          <w:rFonts w:ascii="Arial" w:hAnsi="Arial" w:cs="Arial"/>
          <w:color w:val="0000FF"/>
          <w:sz w:val="16"/>
          <w:szCs w:val="16"/>
          <w:highlight w:val="white"/>
        </w:rPr>
        <w:t>&lt;/</w:t>
      </w:r>
      <w:r w:rsidRPr="00456C95">
        <w:rPr>
          <w:rFonts w:ascii="Arial" w:hAnsi="Arial" w:cs="Arial"/>
          <w:color w:val="800000"/>
          <w:sz w:val="16"/>
          <w:szCs w:val="16"/>
          <w:highlight w:val="white"/>
        </w:rPr>
        <w:t>tns:CreateMaintenanceOrders</w:t>
      </w:r>
      <w:r w:rsidRPr="00456C95">
        <w:rPr>
          <w:rFonts w:ascii="Arial" w:hAnsi="Arial" w:cs="Arial"/>
          <w:color w:val="0000FF"/>
          <w:sz w:val="16"/>
          <w:szCs w:val="16"/>
          <w:highlight w:val="white"/>
        </w:rPr>
        <w:t>&gt;</w:t>
      </w:r>
      <w:r w:rsidR="002714AB">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2714AB" w:rsidRDefault="002714AB" w:rsidP="002714AB">
      <w:pPr>
        <w:rPr>
          <w:kern w:val="32"/>
        </w:rPr>
      </w:pP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8080"/>
          <w:sz w:val="16"/>
          <w:szCs w:val="16"/>
          <w:highlight w:val="white"/>
        </w:rPr>
        <w:t>&lt;?xml version="1.0" encoding="UTF-8"?&gt;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FF"/>
          <w:sz w:val="16"/>
          <w:szCs w:val="16"/>
          <w:highlight w:val="white"/>
        </w:rPr>
        <w:t>&lt;!--</w:t>
      </w:r>
      <w:r w:rsidRPr="000127C2">
        <w:rPr>
          <w:rFonts w:ascii="Arial" w:hAnsi="Arial" w:cs="Arial"/>
          <w:color w:val="808080"/>
          <w:sz w:val="16"/>
          <w:szCs w:val="16"/>
          <w:highlight w:val="white"/>
        </w:rPr>
        <w:t>Sample XML file generated by XMLSpy v2015 rel. 4 sp1 (x64) (http://www.altova.com)</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tns:MaintenanceOrdersResponseMessage</w:t>
      </w:r>
      <w:r w:rsidRPr="000127C2">
        <w:rPr>
          <w:rFonts w:ascii="Arial" w:hAnsi="Arial" w:cs="Arial"/>
          <w:color w:val="FF0000"/>
          <w:sz w:val="16"/>
          <w:szCs w:val="16"/>
          <w:highlight w:val="white"/>
        </w:rPr>
        <w:t xml:space="preserve"> xmlns</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http://iec.ch/TC57/2015/MaintenanceOrders#</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xmlns:xml</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http://www.w3.org/XML/1998/namespace</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xmlns:msg</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http://iec.ch/TC57/2011/schema/message</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xmlns:xsi</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http://www.w3.org/2001/XMLSchema-instance</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xmlns:n1</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http://www.altova.com/samplexml/other-namespace</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xmlns:tns</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http://iec.ch/TC57/2015/MaintenanceOrdersMessage</w:t>
      </w:r>
      <w:r w:rsidRPr="000127C2">
        <w:rPr>
          <w:rFonts w:ascii="Arial" w:hAnsi="Arial" w:cs="Arial"/>
          <w:color w:val="0000FF"/>
          <w:sz w:val="16"/>
          <w:szCs w:val="16"/>
          <w:highlight w:val="white"/>
        </w:rPr>
        <w:t>"</w:t>
      </w:r>
      <w:r w:rsidRPr="000127C2">
        <w:rPr>
          <w:rFonts w:ascii="Arial" w:hAnsi="Arial" w:cs="Arial"/>
          <w:color w:val="FF0000"/>
          <w:sz w:val="16"/>
          <w:szCs w:val="16"/>
          <w:highlight w:val="white"/>
        </w:rPr>
        <w:t xml:space="preserve"> xsi:schemaLocation</w:t>
      </w:r>
      <w:r w:rsidRPr="000127C2">
        <w:rPr>
          <w:rFonts w:ascii="Arial" w:hAnsi="Arial" w:cs="Arial"/>
          <w:color w:val="0000FF"/>
          <w:sz w:val="16"/>
          <w:szCs w:val="16"/>
          <w:highlight w:val="white"/>
        </w:rPr>
        <w:t>="</w:t>
      </w:r>
      <w:r w:rsidRPr="000127C2">
        <w:rPr>
          <w:rFonts w:ascii="Arial" w:hAnsi="Arial" w:cs="Arial"/>
          <w:color w:val="000000"/>
          <w:sz w:val="16"/>
          <w:szCs w:val="16"/>
          <w:highlight w:val="white"/>
        </w:rPr>
        <w:t>http://iec.ch/TC57/2015/MaintenanceOrdersMessage MaintenanceOrdersMessage.xsd</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tns:Header</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msg:Verb</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reply</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msg:Verb</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msg:Noun</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MaintenanceOrders</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msg:Noun</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msg:Timestamp</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2015-07-27T16:53:07-06:00</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msg:Timestamp</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msg:MessageID</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b066e6df-7586-419a-aa16-693f12df0320</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msg:MessageID</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msg:CorrelationID</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0f8991e8-e6c8-47de-b082-bef7782e4c39</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msg:CorrelationID</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tns:Header</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tns:Reply</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msg:Result</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OK</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msg:Result</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msg:Error</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msg:code</w:t>
      </w:r>
      <w:r w:rsidRPr="000127C2">
        <w:rPr>
          <w:rFonts w:ascii="Arial" w:hAnsi="Arial" w:cs="Arial"/>
          <w:color w:val="0000FF"/>
          <w:sz w:val="16"/>
          <w:szCs w:val="16"/>
          <w:highlight w:val="white"/>
        </w:rPr>
        <w:t>&gt;</w:t>
      </w:r>
      <w:r w:rsidRPr="000127C2">
        <w:rPr>
          <w:rFonts w:ascii="Arial" w:hAnsi="Arial" w:cs="Arial"/>
          <w:color w:val="000000"/>
          <w:sz w:val="16"/>
          <w:szCs w:val="16"/>
          <w:highlight w:val="white"/>
        </w:rPr>
        <w:t>0.0</w:t>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msg:code</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msg:Error</w:t>
      </w:r>
      <w:r w:rsidRPr="000127C2">
        <w:rPr>
          <w:rFonts w:ascii="Arial" w:hAnsi="Arial" w:cs="Arial"/>
          <w:color w:val="0000FF"/>
          <w:sz w:val="16"/>
          <w:szCs w:val="16"/>
          <w:highlight w:val="white"/>
        </w:rPr>
        <w:t>&gt;</w:t>
      </w:r>
    </w:p>
    <w:p w:rsidR="000127C2" w:rsidRPr="000127C2" w:rsidRDefault="000127C2" w:rsidP="000127C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0127C2">
        <w:rPr>
          <w:rFonts w:ascii="Arial" w:hAnsi="Arial" w:cs="Arial"/>
          <w:color w:val="000000"/>
          <w:sz w:val="16"/>
          <w:szCs w:val="16"/>
          <w:highlight w:val="white"/>
        </w:rPr>
        <w:tab/>
      </w: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tns:Reply</w:t>
      </w:r>
      <w:r w:rsidRPr="000127C2">
        <w:rPr>
          <w:rFonts w:ascii="Arial" w:hAnsi="Arial" w:cs="Arial"/>
          <w:color w:val="0000FF"/>
          <w:sz w:val="16"/>
          <w:szCs w:val="16"/>
          <w:highlight w:val="white"/>
        </w:rPr>
        <w:t>&gt;</w:t>
      </w:r>
    </w:p>
    <w:p w:rsidR="002714AB" w:rsidRPr="000127C2" w:rsidRDefault="000127C2" w:rsidP="000127C2">
      <w:pPr>
        <w:pBdr>
          <w:top w:val="single" w:sz="4" w:space="1" w:color="auto"/>
          <w:left w:val="single" w:sz="4" w:space="4" w:color="auto"/>
          <w:bottom w:val="single" w:sz="4" w:space="1" w:color="auto"/>
          <w:right w:val="single" w:sz="4" w:space="4" w:color="auto"/>
        </w:pBdr>
        <w:rPr>
          <w:b/>
          <w:kern w:val="32"/>
          <w:sz w:val="16"/>
          <w:szCs w:val="16"/>
          <w:u w:val="single"/>
        </w:rPr>
      </w:pPr>
      <w:r w:rsidRPr="000127C2">
        <w:rPr>
          <w:rFonts w:ascii="Arial" w:hAnsi="Arial" w:cs="Arial"/>
          <w:color w:val="0000FF"/>
          <w:sz w:val="16"/>
          <w:szCs w:val="16"/>
          <w:highlight w:val="white"/>
        </w:rPr>
        <w:t>&lt;/</w:t>
      </w:r>
      <w:r w:rsidRPr="000127C2">
        <w:rPr>
          <w:rFonts w:ascii="Arial" w:hAnsi="Arial" w:cs="Arial"/>
          <w:color w:val="800000"/>
          <w:sz w:val="16"/>
          <w:szCs w:val="16"/>
          <w:highlight w:val="white"/>
        </w:rPr>
        <w:t>tns:MaintenanceOrdersResponseMessage</w:t>
      </w:r>
      <w:r w:rsidRPr="000127C2">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rPr>
          <w:b/>
          <w:u w:val="single"/>
        </w:rPr>
      </w:pPr>
    </w:p>
    <w:p w:rsidR="002714AB" w:rsidRDefault="002714AB" w:rsidP="002714AB">
      <w:pPr>
        <w:rPr>
          <w:b/>
          <w:u w:val="single"/>
        </w:rPr>
      </w:pPr>
      <w:r>
        <w:rPr>
          <w:u w:val="single"/>
        </w:rPr>
        <w:br w:type="page"/>
      </w:r>
    </w:p>
    <w:p w:rsidR="002714AB" w:rsidRDefault="002714AB" w:rsidP="002714AB">
      <w:pPr>
        <w:pStyle w:val="Heading2"/>
        <w:numPr>
          <w:ilvl w:val="0"/>
          <w:numId w:val="0"/>
        </w:numPr>
      </w:pPr>
      <w:bookmarkStart w:id="52" w:name="_Toc426121918"/>
      <w:r>
        <w:rPr>
          <w:u w:val="single"/>
        </w:rPr>
        <w:lastRenderedPageBreak/>
        <w:t>MO-</w:t>
      </w:r>
      <w:r w:rsidRPr="000A7205">
        <w:rPr>
          <w:u w:val="single"/>
        </w:rPr>
        <w:t>1</w:t>
      </w:r>
      <w:r>
        <w:rPr>
          <w:u w:val="single"/>
        </w:rPr>
        <w:t>d</w:t>
      </w:r>
      <w:r>
        <w:t>: Client</w:t>
      </w:r>
      <w:r w:rsidRPr="00A0723D">
        <w:t xml:space="preserve"> requests creation of </w:t>
      </w:r>
      <w:r w:rsidR="00462A67">
        <w:t xml:space="preserve">two </w:t>
      </w:r>
      <w:r>
        <w:t>Maintenance Order</w:t>
      </w:r>
      <w:r w:rsidR="00462A67">
        <w:t>s</w:t>
      </w:r>
      <w:r w:rsidRPr="00A0723D">
        <w:t xml:space="preserve"> and </w:t>
      </w:r>
      <w:r>
        <w:t>Server</w:t>
      </w:r>
      <w:r w:rsidRPr="00A0723D">
        <w:t xml:space="preserve"> replies</w:t>
      </w:r>
      <w:r>
        <w:t xml:space="preserve"> (</w:t>
      </w:r>
      <w:r w:rsidRPr="00CA3DE3">
        <w:t xml:space="preserve">Two </w:t>
      </w:r>
      <w:r>
        <w:t>Maintenance Order</w:t>
      </w:r>
      <w:r w:rsidRPr="00CA3DE3">
        <w:t>s in a single message - One succeeds and one fails</w:t>
      </w:r>
      <w:r>
        <w:t>)</w:t>
      </w:r>
      <w:bookmarkEnd w:id="52"/>
    </w:p>
    <w:p w:rsidR="002714AB" w:rsidRPr="00DF1F99"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instantiate </w:t>
      </w:r>
      <w:r>
        <w:rPr>
          <w:kern w:val="32"/>
        </w:rPr>
        <w:t>two</w:t>
      </w:r>
      <w:r w:rsidRPr="00DF1F99">
        <w:rPr>
          <w:kern w:val="32"/>
        </w:rPr>
        <w:t xml:space="preserve"> </w:t>
      </w:r>
      <w:r>
        <w:rPr>
          <w:kern w:val="32"/>
        </w:rPr>
        <w:t>Maintenance Orders</w:t>
      </w:r>
      <w:r w:rsidRPr="00DF1F99">
        <w:rPr>
          <w:kern w:val="32"/>
        </w:rPr>
        <w:t xml:space="preserve">.  The </w:t>
      </w:r>
      <w:r>
        <w:rPr>
          <w:kern w:val="32"/>
        </w:rPr>
        <w:t>Server</w:t>
      </w:r>
      <w:r w:rsidRPr="00DF1F99">
        <w:rPr>
          <w:kern w:val="32"/>
        </w:rPr>
        <w:t xml:space="preserve"> returns a response message indicating </w:t>
      </w:r>
      <w:r>
        <w:rPr>
          <w:kern w:val="32"/>
        </w:rPr>
        <w:t>that instantiation of the second Maintenance Order failed. Since no error is reported for the first Maintenance Order, the interpretation of the response message is that the instantiation of the first Maintenance Order succeeded.</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first of the two Maintenance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EE4992">
            <w:r>
              <w:t xml:space="preserve">One </w:t>
            </w:r>
            <w:r w:rsidRPr="002A5E02">
              <w:t xml:space="preserve">new </w:t>
            </w:r>
            <w:r>
              <w:t>Maintenance Order is</w:t>
            </w:r>
            <w:r w:rsidRPr="002A5E02">
              <w:t xml:space="preserve"> created with the Names identifier</w:t>
            </w:r>
            <w:r>
              <w:t xml:space="preserve"> </w:t>
            </w:r>
            <w:r w:rsidRPr="002A5E02">
              <w:t>that w</w:t>
            </w:r>
            <w:r>
              <w:t>as</w:t>
            </w:r>
            <w:r w:rsidRPr="002A5E02">
              <w:t xml:space="preserve"> passed in the request message</w:t>
            </w:r>
            <w:r>
              <w:t xml:space="preserve">. An error is returned indicating that instantiation of the second Maintenance Order failed. </w:t>
            </w:r>
          </w:p>
        </w:tc>
      </w:tr>
    </w:tbl>
    <w:p w:rsidR="002714AB" w:rsidRDefault="002714AB" w:rsidP="002714AB"/>
    <w:p w:rsidR="002714AB" w:rsidRPr="00DF1F99" w:rsidRDefault="002714AB" w:rsidP="002714AB">
      <w:pPr>
        <w:rPr>
          <w:kern w:val="32"/>
        </w:rPr>
      </w:pPr>
    </w:p>
    <w:p w:rsidR="002714AB" w:rsidRDefault="002714AB" w:rsidP="002714AB">
      <w:pPr>
        <w:rPr>
          <w:kern w:val="32"/>
        </w:rPr>
      </w:pP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16638" cy="2342194"/>
            <wp:effectExtent l="19050" t="0" r="0" b="0"/>
            <wp:docPr id="4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5" cstate="print"/>
                    <a:stretch>
                      <a:fillRect/>
                    </a:stretch>
                  </pic:blipFill>
                  <pic:spPr>
                    <a:xfrm>
                      <a:off x="0" y="0"/>
                      <a:ext cx="5316638" cy="2342194"/>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4</w:t>
        </w:r>
      </w:fldSimple>
      <w:r>
        <w:t xml:space="preserve"> </w:t>
      </w:r>
      <w:r w:rsidRPr="0058256A">
        <w:t>Sequ</w:t>
      </w:r>
      <w:r>
        <w:t>ence Diagram for Test Case MO-1d</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8080"/>
          <w:sz w:val="16"/>
          <w:szCs w:val="16"/>
          <w:highlight w:val="white"/>
        </w:rPr>
        <w:t>&lt;?xml version="1.0" encoding="UTF-8"?&gt;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FF"/>
          <w:sz w:val="16"/>
          <w:szCs w:val="16"/>
          <w:highlight w:val="white"/>
        </w:rPr>
        <w:t>&lt;!--</w:t>
      </w:r>
      <w:r w:rsidRPr="00653EB0">
        <w:rPr>
          <w:rFonts w:ascii="Arial" w:hAnsi="Arial" w:cs="Arial"/>
          <w:color w:val="808080"/>
          <w:sz w:val="16"/>
          <w:szCs w:val="16"/>
          <w:highlight w:val="white"/>
        </w:rPr>
        <w:t>Sample XML file generated by XMLSpy v2015 rel. 4 sp1 (x64) (http://www.altova.com)</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tns:CreateMaintenanceOrders</w:t>
      </w:r>
      <w:r w:rsidRPr="00653EB0">
        <w:rPr>
          <w:rFonts w:ascii="Arial" w:hAnsi="Arial" w:cs="Arial"/>
          <w:color w:val="FF0000"/>
          <w:sz w:val="16"/>
          <w:szCs w:val="16"/>
          <w:highlight w:val="white"/>
        </w:rPr>
        <w:t xml:space="preserve"> xmlns</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http://iec.ch/TC57/2015/MaintenanceOrders#</w:t>
      </w:r>
      <w:r w:rsidRPr="00653EB0">
        <w:rPr>
          <w:rFonts w:ascii="Arial" w:hAnsi="Arial" w:cs="Arial"/>
          <w:color w:val="0000FF"/>
          <w:sz w:val="16"/>
          <w:szCs w:val="16"/>
          <w:highlight w:val="white"/>
        </w:rPr>
        <w:t>"</w:t>
      </w:r>
      <w:r w:rsidRPr="00653EB0">
        <w:rPr>
          <w:rFonts w:ascii="Arial" w:hAnsi="Arial" w:cs="Arial"/>
          <w:color w:val="FF0000"/>
          <w:sz w:val="16"/>
          <w:szCs w:val="16"/>
          <w:highlight w:val="white"/>
        </w:rPr>
        <w:t xml:space="preserve"> xmlns:msg</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http://iec.ch/TC57/2011/schema/message</w:t>
      </w:r>
      <w:r w:rsidRPr="00653EB0">
        <w:rPr>
          <w:rFonts w:ascii="Arial" w:hAnsi="Arial" w:cs="Arial"/>
          <w:color w:val="0000FF"/>
          <w:sz w:val="16"/>
          <w:szCs w:val="16"/>
          <w:highlight w:val="white"/>
        </w:rPr>
        <w:t>"</w:t>
      </w:r>
      <w:r w:rsidRPr="00653EB0">
        <w:rPr>
          <w:rFonts w:ascii="Arial" w:hAnsi="Arial" w:cs="Arial"/>
          <w:color w:val="FF0000"/>
          <w:sz w:val="16"/>
          <w:szCs w:val="16"/>
          <w:highlight w:val="white"/>
        </w:rPr>
        <w:t xml:space="preserve"> xmlns:xsi</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http://www.w3.org/2001/XMLSchema-instance</w:t>
      </w:r>
      <w:r w:rsidRPr="00653EB0">
        <w:rPr>
          <w:rFonts w:ascii="Arial" w:hAnsi="Arial" w:cs="Arial"/>
          <w:color w:val="0000FF"/>
          <w:sz w:val="16"/>
          <w:szCs w:val="16"/>
          <w:highlight w:val="white"/>
        </w:rPr>
        <w:t>"</w:t>
      </w:r>
      <w:r w:rsidRPr="00653EB0">
        <w:rPr>
          <w:rFonts w:ascii="Arial" w:hAnsi="Arial" w:cs="Arial"/>
          <w:color w:val="FF0000"/>
          <w:sz w:val="16"/>
          <w:szCs w:val="16"/>
          <w:highlight w:val="white"/>
        </w:rPr>
        <w:t xml:space="preserve"> xmlns:n1</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http://www.altova.com/samplexml/other-namespace</w:t>
      </w:r>
      <w:r w:rsidRPr="00653EB0">
        <w:rPr>
          <w:rFonts w:ascii="Arial" w:hAnsi="Arial" w:cs="Arial"/>
          <w:color w:val="0000FF"/>
          <w:sz w:val="16"/>
          <w:szCs w:val="16"/>
          <w:highlight w:val="white"/>
        </w:rPr>
        <w:t>"</w:t>
      </w:r>
      <w:r w:rsidRPr="00653EB0">
        <w:rPr>
          <w:rFonts w:ascii="Arial" w:hAnsi="Arial" w:cs="Arial"/>
          <w:color w:val="FF0000"/>
          <w:sz w:val="16"/>
          <w:szCs w:val="16"/>
          <w:highlight w:val="white"/>
        </w:rPr>
        <w:t xml:space="preserve"> xmlns:tns</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http://iec.ch/TC57/2015/MaintenanceOrdersMessage</w:t>
      </w:r>
      <w:r w:rsidRPr="00653EB0">
        <w:rPr>
          <w:rFonts w:ascii="Arial" w:hAnsi="Arial" w:cs="Arial"/>
          <w:color w:val="0000FF"/>
          <w:sz w:val="16"/>
          <w:szCs w:val="16"/>
          <w:highlight w:val="white"/>
        </w:rPr>
        <w:t>"</w:t>
      </w:r>
      <w:r w:rsidRPr="00653EB0">
        <w:rPr>
          <w:rFonts w:ascii="Arial" w:hAnsi="Arial" w:cs="Arial"/>
          <w:color w:val="FF0000"/>
          <w:sz w:val="16"/>
          <w:szCs w:val="16"/>
          <w:highlight w:val="white"/>
        </w:rPr>
        <w:t xml:space="preserve"> xsi:schemaLocation</w:t>
      </w:r>
      <w:r w:rsidRPr="00653EB0">
        <w:rPr>
          <w:rFonts w:ascii="Arial" w:hAnsi="Arial" w:cs="Arial"/>
          <w:color w:val="0000FF"/>
          <w:sz w:val="16"/>
          <w:szCs w:val="16"/>
          <w:highlight w:val="white"/>
        </w:rPr>
        <w:t>="</w:t>
      </w:r>
      <w:r w:rsidRPr="00653EB0">
        <w:rPr>
          <w:rFonts w:ascii="Arial" w:hAnsi="Arial" w:cs="Arial"/>
          <w:color w:val="000000"/>
          <w:sz w:val="16"/>
          <w:szCs w:val="16"/>
          <w:highlight w:val="white"/>
        </w:rPr>
        <w:t>http://iec.ch/TC57/2015/MaintenanceOrdersMessage MaintenanceOrdersMessage.xsd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tns:Header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msg:Verb</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create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msg:Verb</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msg:Noun</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MaintenanceOrders</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msg:Noun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msg:Timestamp</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2015-07-27T17:17:44-06:00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msg:Timestamp</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msg:MessageID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25cf66ad-b5bd-409a-8709-231a6527d4d4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msg:MessageID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msg:CorrelationID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b4efacd7-31dc-4807-8f0f-24e38b491c25</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msg:CorrelationID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tns:Header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tns:Payload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lastRenderedPageBreak/>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cb89d96d-f858-4188-b64d-6bddad2d9af5</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MO-65888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 Order Number</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Organisation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0043dbbe-57fd-4979-9336-82ef3ff5ea4a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MNT07</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Department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phone1</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areaCode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888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areaCode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cityCode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555</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cityCode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extension</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74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extension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localNumber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8124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localNumber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phone1</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223 Commerce St, Fairfax, IA 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buildingName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 Office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buildingName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Commerce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223</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USA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Fairfax</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Organisation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b4229828-612c-4c12-be9d-338572b0268f</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lastModifiedDateTime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lastModifiedDateTime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requestDateTime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requestDateTime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scheduled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ActivityRecords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createdDateTime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createdDateTime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 Order Created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ActivityRecords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priority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rank</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3</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rank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Normal</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priority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TimeSchedules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request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scheduleInterval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2015-08-01T16:00:00-06:00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start</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2015-08-01T08:00:00-06:00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start</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scheduleInterval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TimeSchedules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WorkTasks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4c8c9a14-af79-42df-9fb6-fe257ee15c9f</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instruction</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Perform test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instruction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lastRenderedPageBreak/>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scheduled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subject</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Routine test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subject</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taskKind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investigate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taskKind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Assets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critical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critical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328b186a-fb46-45e0-b796-d15b78e64c71</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1554 Lilly Dr, Fairfax, IA 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Lilly</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1554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Dr</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USA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Fairfax</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BR-144673</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Breaker ID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Assets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CrewMembers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Person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firstName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Margaret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firstName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Pickard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Person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CrewMembers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Pickard, Margaret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WorkTasks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8f415637-d4ce-4f7c-9489-5a054d6394f6</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MO-65889</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 Order Number</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Organisation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0043dbbe-57fd-4979-9336-82ef3ff5ea4a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MNT07</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Department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phone1</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lastRenderedPageBreak/>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areaCode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888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areaCode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cityCode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555</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cityCode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extension</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74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extension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localNumber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8124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localNumber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phone1</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223 Commerce St, Fairfax, IA 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buildingName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 Office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buildingName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Commerce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223</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USA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Fairfax</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Organisation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31ef8f68-841c-4632-9286-163eff5717ce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lastModifiedDateTime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lastModifiedDateTime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requestDateTime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requestDateTime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scheduled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ActivityRecords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createdDateTime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2015-07-27T17:17:42-06:00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createdDateTime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Maintenance Order Created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ActivityRecords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priority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rank</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3</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rank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Normal</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priority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TimeSchedules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request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scheduleInterval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2015-08-01T16:00:00-06:00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end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start</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2015-08-01T08:00:00-06:00</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start</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scheduleInterval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TimeSchedules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WorkTasks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250f234a-681b-4bb3-9605-560e14bc067c</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instruction</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Perform test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instruction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scheduled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statusKind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subject</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Routine test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subject</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taskKind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investigate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taskKind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Assets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critical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critical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328b186a-fb46-45e0-b796-d15b78e64c71</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mRID</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1554 Lilly Dr, Fairfax, IA 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addressGeneral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Lilly</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1554</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number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Dr</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true</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withinTownLimits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streetDetail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52228</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code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USA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country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Fairfax</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IA</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stateOrProvince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townDetail</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mainAddress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Location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lastRenderedPageBreak/>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BR-9773877</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Breaker ID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Utility XYZ</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NameTypeAuthority</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NameType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Assets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CrewMembers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Person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firstName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Margaret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firstName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Pickard</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lastName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Person</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CrewMembers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r w:rsidRPr="00653EB0">
        <w:rPr>
          <w:rFonts w:ascii="Arial" w:hAnsi="Arial" w:cs="Arial"/>
          <w:color w:val="000000"/>
          <w:sz w:val="16"/>
          <w:szCs w:val="16"/>
          <w:highlight w:val="white"/>
        </w:rPr>
        <w:t>Pickard, Margaret</w:t>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Names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Crews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WorkTasks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Work</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MaintenanceOrders</w:t>
      </w:r>
      <w:r w:rsidRPr="00653EB0">
        <w:rPr>
          <w:rFonts w:ascii="Arial" w:hAnsi="Arial" w:cs="Arial"/>
          <w:color w:val="0000FF"/>
          <w:sz w:val="16"/>
          <w:szCs w:val="16"/>
          <w:highlight w:val="white"/>
        </w:rPr>
        <w:t>&gt;</w:t>
      </w:r>
    </w:p>
    <w:p w:rsidR="00653EB0" w:rsidRPr="00653EB0" w:rsidRDefault="00653EB0" w:rsidP="00653EB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53EB0">
        <w:rPr>
          <w:rFonts w:ascii="Arial" w:hAnsi="Arial" w:cs="Arial"/>
          <w:color w:val="000000"/>
          <w:sz w:val="16"/>
          <w:szCs w:val="16"/>
          <w:highlight w:val="white"/>
        </w:rPr>
        <w:tab/>
      </w: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tns:Payload</w:t>
      </w:r>
      <w:r w:rsidRPr="00653EB0">
        <w:rPr>
          <w:rFonts w:ascii="Arial" w:hAnsi="Arial" w:cs="Arial"/>
          <w:color w:val="0000FF"/>
          <w:sz w:val="16"/>
          <w:szCs w:val="16"/>
          <w:highlight w:val="white"/>
        </w:rPr>
        <w:t>&gt;</w:t>
      </w:r>
    </w:p>
    <w:p w:rsidR="002714AB" w:rsidRPr="00653EB0" w:rsidRDefault="00653EB0" w:rsidP="00653EB0">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653EB0">
        <w:rPr>
          <w:rFonts w:ascii="Arial" w:hAnsi="Arial" w:cs="Arial"/>
          <w:color w:val="0000FF"/>
          <w:sz w:val="16"/>
          <w:szCs w:val="16"/>
          <w:highlight w:val="white"/>
        </w:rPr>
        <w:t>&lt;/</w:t>
      </w:r>
      <w:r w:rsidRPr="00653EB0">
        <w:rPr>
          <w:rFonts w:ascii="Arial" w:hAnsi="Arial" w:cs="Arial"/>
          <w:color w:val="800000"/>
          <w:sz w:val="16"/>
          <w:szCs w:val="16"/>
          <w:highlight w:val="white"/>
        </w:rPr>
        <w:t>tns:CreateMaintenanceOrders</w:t>
      </w:r>
      <w:r w:rsidRPr="00653EB0">
        <w:rPr>
          <w:rFonts w:ascii="Arial" w:hAnsi="Arial" w:cs="Arial"/>
          <w:color w:val="0000FF"/>
          <w:sz w:val="16"/>
          <w:szCs w:val="16"/>
          <w:highlight w:val="white"/>
        </w:rPr>
        <w:t>&gt;</w:t>
      </w:r>
    </w:p>
    <w:p w:rsidR="00653EB0" w:rsidRDefault="00653EB0" w:rsidP="00653EB0">
      <w:pPr>
        <w:rPr>
          <w:rFonts w:ascii="Arial" w:hAnsi="Arial" w:cs="Arial"/>
          <w:color w:val="0000FF"/>
          <w:sz w:val="20"/>
        </w:rPr>
      </w:pPr>
    </w:p>
    <w:p w:rsidR="00653EB0" w:rsidRDefault="00653EB0" w:rsidP="00653EB0">
      <w:pPr>
        <w:rPr>
          <w:rFonts w:ascii="Arial" w:hAnsi="Arial" w:cs="Arial"/>
          <w:color w:val="0000FF"/>
          <w:sz w:val="20"/>
        </w:rPr>
      </w:pPr>
    </w:p>
    <w:p w:rsidR="002714AB" w:rsidRPr="00785F81" w:rsidRDefault="002714AB" w:rsidP="002714AB">
      <w:pPr>
        <w:rPr>
          <w:i/>
        </w:rPr>
      </w:pPr>
      <w:r>
        <w:rPr>
          <w:i/>
        </w:rPr>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8080"/>
          <w:sz w:val="16"/>
          <w:szCs w:val="16"/>
          <w:highlight w:val="white"/>
        </w:rPr>
        <w:t>&lt;?xml version="1.0" encoding="UTF-8"?&gt;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FF"/>
          <w:sz w:val="16"/>
          <w:szCs w:val="16"/>
          <w:highlight w:val="white"/>
        </w:rPr>
        <w:t>&lt;!--</w:t>
      </w:r>
      <w:r w:rsidRPr="005B0BA4">
        <w:rPr>
          <w:rFonts w:ascii="Arial" w:hAnsi="Arial" w:cs="Arial"/>
          <w:color w:val="808080"/>
          <w:sz w:val="16"/>
          <w:szCs w:val="16"/>
          <w:highlight w:val="white"/>
        </w:rPr>
        <w:t>Sample XML file generated by XMLSpy v2015 rel. 4 sp1 (x64) (http://www.altova.com)</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tns:MaintenanceOrdersResponseMessage</w:t>
      </w:r>
      <w:r w:rsidRPr="005B0BA4">
        <w:rPr>
          <w:rFonts w:ascii="Arial" w:hAnsi="Arial" w:cs="Arial"/>
          <w:color w:val="FF0000"/>
          <w:sz w:val="16"/>
          <w:szCs w:val="16"/>
          <w:highlight w:val="white"/>
        </w:rPr>
        <w:t xml:space="preserve"> xmlns</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http://iec.ch/TC57/2015/MaintenanceOrders#</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xmlns:xml</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http://www.w3.org/XML/1998/namespace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xmlns:msg</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http://iec.ch/TC57/2011/schema/message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xmlns:xsi</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http://www.w3.org/2001/XMLSchema-instance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xmlns:n1</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http://www.altova.com/samplexml/other-namespace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xmlns:tns</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http://iec.ch/TC57/2015/MaintenanceOrdersMessage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xsi:schemaLocation</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http://iec.ch/TC57/2015/MaintenanceOrdersMessage MaintenanceOrdersMessage.xsd</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tns:Header</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msg:Verb</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reply</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msg:Verb</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msg:Noun</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MaintenanceOrders</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msg:Noun</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msg:Timestamp</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2015-07-27T17:17:47-06:00</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msg:Timestamp</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msg:MessageID</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10ece46c-26c1-4210-ae0f-cf4e129aec7a</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msg:MessageID</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msg:CorrelationID</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b4efacd7-31dc-4807-8f0f-24e38b491c25</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msg:CorrelationID</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tns:Header</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tns:Reply</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msg:Result</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FAILED</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msg:Result</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msg:Error</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msg:code</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6.1</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msg:code</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msg:level</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FATAL</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msg:level</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msg:details</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Request cancelled per business rule</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msg:details</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msg:ID</w:t>
      </w:r>
      <w:r w:rsidRPr="005B0BA4">
        <w:rPr>
          <w:rFonts w:ascii="Arial" w:hAnsi="Arial" w:cs="Arial"/>
          <w:color w:val="FF0000"/>
          <w:sz w:val="16"/>
          <w:szCs w:val="16"/>
          <w:highlight w:val="white"/>
        </w:rPr>
        <w:t xml:space="preserve"> idType</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Maintenance Order Number</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idAuthority</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Utility XYZ</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kind</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name</w:t>
      </w:r>
      <w:r w:rsidRPr="005B0BA4">
        <w:rPr>
          <w:rFonts w:ascii="Arial" w:hAnsi="Arial" w:cs="Arial"/>
          <w:color w:val="0000FF"/>
          <w:sz w:val="16"/>
          <w:szCs w:val="16"/>
          <w:highlight w:val="white"/>
        </w:rPr>
        <w:t>"</w:t>
      </w:r>
      <w:r w:rsidRPr="005B0BA4">
        <w:rPr>
          <w:rFonts w:ascii="Arial" w:hAnsi="Arial" w:cs="Arial"/>
          <w:color w:val="FF0000"/>
          <w:sz w:val="16"/>
          <w:szCs w:val="16"/>
          <w:highlight w:val="white"/>
        </w:rPr>
        <w:t xml:space="preserve"> objectType</w:t>
      </w:r>
      <w:r w:rsidRPr="005B0BA4">
        <w:rPr>
          <w:rFonts w:ascii="Arial" w:hAnsi="Arial" w:cs="Arial"/>
          <w:color w:val="0000FF"/>
          <w:sz w:val="16"/>
          <w:szCs w:val="16"/>
          <w:highlight w:val="white"/>
        </w:rPr>
        <w:t>="</w:t>
      </w:r>
      <w:r w:rsidRPr="005B0BA4">
        <w:rPr>
          <w:rFonts w:ascii="Arial" w:hAnsi="Arial" w:cs="Arial"/>
          <w:color w:val="000000"/>
          <w:sz w:val="16"/>
          <w:szCs w:val="16"/>
          <w:highlight w:val="white"/>
        </w:rPr>
        <w:t>MaintenanceOrder</w:t>
      </w:r>
      <w:r w:rsidRPr="005B0BA4">
        <w:rPr>
          <w:rFonts w:ascii="Arial" w:hAnsi="Arial" w:cs="Arial"/>
          <w:color w:val="0000FF"/>
          <w:sz w:val="16"/>
          <w:szCs w:val="16"/>
          <w:highlight w:val="white"/>
        </w:rPr>
        <w:t>"&gt;</w:t>
      </w:r>
      <w:r w:rsidRPr="005B0BA4">
        <w:rPr>
          <w:rFonts w:ascii="Arial" w:hAnsi="Arial" w:cs="Arial"/>
          <w:color w:val="000000"/>
          <w:sz w:val="16"/>
          <w:szCs w:val="16"/>
          <w:highlight w:val="white"/>
        </w:rPr>
        <w:t>MO-65889</w:t>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msg:ID</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msg:Error</w:t>
      </w:r>
      <w:r w:rsidRPr="005B0BA4">
        <w:rPr>
          <w:rFonts w:ascii="Arial" w:hAnsi="Arial" w:cs="Arial"/>
          <w:color w:val="0000FF"/>
          <w:sz w:val="16"/>
          <w:szCs w:val="16"/>
          <w:highlight w:val="white"/>
        </w:rPr>
        <w:t>&gt;</w:t>
      </w:r>
    </w:p>
    <w:p w:rsidR="005B0BA4" w:rsidRPr="005B0BA4" w:rsidRDefault="005B0BA4" w:rsidP="005B0BA4">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B0BA4">
        <w:rPr>
          <w:rFonts w:ascii="Arial" w:hAnsi="Arial" w:cs="Arial"/>
          <w:color w:val="000000"/>
          <w:sz w:val="16"/>
          <w:szCs w:val="16"/>
          <w:highlight w:val="white"/>
        </w:rPr>
        <w:tab/>
      </w: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tns:Reply</w:t>
      </w:r>
      <w:r w:rsidRPr="005B0BA4">
        <w:rPr>
          <w:rFonts w:ascii="Arial" w:hAnsi="Arial" w:cs="Arial"/>
          <w:color w:val="0000FF"/>
          <w:sz w:val="16"/>
          <w:szCs w:val="16"/>
          <w:highlight w:val="white"/>
        </w:rPr>
        <w:t>&gt;</w:t>
      </w:r>
    </w:p>
    <w:p w:rsidR="002714AB" w:rsidRPr="005B0BA4" w:rsidRDefault="005B0BA4" w:rsidP="005B0BA4">
      <w:pPr>
        <w:pBdr>
          <w:top w:val="single" w:sz="4" w:space="1" w:color="auto"/>
          <w:left w:val="single" w:sz="4" w:space="4" w:color="auto"/>
          <w:bottom w:val="single" w:sz="4" w:space="1" w:color="auto"/>
          <w:right w:val="single" w:sz="4" w:space="4" w:color="auto"/>
        </w:pBdr>
        <w:rPr>
          <w:b/>
          <w:kern w:val="32"/>
          <w:sz w:val="16"/>
          <w:szCs w:val="16"/>
          <w:u w:val="single"/>
        </w:rPr>
      </w:pPr>
      <w:r w:rsidRPr="005B0BA4">
        <w:rPr>
          <w:rFonts w:ascii="Arial" w:hAnsi="Arial" w:cs="Arial"/>
          <w:color w:val="0000FF"/>
          <w:sz w:val="16"/>
          <w:szCs w:val="16"/>
          <w:highlight w:val="white"/>
        </w:rPr>
        <w:t>&lt;/</w:t>
      </w:r>
      <w:r w:rsidRPr="005B0BA4">
        <w:rPr>
          <w:rFonts w:ascii="Arial" w:hAnsi="Arial" w:cs="Arial"/>
          <w:color w:val="800000"/>
          <w:sz w:val="16"/>
          <w:szCs w:val="16"/>
          <w:highlight w:val="white"/>
        </w:rPr>
        <w:t>tns:MaintenanceOrdersResponseMessage</w:t>
      </w:r>
      <w:r w:rsidRPr="005B0BA4">
        <w:rPr>
          <w:rFonts w:ascii="Arial" w:hAnsi="Arial" w:cs="Arial"/>
          <w:color w:val="0000FF"/>
          <w:sz w:val="16"/>
          <w:szCs w:val="16"/>
          <w:highlight w:val="white"/>
        </w:rPr>
        <w:t>&gt;</w:t>
      </w:r>
    </w:p>
    <w:p w:rsidR="009449F5" w:rsidRDefault="009449F5" w:rsidP="002714AB">
      <w:pPr>
        <w:rPr>
          <w:b/>
          <w:kern w:val="32"/>
          <w:u w:val="single"/>
        </w:rPr>
      </w:pPr>
    </w:p>
    <w:p w:rsidR="009449F5" w:rsidRDefault="009449F5"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Mixed Success / Failure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5B0BA4" w:rsidRDefault="005B0BA4">
      <w:pPr>
        <w:rPr>
          <w:b/>
          <w:u w:val="single"/>
        </w:rPr>
      </w:pPr>
      <w:r>
        <w:rPr>
          <w:u w:val="single"/>
        </w:rPr>
        <w:br w:type="page"/>
      </w:r>
    </w:p>
    <w:p w:rsidR="002714AB" w:rsidRDefault="002714AB" w:rsidP="002714AB">
      <w:pPr>
        <w:pStyle w:val="Heading2"/>
      </w:pPr>
      <w:bookmarkStart w:id="53" w:name="_Toc426121919"/>
      <w:r>
        <w:rPr>
          <w:u w:val="single"/>
        </w:rPr>
        <w:lastRenderedPageBreak/>
        <w:t>MO-2a</w:t>
      </w:r>
      <w:r>
        <w:t>: Client</w:t>
      </w:r>
      <w:r w:rsidRPr="00CA3DE3">
        <w:t xml:space="preserve"> requests modification </w:t>
      </w:r>
      <w:r w:rsidR="007B35FD">
        <w:t xml:space="preserve">of </w:t>
      </w:r>
      <w:r w:rsidRPr="00CA3DE3">
        <w:t xml:space="preserve">an existing </w:t>
      </w:r>
      <w:r>
        <w:t>Maintenance Order</w:t>
      </w:r>
      <w:r w:rsidRPr="00CA3DE3">
        <w:t xml:space="preserve"> and </w:t>
      </w:r>
      <w:r>
        <w:t>Server</w:t>
      </w:r>
      <w:r w:rsidRPr="00CA3DE3">
        <w:t xml:space="preserve"> replies </w:t>
      </w:r>
      <w:r>
        <w:t>(</w:t>
      </w:r>
      <w:r w:rsidR="007B35FD">
        <w:t>Success</w:t>
      </w:r>
      <w:r>
        <w:t xml:space="preserve"> - Change schedule)</w:t>
      </w:r>
      <w:bookmarkEnd w:id="53"/>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modify an existing Maintenance Order by changing the schedule</w:t>
      </w:r>
      <w:r w:rsidRPr="00DF1F99">
        <w:rPr>
          <w:kern w:val="32"/>
        </w:rPr>
        <w:t xml:space="preserve">.  The </w:t>
      </w:r>
      <w:r>
        <w:rPr>
          <w:kern w:val="32"/>
        </w:rPr>
        <w:t>Server</w:t>
      </w:r>
      <w:r w:rsidRPr="00DF1F99">
        <w:rPr>
          <w:kern w:val="32"/>
        </w:rPr>
        <w:t xml:space="preserve"> returns a response message indicating success with no errors.</w:t>
      </w:r>
    </w:p>
    <w:p w:rsidR="002714AB" w:rsidRDefault="002714AB" w:rsidP="002714AB">
      <w:pPr>
        <w:rPr>
          <w:kern w:val="32"/>
        </w:rPr>
      </w:pPr>
    </w:p>
    <w:p w:rsidR="002714AB" w:rsidRPr="00856DE6" w:rsidRDefault="002714AB" w:rsidP="002714AB">
      <w:pPr>
        <w:rPr>
          <w:i/>
          <w:kern w:val="32"/>
        </w:rPr>
      </w:pPr>
      <w:r w:rsidRPr="00856DE6">
        <w:rPr>
          <w:i/>
          <w:kern w:val="32"/>
        </w:rPr>
        <w:t xml:space="preserve">Note that to change only the schedule, providing an updated start time and an updated end time, the only required content in the payload is the identifiers of the </w:t>
      </w:r>
      <w:r>
        <w:rPr>
          <w:i/>
          <w:kern w:val="32"/>
        </w:rPr>
        <w:t>MaintenanceOrder</w:t>
      </w:r>
      <w:r w:rsidRPr="00856DE6">
        <w:rPr>
          <w:i/>
          <w:kern w:val="32"/>
        </w:rPr>
        <w:t xml:space="preserve"> and Work (item) plus the new start and end times.</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CA2FF0">
            <w:r>
              <w:t xml:space="preserve">A Maintenance Order with a </w:t>
            </w:r>
            <w:r w:rsidR="00CA2FF0">
              <w:t xml:space="preserve">Names.name </w:t>
            </w:r>
            <w:r>
              <w:t xml:space="preserve">identifier of </w:t>
            </w:r>
            <w:r w:rsidR="00CA2FF0">
              <w:t>MO-21897</w:t>
            </w:r>
            <w:r>
              <w:t>, as created in test case MO-1a,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subject Maintenance Order</w:t>
            </w:r>
            <w:r w:rsidRPr="002A5E02">
              <w:t xml:space="preserve"> is </w:t>
            </w:r>
            <w:r>
              <w:t>modified to have a new schedule.</w:t>
            </w:r>
          </w:p>
        </w:tc>
      </w:tr>
    </w:tbl>
    <w:p w:rsidR="002714AB" w:rsidRDefault="002714AB" w:rsidP="002714AB"/>
    <w:p w:rsidR="002714AB" w:rsidRPr="00DF1F99" w:rsidRDefault="002714AB" w:rsidP="002714AB">
      <w:pPr>
        <w:rPr>
          <w:kern w:val="32"/>
        </w:rPr>
      </w:pPr>
    </w:p>
    <w:p w:rsidR="000219B5" w:rsidRDefault="000219B5">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505073"/>
            <wp:effectExtent l="19050" t="0" r="0" b="0"/>
            <wp:docPr id="45"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6" cstate="print"/>
                    <a:stretch>
                      <a:fillRect/>
                    </a:stretch>
                  </pic:blipFill>
                  <pic:spPr>
                    <a:xfrm>
                      <a:off x="0" y="0"/>
                      <a:ext cx="5302150"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5</w:t>
        </w:r>
      </w:fldSimple>
      <w:r w:rsidRPr="005025C9">
        <w:t>Sequence Diagram for Test Cas</w:t>
      </w:r>
      <w:r>
        <w:t>e MO-2a</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 xml:space="preserve">are permitted to populate </w:t>
      </w:r>
      <w:r>
        <w:rPr>
          <w:kern w:val="32"/>
        </w:rPr>
        <w:lastRenderedPageBreak/>
        <w:t>the create request message with any content that can be validated using the message envelope (61968 Part 100) and CIM Object (IEC 61968 Part 6) XSD profiles provided in this document.</w:t>
      </w:r>
    </w:p>
    <w:p w:rsidR="002119A1" w:rsidRDefault="002119A1">
      <w:pPr>
        <w:rPr>
          <w:kern w:val="32"/>
        </w:rPr>
      </w:pPr>
      <w:r>
        <w:rPr>
          <w:kern w:val="32"/>
        </w:rPr>
        <w:br w:type="page"/>
      </w:r>
    </w:p>
    <w:p w:rsidR="002714AB" w:rsidRPr="00785F81" w:rsidRDefault="002714AB" w:rsidP="002714AB">
      <w:pPr>
        <w:rPr>
          <w:i/>
        </w:rPr>
      </w:pPr>
      <w:r>
        <w:rPr>
          <w:i/>
        </w:rPr>
        <w:lastRenderedPageBreak/>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ChangeMaintenanceOrders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8080"/>
          <w:sz w:val="16"/>
          <w:szCs w:val="16"/>
          <w:highlight w:val="white"/>
        </w:rPr>
        <w:t>&lt;?xml version="1.0" encoding="UTF-8"?&gt;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FF"/>
          <w:sz w:val="16"/>
          <w:szCs w:val="16"/>
          <w:highlight w:val="white"/>
        </w:rPr>
        <w:t>&lt;!--</w:t>
      </w:r>
      <w:r w:rsidRPr="00D270B8">
        <w:rPr>
          <w:rFonts w:ascii="Arial" w:hAnsi="Arial" w:cs="Arial"/>
          <w:color w:val="808080"/>
          <w:sz w:val="16"/>
          <w:szCs w:val="16"/>
          <w:highlight w:val="white"/>
        </w:rPr>
        <w:t>Sample XML file generated by XMLSpy v2015 rel. 4 sp1 (x64) (http://www.altova.com)</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tns:ChangeMaintenanceOrders</w:t>
      </w:r>
      <w:r w:rsidRPr="00D270B8">
        <w:rPr>
          <w:rFonts w:ascii="Arial" w:hAnsi="Arial" w:cs="Arial"/>
          <w:color w:val="FF0000"/>
          <w:sz w:val="16"/>
          <w:szCs w:val="16"/>
          <w:highlight w:val="white"/>
        </w:rPr>
        <w:t xml:space="preserve"> xmlns</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xmlns:msg</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http://iec.ch/TC57/2011/schema/message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xmlns:xsi</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http://www.w3.org/2001/XMLSchema-instance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xmlns:n1</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http://www.altova.com/samplexml/other-namespace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xmlns:tns</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http://iec.ch/TC57/2015/MaintenanceOrdersMessage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xsi:schemaLocation</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http://iec.ch/TC57/2015/MaintenanceOrdersMessage MaintenanceOrdersMessage.xsd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tns:Header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msg:Verb</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change</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msg:Verb</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msg:Noun</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MaintenanceOrders</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msg:Noun</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msg:Timestamp</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2015-07-28T10:44:44-06:00</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msg:Timestamp</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msg:MessageID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1c255a18-f05b-4e41-9ab4-b90a271a4b21</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msg:MessageID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msg:CorrelationID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4e2a46ca-7a34-4d51-8d0e-d9452a28e23b</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msg:CorrelationID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tns:Header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tns:Payload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MaintenanceOrders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MaintenanceOrder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MO-21897</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NameType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Maintenance Order Number</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NameTypeAuthority</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Utility XYZ</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NameTypeAuthority</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NameType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Names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Work</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mRID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2404b40d-a8d6-4eed-9f52-74b7a464eb28</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mRID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TimeSchedules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scheduleInterval</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end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2015-07-31T17:00:00-06:00</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end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start</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2015-07-31T08:00:00-06:00</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start</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scheduleInterval</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TimeSchedules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Work</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MaintenanceOrder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MaintenanceOrders</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tns:Payload</w:t>
      </w:r>
      <w:r w:rsidRPr="00D270B8">
        <w:rPr>
          <w:rFonts w:ascii="Arial" w:hAnsi="Arial" w:cs="Arial"/>
          <w:color w:val="0000FF"/>
          <w:sz w:val="16"/>
          <w:szCs w:val="16"/>
          <w:highlight w:val="white"/>
        </w:rPr>
        <w:t>&gt;</w:t>
      </w:r>
    </w:p>
    <w:p w:rsidR="002714AB" w:rsidRDefault="00D270B8" w:rsidP="00D270B8">
      <w:pPr>
        <w:pBdr>
          <w:top w:val="single" w:sz="4" w:space="1" w:color="auto"/>
          <w:left w:val="single" w:sz="4" w:space="1" w:color="auto"/>
          <w:bottom w:val="single" w:sz="4" w:space="1" w:color="auto"/>
          <w:right w:val="single" w:sz="4" w:space="1" w:color="auto"/>
        </w:pBdr>
        <w:rPr>
          <w:i/>
        </w:rPr>
      </w:pP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tns:ChangeMaintenanceOrders</w:t>
      </w:r>
      <w:r w:rsidRPr="00D270B8">
        <w:rPr>
          <w:rFonts w:ascii="Arial" w:hAnsi="Arial" w:cs="Arial"/>
          <w:color w:val="0000FF"/>
          <w:sz w:val="16"/>
          <w:szCs w:val="16"/>
          <w:highlight w:val="white"/>
        </w:rPr>
        <w:t>&gt;</w:t>
      </w:r>
      <w:r w:rsidR="002714AB">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8080"/>
          <w:sz w:val="16"/>
          <w:szCs w:val="16"/>
          <w:highlight w:val="white"/>
        </w:rPr>
        <w:t>&lt;?xml version="1.0" encoding="UTF-8"?&gt;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FF"/>
          <w:sz w:val="16"/>
          <w:szCs w:val="16"/>
          <w:highlight w:val="white"/>
        </w:rPr>
        <w:t>&lt;!--</w:t>
      </w:r>
      <w:r w:rsidRPr="00D270B8">
        <w:rPr>
          <w:rFonts w:ascii="Arial" w:hAnsi="Arial" w:cs="Arial"/>
          <w:color w:val="808080"/>
          <w:sz w:val="16"/>
          <w:szCs w:val="16"/>
          <w:highlight w:val="white"/>
        </w:rPr>
        <w:t>Sample XML file generated by XMLSpy v2015 rel. 4 sp1 (x64) (http://www.altova.com)</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tns:MaintenanceOrdersResponseMessage</w:t>
      </w:r>
      <w:r w:rsidRPr="00D270B8">
        <w:rPr>
          <w:rFonts w:ascii="Arial" w:hAnsi="Arial" w:cs="Arial"/>
          <w:color w:val="FF0000"/>
          <w:sz w:val="16"/>
          <w:szCs w:val="16"/>
          <w:highlight w:val="white"/>
        </w:rPr>
        <w:t xml:space="preserve"> xmlns</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xmlns:xml</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http://www.w3.org/XML/1998/namespace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xmlns:msg</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http://iec.ch/TC57/2011/schema/message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xmlns:xsi</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http://www.w3.org/2001/XMLSchema-instance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xmlns:n1</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http://www.altova.com/samplexml/other-namespace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xmlns:tns</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http://iec.ch/TC57/2015/MaintenanceOrdersMessage</w:t>
      </w:r>
      <w:r w:rsidRPr="00D270B8">
        <w:rPr>
          <w:rFonts w:ascii="Arial" w:hAnsi="Arial" w:cs="Arial"/>
          <w:color w:val="0000FF"/>
          <w:sz w:val="16"/>
          <w:szCs w:val="16"/>
          <w:highlight w:val="white"/>
        </w:rPr>
        <w:t>"</w:t>
      </w:r>
      <w:r w:rsidRPr="00D270B8">
        <w:rPr>
          <w:rFonts w:ascii="Arial" w:hAnsi="Arial" w:cs="Arial"/>
          <w:color w:val="FF0000"/>
          <w:sz w:val="16"/>
          <w:szCs w:val="16"/>
          <w:highlight w:val="white"/>
        </w:rPr>
        <w:t xml:space="preserve"> xsi:schemaLocation</w:t>
      </w:r>
      <w:r w:rsidRPr="00D270B8">
        <w:rPr>
          <w:rFonts w:ascii="Arial" w:hAnsi="Arial" w:cs="Arial"/>
          <w:color w:val="0000FF"/>
          <w:sz w:val="16"/>
          <w:szCs w:val="16"/>
          <w:highlight w:val="white"/>
        </w:rPr>
        <w:t>="</w:t>
      </w:r>
      <w:r w:rsidRPr="00D270B8">
        <w:rPr>
          <w:rFonts w:ascii="Arial" w:hAnsi="Arial" w:cs="Arial"/>
          <w:color w:val="000000"/>
          <w:sz w:val="16"/>
          <w:szCs w:val="16"/>
          <w:highlight w:val="white"/>
        </w:rPr>
        <w:t>http://iec.ch/TC57/2015/MaintenanceOrdersMessage MaintenanceOrdersMessage.xsd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tns:Header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msg:Verb</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reply</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msg:Verb</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msg:Noun</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MaintenanceOrdes</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msg:Noun</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msg:Timestamp</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2015-07-28T10:44:47-06:00</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msg:Timestamp</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msg:MessageID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4d09e642-44aa-4002-9018-e6a43bd58cff</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msg:MessageID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msg:CorrelationID</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4e2a46ca-7a34-4d51-8d0e-d9452a28e23b</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msg:CorrelationID</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tns:Header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tns:Reply</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msg:Result</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OK</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msg:Result</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msg:Error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msg:code</w:t>
      </w:r>
      <w:r w:rsidRPr="00D270B8">
        <w:rPr>
          <w:rFonts w:ascii="Arial" w:hAnsi="Arial" w:cs="Arial"/>
          <w:color w:val="0000FF"/>
          <w:sz w:val="16"/>
          <w:szCs w:val="16"/>
          <w:highlight w:val="white"/>
        </w:rPr>
        <w:t>&gt;</w:t>
      </w:r>
      <w:r w:rsidRPr="00D270B8">
        <w:rPr>
          <w:rFonts w:ascii="Arial" w:hAnsi="Arial" w:cs="Arial"/>
          <w:color w:val="000000"/>
          <w:sz w:val="16"/>
          <w:szCs w:val="16"/>
          <w:highlight w:val="white"/>
        </w:rPr>
        <w:t>0.0</w:t>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msg:code</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msg:Error</w:t>
      </w:r>
      <w:r w:rsidRPr="00D270B8">
        <w:rPr>
          <w:rFonts w:ascii="Arial" w:hAnsi="Arial" w:cs="Arial"/>
          <w:color w:val="0000FF"/>
          <w:sz w:val="16"/>
          <w:szCs w:val="16"/>
          <w:highlight w:val="white"/>
        </w:rPr>
        <w:t>&gt;</w:t>
      </w:r>
    </w:p>
    <w:p w:rsidR="00D270B8" w:rsidRPr="00D270B8" w:rsidRDefault="00D270B8" w:rsidP="00D270B8">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270B8">
        <w:rPr>
          <w:rFonts w:ascii="Arial" w:hAnsi="Arial" w:cs="Arial"/>
          <w:color w:val="000000"/>
          <w:sz w:val="16"/>
          <w:szCs w:val="16"/>
          <w:highlight w:val="white"/>
        </w:rPr>
        <w:tab/>
      </w: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tns:Reply</w:t>
      </w:r>
      <w:r w:rsidRPr="00D270B8">
        <w:rPr>
          <w:rFonts w:ascii="Arial" w:hAnsi="Arial" w:cs="Arial"/>
          <w:color w:val="0000FF"/>
          <w:sz w:val="16"/>
          <w:szCs w:val="16"/>
          <w:highlight w:val="white"/>
        </w:rPr>
        <w:t>&gt;</w:t>
      </w:r>
    </w:p>
    <w:p w:rsidR="002714AB" w:rsidRPr="00D270B8" w:rsidRDefault="00D270B8" w:rsidP="00D270B8">
      <w:pPr>
        <w:pBdr>
          <w:top w:val="single" w:sz="4" w:space="1" w:color="auto"/>
          <w:left w:val="single" w:sz="4" w:space="4" w:color="auto"/>
          <w:bottom w:val="single" w:sz="4" w:space="1" w:color="auto"/>
          <w:right w:val="single" w:sz="4" w:space="4" w:color="auto"/>
        </w:pBdr>
        <w:rPr>
          <w:b/>
          <w:kern w:val="32"/>
          <w:sz w:val="16"/>
          <w:szCs w:val="16"/>
          <w:u w:val="single"/>
        </w:rPr>
      </w:pPr>
      <w:r w:rsidRPr="00D270B8">
        <w:rPr>
          <w:rFonts w:ascii="Arial" w:hAnsi="Arial" w:cs="Arial"/>
          <w:color w:val="0000FF"/>
          <w:sz w:val="16"/>
          <w:szCs w:val="16"/>
          <w:highlight w:val="white"/>
        </w:rPr>
        <w:t>&lt;/</w:t>
      </w:r>
      <w:r w:rsidRPr="00D270B8">
        <w:rPr>
          <w:rFonts w:ascii="Arial" w:hAnsi="Arial" w:cs="Arial"/>
          <w:color w:val="800000"/>
          <w:sz w:val="16"/>
          <w:szCs w:val="16"/>
          <w:highlight w:val="white"/>
        </w:rPr>
        <w:t>tns:MaintenanceOrdersResponseMessage</w:t>
      </w:r>
      <w:r w:rsidRPr="00D270B8">
        <w:rPr>
          <w:rFonts w:ascii="Arial" w:hAnsi="Arial" w:cs="Arial"/>
          <w:color w:val="0000FF"/>
          <w:sz w:val="16"/>
          <w:szCs w:val="16"/>
          <w:highlight w:val="white"/>
        </w:rPr>
        <w:t>&gt;</w:t>
      </w:r>
    </w:p>
    <w:p w:rsidR="002714AB" w:rsidRDefault="002714AB" w:rsidP="002714AB">
      <w:pPr>
        <w:rPr>
          <w:b/>
          <w:kern w:val="32"/>
          <w:u w:val="single"/>
        </w:rPr>
      </w:pPr>
    </w:p>
    <w:p w:rsidR="002119A1" w:rsidRDefault="002119A1" w:rsidP="002714AB">
      <w:pPr>
        <w:rPr>
          <w:b/>
          <w:kern w:val="32"/>
          <w:u w:val="single"/>
        </w:rPr>
      </w:pPr>
    </w:p>
    <w:p w:rsidR="002119A1" w:rsidRDefault="002119A1"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Change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Pr="00CA3DE3" w:rsidRDefault="002714AB" w:rsidP="002714AB">
      <w:pPr>
        <w:pStyle w:val="BodyText"/>
      </w:pPr>
    </w:p>
    <w:p w:rsidR="002714AB" w:rsidRDefault="002714AB" w:rsidP="002714AB">
      <w:pPr>
        <w:rPr>
          <w:b/>
          <w:u w:val="single"/>
        </w:rPr>
      </w:pPr>
      <w:r>
        <w:rPr>
          <w:u w:val="single"/>
        </w:rPr>
        <w:br w:type="page"/>
      </w:r>
    </w:p>
    <w:p w:rsidR="002714AB" w:rsidRDefault="002714AB" w:rsidP="002714AB">
      <w:pPr>
        <w:pStyle w:val="Heading2"/>
      </w:pPr>
      <w:bookmarkStart w:id="54" w:name="_Toc426121920"/>
      <w:r>
        <w:rPr>
          <w:u w:val="single"/>
        </w:rPr>
        <w:lastRenderedPageBreak/>
        <w:t>MO-2b</w:t>
      </w:r>
      <w:r>
        <w:t>: Client</w:t>
      </w:r>
      <w:r w:rsidRPr="00CA3DE3">
        <w:t xml:space="preserve"> requests modification </w:t>
      </w:r>
      <w:r w:rsidR="007B35FD">
        <w:t xml:space="preserve">of </w:t>
      </w:r>
      <w:r w:rsidRPr="00CA3DE3">
        <w:t xml:space="preserve">an existing </w:t>
      </w:r>
      <w:r>
        <w:t>Maintenance Order</w:t>
      </w:r>
      <w:r w:rsidRPr="00CA3DE3">
        <w:t xml:space="preserve"> and </w:t>
      </w:r>
      <w:r>
        <w:t>Server</w:t>
      </w:r>
      <w:r w:rsidR="007B35FD">
        <w:t xml:space="preserve"> </w:t>
      </w:r>
      <w:r w:rsidRPr="00CA3DE3">
        <w:t xml:space="preserve">replies </w:t>
      </w:r>
      <w:r>
        <w:t>(</w:t>
      </w:r>
      <w:r w:rsidR="007B35FD">
        <w:t>Success</w:t>
      </w:r>
      <w:r>
        <w:t xml:space="preserve"> - Add a second Crew)</w:t>
      </w:r>
      <w:bookmarkEnd w:id="54"/>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modify an existing Maintenance Order by adding a additional Crew to the Work (item) in the Maintenance Order.</w:t>
      </w:r>
      <w:r w:rsidRPr="00DF1F99">
        <w:rPr>
          <w:kern w:val="32"/>
        </w:rPr>
        <w:t xml:space="preserve"> The </w:t>
      </w:r>
      <w:r>
        <w:rPr>
          <w:kern w:val="32"/>
        </w:rPr>
        <w:t>Server</w:t>
      </w:r>
      <w:r w:rsidRPr="00DF1F99">
        <w:rPr>
          <w:kern w:val="32"/>
        </w:rPr>
        <w:t xml:space="preserve"> returns a response message indicating success with no errors.</w:t>
      </w:r>
    </w:p>
    <w:p w:rsidR="002714AB" w:rsidRDefault="002714AB" w:rsidP="002714AB">
      <w:pPr>
        <w:rPr>
          <w:kern w:val="32"/>
        </w:rPr>
      </w:pPr>
    </w:p>
    <w:p w:rsidR="002714AB" w:rsidRPr="00856DE6" w:rsidRDefault="002714AB" w:rsidP="002714AB">
      <w:pPr>
        <w:rPr>
          <w:i/>
          <w:kern w:val="32"/>
        </w:rPr>
      </w:pPr>
      <w:r w:rsidRPr="00856DE6">
        <w:rPr>
          <w:i/>
          <w:kern w:val="32"/>
        </w:rPr>
        <w:t xml:space="preserve">Note that to add a crew, the only required content in the payload is the identifiers of the </w:t>
      </w:r>
      <w:r>
        <w:rPr>
          <w:i/>
          <w:kern w:val="32"/>
        </w:rPr>
        <w:t>MaintenanceOrder</w:t>
      </w:r>
      <w:r w:rsidRPr="00856DE6">
        <w:rPr>
          <w:i/>
          <w:kern w:val="32"/>
        </w:rPr>
        <w:t xml:space="preserve"> and Work (item) plus the identifiers and (if applicable) details for the new crew.  </w:t>
      </w:r>
    </w:p>
    <w:p w:rsidR="002714AB" w:rsidRDefault="002714AB" w:rsidP="002714AB">
      <w:pPr>
        <w:rPr>
          <w:kern w:val="32"/>
        </w:rPr>
      </w:pPr>
    </w:p>
    <w:p w:rsidR="002714AB" w:rsidRPr="00306A7E" w:rsidRDefault="002714AB" w:rsidP="002714AB">
      <w:pPr>
        <w:rPr>
          <w:i/>
          <w:kern w:val="32"/>
        </w:rPr>
      </w:pPr>
      <w:r w:rsidRPr="00306A7E">
        <w:rPr>
          <w:i/>
          <w:kern w:val="32"/>
        </w:rPr>
        <w:t xml:space="preserve">(Note also that if the intent had been to remove the existing crew and substitute a new crew, it would be necessary to leverage the OperationSet technique illustrated in test case </w:t>
      </w:r>
      <w:r>
        <w:rPr>
          <w:i/>
          <w:kern w:val="32"/>
        </w:rPr>
        <w:t>MO-</w:t>
      </w:r>
      <w:r w:rsidRPr="00306A7E">
        <w:rPr>
          <w:i/>
          <w:kern w:val="32"/>
        </w:rPr>
        <w:t>3 in order to remove the existing crew. A second transaction, similar to</w:t>
      </w:r>
      <w:r>
        <w:rPr>
          <w:i/>
          <w:kern w:val="32"/>
        </w:rPr>
        <w:t xml:space="preserve"> the one illustrated in this test</w:t>
      </w:r>
      <w:r w:rsidRPr="00306A7E">
        <w:rPr>
          <w:i/>
          <w:kern w:val="32"/>
        </w:rPr>
        <w:t xml:space="preserve"> case, could then be performed </w:t>
      </w:r>
      <w:r>
        <w:rPr>
          <w:i/>
          <w:kern w:val="32"/>
        </w:rPr>
        <w:t>to add the new crew.  I</w:t>
      </w:r>
      <w:r w:rsidRPr="00306A7E">
        <w:rPr>
          <w:i/>
          <w:kern w:val="32"/>
        </w:rPr>
        <w:t xml:space="preserve">f desired, the two operations (deleting one crew and adding anothe crew, could be combined in one </w:t>
      </w:r>
      <w:r>
        <w:rPr>
          <w:i/>
          <w:kern w:val="32"/>
        </w:rPr>
        <w:t xml:space="preserve">request </w:t>
      </w:r>
      <w:r w:rsidRPr="00306A7E">
        <w:rPr>
          <w:i/>
          <w:kern w:val="32"/>
        </w:rPr>
        <w:t>message using an OperationSet with two operations.)</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CA2FF0" w:rsidP="00CA2FF0">
            <w:r>
              <w:t xml:space="preserve">A Maintenance Order with an mRID </w:t>
            </w:r>
            <w:r w:rsidR="002714AB">
              <w:t xml:space="preserve">identifier of </w:t>
            </w:r>
            <w:r w:rsidRPr="00CA2FF0">
              <w:t>ed38a3c4-5f09-41eb-a23e-3bd7407fca57</w:t>
            </w:r>
            <w:r>
              <w:t>,</w:t>
            </w:r>
            <w:r w:rsidRPr="00CA2FF0">
              <w:t xml:space="preserve"> </w:t>
            </w:r>
            <w:r w:rsidR="002714AB">
              <w:t>as created in test case MO-1c</w:t>
            </w:r>
            <w:r>
              <w:t>,</w:t>
            </w:r>
            <w:r w:rsidR="002714AB">
              <w:t xml:space="preserve">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subject Maintenance Order</w:t>
            </w:r>
            <w:r w:rsidRPr="002A5E02">
              <w:t xml:space="preserve"> is </w:t>
            </w:r>
            <w:r>
              <w:t>modified to have a second crew.</w:t>
            </w:r>
          </w:p>
        </w:tc>
      </w:tr>
    </w:tbl>
    <w:p w:rsidR="002714AB" w:rsidRDefault="002714AB" w:rsidP="002714AB"/>
    <w:p w:rsidR="002714AB" w:rsidRPr="00DF1F99" w:rsidRDefault="002714AB" w:rsidP="002714AB">
      <w:pPr>
        <w:rPr>
          <w:kern w:val="32"/>
        </w:rPr>
      </w:pP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505073"/>
            <wp:effectExtent l="19050" t="0" r="0" b="0"/>
            <wp:docPr id="46"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7" cstate="print"/>
                    <a:stretch>
                      <a:fillRect/>
                    </a:stretch>
                  </pic:blipFill>
                  <pic:spPr>
                    <a:xfrm>
                      <a:off x="0" y="0"/>
                      <a:ext cx="5302150"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6</w:t>
        </w:r>
      </w:fldSimple>
      <w:r>
        <w:t xml:space="preserve"> </w:t>
      </w:r>
      <w:r w:rsidRPr="00275023">
        <w:t>Sequ</w:t>
      </w:r>
      <w:r>
        <w:t>ence Diagram for Test Case MO-2b</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ChangeMaintenanceOrders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8080"/>
          <w:sz w:val="16"/>
          <w:szCs w:val="16"/>
          <w:highlight w:val="white"/>
        </w:rPr>
        <w:t>&lt;?xml version="1.0" encoding="UTF-8"?&gt;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FF"/>
          <w:sz w:val="16"/>
          <w:szCs w:val="16"/>
          <w:highlight w:val="white"/>
        </w:rPr>
        <w:t>&lt;!--</w:t>
      </w:r>
      <w:r w:rsidRPr="00260CA1">
        <w:rPr>
          <w:rFonts w:ascii="Arial" w:hAnsi="Arial" w:cs="Arial"/>
          <w:color w:val="808080"/>
          <w:sz w:val="16"/>
          <w:szCs w:val="16"/>
          <w:highlight w:val="white"/>
        </w:rPr>
        <w:t>Sample XML file generated by XMLSpy v2015 rel. 4 sp1 (x64) (http://www.altova.com)</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tns:ChangeMaintenanceOrders</w:t>
      </w:r>
      <w:r w:rsidRPr="00260CA1">
        <w:rPr>
          <w:rFonts w:ascii="Arial" w:hAnsi="Arial" w:cs="Arial"/>
          <w:color w:val="FF0000"/>
          <w:sz w:val="16"/>
          <w:szCs w:val="16"/>
          <w:highlight w:val="white"/>
        </w:rPr>
        <w:t xml:space="preserve"> xmlns</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xmlns:msg</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http://iec.ch/TC57/2011/schema/message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xmlns:xsi</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http://www.w3.org/2001/XMLSchema-instance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xmlns:n1</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http://www.altova.com/samplexml/other-namespace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xmlns:tns</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http://iec.ch/TC57/2015/MaintenanceOrdersMessage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xsi:schemaLocation</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http://iec.ch/TC57/2015/MaintenanceOrdersMessage MaintenanceOrdersMessage.xsd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tns:Header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msg:Verb</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change</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msg:Verb</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msg:Noun</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MaintenanceOrders</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msg:Noun</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msg:Timestamp</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2015-07-28T11:37:16-06:00</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msg:Timestamp</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msg:MessageID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804606de-c0e4-4d05-815e-2e968f2910dc</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msg:MessageID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msg:CorrelationID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3b9da3b8-9770-4d3a-8b8c-fd9734811b1f</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msg:CorrelationID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tns:Header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tns:Payload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lastRenderedPageBreak/>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MaintenanceOrders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MaintenanceOrder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ed38a3c4-5f09-41eb-a23e-3bd7407fca57</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Work</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74a92bc2-00ab-4def-8568-36e53e523b26</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WorkTasks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4c8c9a14-af79-42df-9fb6-fe257ee15c9f</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mRID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Crews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Names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name</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 xml:space="preserve">Fritz, Thomas </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name</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Names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Crews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WorkTasks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Work</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MaintenanceOrder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MaintenanceOrders</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tns:Payload</w:t>
      </w:r>
      <w:r w:rsidRPr="00260CA1">
        <w:rPr>
          <w:rFonts w:ascii="Arial" w:hAnsi="Arial" w:cs="Arial"/>
          <w:color w:val="0000FF"/>
          <w:sz w:val="16"/>
          <w:szCs w:val="16"/>
          <w:highlight w:val="white"/>
        </w:rPr>
        <w:t>&gt;</w:t>
      </w:r>
    </w:p>
    <w:p w:rsidR="002714AB"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b/>
          <w:kern w:val="32"/>
          <w:sz w:val="16"/>
          <w:szCs w:val="16"/>
        </w:rPr>
      </w:pP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tns:ChangeMaintenanceOrders</w:t>
      </w:r>
      <w:r w:rsidRPr="00260CA1">
        <w:rPr>
          <w:rFonts w:ascii="Arial" w:hAnsi="Arial" w:cs="Arial"/>
          <w:color w:val="0000FF"/>
          <w:sz w:val="16"/>
          <w:szCs w:val="16"/>
          <w:highlight w:val="white"/>
        </w:rPr>
        <w:t>&gt;</w:t>
      </w:r>
    </w:p>
    <w:p w:rsidR="002714AB" w:rsidRDefault="002714AB" w:rsidP="002714AB">
      <w:pPr>
        <w:jc w:val="center"/>
        <w:rPr>
          <w:b/>
          <w:kern w:val="32"/>
          <w:sz w:val="20"/>
        </w:rPr>
      </w:pPr>
    </w:p>
    <w:p w:rsidR="002714AB" w:rsidRDefault="002714AB" w:rsidP="002714AB">
      <w:pPr>
        <w:rPr>
          <w:i/>
        </w:rPr>
      </w:pPr>
      <w:r>
        <w:rPr>
          <w:i/>
        </w:rPr>
        <w:br w:type="page"/>
      </w:r>
    </w:p>
    <w:p w:rsidR="002714AB" w:rsidRDefault="002714AB" w:rsidP="002714AB">
      <w:pPr>
        <w:rPr>
          <w:b/>
          <w:kern w:val="32"/>
          <w:sz w:val="20"/>
        </w:rPr>
      </w:pPr>
      <w:r>
        <w:rPr>
          <w:i/>
        </w:rPr>
        <w:lastRenderedPageBreak/>
        <w:t>Step 2 - Response Message</w:t>
      </w: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8080"/>
          <w:sz w:val="16"/>
          <w:szCs w:val="16"/>
          <w:highlight w:val="white"/>
        </w:rPr>
        <w:t>&lt;?xml version="1.0" encoding="UTF-8"?&gt;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FF"/>
          <w:sz w:val="16"/>
          <w:szCs w:val="16"/>
          <w:highlight w:val="white"/>
        </w:rPr>
        <w:t>&lt;!--</w:t>
      </w:r>
      <w:r w:rsidRPr="00260CA1">
        <w:rPr>
          <w:rFonts w:ascii="Arial" w:hAnsi="Arial" w:cs="Arial"/>
          <w:color w:val="808080"/>
          <w:sz w:val="16"/>
          <w:szCs w:val="16"/>
          <w:highlight w:val="white"/>
        </w:rPr>
        <w:t>Sample XML file generated by XMLSpy v2015 rel. 4 sp1 (x64) (http://www.altova.com)</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tns:MaintenanceOrdersResponseMessage</w:t>
      </w:r>
      <w:r w:rsidRPr="00260CA1">
        <w:rPr>
          <w:rFonts w:ascii="Arial" w:hAnsi="Arial" w:cs="Arial"/>
          <w:color w:val="FF0000"/>
          <w:sz w:val="16"/>
          <w:szCs w:val="16"/>
          <w:highlight w:val="white"/>
        </w:rPr>
        <w:t xml:space="preserve"> xmlns</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xmlns:xml</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http://www.w3.org/XML/1998/namespace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xmlns:msg</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http://iec.ch/TC57/2011/schema/message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xmlns:xsi</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http://www.w3.org/2001/XMLSchema-instance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xmlns:n1</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http://www.altova.com/samplexml/other-namespace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xmlns:tns</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http://iec.ch/TC57/2015/MaintenanceOrdersMessage</w:t>
      </w:r>
      <w:r w:rsidRPr="00260CA1">
        <w:rPr>
          <w:rFonts w:ascii="Arial" w:hAnsi="Arial" w:cs="Arial"/>
          <w:color w:val="0000FF"/>
          <w:sz w:val="16"/>
          <w:szCs w:val="16"/>
          <w:highlight w:val="white"/>
        </w:rPr>
        <w:t>"</w:t>
      </w:r>
      <w:r w:rsidRPr="00260CA1">
        <w:rPr>
          <w:rFonts w:ascii="Arial" w:hAnsi="Arial" w:cs="Arial"/>
          <w:color w:val="FF0000"/>
          <w:sz w:val="16"/>
          <w:szCs w:val="16"/>
          <w:highlight w:val="white"/>
        </w:rPr>
        <w:t xml:space="preserve"> xsi:schemaLocation</w:t>
      </w:r>
      <w:r w:rsidRPr="00260CA1">
        <w:rPr>
          <w:rFonts w:ascii="Arial" w:hAnsi="Arial" w:cs="Arial"/>
          <w:color w:val="0000FF"/>
          <w:sz w:val="16"/>
          <w:szCs w:val="16"/>
          <w:highlight w:val="white"/>
        </w:rPr>
        <w:t>="</w:t>
      </w:r>
      <w:r w:rsidRPr="00260CA1">
        <w:rPr>
          <w:rFonts w:ascii="Arial" w:hAnsi="Arial" w:cs="Arial"/>
          <w:color w:val="000000"/>
          <w:sz w:val="16"/>
          <w:szCs w:val="16"/>
          <w:highlight w:val="white"/>
        </w:rPr>
        <w:t>http://iec.ch/TC57/2015/MaintenanceOrdersMessage MaintenanceOrdersMessage.xsd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tns:Header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msg:Verb</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reply</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msg:Verb</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msg:Noun</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MaintenanceOrders</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msg:Noun</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msg:Timestamp</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2015-07-28T11:37:18-06:00</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msg:Timestamp</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msg:MessageID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264a1dc7-ea9e-43dd-b80d-b3c5d165e72e</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msg:MessageID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msg:CorrelationID</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3b9da3b8-9770-4d3a-8b8c-fd9734811b1f</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msg:CorrelationID</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tns:Header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tns:Reply</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msg:Result</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OK</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msg:Result</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msg:Error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msg:code</w:t>
      </w:r>
      <w:r w:rsidRPr="00260CA1">
        <w:rPr>
          <w:rFonts w:ascii="Arial" w:hAnsi="Arial" w:cs="Arial"/>
          <w:color w:val="0000FF"/>
          <w:sz w:val="16"/>
          <w:szCs w:val="16"/>
          <w:highlight w:val="white"/>
        </w:rPr>
        <w:t>&gt;</w:t>
      </w:r>
      <w:r w:rsidRPr="00260CA1">
        <w:rPr>
          <w:rFonts w:ascii="Arial" w:hAnsi="Arial" w:cs="Arial"/>
          <w:color w:val="000000"/>
          <w:sz w:val="16"/>
          <w:szCs w:val="16"/>
          <w:highlight w:val="white"/>
        </w:rPr>
        <w:t>0.0</w:t>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msg:code</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60CA1">
        <w:rPr>
          <w:rFonts w:ascii="Arial" w:hAnsi="Arial" w:cs="Arial"/>
          <w:color w:val="000000"/>
          <w:sz w:val="16"/>
          <w:szCs w:val="16"/>
          <w:highlight w:val="white"/>
        </w:rPr>
        <w:tab/>
      </w: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msg:Error</w:t>
      </w:r>
      <w:r w:rsidRPr="00260CA1">
        <w:rPr>
          <w:rFonts w:ascii="Arial" w:hAnsi="Arial" w:cs="Arial"/>
          <w:color w:val="0000FF"/>
          <w:sz w:val="16"/>
          <w:szCs w:val="16"/>
          <w:highlight w:val="white"/>
        </w:rPr>
        <w:t>&gt;</w:t>
      </w:r>
    </w:p>
    <w:p w:rsidR="00260CA1"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260CA1">
        <w:rPr>
          <w:rFonts w:ascii="Arial" w:hAnsi="Arial" w:cs="Arial"/>
          <w:color w:val="000000"/>
          <w:sz w:val="16"/>
          <w:szCs w:val="16"/>
          <w:highlight w:val="white"/>
        </w:rPr>
        <w:tab/>
      </w: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tns:Reply</w:t>
      </w:r>
      <w:r w:rsidRPr="00260CA1">
        <w:rPr>
          <w:rFonts w:ascii="Arial" w:hAnsi="Arial" w:cs="Arial"/>
          <w:color w:val="0000FF"/>
          <w:sz w:val="16"/>
          <w:szCs w:val="16"/>
          <w:highlight w:val="white"/>
        </w:rPr>
        <w:t>&gt;</w:t>
      </w:r>
    </w:p>
    <w:p w:rsidR="002714AB" w:rsidRPr="00260CA1" w:rsidRDefault="00260CA1" w:rsidP="00260CA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rPr>
      </w:pPr>
      <w:r w:rsidRPr="00260CA1">
        <w:rPr>
          <w:rFonts w:ascii="Arial" w:hAnsi="Arial" w:cs="Arial"/>
          <w:color w:val="0000FF"/>
          <w:sz w:val="16"/>
          <w:szCs w:val="16"/>
          <w:highlight w:val="white"/>
        </w:rPr>
        <w:t>&lt;/</w:t>
      </w:r>
      <w:r w:rsidRPr="00260CA1">
        <w:rPr>
          <w:rFonts w:ascii="Arial" w:hAnsi="Arial" w:cs="Arial"/>
          <w:color w:val="800000"/>
          <w:sz w:val="16"/>
          <w:szCs w:val="16"/>
          <w:highlight w:val="white"/>
        </w:rPr>
        <w:t>tns:MaintenanceOrdersResponseMessage</w:t>
      </w:r>
      <w:r w:rsidRPr="00260CA1">
        <w:rPr>
          <w:rFonts w:ascii="Arial" w:hAnsi="Arial" w:cs="Arial"/>
          <w:color w:val="0000FF"/>
          <w:sz w:val="16"/>
          <w:szCs w:val="16"/>
          <w:highlight w:val="white"/>
        </w:rPr>
        <w:t>&gt;</w:t>
      </w:r>
    </w:p>
    <w:p w:rsidR="002714AB" w:rsidRDefault="002714AB" w:rsidP="002714AB">
      <w:pPr>
        <w:rPr>
          <w:kern w:val="32"/>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Change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pStyle w:val="BodyText"/>
      </w:pPr>
    </w:p>
    <w:p w:rsidR="002714AB" w:rsidRDefault="002714AB" w:rsidP="002714AB">
      <w:pPr>
        <w:rPr>
          <w:b/>
          <w:u w:val="single"/>
        </w:rPr>
      </w:pPr>
      <w:r>
        <w:rPr>
          <w:u w:val="single"/>
        </w:rPr>
        <w:br w:type="page"/>
      </w:r>
    </w:p>
    <w:p w:rsidR="002714AB" w:rsidRPr="00AC2FC1" w:rsidRDefault="002714AB" w:rsidP="002714AB">
      <w:pPr>
        <w:pStyle w:val="Heading2"/>
      </w:pPr>
      <w:bookmarkStart w:id="55" w:name="_Toc426121921"/>
      <w:r>
        <w:rPr>
          <w:u w:val="single"/>
        </w:rPr>
        <w:lastRenderedPageBreak/>
        <w:t>MO-</w:t>
      </w:r>
      <w:r w:rsidRPr="00AC2FC1">
        <w:rPr>
          <w:u w:val="single"/>
        </w:rPr>
        <w:t>3</w:t>
      </w:r>
      <w:r w:rsidRPr="00AC2FC1">
        <w:t xml:space="preserve">: </w:t>
      </w:r>
      <w:r>
        <w:t>Client</w:t>
      </w:r>
      <w:r w:rsidRPr="00AC2FC1">
        <w:t xml:space="preserve"> requests modification </w:t>
      </w:r>
      <w:r w:rsidR="007B35FD">
        <w:t xml:space="preserve">of </w:t>
      </w:r>
      <w:r w:rsidRPr="00AC2FC1">
        <w:t xml:space="preserve">an existing </w:t>
      </w:r>
      <w:r>
        <w:t>Maintenance Order</w:t>
      </w:r>
      <w:r w:rsidRPr="00AC2FC1">
        <w:t xml:space="preserve"> and </w:t>
      </w:r>
      <w:r>
        <w:t>Server</w:t>
      </w:r>
      <w:r w:rsidRPr="00AC2FC1">
        <w:t xml:space="preserve"> replies (</w:t>
      </w:r>
      <w:r w:rsidR="007B35FD">
        <w:t>Success</w:t>
      </w:r>
      <w:r w:rsidRPr="00AC2FC1">
        <w:t xml:space="preserve"> - Delete a Crew)</w:t>
      </w:r>
      <w:bookmarkEnd w:id="55"/>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modify an existing Maintenance Order by deleting one of the two Crews assigned to the Work (item) in the Maintenance Order.</w:t>
      </w:r>
      <w:r w:rsidRPr="00DF1F99">
        <w:rPr>
          <w:kern w:val="32"/>
        </w:rPr>
        <w:t xml:space="preserve"> The </w:t>
      </w:r>
      <w:r>
        <w:rPr>
          <w:kern w:val="32"/>
        </w:rPr>
        <w:t>Server</w:t>
      </w:r>
      <w:r w:rsidRPr="00DF1F99">
        <w:rPr>
          <w:kern w:val="32"/>
        </w:rPr>
        <w:t xml:space="preserve"> returns a response message indicating success with no errors.</w:t>
      </w:r>
    </w:p>
    <w:p w:rsidR="002714AB" w:rsidRDefault="002714AB" w:rsidP="002714AB">
      <w:pPr>
        <w:rPr>
          <w:kern w:val="32"/>
        </w:rPr>
      </w:pPr>
    </w:p>
    <w:p w:rsidR="002714AB" w:rsidRPr="004F200F" w:rsidRDefault="002714AB" w:rsidP="002714AB">
      <w:pPr>
        <w:rPr>
          <w:b/>
          <w:i/>
          <w:kern w:val="32"/>
        </w:rPr>
      </w:pPr>
      <w:r w:rsidRPr="004F200F">
        <w:rPr>
          <w:b/>
          <w:i/>
          <w:kern w:val="32"/>
        </w:rPr>
        <w:t xml:space="preserve">IMPORTANT: </w:t>
      </w:r>
      <w:r>
        <w:rPr>
          <w:b/>
          <w:i/>
          <w:kern w:val="32"/>
        </w:rPr>
        <w:t>B</w:t>
      </w:r>
      <w:r w:rsidRPr="004F200F">
        <w:rPr>
          <w:b/>
          <w:i/>
          <w:kern w:val="32"/>
        </w:rPr>
        <w:t xml:space="preserve">ecause the intent is to remove an existing crew, it is necessary to leverage the OperationSet technique.  Please refer to </w:t>
      </w:r>
      <w:r>
        <w:rPr>
          <w:b/>
          <w:i/>
          <w:kern w:val="32"/>
        </w:rPr>
        <w:t xml:space="preserve">the subsection entitled </w:t>
      </w:r>
      <w:r w:rsidRPr="0038349D">
        <w:rPr>
          <w:b/>
          <w:i/>
          <w:kern w:val="32"/>
        </w:rPr>
        <w:t xml:space="preserve">61968 Part 100 Considerations </w:t>
      </w:r>
      <w:r>
        <w:rPr>
          <w:b/>
          <w:i/>
          <w:kern w:val="32"/>
        </w:rPr>
        <w:t>in Section 2</w:t>
      </w:r>
      <w:r w:rsidRPr="004F200F">
        <w:rPr>
          <w:b/>
          <w:i/>
          <w:kern w:val="32"/>
        </w:rPr>
        <w:t xml:space="preserve"> and Annex D for a more complete discussion concerning the use of OperationSets to accomplish the deletion of attributes and/or association classes.</w:t>
      </w:r>
      <w:r>
        <w:rPr>
          <w:b/>
          <w:i/>
          <w:kern w:val="32"/>
        </w:rPr>
        <w:t xml:space="preserve"> A crew assignment is an example of an association class - in the UML a Crew is a separate CIM object that is associated with a Work (item</w:t>
      </w:r>
      <w:r w:rsidR="0083484D">
        <w:rPr>
          <w:b/>
          <w:i/>
          <w:kern w:val="32"/>
        </w:rPr>
        <w:t>)</w:t>
      </w:r>
      <w:r>
        <w:rPr>
          <w:b/>
          <w:i/>
          <w:kern w:val="32"/>
        </w:rPr>
        <w:t xml:space="preserve"> in a MaintenanceOrder. Attributes, in contrast, are just that - they appear in the UML as an attribute of a CIM Class (sometimes inherited from a parent class).</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Pr="00DF1F99" w:rsidRDefault="002714AB" w:rsidP="002714AB">
      <w:pPr>
        <w:rPr>
          <w:kern w:val="32"/>
        </w:rPr>
      </w:pPr>
      <w:r>
        <w:rPr>
          <w:kern w:val="32"/>
        </w:rPr>
        <w:t xml:space="preserve">In this test case, MaintenanceOrder </w:t>
      </w:r>
      <w:r w:rsidR="009A4982" w:rsidRPr="009A4982">
        <w:rPr>
          <w:kern w:val="32"/>
        </w:rPr>
        <w:t xml:space="preserve">MO-86653 </w:t>
      </w:r>
      <w:r>
        <w:rPr>
          <w:kern w:val="32"/>
        </w:rPr>
        <w:t>already exists and has two crews, with Names.name identifiers of "</w:t>
      </w:r>
      <w:r w:rsidR="009A4982" w:rsidRPr="009A4982">
        <w:rPr>
          <w:kern w:val="32"/>
        </w:rPr>
        <w:t>Buchanan, Colton</w:t>
      </w:r>
      <w:r>
        <w:rPr>
          <w:kern w:val="32"/>
        </w:rPr>
        <w:t>" and "</w:t>
      </w:r>
      <w:r w:rsidR="009A4982">
        <w:t>Fritz, Thomas</w:t>
      </w:r>
      <w:r>
        <w:rPr>
          <w:kern w:val="32"/>
        </w:rPr>
        <w:t>" assigned. This test case will delete the assignment of "</w:t>
      </w:r>
      <w:r w:rsidR="009A4982" w:rsidRPr="009A4982">
        <w:rPr>
          <w:kern w:val="32"/>
        </w:rPr>
        <w:t>Buchanan, Colton</w:t>
      </w:r>
      <w:r w:rsidR="009A4982">
        <w:rPr>
          <w:kern w:val="32"/>
        </w:rPr>
        <w:t xml:space="preserve"> </w:t>
      </w:r>
      <w:r>
        <w:rPr>
          <w:kern w:val="32"/>
        </w:rPr>
        <w:t xml:space="preserve">". </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9A4982">
            <w:r>
              <w:t>A Maintenance Order with a Work (item) having 2 assigned crews and a MaintenanceOrder Names.name identifier of MO-</w:t>
            </w:r>
            <w:r w:rsidR="009A4982">
              <w:t>86653,</w:t>
            </w:r>
            <w:r>
              <w:t xml:space="preserve"> as created in test case MO-1c and modified in test case MO-2b,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9A4982">
            <w:r>
              <w:t>The subject Maintenance Order</w:t>
            </w:r>
            <w:r w:rsidRPr="002A5E02">
              <w:t xml:space="preserve"> is </w:t>
            </w:r>
            <w:r>
              <w:t>modified to have crew "</w:t>
            </w:r>
            <w:r w:rsidR="009A4982" w:rsidRPr="009A4982">
              <w:rPr>
                <w:kern w:val="32"/>
              </w:rPr>
              <w:t>Buchanan, Colton</w:t>
            </w:r>
            <w:r>
              <w:t>" removed. This leaves the Maintenance Order having a single assigned Crew of "</w:t>
            </w:r>
            <w:r w:rsidR="009A4982">
              <w:t>Fritz, Thomas</w:t>
            </w:r>
            <w:r>
              <w:t>".</w:t>
            </w:r>
          </w:p>
        </w:tc>
      </w:tr>
    </w:tbl>
    <w:p w:rsidR="002714AB" w:rsidRDefault="002714AB" w:rsidP="002714AB"/>
    <w:p w:rsidR="002714AB" w:rsidRPr="00DF1F99" w:rsidRDefault="002714AB" w:rsidP="002714AB">
      <w:pPr>
        <w:rPr>
          <w:kern w:val="32"/>
        </w:rPr>
      </w:pP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30780" cy="2337238"/>
            <wp:effectExtent l="19050" t="0" r="3220" b="0"/>
            <wp:docPr id="47"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8" cstate="print"/>
                    <a:stretch>
                      <a:fillRect/>
                    </a:stretch>
                  </pic:blipFill>
                  <pic:spPr>
                    <a:xfrm>
                      <a:off x="0" y="0"/>
                      <a:ext cx="5330780" cy="2337238"/>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7</w:t>
        </w:r>
      </w:fldSimple>
      <w:r>
        <w:t xml:space="preserve"> </w:t>
      </w:r>
      <w:r w:rsidRPr="009F0F92">
        <w:t>Sequ</w:t>
      </w:r>
      <w:r>
        <w:t>ence Diagram for Test Case MO-3</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330"/>
        <w:gridCol w:w="369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3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6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33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t>
            </w:r>
            <w:r>
              <w:rPr>
                <w:kern w:val="32"/>
                <w:sz w:val="18"/>
              </w:rPr>
              <w:t>OperationSet</w:t>
            </w:r>
            <w:r w:rsidRPr="003D519B">
              <w:rPr>
                <w:kern w:val="32"/>
                <w:sz w:val="18"/>
              </w:rPr>
              <w:t>.wsdl</w:t>
            </w:r>
          </w:p>
        </w:tc>
        <w:tc>
          <w:tcPr>
            <w:tcW w:w="369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33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369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330" w:type="dxa"/>
          </w:tcPr>
          <w:p w:rsidR="002714AB" w:rsidRPr="003D519B" w:rsidRDefault="002714AB" w:rsidP="006367C3">
            <w:pPr>
              <w:rPr>
                <w:kern w:val="32"/>
                <w:sz w:val="18"/>
              </w:rPr>
            </w:pPr>
            <w:r>
              <w:rPr>
                <w:kern w:val="32"/>
                <w:sz w:val="18"/>
              </w:rPr>
              <w:t>MaintenanceOrder</w:t>
            </w:r>
            <w:r w:rsidRPr="003D519B">
              <w:rPr>
                <w:kern w:val="32"/>
                <w:sz w:val="18"/>
              </w:rPr>
              <w:t>s</w:t>
            </w:r>
            <w:r>
              <w:rPr>
                <w:kern w:val="32"/>
                <w:sz w:val="18"/>
              </w:rPr>
              <w:t>OperationSet</w:t>
            </w:r>
            <w:r w:rsidRPr="003D519B">
              <w:rPr>
                <w:kern w:val="32"/>
                <w:sz w:val="18"/>
              </w:rPr>
              <w:t>Message.xsd</w:t>
            </w:r>
          </w:p>
        </w:tc>
        <w:tc>
          <w:tcPr>
            <w:tcW w:w="369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330" w:type="dxa"/>
          </w:tcPr>
          <w:p w:rsidR="002714AB" w:rsidRPr="003D519B" w:rsidRDefault="002714AB" w:rsidP="006367C3">
            <w:pPr>
              <w:rPr>
                <w:kern w:val="32"/>
                <w:sz w:val="18"/>
              </w:rPr>
            </w:pPr>
            <w:r>
              <w:rPr>
                <w:kern w:val="32"/>
                <w:sz w:val="18"/>
              </w:rPr>
              <w:t>ExecuteMaintenanceOrdersOperationSet</w:t>
            </w:r>
          </w:p>
        </w:tc>
        <w:tc>
          <w:tcPr>
            <w:tcW w:w="369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8080"/>
          <w:sz w:val="16"/>
          <w:szCs w:val="16"/>
          <w:highlight w:val="white"/>
        </w:rPr>
        <w:t>&lt;?xml version="1.0" encoding="UTF-8"?&gt;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FF"/>
          <w:sz w:val="16"/>
          <w:szCs w:val="16"/>
          <w:highlight w:val="white"/>
        </w:rPr>
        <w:t>&lt;!--</w:t>
      </w:r>
      <w:r w:rsidRPr="004D3759">
        <w:rPr>
          <w:rFonts w:ascii="Arial" w:hAnsi="Arial" w:cs="Arial"/>
          <w:color w:val="808080"/>
          <w:sz w:val="16"/>
          <w:szCs w:val="16"/>
          <w:highlight w:val="white"/>
        </w:rPr>
        <w:t>Sample XML file generated by XMLSpy v2015 rel. 4 sp1 (x64) (http://www.altova.com)</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tns:ExecuteMaintenanceOrdersOperationSet</w:t>
      </w:r>
      <w:r w:rsidRPr="004D3759">
        <w:rPr>
          <w:rFonts w:ascii="Arial" w:hAnsi="Arial" w:cs="Arial"/>
          <w:color w:val="FF0000"/>
          <w:sz w:val="16"/>
          <w:szCs w:val="16"/>
          <w:highlight w:val="white"/>
        </w:rPr>
        <w:t xml:space="preserve"> xmlns</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http://iec.ch/TC57/2011/schema/message</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xmlns:xsi</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http://www.w3.org/2001/XMLSchema-instance</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xmlns:n1</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http://www.altova.com/samplexml/other-namespace</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xmlns:tns</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http://iec.ch/TC57/2015/MaintenanceOrdersOperationSetMessage</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xsi:schemaLocation</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http://iec.ch/TC57/2015/MaintenanceOrdersOperationSetMessage MaintenanceOrdersOperationSetMessage.xsd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tns:Header</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Verb</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execute</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Verb</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Noun</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OperationSet</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Noun</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Timestamp</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2015-07-28T12:33:55-06:00</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Timestamp</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MessageID</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71b00e74-a8af-48a0-9c99-0ba69d3401b9</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MessageID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CorrelationID</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8f50d4ab-e9e3-44c4-89b8-7cc3a094dc1e</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CorrelationID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tns:Header</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lastRenderedPageBreak/>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tns:Payload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tns:OperationSet</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Operation</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operationId</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1</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operationId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noun</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MaintenanceOrders</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noun</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verb</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delete</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verb</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elementOperation</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true</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elementOperation</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MaintenanceOrders</w:t>
      </w:r>
      <w:r w:rsidRPr="004D3759">
        <w:rPr>
          <w:rFonts w:ascii="Arial" w:hAnsi="Arial" w:cs="Arial"/>
          <w:color w:val="FF0000"/>
          <w:sz w:val="16"/>
          <w:szCs w:val="16"/>
          <w:highlight w:val="white"/>
        </w:rPr>
        <w:t xml:space="preserve"> xmlns</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http://iec.ch/TC57/2015/MaintenanceOrders#</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xmlns:xsi</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http://www.w3.org/2001/XMLSchema-instance</w:t>
      </w:r>
      <w:r w:rsidRPr="004D3759">
        <w:rPr>
          <w:rFonts w:ascii="Arial" w:hAnsi="Arial" w:cs="Arial"/>
          <w:color w:val="0000FF"/>
          <w:sz w:val="16"/>
          <w:szCs w:val="16"/>
          <w:highlight w:val="white"/>
        </w:rPr>
        <w:t>"</w:t>
      </w:r>
      <w:r w:rsidRPr="004D3759">
        <w:rPr>
          <w:rFonts w:ascii="Arial" w:hAnsi="Arial" w:cs="Arial"/>
          <w:color w:val="FF0000"/>
          <w:sz w:val="16"/>
          <w:szCs w:val="16"/>
          <w:highlight w:val="white"/>
        </w:rPr>
        <w:t xml:space="preserve"> xsi:schemaLocation</w:t>
      </w:r>
      <w:r w:rsidRPr="004D3759">
        <w:rPr>
          <w:rFonts w:ascii="Arial" w:hAnsi="Arial" w:cs="Arial"/>
          <w:color w:val="0000FF"/>
          <w:sz w:val="16"/>
          <w:szCs w:val="16"/>
          <w:highlight w:val="white"/>
        </w:rPr>
        <w:t>="</w:t>
      </w:r>
      <w:r w:rsidRPr="004D3759">
        <w:rPr>
          <w:rFonts w:ascii="Arial" w:hAnsi="Arial" w:cs="Arial"/>
          <w:color w:val="000000"/>
          <w:sz w:val="16"/>
          <w:szCs w:val="16"/>
          <w:highlight w:val="white"/>
        </w:rPr>
        <w:t>http://iec.ch/TC57/2015/MaintenanceOrders# MaintenanceOrders.xsd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MaintenanceOrder</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MO-86653</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Work</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mRID</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74a92bc2-00ab-4def-8568-36e53e523b26</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mRID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WorkTasks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mRID</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4c8c9a14-af79-42df-9fb6-fe257ee15c9f</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mRID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Crews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w:t>
      </w:r>
      <w:r w:rsidRPr="004D3759">
        <w:rPr>
          <w:rFonts w:ascii="Arial" w:hAnsi="Arial" w:cs="Arial"/>
          <w:color w:val="0000FF"/>
          <w:sz w:val="16"/>
          <w:szCs w:val="16"/>
          <w:highlight w:val="white"/>
        </w:rPr>
        <w:t>&gt;</w:t>
      </w:r>
      <w:r w:rsidRPr="004D3759">
        <w:rPr>
          <w:rFonts w:ascii="Arial" w:hAnsi="Arial" w:cs="Arial"/>
          <w:color w:val="000000"/>
          <w:sz w:val="16"/>
          <w:szCs w:val="16"/>
          <w:highlight w:val="white"/>
        </w:rPr>
        <w:t>Buchanan, Colton</w:t>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Names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Crews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WorkTasks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Work</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MaintenanceOrder</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MaintenanceOrders</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Operation</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tns:OperationSet</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00"/>
          <w:sz w:val="16"/>
          <w:szCs w:val="16"/>
          <w:highlight w:val="white"/>
        </w:rPr>
        <w:tab/>
      </w: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tns:Payload</w:t>
      </w:r>
      <w:r w:rsidRPr="004D3759">
        <w:rPr>
          <w:rFonts w:ascii="Arial" w:hAnsi="Arial" w:cs="Arial"/>
          <w:color w:val="0000FF"/>
          <w:sz w:val="16"/>
          <w:szCs w:val="16"/>
          <w:highlight w:val="white"/>
        </w:rPr>
        <w:t>&gt;</w:t>
      </w:r>
    </w:p>
    <w:p w:rsidR="004D3759" w:rsidRPr="004D3759" w:rsidRDefault="004D3759" w:rsidP="004D3759">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4D3759">
        <w:rPr>
          <w:rFonts w:ascii="Arial" w:hAnsi="Arial" w:cs="Arial"/>
          <w:color w:val="0000FF"/>
          <w:sz w:val="16"/>
          <w:szCs w:val="16"/>
          <w:highlight w:val="white"/>
        </w:rPr>
        <w:t>&lt;/</w:t>
      </w:r>
      <w:r w:rsidRPr="004D3759">
        <w:rPr>
          <w:rFonts w:ascii="Arial" w:hAnsi="Arial" w:cs="Arial"/>
          <w:color w:val="800000"/>
          <w:sz w:val="16"/>
          <w:szCs w:val="16"/>
          <w:highlight w:val="white"/>
        </w:rPr>
        <w:t>tns:ExecuteMaintenanceOrdersOperationSet</w:t>
      </w:r>
      <w:r w:rsidRPr="004D3759">
        <w:rPr>
          <w:rFonts w:ascii="Arial" w:hAnsi="Arial" w:cs="Arial"/>
          <w:color w:val="0000FF"/>
          <w:sz w:val="16"/>
          <w:szCs w:val="16"/>
          <w:highlight w:val="white"/>
        </w:rPr>
        <w:t>&gt;</w:t>
      </w:r>
    </w:p>
    <w:p w:rsidR="002714AB" w:rsidRDefault="002714AB" w:rsidP="002714AB">
      <w:pPr>
        <w:rPr>
          <w:i/>
        </w:rPr>
      </w:pPr>
    </w:p>
    <w:p w:rsidR="00FB1D62" w:rsidRDefault="00FB1D62">
      <w:pPr>
        <w:rPr>
          <w:i/>
        </w:rPr>
      </w:pPr>
    </w:p>
    <w:p w:rsidR="00FB1D62" w:rsidRDefault="00FB1D62">
      <w:pPr>
        <w:rPr>
          <w:i/>
        </w:rPr>
      </w:pPr>
    </w:p>
    <w:p w:rsidR="002714AB" w:rsidRDefault="002714AB" w:rsidP="002714AB">
      <w:pPr>
        <w:rPr>
          <w:b/>
          <w:kern w:val="32"/>
          <w:sz w:val="20"/>
        </w:rPr>
      </w:pPr>
      <w:r>
        <w:rPr>
          <w:i/>
        </w:rPr>
        <w:t>Step 2 - Response Message</w:t>
      </w: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538"/>
        <w:gridCol w:w="3690"/>
        <w:gridCol w:w="333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6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3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69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t>
            </w:r>
            <w:r>
              <w:rPr>
                <w:kern w:val="32"/>
                <w:sz w:val="18"/>
              </w:rPr>
              <w:t>OperationSet</w:t>
            </w:r>
            <w:r w:rsidRPr="003D519B">
              <w:rPr>
                <w:kern w:val="32"/>
                <w:sz w:val="18"/>
              </w:rPr>
              <w:t>.wsdl</w:t>
            </w:r>
          </w:p>
        </w:tc>
        <w:tc>
          <w:tcPr>
            <w:tcW w:w="33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690" w:type="dxa"/>
          </w:tcPr>
          <w:p w:rsidR="002714AB" w:rsidRPr="003D519B" w:rsidRDefault="002714AB" w:rsidP="006367C3">
            <w:pPr>
              <w:rPr>
                <w:kern w:val="32"/>
                <w:sz w:val="18"/>
              </w:rPr>
            </w:pPr>
            <w:r>
              <w:rPr>
                <w:kern w:val="32"/>
                <w:sz w:val="18"/>
              </w:rPr>
              <w:t>MaintenanceOrders.xsd</w:t>
            </w:r>
          </w:p>
        </w:tc>
        <w:tc>
          <w:tcPr>
            <w:tcW w:w="33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690" w:type="dxa"/>
          </w:tcPr>
          <w:p w:rsidR="002714AB" w:rsidRPr="003D519B" w:rsidRDefault="002714AB" w:rsidP="006367C3">
            <w:pPr>
              <w:rPr>
                <w:kern w:val="32"/>
                <w:sz w:val="18"/>
              </w:rPr>
            </w:pPr>
            <w:r>
              <w:rPr>
                <w:kern w:val="32"/>
                <w:sz w:val="18"/>
              </w:rPr>
              <w:t>MaintenanceOrder</w:t>
            </w:r>
            <w:r w:rsidRPr="003D519B">
              <w:rPr>
                <w:kern w:val="32"/>
                <w:sz w:val="18"/>
              </w:rPr>
              <w:t>s</w:t>
            </w:r>
            <w:r>
              <w:rPr>
                <w:kern w:val="32"/>
                <w:sz w:val="18"/>
              </w:rPr>
              <w:t>OperationSet</w:t>
            </w:r>
            <w:r w:rsidRPr="003D519B">
              <w:rPr>
                <w:kern w:val="32"/>
                <w:sz w:val="18"/>
              </w:rPr>
              <w:t>Message.xsd</w:t>
            </w:r>
          </w:p>
        </w:tc>
        <w:tc>
          <w:tcPr>
            <w:tcW w:w="33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690" w:type="dxa"/>
          </w:tcPr>
          <w:p w:rsidR="002714AB" w:rsidRPr="003D519B" w:rsidRDefault="002714AB" w:rsidP="006367C3">
            <w:pPr>
              <w:rPr>
                <w:kern w:val="32"/>
                <w:sz w:val="18"/>
              </w:rPr>
            </w:pPr>
            <w:r>
              <w:rPr>
                <w:kern w:val="32"/>
                <w:sz w:val="18"/>
              </w:rPr>
              <w:t>MaintenanceOrdersOperationSet</w:t>
            </w:r>
            <w:r w:rsidRPr="003D519B">
              <w:rPr>
                <w:kern w:val="32"/>
                <w:sz w:val="18"/>
              </w:rPr>
              <w:t>ResponseMessage</w:t>
            </w:r>
          </w:p>
        </w:tc>
        <w:tc>
          <w:tcPr>
            <w:tcW w:w="33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8080"/>
          <w:sz w:val="16"/>
          <w:szCs w:val="16"/>
          <w:highlight w:val="white"/>
        </w:rPr>
        <w:t>&lt;?xml version="1.0" encoding="UTF-8"?&gt;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FF"/>
          <w:sz w:val="16"/>
          <w:szCs w:val="16"/>
          <w:highlight w:val="white"/>
        </w:rPr>
        <w:t>&lt;!--</w:t>
      </w:r>
      <w:r w:rsidRPr="00FB1D62">
        <w:rPr>
          <w:rFonts w:ascii="Arial" w:hAnsi="Arial" w:cs="Arial"/>
          <w:color w:val="808080"/>
          <w:sz w:val="16"/>
          <w:szCs w:val="16"/>
          <w:highlight w:val="white"/>
        </w:rPr>
        <w:t>Sample XML file generated by XMLSpy v2015 rel. 4 sp1 (x64) (http://www.altova.com)</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tns:MaintenanceOrdersOperationSetResponseMessage</w:t>
      </w:r>
      <w:r w:rsidRPr="00FB1D62">
        <w:rPr>
          <w:rFonts w:ascii="Arial" w:hAnsi="Arial" w:cs="Arial"/>
          <w:color w:val="FF0000"/>
          <w:sz w:val="16"/>
          <w:szCs w:val="16"/>
          <w:highlight w:val="white"/>
        </w:rPr>
        <w:t xml:space="preserve"> xmlns</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http://iec.ch/TC57/2011/schema/message</w:t>
      </w:r>
      <w:r w:rsidRPr="00FB1D62">
        <w:rPr>
          <w:rFonts w:ascii="Arial" w:hAnsi="Arial" w:cs="Arial"/>
          <w:color w:val="0000FF"/>
          <w:sz w:val="16"/>
          <w:szCs w:val="16"/>
          <w:highlight w:val="white"/>
        </w:rPr>
        <w:t>"</w:t>
      </w:r>
      <w:r w:rsidRPr="00FB1D62">
        <w:rPr>
          <w:rFonts w:ascii="Arial" w:hAnsi="Arial" w:cs="Arial"/>
          <w:color w:val="FF0000"/>
          <w:sz w:val="16"/>
          <w:szCs w:val="16"/>
          <w:highlight w:val="white"/>
        </w:rPr>
        <w:t xml:space="preserve"> xmlns:xml</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http://www.w3.org/XML/1998/namespace</w:t>
      </w:r>
      <w:r w:rsidRPr="00FB1D62">
        <w:rPr>
          <w:rFonts w:ascii="Arial" w:hAnsi="Arial" w:cs="Arial"/>
          <w:color w:val="0000FF"/>
          <w:sz w:val="16"/>
          <w:szCs w:val="16"/>
          <w:highlight w:val="white"/>
        </w:rPr>
        <w:t>"</w:t>
      </w:r>
      <w:r w:rsidRPr="00FB1D62">
        <w:rPr>
          <w:rFonts w:ascii="Arial" w:hAnsi="Arial" w:cs="Arial"/>
          <w:color w:val="FF0000"/>
          <w:sz w:val="16"/>
          <w:szCs w:val="16"/>
          <w:highlight w:val="white"/>
        </w:rPr>
        <w:t xml:space="preserve"> xmlns:xsi</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http://www.w3.org/2001/XMLSchema-instance</w:t>
      </w:r>
      <w:r w:rsidRPr="00FB1D62">
        <w:rPr>
          <w:rFonts w:ascii="Arial" w:hAnsi="Arial" w:cs="Arial"/>
          <w:color w:val="0000FF"/>
          <w:sz w:val="16"/>
          <w:szCs w:val="16"/>
          <w:highlight w:val="white"/>
        </w:rPr>
        <w:t>"</w:t>
      </w:r>
      <w:r w:rsidRPr="00FB1D62">
        <w:rPr>
          <w:rFonts w:ascii="Arial" w:hAnsi="Arial" w:cs="Arial"/>
          <w:color w:val="FF0000"/>
          <w:sz w:val="16"/>
          <w:szCs w:val="16"/>
          <w:highlight w:val="white"/>
        </w:rPr>
        <w:t xml:space="preserve"> xmlns:n1</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http://www.altova.com/samplexml/other-namespace</w:t>
      </w:r>
      <w:r w:rsidRPr="00FB1D62">
        <w:rPr>
          <w:rFonts w:ascii="Arial" w:hAnsi="Arial" w:cs="Arial"/>
          <w:color w:val="0000FF"/>
          <w:sz w:val="16"/>
          <w:szCs w:val="16"/>
          <w:highlight w:val="white"/>
        </w:rPr>
        <w:t>"</w:t>
      </w:r>
      <w:r w:rsidRPr="00FB1D62">
        <w:rPr>
          <w:rFonts w:ascii="Arial" w:hAnsi="Arial" w:cs="Arial"/>
          <w:color w:val="FF0000"/>
          <w:sz w:val="16"/>
          <w:szCs w:val="16"/>
          <w:highlight w:val="white"/>
        </w:rPr>
        <w:t xml:space="preserve"> xmlns:tns</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http://iec.ch/TC57/2015/MaintenanceOrdersOperationSetMessage</w:t>
      </w:r>
      <w:r w:rsidRPr="00FB1D62">
        <w:rPr>
          <w:rFonts w:ascii="Arial" w:hAnsi="Arial" w:cs="Arial"/>
          <w:color w:val="0000FF"/>
          <w:sz w:val="16"/>
          <w:szCs w:val="16"/>
          <w:highlight w:val="white"/>
        </w:rPr>
        <w:t>"</w:t>
      </w:r>
      <w:r w:rsidRPr="00FB1D62">
        <w:rPr>
          <w:rFonts w:ascii="Arial" w:hAnsi="Arial" w:cs="Arial"/>
          <w:color w:val="FF0000"/>
          <w:sz w:val="16"/>
          <w:szCs w:val="16"/>
          <w:highlight w:val="white"/>
        </w:rPr>
        <w:t xml:space="preserve"> xsi:schemaLocation</w:t>
      </w:r>
      <w:r w:rsidRPr="00FB1D62">
        <w:rPr>
          <w:rFonts w:ascii="Arial" w:hAnsi="Arial" w:cs="Arial"/>
          <w:color w:val="0000FF"/>
          <w:sz w:val="16"/>
          <w:szCs w:val="16"/>
          <w:highlight w:val="white"/>
        </w:rPr>
        <w:t>="</w:t>
      </w:r>
      <w:r w:rsidRPr="00FB1D62">
        <w:rPr>
          <w:rFonts w:ascii="Arial" w:hAnsi="Arial" w:cs="Arial"/>
          <w:color w:val="000000"/>
          <w:sz w:val="16"/>
          <w:szCs w:val="16"/>
          <w:highlight w:val="white"/>
        </w:rPr>
        <w:t>http://iec.ch/TC57/2015/MaintenanceOrdersOperationSetMessage MaintenanceOrdersOperationSetMessage.xsd</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tns:Header</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Verb</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reply</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Verb</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Noun</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OperationSet</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Noun</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Timestamp</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2015-07-02T12:50:15-06:00</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Timestamp</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MessageID</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3bd179ac-86d8-4f64-99bd-afc07b652df7</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MessageID</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CorrelationID</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e5961833-4caa-4586-b281-7e644cd818c0</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CorrelationID</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tns:Header</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tns:Reply</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Result</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OK</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Result</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lastRenderedPageBreak/>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Error</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code</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0.0</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code</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operationId</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1</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operationId</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Error</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operationId</w:t>
      </w:r>
      <w:r w:rsidRPr="00FB1D62">
        <w:rPr>
          <w:rFonts w:ascii="Arial" w:hAnsi="Arial" w:cs="Arial"/>
          <w:color w:val="0000FF"/>
          <w:sz w:val="16"/>
          <w:szCs w:val="16"/>
          <w:highlight w:val="white"/>
        </w:rPr>
        <w:t>&gt;</w:t>
      </w:r>
      <w:r w:rsidRPr="00FB1D62">
        <w:rPr>
          <w:rFonts w:ascii="Arial" w:hAnsi="Arial" w:cs="Arial"/>
          <w:color w:val="000000"/>
          <w:sz w:val="16"/>
          <w:szCs w:val="16"/>
          <w:highlight w:val="white"/>
        </w:rPr>
        <w:t>1</w:t>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operationId</w:t>
      </w:r>
      <w:r w:rsidRPr="00FB1D62">
        <w:rPr>
          <w:rFonts w:ascii="Arial" w:hAnsi="Arial" w:cs="Arial"/>
          <w:color w:val="0000FF"/>
          <w:sz w:val="16"/>
          <w:szCs w:val="16"/>
          <w:highlight w:val="white"/>
        </w:rPr>
        <w:t>&gt;</w:t>
      </w:r>
    </w:p>
    <w:p w:rsidR="00FB1D62" w:rsidRPr="00FB1D62" w:rsidRDefault="00FB1D62" w:rsidP="00FB1D62">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B1D62">
        <w:rPr>
          <w:rFonts w:ascii="Arial" w:hAnsi="Arial" w:cs="Arial"/>
          <w:color w:val="000000"/>
          <w:sz w:val="16"/>
          <w:szCs w:val="16"/>
          <w:highlight w:val="white"/>
        </w:rPr>
        <w:tab/>
      </w: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tns:Reply</w:t>
      </w:r>
      <w:r w:rsidRPr="00FB1D62">
        <w:rPr>
          <w:rFonts w:ascii="Arial" w:hAnsi="Arial" w:cs="Arial"/>
          <w:color w:val="0000FF"/>
          <w:sz w:val="16"/>
          <w:szCs w:val="16"/>
          <w:highlight w:val="white"/>
        </w:rPr>
        <w:t>&gt;</w:t>
      </w:r>
    </w:p>
    <w:p w:rsidR="002714AB" w:rsidRPr="00FB1D62" w:rsidRDefault="00FB1D62" w:rsidP="00FB1D62">
      <w:pPr>
        <w:pBdr>
          <w:top w:val="single" w:sz="4" w:space="1" w:color="auto"/>
          <w:left w:val="single" w:sz="4" w:space="4" w:color="auto"/>
          <w:bottom w:val="single" w:sz="4" w:space="1" w:color="auto"/>
          <w:right w:val="single" w:sz="4" w:space="4" w:color="auto"/>
        </w:pBdr>
        <w:rPr>
          <w:kern w:val="32"/>
          <w:sz w:val="16"/>
          <w:szCs w:val="16"/>
        </w:rPr>
      </w:pPr>
      <w:r w:rsidRPr="00FB1D62">
        <w:rPr>
          <w:rFonts w:ascii="Arial" w:hAnsi="Arial" w:cs="Arial"/>
          <w:color w:val="0000FF"/>
          <w:sz w:val="16"/>
          <w:szCs w:val="16"/>
          <w:highlight w:val="white"/>
        </w:rPr>
        <w:t>&lt;/</w:t>
      </w:r>
      <w:r w:rsidRPr="00FB1D62">
        <w:rPr>
          <w:rFonts w:ascii="Arial" w:hAnsi="Arial" w:cs="Arial"/>
          <w:color w:val="800000"/>
          <w:sz w:val="16"/>
          <w:szCs w:val="16"/>
          <w:highlight w:val="white"/>
        </w:rPr>
        <w:t>tns:MaintenanceOrdersOperationSetResponseMessage</w:t>
      </w:r>
      <w:r w:rsidRPr="00FB1D62">
        <w:rPr>
          <w:rFonts w:ascii="Arial" w:hAnsi="Arial" w:cs="Arial"/>
          <w:color w:val="0000FF"/>
          <w:sz w:val="16"/>
          <w:szCs w:val="16"/>
          <w:highlight w:val="white"/>
        </w:rPr>
        <w:t>&gt;</w:t>
      </w:r>
    </w:p>
    <w:p w:rsidR="002714AB" w:rsidRDefault="002714AB" w:rsidP="002714AB">
      <w:pPr>
        <w:rPr>
          <w:kern w:val="32"/>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 Details from existing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execute</w:t>
            </w:r>
          </w:p>
        </w:tc>
        <w:tc>
          <w:tcPr>
            <w:tcW w:w="2250" w:type="dxa"/>
          </w:tcPr>
          <w:p w:rsidR="002714AB" w:rsidRPr="00C7295C" w:rsidRDefault="002714AB" w:rsidP="006367C3">
            <w:r>
              <w:t>OperationSet*</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OperationSet*</w:t>
            </w:r>
          </w:p>
        </w:tc>
        <w:tc>
          <w:tcPr>
            <w:tcW w:w="1278" w:type="dxa"/>
          </w:tcPr>
          <w:p w:rsidR="002714AB" w:rsidRPr="00C7295C" w:rsidRDefault="002714AB" w:rsidP="006367C3"/>
        </w:tc>
      </w:tr>
    </w:tbl>
    <w:p w:rsidR="002714AB" w:rsidRPr="00DF30D2" w:rsidRDefault="002714AB" w:rsidP="002714AB"/>
    <w:p w:rsidR="002714AB" w:rsidRDefault="002714AB" w:rsidP="002714AB">
      <w:pPr>
        <w:rPr>
          <w:rFonts w:ascii="Times" w:hAnsi="Times"/>
        </w:rPr>
      </w:pPr>
      <w:r w:rsidRPr="00AC2FC1">
        <w:t>*The Operation</w:t>
      </w:r>
      <w:r>
        <w:rPr>
          <w:rFonts w:ascii="Times" w:hAnsi="Times"/>
        </w:rPr>
        <w:t>Set includes a single Operation having:</w:t>
      </w:r>
    </w:p>
    <w:p w:rsidR="002714AB" w:rsidRDefault="002714AB" w:rsidP="002714AB">
      <w:pPr>
        <w:pStyle w:val="ListParagraph"/>
        <w:numPr>
          <w:ilvl w:val="0"/>
          <w:numId w:val="26"/>
        </w:numPr>
        <w:rPr>
          <w:rFonts w:ascii="Times" w:hAnsi="Times"/>
        </w:rPr>
      </w:pPr>
      <w:r>
        <w:rPr>
          <w:rFonts w:ascii="Times" w:hAnsi="Times"/>
        </w:rPr>
        <w:t>verb = "delete"</w:t>
      </w:r>
    </w:p>
    <w:p w:rsidR="002714AB" w:rsidRDefault="002714AB" w:rsidP="002714AB">
      <w:pPr>
        <w:pStyle w:val="ListParagraph"/>
        <w:numPr>
          <w:ilvl w:val="0"/>
          <w:numId w:val="26"/>
        </w:numPr>
        <w:rPr>
          <w:rFonts w:ascii="Times" w:hAnsi="Times"/>
        </w:rPr>
      </w:pPr>
      <w:r>
        <w:rPr>
          <w:rFonts w:ascii="Times" w:hAnsi="Times"/>
        </w:rPr>
        <w:t>noun = "MaintenanceOrders"</w:t>
      </w:r>
    </w:p>
    <w:p w:rsidR="002714AB" w:rsidRPr="00AC2FC1" w:rsidRDefault="002714AB" w:rsidP="002714AB">
      <w:pPr>
        <w:pStyle w:val="ListParagraph"/>
        <w:numPr>
          <w:ilvl w:val="0"/>
          <w:numId w:val="26"/>
        </w:numPr>
        <w:rPr>
          <w:rFonts w:ascii="Times" w:hAnsi="Times"/>
        </w:rPr>
      </w:pPr>
      <w:r>
        <w:rPr>
          <w:rFonts w:ascii="Times" w:hAnsi="Times"/>
        </w:rPr>
        <w:t>elementOperation = "true"</w:t>
      </w:r>
    </w:p>
    <w:p w:rsidR="002714AB" w:rsidRDefault="002714AB" w:rsidP="002714AB">
      <w:pPr>
        <w:pStyle w:val="BodyText"/>
      </w:pPr>
    </w:p>
    <w:p w:rsidR="002714AB" w:rsidRDefault="002714AB" w:rsidP="002714AB">
      <w:pPr>
        <w:pStyle w:val="BodyText"/>
      </w:pPr>
    </w:p>
    <w:p w:rsidR="002714AB" w:rsidRDefault="002714AB" w:rsidP="002714AB">
      <w:pPr>
        <w:rPr>
          <w:b/>
          <w:u w:val="single"/>
        </w:rPr>
      </w:pPr>
      <w:r>
        <w:rPr>
          <w:u w:val="single"/>
        </w:rPr>
        <w:br w:type="page"/>
      </w:r>
    </w:p>
    <w:p w:rsidR="002714AB" w:rsidRDefault="002714AB" w:rsidP="002714AB">
      <w:pPr>
        <w:pStyle w:val="Heading2"/>
      </w:pPr>
      <w:bookmarkStart w:id="56" w:name="_Toc426121922"/>
      <w:r>
        <w:rPr>
          <w:u w:val="single"/>
        </w:rPr>
        <w:lastRenderedPageBreak/>
        <w:t>MO-4</w:t>
      </w:r>
      <w:r>
        <w:t>: Client</w:t>
      </w:r>
      <w:r w:rsidRPr="00580186">
        <w:t xml:space="preserve"> requests deletion of an existing </w:t>
      </w:r>
      <w:r>
        <w:t>Maintenance Order</w:t>
      </w:r>
      <w:r w:rsidRPr="00580186">
        <w:t xml:space="preserve"> and </w:t>
      </w:r>
      <w:r w:rsidR="004C0390">
        <w:t>S</w:t>
      </w:r>
      <w:r>
        <w:t>erver</w:t>
      </w:r>
      <w:r w:rsidRPr="00580186">
        <w:t xml:space="preserve"> replies  </w:t>
      </w:r>
      <w:r>
        <w:t>(</w:t>
      </w:r>
      <w:r w:rsidR="004C0390">
        <w:t>Success</w:t>
      </w:r>
      <w:r>
        <w:t>)</w:t>
      </w:r>
      <w:bookmarkEnd w:id="56"/>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 xml:space="preserve">delete an existing Maintenance Order (in its entirety). </w:t>
      </w:r>
      <w:r w:rsidRPr="00DF1F99">
        <w:rPr>
          <w:kern w:val="32"/>
        </w:rPr>
        <w:t xml:space="preserve">The </w:t>
      </w:r>
      <w:r>
        <w:rPr>
          <w:kern w:val="32"/>
        </w:rPr>
        <w:t>Server</w:t>
      </w:r>
      <w:r w:rsidRPr="00DF1F99">
        <w:rPr>
          <w:kern w:val="32"/>
        </w:rPr>
        <w:t xml:space="preserve"> returns a response message indicating success with no errors.</w:t>
      </w:r>
      <w:r>
        <w:rPr>
          <w:kern w:val="32"/>
        </w:rPr>
        <w:t xml:space="preserve"> </w:t>
      </w:r>
    </w:p>
    <w:p w:rsidR="002714AB" w:rsidRDefault="002714AB" w:rsidP="002714AB">
      <w:pPr>
        <w:rPr>
          <w:kern w:val="32"/>
        </w:rPr>
      </w:pPr>
    </w:p>
    <w:p w:rsidR="002714AB" w:rsidRDefault="002714AB" w:rsidP="002714AB">
      <w:pPr>
        <w:rPr>
          <w:kern w:val="32"/>
        </w:rPr>
      </w:pPr>
      <w:r>
        <w:rPr>
          <w:kern w:val="32"/>
        </w:rPr>
        <w:t xml:space="preserve">It is noted that in practice, MaintenanceOrders would seldom be deleted; instead they would more likely be closed or cancelled. Nevertheless, this use case is included for completeness and to distinguish the deletion of a Maintenance Order in its entirety from the deletion of attributes or associated classes from an existing Maintenance Order (as illustrated in test case MO-3). </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Pr="00DF1F99" w:rsidRDefault="002714AB" w:rsidP="002714AB">
      <w:pPr>
        <w:rPr>
          <w:kern w:val="32"/>
        </w:rPr>
      </w:pPr>
      <w:r>
        <w:rPr>
          <w:kern w:val="32"/>
        </w:rPr>
        <w:t>In this test case, MaintenanceOrder MO-</w:t>
      </w:r>
      <w:r w:rsidR="00A513DC" w:rsidRPr="00A513DC">
        <w:rPr>
          <w:kern w:val="32"/>
        </w:rPr>
        <w:t>21897</w:t>
      </w:r>
      <w:r>
        <w:rPr>
          <w:kern w:val="32"/>
        </w:rPr>
        <w:t>, which was previously created in test case MO-1a, will be deleted. However, for illustrative purposes, this deletion will be processed by referencing the mRID of the existing MaintenanceOrder ("</w:t>
      </w:r>
      <w:r w:rsidR="00A513DC" w:rsidRPr="00A513DC">
        <w:rPr>
          <w:kern w:val="32"/>
        </w:rPr>
        <w:t>8687d5d9-d972-4aec-990e-ea3c01175e42</w:t>
      </w:r>
      <w:r>
        <w:rPr>
          <w:kern w:val="32"/>
        </w:rPr>
        <w:t>", as assigned when it was created in test case MO-1a) rather than its Names.name identifier of MO-</w:t>
      </w:r>
      <w:r w:rsidR="00A513DC">
        <w:rPr>
          <w:kern w:val="32"/>
        </w:rPr>
        <w:t>21897</w:t>
      </w:r>
      <w:r>
        <w:rPr>
          <w:kern w:val="32"/>
        </w:rPr>
        <w:t>.</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A513DC">
            <w:r>
              <w:t>A Maintenance Order with a Names.name identifier of MO-</w:t>
            </w:r>
            <w:r w:rsidR="00A513DC">
              <w:t>21897</w:t>
            </w:r>
            <w:r>
              <w:t xml:space="preserve"> and mRID of </w:t>
            </w:r>
            <w:r w:rsidR="00A513DC" w:rsidRPr="00A513DC">
              <w:t>8687d5d9-d972-4aec-990e-ea3c01175e42</w:t>
            </w:r>
            <w:r>
              <w:t>, as created in test case MO-1a,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subject Maintenance Order</w:t>
            </w:r>
            <w:r w:rsidRPr="002A5E02">
              <w:t xml:space="preserve"> is </w:t>
            </w:r>
            <w:r>
              <w:t>deleted.</w:t>
            </w:r>
          </w:p>
        </w:tc>
      </w:tr>
    </w:tbl>
    <w:p w:rsidR="002714AB" w:rsidRDefault="002714AB" w:rsidP="002714AB"/>
    <w:p w:rsidR="002714AB" w:rsidRPr="00DF1F99" w:rsidRDefault="002714AB" w:rsidP="002714AB">
      <w:pPr>
        <w:rPr>
          <w:kern w:val="32"/>
        </w:rPr>
      </w:pPr>
    </w:p>
    <w:p w:rsidR="006409FC" w:rsidRDefault="006409FC">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4946916" cy="2337238"/>
            <wp:effectExtent l="19050" t="0" r="6084" b="0"/>
            <wp:docPr id="48"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49" cstate="print"/>
                    <a:stretch>
                      <a:fillRect/>
                    </a:stretch>
                  </pic:blipFill>
                  <pic:spPr>
                    <a:xfrm>
                      <a:off x="0" y="0"/>
                      <a:ext cx="4946916" cy="2337238"/>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8</w:t>
        </w:r>
      </w:fldSimple>
      <w:r>
        <w:t xml:space="preserve"> </w:t>
      </w:r>
      <w:r w:rsidRPr="00D81AA9">
        <w:t>Sequ</w:t>
      </w:r>
      <w:r>
        <w:t>ence Diagram for Test Case MO-4</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DeleteMaintenanceOrders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8080"/>
          <w:sz w:val="16"/>
          <w:szCs w:val="16"/>
          <w:highlight w:val="white"/>
        </w:rPr>
        <w:t>&lt;?xml version="1.0" encoding="UTF-8"?&gt;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FF"/>
          <w:sz w:val="16"/>
          <w:szCs w:val="16"/>
          <w:highlight w:val="white"/>
        </w:rPr>
        <w:t>&lt;!--</w:t>
      </w:r>
      <w:r w:rsidRPr="00A513DC">
        <w:rPr>
          <w:rFonts w:ascii="Arial" w:hAnsi="Arial" w:cs="Arial"/>
          <w:color w:val="808080"/>
          <w:sz w:val="16"/>
          <w:szCs w:val="16"/>
          <w:highlight w:val="white"/>
        </w:rPr>
        <w:t>Sample XML file generated by XMLSpy v2015 rel. 4 sp1 (x64) (http://www.altova.com)</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tns:DeleteMaintenanceOrders</w:t>
      </w:r>
      <w:r w:rsidRPr="00A513DC">
        <w:rPr>
          <w:rFonts w:ascii="Arial" w:hAnsi="Arial" w:cs="Arial"/>
          <w:color w:val="FF0000"/>
          <w:sz w:val="16"/>
          <w:szCs w:val="16"/>
          <w:highlight w:val="white"/>
        </w:rPr>
        <w:t xml:space="preserve"> xmlns</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xmlns:msg</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http://iec.ch/TC57/2011/schema/message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xmlns:xsi</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http://www.w3.org/2001/XMLSchema-instance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xmlns:n1</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http://www.altova.com/samplexml/other-namespace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xmlns:tns</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http://iec.ch/TC57/2015/MaintenanceOrdersMessage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xsi:schemaLocation</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http://iec.ch/TC57/2015/MaintenanceOrdersMessage MaintenanceOrdersMessage.xsd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tns:Header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msg:Verb</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delete</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msg:Verb</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msg:Noun</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MaintenanceOrders</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msg:Noun</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msg:Timestamp</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2015-07-28T13:46:25-06:00</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msg:Timestamp</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msg:MessageID</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f3043298-68f7-4c1f-8457-d2470a1f5e07</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msg:MessageID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msg:CorrelationID</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2076009d-da37-4c9e-8f64-1065618adec5</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msg:CorrelationID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tns:Header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tns:Payload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MaintenanceOrders</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lastRenderedPageBreak/>
        <w:tab/>
      </w: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MaintenanceOrder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mRID</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8687d5d9-d972-4aec-990e-ea3c01175e42</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mRID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MaintenanceOrder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MaintenanceOrders</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tns:Payload</w:t>
      </w:r>
      <w:r w:rsidRPr="00A513DC">
        <w:rPr>
          <w:rFonts w:ascii="Arial" w:hAnsi="Arial" w:cs="Arial"/>
          <w:color w:val="0000FF"/>
          <w:sz w:val="16"/>
          <w:szCs w:val="16"/>
          <w:highlight w:val="white"/>
        </w:rPr>
        <w:t>&gt;</w:t>
      </w:r>
    </w:p>
    <w:p w:rsidR="002714AB" w:rsidRPr="00A513DC" w:rsidRDefault="00A513DC" w:rsidP="00A513DC">
      <w:pPr>
        <w:pBdr>
          <w:top w:val="single" w:sz="4" w:space="1" w:color="auto"/>
          <w:left w:val="single" w:sz="4" w:space="4" w:color="auto"/>
          <w:bottom w:val="single" w:sz="4" w:space="1" w:color="auto"/>
          <w:right w:val="single" w:sz="4" w:space="4" w:color="auto"/>
        </w:pBdr>
        <w:rPr>
          <w:i/>
          <w:sz w:val="16"/>
          <w:szCs w:val="16"/>
        </w:rPr>
      </w:pP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tns:DeleteMaintenanceOrders</w:t>
      </w:r>
      <w:r w:rsidRPr="00A513DC">
        <w:rPr>
          <w:rFonts w:ascii="Arial" w:hAnsi="Arial" w:cs="Arial"/>
          <w:color w:val="0000FF"/>
          <w:sz w:val="16"/>
          <w:szCs w:val="16"/>
          <w:highlight w:val="white"/>
        </w:rPr>
        <w:t>&gt;</w:t>
      </w:r>
    </w:p>
    <w:p w:rsidR="002714AB" w:rsidRDefault="002714AB" w:rsidP="002714AB">
      <w:pPr>
        <w:rPr>
          <w:i/>
        </w:rPr>
      </w:pPr>
    </w:p>
    <w:p w:rsidR="006409FC" w:rsidRDefault="006409FC" w:rsidP="002714AB">
      <w:pPr>
        <w:rPr>
          <w:i/>
        </w:rPr>
      </w:pPr>
    </w:p>
    <w:p w:rsidR="006409FC" w:rsidRDefault="006409FC" w:rsidP="002714AB">
      <w:pPr>
        <w:rPr>
          <w:i/>
        </w:rPr>
      </w:pPr>
    </w:p>
    <w:p w:rsidR="002714AB" w:rsidRDefault="002714AB" w:rsidP="002714AB">
      <w:pPr>
        <w:rPr>
          <w:i/>
        </w:rPr>
      </w:pPr>
    </w:p>
    <w:p w:rsidR="002714AB" w:rsidRDefault="002714AB" w:rsidP="002714AB">
      <w:pPr>
        <w:rPr>
          <w:b/>
          <w:kern w:val="32"/>
          <w:sz w:val="20"/>
        </w:rPr>
      </w:pPr>
      <w:r>
        <w:rPr>
          <w:i/>
        </w:rPr>
        <w:t>Step 2 - Response Message</w:t>
      </w: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MaintenanceOrder</w:t>
            </w:r>
            <w:r w:rsidRPr="003D519B">
              <w:rPr>
                <w:kern w:val="32"/>
                <w:sz w:val="18"/>
              </w:rPr>
              <w:t>s.wsdl</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MaintenanceOrders.xsd</w:t>
            </w:r>
          </w:p>
        </w:tc>
        <w:tc>
          <w:tcPr>
            <w:tcW w:w="42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MaintenanceOrders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8080"/>
          <w:sz w:val="16"/>
          <w:szCs w:val="16"/>
          <w:highlight w:val="white"/>
        </w:rPr>
        <w:t>&lt;?xml version="1.0" encoding="UTF-8"?&gt;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FF"/>
          <w:sz w:val="16"/>
          <w:szCs w:val="16"/>
          <w:highlight w:val="white"/>
        </w:rPr>
        <w:t>&lt;!--</w:t>
      </w:r>
      <w:r w:rsidRPr="00A513DC">
        <w:rPr>
          <w:rFonts w:ascii="Arial" w:hAnsi="Arial" w:cs="Arial"/>
          <w:color w:val="808080"/>
          <w:sz w:val="16"/>
          <w:szCs w:val="16"/>
          <w:highlight w:val="white"/>
        </w:rPr>
        <w:t>Sample XML file generated by XMLSpy v2015 rel. 4 sp1 (x64) (http://www.altova.com)</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tns:MaintenanceOrdersResponseMessage</w:t>
      </w:r>
      <w:r w:rsidRPr="00A513DC">
        <w:rPr>
          <w:rFonts w:ascii="Arial" w:hAnsi="Arial" w:cs="Arial"/>
          <w:color w:val="FF0000"/>
          <w:sz w:val="16"/>
          <w:szCs w:val="16"/>
          <w:highlight w:val="white"/>
        </w:rPr>
        <w:t xml:space="preserve"> xmlns</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xmlns:xml</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http://www.w3.org/XML/1998/namespace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xmlns:msg</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http://iec.ch/TC57/2011/schema/message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xmlns:xsi</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http://www.w3.org/2001/XMLSchema-instance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xmlns:n1</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http://www.altova.com/samplexml/other-namespace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xmlns:tns</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http://iec.ch/TC57/2015/MaintenanceOrdersMessage</w:t>
      </w:r>
      <w:r w:rsidRPr="00A513DC">
        <w:rPr>
          <w:rFonts w:ascii="Arial" w:hAnsi="Arial" w:cs="Arial"/>
          <w:color w:val="0000FF"/>
          <w:sz w:val="16"/>
          <w:szCs w:val="16"/>
          <w:highlight w:val="white"/>
        </w:rPr>
        <w:t>"</w:t>
      </w:r>
      <w:r w:rsidRPr="00A513DC">
        <w:rPr>
          <w:rFonts w:ascii="Arial" w:hAnsi="Arial" w:cs="Arial"/>
          <w:color w:val="FF0000"/>
          <w:sz w:val="16"/>
          <w:szCs w:val="16"/>
          <w:highlight w:val="white"/>
        </w:rPr>
        <w:t xml:space="preserve"> xsi:schemaLocation</w:t>
      </w:r>
      <w:r w:rsidRPr="00A513DC">
        <w:rPr>
          <w:rFonts w:ascii="Arial" w:hAnsi="Arial" w:cs="Arial"/>
          <w:color w:val="0000FF"/>
          <w:sz w:val="16"/>
          <w:szCs w:val="16"/>
          <w:highlight w:val="white"/>
        </w:rPr>
        <w:t>="</w:t>
      </w:r>
      <w:r w:rsidRPr="00A513DC">
        <w:rPr>
          <w:rFonts w:ascii="Arial" w:hAnsi="Arial" w:cs="Arial"/>
          <w:color w:val="000000"/>
          <w:sz w:val="16"/>
          <w:szCs w:val="16"/>
          <w:highlight w:val="white"/>
        </w:rPr>
        <w:t>http://iec.ch/TC57/2015/MaintenanceOrdersMessage MaintenanceOrdersMessage.xsd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tns:Header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msg:Verb</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reply</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msg:Verb</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msg:Noun</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MaintenanceOrders</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msg:Noun</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msg:Timestamp</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2015-07-28T13:47:25-06:00</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msg:Timestamp</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msg:MessageID</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e778042a-cdbd-4945-9dcd-e0fc85f6e193</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msg:MessageID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msg:CorrelationID</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2076009d-da37-4c9e-8f64-1065618adec5</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msg:CorrelationID</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tns:Header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tns:Reply</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msg:Result</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OK</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msg:Result</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msg:Error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msg:code</w:t>
      </w:r>
      <w:r w:rsidRPr="00A513DC">
        <w:rPr>
          <w:rFonts w:ascii="Arial" w:hAnsi="Arial" w:cs="Arial"/>
          <w:color w:val="0000FF"/>
          <w:sz w:val="16"/>
          <w:szCs w:val="16"/>
          <w:highlight w:val="white"/>
        </w:rPr>
        <w:t>&gt;</w:t>
      </w:r>
      <w:r w:rsidRPr="00A513DC">
        <w:rPr>
          <w:rFonts w:ascii="Arial" w:hAnsi="Arial" w:cs="Arial"/>
          <w:color w:val="000000"/>
          <w:sz w:val="16"/>
          <w:szCs w:val="16"/>
          <w:highlight w:val="white"/>
        </w:rPr>
        <w:t>0.0</w:t>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msg:code</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msg:Error</w:t>
      </w:r>
      <w:r w:rsidRPr="00A513DC">
        <w:rPr>
          <w:rFonts w:ascii="Arial" w:hAnsi="Arial" w:cs="Arial"/>
          <w:color w:val="0000FF"/>
          <w:sz w:val="16"/>
          <w:szCs w:val="16"/>
          <w:highlight w:val="white"/>
        </w:rPr>
        <w:t>&gt;</w:t>
      </w:r>
    </w:p>
    <w:p w:rsidR="00A513DC" w:rsidRPr="00A513DC" w:rsidRDefault="00A513DC" w:rsidP="00A513D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13DC">
        <w:rPr>
          <w:rFonts w:ascii="Arial" w:hAnsi="Arial" w:cs="Arial"/>
          <w:color w:val="000000"/>
          <w:sz w:val="16"/>
          <w:szCs w:val="16"/>
          <w:highlight w:val="white"/>
        </w:rPr>
        <w:tab/>
      </w: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tns:Reply</w:t>
      </w:r>
      <w:r w:rsidRPr="00A513DC">
        <w:rPr>
          <w:rFonts w:ascii="Arial" w:hAnsi="Arial" w:cs="Arial"/>
          <w:color w:val="0000FF"/>
          <w:sz w:val="16"/>
          <w:szCs w:val="16"/>
          <w:highlight w:val="white"/>
        </w:rPr>
        <w:t>&gt;</w:t>
      </w:r>
    </w:p>
    <w:p w:rsidR="002714AB" w:rsidRPr="00A513DC" w:rsidRDefault="00A513DC" w:rsidP="00A513DC">
      <w:pPr>
        <w:pBdr>
          <w:top w:val="single" w:sz="4" w:space="1" w:color="auto"/>
          <w:left w:val="single" w:sz="4" w:space="4" w:color="auto"/>
          <w:bottom w:val="single" w:sz="4" w:space="1" w:color="auto"/>
          <w:right w:val="single" w:sz="4" w:space="4" w:color="auto"/>
        </w:pBdr>
        <w:rPr>
          <w:kern w:val="32"/>
          <w:sz w:val="16"/>
          <w:szCs w:val="16"/>
        </w:rPr>
      </w:pPr>
      <w:r w:rsidRPr="00A513DC">
        <w:rPr>
          <w:rFonts w:ascii="Arial" w:hAnsi="Arial" w:cs="Arial"/>
          <w:color w:val="0000FF"/>
          <w:sz w:val="16"/>
          <w:szCs w:val="16"/>
          <w:highlight w:val="white"/>
        </w:rPr>
        <w:t>&lt;/</w:t>
      </w:r>
      <w:r w:rsidRPr="00A513DC">
        <w:rPr>
          <w:rFonts w:ascii="Arial" w:hAnsi="Arial" w:cs="Arial"/>
          <w:color w:val="800000"/>
          <w:sz w:val="16"/>
          <w:szCs w:val="16"/>
          <w:highlight w:val="white"/>
        </w:rPr>
        <w:t>tns:MaintenanceOrdersResponseMessage</w:t>
      </w:r>
      <w:r w:rsidRPr="00A513DC">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 existing Maintenance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delete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 xml:space="preserve">Success </w:t>
            </w:r>
            <w:r>
              <w:lastRenderedPageBreak/>
              <w:t>Response</w:t>
            </w:r>
          </w:p>
        </w:tc>
        <w:tc>
          <w:tcPr>
            <w:tcW w:w="2430" w:type="dxa"/>
          </w:tcPr>
          <w:p w:rsidR="002714AB" w:rsidRPr="00C7295C" w:rsidRDefault="002714AB" w:rsidP="006367C3">
            <w:r w:rsidRPr="00C7295C">
              <w:lastRenderedPageBreak/>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Default="002714AB" w:rsidP="002714AB">
      <w:pPr>
        <w:pStyle w:val="Heading2"/>
      </w:pPr>
      <w:bookmarkStart w:id="57" w:name="_Toc426121923"/>
      <w:r>
        <w:rPr>
          <w:u w:val="single"/>
        </w:rPr>
        <w:lastRenderedPageBreak/>
        <w:t>MO-5a</w:t>
      </w:r>
      <w:r>
        <w:t>:  Client</w:t>
      </w:r>
      <w:r w:rsidRPr="00580186">
        <w:t xml:space="preserve"> request</w:t>
      </w:r>
      <w:r w:rsidR="004C0390">
        <w:t>s</w:t>
      </w:r>
      <w:r w:rsidRPr="00580186">
        <w:t xml:space="preserve"> retriev</w:t>
      </w:r>
      <w:r w:rsidR="004C0390">
        <w:t xml:space="preserve">al of an </w:t>
      </w:r>
      <w:r w:rsidRPr="00580186">
        <w:t xml:space="preserve">existing </w:t>
      </w:r>
      <w:r>
        <w:t>Maintenance Order</w:t>
      </w:r>
      <w:r w:rsidRPr="00580186">
        <w:t xml:space="preserve"> and </w:t>
      </w:r>
      <w:r>
        <w:t>Server</w:t>
      </w:r>
      <w:r w:rsidRPr="00580186">
        <w:t xml:space="preserve"> replies </w:t>
      </w:r>
      <w:r>
        <w:t>(</w:t>
      </w:r>
      <w:r w:rsidR="004C0390">
        <w:t>Success</w:t>
      </w:r>
      <w:r w:rsidRPr="00580186">
        <w:t xml:space="preserve"> - </w:t>
      </w:r>
      <w:r w:rsidR="004C0390">
        <w:t>S</w:t>
      </w:r>
      <w:r w:rsidRPr="00580186">
        <w:t xml:space="preserve">ingle </w:t>
      </w:r>
      <w:r>
        <w:t>Maintenance Order)</w:t>
      </w:r>
      <w:bookmarkEnd w:id="57"/>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provide the details of a single Maintenance Order identified by its Names.name identifier of MO-</w:t>
      </w:r>
      <w:r w:rsidR="002B4DAB" w:rsidRPr="002B4DAB">
        <w:rPr>
          <w:kern w:val="32"/>
        </w:rPr>
        <w:t>86653</w:t>
      </w:r>
      <w:r>
        <w:rPr>
          <w:kern w:val="32"/>
        </w:rPr>
        <w:t>.  This Maintenance Order was previously created in test case MO-1c</w:t>
      </w:r>
      <w:r w:rsidR="0052138E">
        <w:rPr>
          <w:kern w:val="32"/>
        </w:rPr>
        <w:t xml:space="preserve"> and modified in test case</w:t>
      </w:r>
      <w:r w:rsidR="00210635">
        <w:rPr>
          <w:kern w:val="32"/>
        </w:rPr>
        <w:t>s</w:t>
      </w:r>
      <w:r w:rsidR="0052138E">
        <w:rPr>
          <w:kern w:val="32"/>
        </w:rPr>
        <w:t xml:space="preserve"> MO-</w:t>
      </w:r>
      <w:r w:rsidR="00210635">
        <w:rPr>
          <w:kern w:val="32"/>
        </w:rPr>
        <w:t>2b and MO-3</w:t>
      </w:r>
      <w:r>
        <w:rPr>
          <w:kern w:val="32"/>
        </w:rPr>
        <w:t xml:space="preserve">.  </w:t>
      </w:r>
      <w:r w:rsidRPr="00DF1F99">
        <w:rPr>
          <w:kern w:val="32"/>
        </w:rPr>
        <w:t xml:space="preserve">The </w:t>
      </w:r>
      <w:r>
        <w:rPr>
          <w:kern w:val="32"/>
        </w:rPr>
        <w:t>Server</w:t>
      </w:r>
      <w:r w:rsidRPr="00DF1F99">
        <w:rPr>
          <w:kern w:val="32"/>
        </w:rPr>
        <w:t xml:space="preserve"> returns a response message indicating success with no errors</w:t>
      </w:r>
      <w:r>
        <w:rPr>
          <w:kern w:val="32"/>
        </w:rPr>
        <w:t xml:space="preserve"> and including the details of the current state of the Maintenance Order in the payload section of the response message.</w:t>
      </w:r>
      <w:r w:rsidR="00210635">
        <w:rPr>
          <w:kern w:val="32"/>
        </w:rPr>
        <w:t xml:space="preserve"> In this instance, the Crew assignment in the Maintenance Order reflects the addition of a 2nd Crew (test case MO-2b) and the deletion of the original Crew (test case MO-3).</w:t>
      </w:r>
    </w:p>
    <w:p w:rsidR="002714AB" w:rsidRDefault="002714AB" w:rsidP="002714AB">
      <w:pPr>
        <w:rPr>
          <w:kern w:val="32"/>
        </w:rPr>
      </w:pPr>
    </w:p>
    <w:p w:rsidR="002714AB" w:rsidRPr="00856DE6" w:rsidRDefault="002714AB" w:rsidP="002714AB">
      <w:pPr>
        <w:rPr>
          <w:i/>
          <w:kern w:val="32"/>
        </w:rPr>
      </w:pPr>
      <w:r w:rsidRPr="00856DE6">
        <w:rPr>
          <w:i/>
          <w:kern w:val="32"/>
        </w:rPr>
        <w:t xml:space="preserve">Note 1: The parameters for the request query (in this case the Names.name identifier of the </w:t>
      </w:r>
      <w:r>
        <w:rPr>
          <w:i/>
          <w:kern w:val="32"/>
        </w:rPr>
        <w:t>Maintenance Order</w:t>
      </w:r>
      <w:r w:rsidRPr="00856DE6">
        <w:rPr>
          <w:i/>
          <w:kern w:val="32"/>
        </w:rPr>
        <w:t xml:space="preserve"> whose details are being requested) are supplied using XML generated using the GetMeterReadings profile</w:t>
      </w:r>
      <w:r>
        <w:rPr>
          <w:i/>
          <w:kern w:val="32"/>
        </w:rPr>
        <w:t>. The</w:t>
      </w:r>
      <w:r w:rsidRPr="00856DE6">
        <w:rPr>
          <w:i/>
          <w:kern w:val="32"/>
        </w:rPr>
        <w:t xml:space="preserve"> xml for this request is placed in the Request section of the Message envelope and not in the Payload section of the message envelope.</w:t>
      </w:r>
    </w:p>
    <w:p w:rsidR="002714AB" w:rsidRDefault="002714AB" w:rsidP="002714AB">
      <w:pPr>
        <w:rPr>
          <w:kern w:val="32"/>
        </w:rPr>
      </w:pPr>
    </w:p>
    <w:p w:rsidR="002714AB" w:rsidRPr="00856DE6" w:rsidRDefault="002714AB" w:rsidP="002714AB">
      <w:pPr>
        <w:rPr>
          <w:i/>
          <w:kern w:val="32"/>
        </w:rPr>
      </w:pPr>
      <w:r w:rsidRPr="00856DE6">
        <w:rPr>
          <w:i/>
          <w:kern w:val="32"/>
        </w:rPr>
        <w:t xml:space="preserve">Note 2: Not all response messages will contain a payload; only those for which the query returns one or more </w:t>
      </w:r>
      <w:r>
        <w:rPr>
          <w:i/>
          <w:kern w:val="32"/>
        </w:rPr>
        <w:t>Maintenance Order</w:t>
      </w:r>
      <w:r w:rsidRPr="00856DE6">
        <w:rPr>
          <w:i/>
          <w:kern w:val="32"/>
        </w:rPr>
        <w:t xml:space="preserve">s will have contents in the payload section.  In response messages that contain a payload, the payload must validate against the "constrained" version of the </w:t>
      </w:r>
      <w:r>
        <w:rPr>
          <w:i/>
          <w:kern w:val="32"/>
        </w:rPr>
        <w:t>MaintenanceOrder</w:t>
      </w:r>
      <w:r w:rsidRPr="00856DE6">
        <w:rPr>
          <w:i/>
          <w:kern w:val="32"/>
        </w:rPr>
        <w:t>s.xsd that is used for "create" scenarios and not the "unconstrained" version that is used for "change or delete" scenarios.</w:t>
      </w:r>
    </w:p>
    <w:p w:rsidR="002714AB"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Actual </w:t>
      </w:r>
      <w:r w:rsidR="002714AB">
        <w:rPr>
          <w:kern w:val="32"/>
        </w:rPr>
        <w:t>messages created by the Applications Being Tested</w:t>
      </w:r>
      <w:r w:rsidR="002714AB" w:rsidRPr="00DF1F99">
        <w:rPr>
          <w:kern w:val="32"/>
        </w:rPr>
        <w:t xml:space="preserve"> may contain any of the </w:t>
      </w:r>
      <w:r w:rsidR="002714AB">
        <w:rPr>
          <w:kern w:val="32"/>
        </w:rPr>
        <w:t xml:space="preserve">request and payload </w:t>
      </w:r>
      <w:r w:rsidR="002714AB" w:rsidRPr="00DF1F99">
        <w:rPr>
          <w:kern w:val="32"/>
        </w:rPr>
        <w:t xml:space="preserve">elements and attributes </w:t>
      </w:r>
      <w:r w:rsidR="002714AB">
        <w:rPr>
          <w:kern w:val="32"/>
        </w:rPr>
        <w:t xml:space="preserve">permitted </w:t>
      </w:r>
      <w:r w:rsidR="002714AB" w:rsidRPr="00DF1F99">
        <w:rPr>
          <w:kern w:val="32"/>
        </w:rPr>
        <w:t xml:space="preserve">by the XSDs found in Annex </w:t>
      </w:r>
      <w:r w:rsidR="002714AB">
        <w:rPr>
          <w:kern w:val="32"/>
        </w:rPr>
        <w:t>G and F respectively</w:t>
      </w:r>
      <w:r w:rsidR="002714AB" w:rsidRPr="00DF1F99">
        <w:rPr>
          <w:kern w:val="32"/>
        </w:rPr>
        <w:t>.</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2B4DAB">
            <w:r>
              <w:t>A Maintenance Order with a Names.name identifier of MO-</w:t>
            </w:r>
            <w:r w:rsidR="002B4DAB">
              <w:t>86653</w:t>
            </w:r>
            <w:r>
              <w:t>, as created in test case MO-1c,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 xml:space="preserve">The full content of the subject Maintenance Order </w:t>
            </w:r>
            <w:r w:rsidRPr="002A5E02">
              <w:t xml:space="preserve">is </w:t>
            </w:r>
            <w:r>
              <w:t>returned in response to the query.</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50" cy="2505073"/>
            <wp:effectExtent l="19050" t="0" r="0" b="0"/>
            <wp:docPr id="49"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0" cstate="print"/>
                    <a:stretch>
                      <a:fillRect/>
                    </a:stretch>
                  </pic:blipFill>
                  <pic:spPr>
                    <a:xfrm>
                      <a:off x="0" y="0"/>
                      <a:ext cx="5302150"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9</w:t>
        </w:r>
      </w:fldSimple>
      <w:r>
        <w:t xml:space="preserve"> </w:t>
      </w:r>
      <w:r w:rsidRPr="0062313A">
        <w:t>Sequ</w:t>
      </w:r>
      <w:r>
        <w:t>ence Diagram for Test Case MO-5a</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790"/>
        <w:gridCol w:w="405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05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790" w:type="dxa"/>
          </w:tcPr>
          <w:p w:rsidR="002714AB" w:rsidRPr="003D519B" w:rsidRDefault="002714AB" w:rsidP="006367C3">
            <w:pPr>
              <w:rPr>
                <w:kern w:val="32"/>
                <w:sz w:val="18"/>
              </w:rPr>
            </w:pPr>
            <w:r>
              <w:rPr>
                <w:kern w:val="32"/>
                <w:sz w:val="18"/>
              </w:rPr>
              <w:t>GetMaintenanceOrder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790" w:type="dxa"/>
          </w:tcPr>
          <w:p w:rsidR="002714AB" w:rsidRDefault="002714AB" w:rsidP="006367C3">
            <w:pPr>
              <w:rPr>
                <w:kern w:val="32"/>
                <w:sz w:val="18"/>
              </w:rPr>
            </w:pPr>
            <w:r>
              <w:rPr>
                <w:kern w:val="32"/>
                <w:sz w:val="18"/>
              </w:rPr>
              <w:t>GetMaintenance Order</w:t>
            </w:r>
            <w:r w:rsidRPr="003D519B">
              <w:rPr>
                <w:kern w:val="32"/>
                <w:sz w:val="18"/>
              </w:rPr>
              <w:t>s.xsd</w:t>
            </w:r>
          </w:p>
          <w:p w:rsidR="002714AB" w:rsidRDefault="002714AB" w:rsidP="006367C3">
            <w:pPr>
              <w:rPr>
                <w:kern w:val="32"/>
                <w:sz w:val="18"/>
              </w:rPr>
            </w:pPr>
          </w:p>
          <w:p w:rsidR="002714AB" w:rsidRPr="003D519B" w:rsidRDefault="002714AB" w:rsidP="006367C3">
            <w:pPr>
              <w:rPr>
                <w:kern w:val="32"/>
                <w:sz w:val="18"/>
              </w:rPr>
            </w:pPr>
            <w:r>
              <w:rPr>
                <w:kern w:val="32"/>
                <w:sz w:val="18"/>
              </w:rPr>
              <w:t>MaintenanceOrders.xsd</w:t>
            </w:r>
          </w:p>
        </w:tc>
        <w:tc>
          <w:tcPr>
            <w:tcW w:w="4050" w:type="dxa"/>
          </w:tcPr>
          <w:p w:rsidR="002714AB" w:rsidRDefault="002714AB" w:rsidP="006367C3">
            <w:pPr>
              <w:rPr>
                <w:kern w:val="32"/>
                <w:sz w:val="14"/>
              </w:rPr>
            </w:pPr>
            <w:r w:rsidRPr="00C25A94">
              <w:rPr>
                <w:kern w:val="32"/>
                <w:sz w:val="14"/>
              </w:rPr>
              <w:t>{02-Part 6 XSDs modified by EPRI\'</w:t>
            </w:r>
            <w:r>
              <w:rPr>
                <w:kern w:val="32"/>
                <w:sz w:val="14"/>
              </w:rPr>
              <w:t>get</w:t>
            </w:r>
            <w:r w:rsidRPr="00C25A94">
              <w:rPr>
                <w:kern w:val="32"/>
                <w:sz w:val="14"/>
              </w:rPr>
              <w:t>' Profiles}</w:t>
            </w:r>
          </w:p>
          <w:p w:rsidR="002714AB" w:rsidRDefault="002714AB" w:rsidP="006367C3">
            <w:pPr>
              <w:rPr>
                <w:kern w:val="32"/>
                <w:sz w:val="14"/>
              </w:rPr>
            </w:pPr>
          </w:p>
          <w:p w:rsidR="002714AB" w:rsidRDefault="002714AB" w:rsidP="006367C3">
            <w:pPr>
              <w:rPr>
                <w:kern w:val="32"/>
                <w:sz w:val="14"/>
              </w:rPr>
            </w:pPr>
          </w:p>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790" w:type="dxa"/>
          </w:tcPr>
          <w:p w:rsidR="002714AB" w:rsidRPr="003D519B" w:rsidRDefault="002714AB" w:rsidP="006367C3">
            <w:pPr>
              <w:rPr>
                <w:kern w:val="32"/>
                <w:sz w:val="18"/>
              </w:rPr>
            </w:pPr>
            <w:r>
              <w:rPr>
                <w:kern w:val="32"/>
                <w:sz w:val="18"/>
              </w:rPr>
              <w:t>GetMaintenanceOrder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790" w:type="dxa"/>
          </w:tcPr>
          <w:p w:rsidR="002714AB" w:rsidRPr="003D519B" w:rsidRDefault="002714AB" w:rsidP="006367C3">
            <w:pPr>
              <w:rPr>
                <w:kern w:val="32"/>
                <w:sz w:val="18"/>
              </w:rPr>
            </w:pPr>
            <w:r>
              <w:rPr>
                <w:kern w:val="32"/>
                <w:sz w:val="18"/>
              </w:rPr>
              <w:t>GetMaintenanceOrdersRequestMessage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8080"/>
          <w:sz w:val="16"/>
          <w:szCs w:val="16"/>
          <w:highlight w:val="white"/>
        </w:rPr>
        <w:t>&lt;?xml version="1.0" encoding="UTF-8"?&gt;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FF"/>
          <w:sz w:val="16"/>
          <w:szCs w:val="16"/>
          <w:highlight w:val="white"/>
        </w:rPr>
        <w:t>&lt;!--</w:t>
      </w:r>
      <w:r w:rsidRPr="002B4DAB">
        <w:rPr>
          <w:rFonts w:ascii="Arial" w:hAnsi="Arial" w:cs="Arial"/>
          <w:color w:val="808080"/>
          <w:sz w:val="16"/>
          <w:szCs w:val="16"/>
          <w:highlight w:val="white"/>
        </w:rPr>
        <w:t>Sample XML file generated by XMLSpy v2015 rel. 4 sp1 (x64) (http://www.altova.com)</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tns:GetMaintenanceOrdersRequestMessage</w:t>
      </w:r>
      <w:r w:rsidRPr="002B4DAB">
        <w:rPr>
          <w:rFonts w:ascii="Arial" w:hAnsi="Arial" w:cs="Arial"/>
          <w:color w:val="FF0000"/>
          <w:sz w:val="16"/>
          <w:szCs w:val="16"/>
          <w:highlight w:val="white"/>
        </w:rPr>
        <w:t xml:space="preserve"> xmlns</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http://iec.ch/TC57/2015/GetMaintenanceOrders#</w:t>
      </w:r>
      <w:r w:rsidRPr="002B4DAB">
        <w:rPr>
          <w:rFonts w:ascii="Arial" w:hAnsi="Arial" w:cs="Arial"/>
          <w:color w:val="0000FF"/>
          <w:sz w:val="16"/>
          <w:szCs w:val="16"/>
          <w:highlight w:val="white"/>
        </w:rPr>
        <w:t>"</w:t>
      </w:r>
      <w:r w:rsidRPr="002B4DAB">
        <w:rPr>
          <w:rFonts w:ascii="Arial" w:hAnsi="Arial" w:cs="Arial"/>
          <w:color w:val="FF0000"/>
          <w:sz w:val="16"/>
          <w:szCs w:val="16"/>
          <w:highlight w:val="white"/>
        </w:rPr>
        <w:t xml:space="preserve"> xmlns:msg</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http://iec.ch/TC57/2011/schema/message</w:t>
      </w:r>
      <w:r w:rsidRPr="002B4DAB">
        <w:rPr>
          <w:rFonts w:ascii="Arial" w:hAnsi="Arial" w:cs="Arial"/>
          <w:color w:val="0000FF"/>
          <w:sz w:val="16"/>
          <w:szCs w:val="16"/>
          <w:highlight w:val="white"/>
        </w:rPr>
        <w:t>"</w:t>
      </w:r>
      <w:r w:rsidRPr="002B4DAB">
        <w:rPr>
          <w:rFonts w:ascii="Arial" w:hAnsi="Arial" w:cs="Arial"/>
          <w:color w:val="FF0000"/>
          <w:sz w:val="16"/>
          <w:szCs w:val="16"/>
          <w:highlight w:val="white"/>
        </w:rPr>
        <w:t xml:space="preserve"> xmlns:xsi</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http://www.w3.org/2001/XMLSchema-instance</w:t>
      </w:r>
      <w:r w:rsidRPr="002B4DAB">
        <w:rPr>
          <w:rFonts w:ascii="Arial" w:hAnsi="Arial" w:cs="Arial"/>
          <w:color w:val="0000FF"/>
          <w:sz w:val="16"/>
          <w:szCs w:val="16"/>
          <w:highlight w:val="white"/>
        </w:rPr>
        <w:t>"</w:t>
      </w:r>
      <w:r w:rsidRPr="002B4DAB">
        <w:rPr>
          <w:rFonts w:ascii="Arial" w:hAnsi="Arial" w:cs="Arial"/>
          <w:color w:val="FF0000"/>
          <w:sz w:val="16"/>
          <w:szCs w:val="16"/>
          <w:highlight w:val="white"/>
        </w:rPr>
        <w:t xml:space="preserve"> xmlns:n1</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http://www.altova.com/samplexml/other-namespace</w:t>
      </w:r>
      <w:r w:rsidRPr="002B4DAB">
        <w:rPr>
          <w:rFonts w:ascii="Arial" w:hAnsi="Arial" w:cs="Arial"/>
          <w:color w:val="0000FF"/>
          <w:sz w:val="16"/>
          <w:szCs w:val="16"/>
          <w:highlight w:val="white"/>
        </w:rPr>
        <w:t>"</w:t>
      </w:r>
      <w:r w:rsidRPr="002B4DAB">
        <w:rPr>
          <w:rFonts w:ascii="Arial" w:hAnsi="Arial" w:cs="Arial"/>
          <w:color w:val="FF0000"/>
          <w:sz w:val="16"/>
          <w:szCs w:val="16"/>
          <w:highlight w:val="white"/>
        </w:rPr>
        <w:t xml:space="preserve"> xmlns:tns</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http://iec.ch/TC57/2015/GetMaintenanceOrdersMessage</w:t>
      </w:r>
      <w:r w:rsidRPr="002B4DAB">
        <w:rPr>
          <w:rFonts w:ascii="Arial" w:hAnsi="Arial" w:cs="Arial"/>
          <w:color w:val="0000FF"/>
          <w:sz w:val="16"/>
          <w:szCs w:val="16"/>
          <w:highlight w:val="white"/>
        </w:rPr>
        <w:t>"</w:t>
      </w:r>
      <w:r w:rsidRPr="002B4DAB">
        <w:rPr>
          <w:rFonts w:ascii="Arial" w:hAnsi="Arial" w:cs="Arial"/>
          <w:color w:val="FF0000"/>
          <w:sz w:val="16"/>
          <w:szCs w:val="16"/>
          <w:highlight w:val="white"/>
        </w:rPr>
        <w:t xml:space="preserve"> xsi:schemaLocation</w:t>
      </w:r>
      <w:r w:rsidRPr="002B4DAB">
        <w:rPr>
          <w:rFonts w:ascii="Arial" w:hAnsi="Arial" w:cs="Arial"/>
          <w:color w:val="0000FF"/>
          <w:sz w:val="16"/>
          <w:szCs w:val="16"/>
          <w:highlight w:val="white"/>
        </w:rPr>
        <w:t>="</w:t>
      </w:r>
      <w:r w:rsidRPr="002B4DAB">
        <w:rPr>
          <w:rFonts w:ascii="Arial" w:hAnsi="Arial" w:cs="Arial"/>
          <w:color w:val="000000"/>
          <w:sz w:val="16"/>
          <w:szCs w:val="16"/>
          <w:highlight w:val="white"/>
        </w:rPr>
        <w:t>http://iec.ch/TC57/2015/GetMaintenanceOrdersMessage GetMaintenanceOrdersMessage.xsd</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tns:Header</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msg:Verb</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get</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msg:Verb</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lastRenderedPageBreak/>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msg:Noun</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MaintenanceOrders</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msg:Noun</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msg:Timestamp</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2015-07-28T13:58:41-06:00</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msg:Timestamp</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msg:MessageID</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fd3b1a88-23aa-4c56-95a0-feff7db9c02e</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msg:MessageID</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msg:CorrelationID</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4347a9b4-256b-426e-9d66-26f684061a47</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msg:CorrelationID</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tns:Header</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tns:Request</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GetMaintenanceOrders</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MaintenanceOrder</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Names</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name</w:t>
      </w:r>
      <w:r w:rsidRPr="002B4DAB">
        <w:rPr>
          <w:rFonts w:ascii="Arial" w:hAnsi="Arial" w:cs="Arial"/>
          <w:color w:val="0000FF"/>
          <w:sz w:val="16"/>
          <w:szCs w:val="16"/>
          <w:highlight w:val="white"/>
        </w:rPr>
        <w:t>&gt;</w:t>
      </w:r>
      <w:r w:rsidRPr="002B4DAB">
        <w:rPr>
          <w:rFonts w:ascii="Arial" w:hAnsi="Arial" w:cs="Arial"/>
          <w:color w:val="000000"/>
          <w:sz w:val="16"/>
          <w:szCs w:val="16"/>
          <w:highlight w:val="white"/>
        </w:rPr>
        <w:t>MO-86653</w:t>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name</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Names</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MaintenanceOrder</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GetMaintenanceOrders</w:t>
      </w:r>
      <w:r w:rsidRPr="002B4DAB">
        <w:rPr>
          <w:rFonts w:ascii="Arial" w:hAnsi="Arial" w:cs="Arial"/>
          <w:color w:val="0000FF"/>
          <w:sz w:val="16"/>
          <w:szCs w:val="16"/>
          <w:highlight w:val="white"/>
        </w:rPr>
        <w:t>&gt;</w:t>
      </w:r>
    </w:p>
    <w:p w:rsidR="002B4DAB" w:rsidRPr="002B4DAB" w:rsidRDefault="002B4DAB" w:rsidP="002B4DAB">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B4DAB">
        <w:rPr>
          <w:rFonts w:ascii="Arial" w:hAnsi="Arial" w:cs="Arial"/>
          <w:color w:val="000000"/>
          <w:sz w:val="16"/>
          <w:szCs w:val="16"/>
          <w:highlight w:val="white"/>
        </w:rPr>
        <w:tab/>
      </w: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tns:Request</w:t>
      </w:r>
      <w:r w:rsidRPr="002B4DAB">
        <w:rPr>
          <w:rFonts w:ascii="Arial" w:hAnsi="Arial" w:cs="Arial"/>
          <w:color w:val="0000FF"/>
          <w:sz w:val="16"/>
          <w:szCs w:val="16"/>
          <w:highlight w:val="white"/>
        </w:rPr>
        <w:t>&gt;</w:t>
      </w:r>
    </w:p>
    <w:p w:rsidR="002714AB" w:rsidRPr="002B4DAB" w:rsidRDefault="002B4DAB" w:rsidP="002B4DAB">
      <w:pPr>
        <w:pBdr>
          <w:top w:val="single" w:sz="4" w:space="1" w:color="auto"/>
          <w:left w:val="single" w:sz="4" w:space="4" w:color="auto"/>
          <w:bottom w:val="single" w:sz="4" w:space="1" w:color="auto"/>
          <w:right w:val="single" w:sz="4" w:space="4" w:color="auto"/>
        </w:pBdr>
        <w:rPr>
          <w:rFonts w:ascii="Arial" w:hAnsi="Arial" w:cs="Arial"/>
          <w:color w:val="0000FF"/>
          <w:sz w:val="16"/>
          <w:szCs w:val="16"/>
        </w:rPr>
      </w:pPr>
      <w:r w:rsidRPr="002B4DAB">
        <w:rPr>
          <w:rFonts w:ascii="Arial" w:hAnsi="Arial" w:cs="Arial"/>
          <w:color w:val="0000FF"/>
          <w:sz w:val="16"/>
          <w:szCs w:val="16"/>
          <w:highlight w:val="white"/>
        </w:rPr>
        <w:t>&lt;/</w:t>
      </w:r>
      <w:r w:rsidRPr="002B4DAB">
        <w:rPr>
          <w:rFonts w:ascii="Arial" w:hAnsi="Arial" w:cs="Arial"/>
          <w:color w:val="800000"/>
          <w:sz w:val="16"/>
          <w:szCs w:val="16"/>
          <w:highlight w:val="white"/>
        </w:rPr>
        <w:t>tns:GetMaintenanceOrdersRequestMessage</w:t>
      </w:r>
      <w:r w:rsidRPr="002B4DAB">
        <w:rPr>
          <w:rFonts w:ascii="Arial" w:hAnsi="Arial" w:cs="Arial"/>
          <w:color w:val="0000FF"/>
          <w:sz w:val="16"/>
          <w:szCs w:val="16"/>
          <w:highlight w:val="white"/>
        </w:rPr>
        <w:t>&gt;</w:t>
      </w:r>
    </w:p>
    <w:p w:rsidR="002714AB" w:rsidRDefault="002714AB" w:rsidP="002714AB">
      <w:pPr>
        <w:rPr>
          <w:rFonts w:ascii="Arial" w:hAnsi="Arial" w:cs="Arial"/>
          <w:color w:val="0000FF"/>
          <w:sz w:val="16"/>
        </w:rPr>
      </w:pPr>
    </w:p>
    <w:p w:rsidR="002B4DAB" w:rsidRDefault="002B4DAB" w:rsidP="002714AB">
      <w:pPr>
        <w:rPr>
          <w:i/>
        </w:rPr>
      </w:pPr>
    </w:p>
    <w:p w:rsidR="002714AB" w:rsidRPr="00785F81" w:rsidRDefault="002714AB" w:rsidP="002714AB">
      <w:pPr>
        <w:rPr>
          <w:i/>
        </w:rPr>
      </w:pPr>
      <w:r>
        <w:rPr>
          <w:i/>
        </w:rPr>
        <w:t>Step 2 - Response Message</w:t>
      </w:r>
    </w:p>
    <w:p w:rsidR="002714AB" w:rsidRDefault="002714AB" w:rsidP="002714AB">
      <w:pPr>
        <w:jc w:val="center"/>
        <w:rPr>
          <w:b/>
          <w:kern w:val="32"/>
          <w:sz w:val="20"/>
        </w:rPr>
      </w:pPr>
    </w:p>
    <w:p w:rsidR="002714AB" w:rsidRPr="00A14CDA" w:rsidRDefault="002714AB" w:rsidP="002714AB">
      <w:pPr>
        <w:jc w:val="center"/>
        <w:rPr>
          <w:b/>
          <w:kern w:val="32"/>
          <w:sz w:val="20"/>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628"/>
        <w:gridCol w:w="2700"/>
        <w:gridCol w:w="180"/>
        <w:gridCol w:w="4050"/>
      </w:tblGrid>
      <w:tr w:rsidR="002714AB" w:rsidRPr="003D519B" w:rsidTr="006367C3">
        <w:tc>
          <w:tcPr>
            <w:tcW w:w="262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0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gridSpan w:val="2"/>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WSDL</w:t>
            </w:r>
          </w:p>
        </w:tc>
        <w:tc>
          <w:tcPr>
            <w:tcW w:w="2880" w:type="dxa"/>
            <w:gridSpan w:val="2"/>
          </w:tcPr>
          <w:p w:rsidR="002714AB" w:rsidRPr="003D519B" w:rsidRDefault="002714AB" w:rsidP="006367C3">
            <w:pPr>
              <w:rPr>
                <w:kern w:val="32"/>
                <w:sz w:val="18"/>
              </w:rPr>
            </w:pPr>
            <w:r>
              <w:rPr>
                <w:kern w:val="32"/>
                <w:sz w:val="18"/>
              </w:rPr>
              <w:t>GetMaintenanceOrder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Part 6 XSD</w:t>
            </w:r>
          </w:p>
        </w:tc>
        <w:tc>
          <w:tcPr>
            <w:tcW w:w="2880" w:type="dxa"/>
            <w:gridSpan w:val="2"/>
          </w:tcPr>
          <w:p w:rsidR="002714AB" w:rsidRPr="003D519B" w:rsidRDefault="002714AB" w:rsidP="006367C3">
            <w:pPr>
              <w:rPr>
                <w:kern w:val="32"/>
                <w:sz w:val="18"/>
              </w:rPr>
            </w:pPr>
            <w:r>
              <w:rPr>
                <w:kern w:val="32"/>
                <w:sz w:val="18"/>
              </w:rPr>
              <w:t>MaintenanceOrders.xsd</w:t>
            </w:r>
          </w:p>
        </w:tc>
        <w:tc>
          <w:tcPr>
            <w:tcW w:w="405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Strongly-Typed Message XSD</w:t>
            </w:r>
          </w:p>
        </w:tc>
        <w:tc>
          <w:tcPr>
            <w:tcW w:w="2880" w:type="dxa"/>
            <w:gridSpan w:val="2"/>
          </w:tcPr>
          <w:p w:rsidR="002714AB" w:rsidRPr="003D519B" w:rsidRDefault="002714AB" w:rsidP="006367C3">
            <w:pPr>
              <w:rPr>
                <w:kern w:val="32"/>
                <w:sz w:val="18"/>
              </w:rPr>
            </w:pPr>
            <w:r>
              <w:rPr>
                <w:kern w:val="32"/>
                <w:sz w:val="18"/>
              </w:rPr>
              <w:t>GetMaintenanceOrder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Message Stereotype</w:t>
            </w:r>
          </w:p>
        </w:tc>
        <w:tc>
          <w:tcPr>
            <w:tcW w:w="2880" w:type="dxa"/>
            <w:gridSpan w:val="2"/>
          </w:tcPr>
          <w:p w:rsidR="002714AB" w:rsidRPr="003D519B" w:rsidRDefault="002714AB" w:rsidP="006367C3">
            <w:pPr>
              <w:rPr>
                <w:kern w:val="32"/>
                <w:sz w:val="18"/>
              </w:rPr>
            </w:pPr>
            <w:r>
              <w:rPr>
                <w:kern w:val="32"/>
                <w:sz w:val="18"/>
              </w:rPr>
              <w:t>GetMaintenanceOrdersResponseMessage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8080"/>
          <w:sz w:val="16"/>
          <w:szCs w:val="16"/>
          <w:highlight w:val="white"/>
        </w:rPr>
        <w:t>&lt;?xml version="1.0" encoding="UTF-8"?&gt;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FF"/>
          <w:sz w:val="16"/>
          <w:szCs w:val="16"/>
          <w:highlight w:val="white"/>
        </w:rPr>
        <w:t>&lt;!--</w:t>
      </w:r>
      <w:r w:rsidRPr="00210635">
        <w:rPr>
          <w:rFonts w:ascii="Arial" w:hAnsi="Arial" w:cs="Arial"/>
          <w:color w:val="808080"/>
          <w:sz w:val="16"/>
          <w:szCs w:val="16"/>
          <w:highlight w:val="white"/>
        </w:rPr>
        <w:t>Sample XML file generated by XMLSpy v2015 rel. 4 sp1 (x64) (http://www.altova.com)</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tns:GetMaintenanceOrdersResponseMessage</w:t>
      </w:r>
      <w:r w:rsidRPr="00210635">
        <w:rPr>
          <w:rFonts w:ascii="Arial" w:hAnsi="Arial" w:cs="Arial"/>
          <w:color w:val="FF0000"/>
          <w:sz w:val="16"/>
          <w:szCs w:val="16"/>
          <w:highlight w:val="white"/>
        </w:rPr>
        <w:t xml:space="preserve"> xmlns</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http://iec.ch/TC57/2015/MaintenanceOrders#</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xmlns:xml</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http://www.w3.org/XML/1998/namespace</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xmlns:msg</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http://iec.ch/TC57/2011/schema/message</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xmlns:xsi</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http://www.w3.org/2001/XMLSchema-instance</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xmlns:n1</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http://www.altova.com/samplexml/other-namespace</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xmlns:tns</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http://iec.ch/TC57/2015/GetMaintenanceOrdersMessage</w:t>
      </w:r>
      <w:r w:rsidRPr="00210635">
        <w:rPr>
          <w:rFonts w:ascii="Arial" w:hAnsi="Arial" w:cs="Arial"/>
          <w:color w:val="0000FF"/>
          <w:sz w:val="16"/>
          <w:szCs w:val="16"/>
          <w:highlight w:val="white"/>
        </w:rPr>
        <w:t>"</w:t>
      </w:r>
      <w:r w:rsidRPr="00210635">
        <w:rPr>
          <w:rFonts w:ascii="Arial" w:hAnsi="Arial" w:cs="Arial"/>
          <w:color w:val="FF0000"/>
          <w:sz w:val="16"/>
          <w:szCs w:val="16"/>
          <w:highlight w:val="white"/>
        </w:rPr>
        <w:t xml:space="preserve"> xsi:schemaLocation</w:t>
      </w:r>
      <w:r w:rsidRPr="00210635">
        <w:rPr>
          <w:rFonts w:ascii="Arial" w:hAnsi="Arial" w:cs="Arial"/>
          <w:color w:val="0000FF"/>
          <w:sz w:val="16"/>
          <w:szCs w:val="16"/>
          <w:highlight w:val="white"/>
        </w:rPr>
        <w:t>="</w:t>
      </w:r>
      <w:r w:rsidRPr="00210635">
        <w:rPr>
          <w:rFonts w:ascii="Arial" w:hAnsi="Arial" w:cs="Arial"/>
          <w:color w:val="000000"/>
          <w:sz w:val="16"/>
          <w:szCs w:val="16"/>
          <w:highlight w:val="white"/>
        </w:rPr>
        <w:t>http://iec.ch/TC57/2015/GetMaintenanceOrdersMessage GetMaintenanceOrdersMessage.xsd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tns:Header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msg:Verb</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reply</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msg:Verb</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msg:Noun</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MaintenanceOrders</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msg:Noun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msg:Timestamp</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2015-07-28T13:58:44-06:00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msg:Timestamp</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msg:MessageID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01c20b4b-31fc-40ad-80a5-eea402add7f4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msg:MessageID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msg:CorrelationID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4347a9b4-256b-426e-9d66-26f684061a47</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msg:CorrelationID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tns:Header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tns:Reply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msg:Result</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OK</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msg:Result</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msg:Error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msg:Error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tns:Reply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tns:Payload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MaintenanceOrders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MaintenanceOrder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ed38a3c4-5f09-41eb-a23e-3bd7407fca57</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MO-86653</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Maintenance Order Number</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NameTypeAuthority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Utility XYZ</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NameTypeAuthority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Organisation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09aff76b-20c0-4ea0-b259-1990f0172dc3</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MNT04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lastRenderedPageBreak/>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Utility Department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NameTypeAuthority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Utility XYZ</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NameTypeAuthority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phone1</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areaCode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888</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areaCode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cityCode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555</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cityCode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1</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extension</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extension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localNumber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5655</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localNumber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phone1</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446 Main St, Palo, IA 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Main Office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Main</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446</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St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true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USA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Palo</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IA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Organisation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74a92bc2-00ab-4def-8568-36e53e523b26</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kind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test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kind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lastModifiedDateTime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2015-07-27T16:53:03-06:00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lastModifiedDateTime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requestDateTime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2015-07-27T16:53:03-06:00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requestDateTime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statusKind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scheduled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statusKind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ActivityRecords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createdDateTime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2015-07-27T16:53:03-06:00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createdDateTime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Maintenance Order Created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ActivityRecords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priority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rank</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3</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rank</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Normal</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priority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TimeSchedules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kind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request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kind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scheduleInterval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end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2015-07-30T17:00:00-06:00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end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start</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2015-07-30T08:00:00-06:00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start</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scheduleInterval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TimeSchedules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0cc91741-b3ea-405b-be13-20c2ceea72c7</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2201 Gordon Rd, Palo, IA 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Gordon</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2201</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Rd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true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USA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Palo</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IA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lastRenderedPageBreak/>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WorkTasks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4c8c9a14-af79-42df-9fb6-fe257ee15c9f</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instruction</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Perform test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instruction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statusKind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scheduled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statusKind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subject</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Routine test</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subject</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taskKind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investigate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taskKind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Assets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77676d48-1658-465f-8a6f-9027cb936d17</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critical</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true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critical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790fd69b-c9b8-4fcd-a19b-0a357587e8ad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mRID</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direction</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SW</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direction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Hazards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High Voltage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Hazards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InternalLocation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NW Sub</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BuildingNumber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Floor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Floor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RoomNumber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0</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RoomNumber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InternalLocation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2201 Gordon Rd, Palo, IA 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addressGeneral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Gordon</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2201</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number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Rd</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type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true</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withinTownLimits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streetDetail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52324</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code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USA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country</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Palo</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IA</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stateOrProvince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townDetail</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mainAddress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Location</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Assets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Crews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r w:rsidRPr="00210635">
        <w:rPr>
          <w:rFonts w:ascii="Arial" w:hAnsi="Arial" w:cs="Arial"/>
          <w:color w:val="000000"/>
          <w:sz w:val="16"/>
          <w:szCs w:val="16"/>
          <w:highlight w:val="white"/>
        </w:rPr>
        <w:t>Fritz, Thomas</w:t>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Names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Crews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WorkTasks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Work</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MaintenanceOrder</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MaintenanceOrders</w:t>
      </w:r>
      <w:r w:rsidRPr="00210635">
        <w:rPr>
          <w:rFonts w:ascii="Arial" w:hAnsi="Arial" w:cs="Arial"/>
          <w:color w:val="0000FF"/>
          <w:sz w:val="16"/>
          <w:szCs w:val="16"/>
          <w:highlight w:val="white"/>
        </w:rPr>
        <w:t>&gt;</w:t>
      </w:r>
    </w:p>
    <w:p w:rsidR="00210635" w:rsidRPr="00210635" w:rsidRDefault="00210635" w:rsidP="0021063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10635">
        <w:rPr>
          <w:rFonts w:ascii="Arial" w:hAnsi="Arial" w:cs="Arial"/>
          <w:color w:val="000000"/>
          <w:sz w:val="16"/>
          <w:szCs w:val="16"/>
          <w:highlight w:val="white"/>
        </w:rPr>
        <w:tab/>
      </w: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tns:Payload</w:t>
      </w:r>
      <w:r w:rsidRPr="00210635">
        <w:rPr>
          <w:rFonts w:ascii="Arial" w:hAnsi="Arial" w:cs="Arial"/>
          <w:color w:val="0000FF"/>
          <w:sz w:val="16"/>
          <w:szCs w:val="16"/>
          <w:highlight w:val="white"/>
        </w:rPr>
        <w:t>&gt;</w:t>
      </w:r>
    </w:p>
    <w:p w:rsidR="002714AB" w:rsidRPr="00210635" w:rsidRDefault="00210635" w:rsidP="00210635">
      <w:pPr>
        <w:pBdr>
          <w:top w:val="single" w:sz="4" w:space="1" w:color="auto"/>
          <w:left w:val="single" w:sz="4" w:space="1" w:color="auto"/>
          <w:bottom w:val="single" w:sz="4" w:space="1" w:color="auto"/>
          <w:right w:val="single" w:sz="4" w:space="1" w:color="auto"/>
        </w:pBdr>
        <w:rPr>
          <w:kern w:val="32"/>
          <w:sz w:val="16"/>
          <w:szCs w:val="16"/>
        </w:rPr>
      </w:pPr>
      <w:r w:rsidRPr="00210635">
        <w:rPr>
          <w:rFonts w:ascii="Arial" w:hAnsi="Arial" w:cs="Arial"/>
          <w:color w:val="0000FF"/>
          <w:sz w:val="16"/>
          <w:szCs w:val="16"/>
          <w:highlight w:val="white"/>
        </w:rPr>
        <w:t>&lt;/</w:t>
      </w:r>
      <w:r w:rsidRPr="00210635">
        <w:rPr>
          <w:rFonts w:ascii="Arial" w:hAnsi="Arial" w:cs="Arial"/>
          <w:color w:val="800000"/>
          <w:sz w:val="16"/>
          <w:szCs w:val="16"/>
          <w:highlight w:val="white"/>
        </w:rPr>
        <w:t>tns:GetMaintenanceOrdersResponseMessage</w:t>
      </w:r>
      <w:r w:rsidRPr="00210635">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6409FC" w:rsidRDefault="006409FC">
      <w:pPr>
        <w:rPr>
          <w:b/>
          <w:kern w:val="32"/>
          <w:u w:val="single"/>
        </w:rPr>
      </w:pPr>
      <w:r>
        <w:rPr>
          <w:b/>
          <w:kern w:val="32"/>
          <w:u w:val="single"/>
        </w:rPr>
        <w:br w:type="page"/>
      </w:r>
    </w:p>
    <w:p w:rsidR="002714AB" w:rsidRDefault="002714AB" w:rsidP="002714AB">
      <w:pPr>
        <w:rPr>
          <w:b/>
          <w:kern w:val="32"/>
          <w:u w:val="single"/>
        </w:rPr>
      </w:pPr>
      <w:r w:rsidRPr="00667B64">
        <w:rPr>
          <w:b/>
          <w:kern w:val="32"/>
          <w:u w:val="single"/>
        </w:rPr>
        <w:lastRenderedPageBreak/>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Get Maintenance Orders</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get</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6409FC" w:rsidRDefault="006409FC" w:rsidP="002714AB">
      <w:pPr>
        <w:pStyle w:val="Heading2"/>
        <w:rPr>
          <w:u w:val="single"/>
        </w:rPr>
      </w:pPr>
    </w:p>
    <w:p w:rsidR="006409FC" w:rsidRDefault="006409FC" w:rsidP="006409FC">
      <w:pPr>
        <w:pStyle w:val="BodyText"/>
      </w:pPr>
      <w:r>
        <w:br w:type="page"/>
      </w:r>
    </w:p>
    <w:p w:rsidR="002714AB" w:rsidRDefault="002714AB" w:rsidP="002714AB">
      <w:pPr>
        <w:pStyle w:val="Heading2"/>
      </w:pPr>
      <w:bookmarkStart w:id="58" w:name="_Toc426121924"/>
      <w:r>
        <w:rPr>
          <w:u w:val="single"/>
        </w:rPr>
        <w:lastRenderedPageBreak/>
        <w:t>MO-5b</w:t>
      </w:r>
      <w:r>
        <w:t>:  Client</w:t>
      </w:r>
      <w:r w:rsidRPr="00580186">
        <w:t xml:space="preserve"> </w:t>
      </w:r>
      <w:r w:rsidR="004C0390">
        <w:t>r</w:t>
      </w:r>
      <w:r w:rsidRPr="00580186">
        <w:t>equest</w:t>
      </w:r>
      <w:r w:rsidR="004C0390">
        <w:t xml:space="preserve">s </w:t>
      </w:r>
      <w:r w:rsidRPr="00580186">
        <w:t>retriev</w:t>
      </w:r>
      <w:r w:rsidR="004C0390">
        <w:t xml:space="preserve">al of </w:t>
      </w:r>
      <w:r w:rsidRPr="00580186">
        <w:t xml:space="preserve">existing </w:t>
      </w:r>
      <w:r>
        <w:t>Maintenance Order</w:t>
      </w:r>
      <w:r w:rsidRPr="00580186">
        <w:t xml:space="preserve">s and </w:t>
      </w:r>
      <w:r>
        <w:t>Server</w:t>
      </w:r>
      <w:r w:rsidR="004C0390">
        <w:t xml:space="preserve"> </w:t>
      </w:r>
      <w:r w:rsidRPr="00580186">
        <w:t xml:space="preserve">replies </w:t>
      </w:r>
      <w:r>
        <w:t>(</w:t>
      </w:r>
      <w:r w:rsidR="004C0390">
        <w:t>Success</w:t>
      </w:r>
      <w:r w:rsidRPr="00580186">
        <w:t xml:space="preserve"> - </w:t>
      </w:r>
      <w:r w:rsidR="004C0390">
        <w:t>T</w:t>
      </w:r>
      <w:r>
        <w:t>wo</w:t>
      </w:r>
      <w:r w:rsidRPr="00580186">
        <w:t xml:space="preserve"> </w:t>
      </w:r>
      <w:r>
        <w:t>Maintenance Orders</w:t>
      </w:r>
      <w:r w:rsidR="004C0390">
        <w:t xml:space="preserve"> in a single message</w:t>
      </w:r>
      <w:r>
        <w:t>)</w:t>
      </w:r>
      <w:bookmarkEnd w:id="58"/>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 xml:space="preserve">provide the details of Maintenance Order(s) </w:t>
      </w:r>
      <w:r w:rsidR="00A54D4A">
        <w:rPr>
          <w:kern w:val="32"/>
        </w:rPr>
        <w:t>associated with Organization</w:t>
      </w:r>
      <w:r>
        <w:rPr>
          <w:kern w:val="32"/>
        </w:rPr>
        <w:t xml:space="preserve"> "</w:t>
      </w:r>
      <w:r w:rsidR="00A54D4A">
        <w:rPr>
          <w:kern w:val="32"/>
        </w:rPr>
        <w:t>MNT07"</w:t>
      </w:r>
      <w:r>
        <w:rPr>
          <w:kern w:val="32"/>
        </w:rPr>
        <w:t xml:space="preserve">.  </w:t>
      </w:r>
      <w:r w:rsidR="00A54D4A">
        <w:rPr>
          <w:kern w:val="32"/>
        </w:rPr>
        <w:t xml:space="preserve">Only two existing Maintenance Orders currently associated with Organization "MNT07", as created in test case MO-1d. </w:t>
      </w:r>
      <w:r>
        <w:rPr>
          <w:kern w:val="32"/>
        </w:rPr>
        <w:t>Consequently, this query returns two Maintenance Orders (MO-</w:t>
      </w:r>
      <w:r w:rsidR="00A54D4A">
        <w:rPr>
          <w:kern w:val="32"/>
        </w:rPr>
        <w:t>65888</w:t>
      </w:r>
      <w:r>
        <w:rPr>
          <w:kern w:val="32"/>
        </w:rPr>
        <w:t xml:space="preserve"> and MO-</w:t>
      </w:r>
      <w:r w:rsidR="00A54D4A">
        <w:rPr>
          <w:kern w:val="32"/>
        </w:rPr>
        <w:t>65889</w:t>
      </w:r>
      <w:r>
        <w:rPr>
          <w:kern w:val="32"/>
        </w:rPr>
        <w:t xml:space="preserve">).  </w:t>
      </w:r>
      <w:r w:rsidRPr="00DF1F99">
        <w:rPr>
          <w:kern w:val="32"/>
        </w:rPr>
        <w:t xml:space="preserve">The </w:t>
      </w:r>
      <w:r>
        <w:rPr>
          <w:kern w:val="32"/>
        </w:rPr>
        <w:t>Server</w:t>
      </w:r>
      <w:r w:rsidRPr="00DF1F99">
        <w:rPr>
          <w:kern w:val="32"/>
        </w:rPr>
        <w:t xml:space="preserve"> returns a response message indicating success with no errors</w:t>
      </w:r>
      <w:r>
        <w:rPr>
          <w:kern w:val="32"/>
        </w:rPr>
        <w:t xml:space="preserve"> and including the details of the current state of the two Maintenance Orders in the payload section of the response message.</w:t>
      </w:r>
    </w:p>
    <w:p w:rsidR="002714AB" w:rsidRDefault="002714AB" w:rsidP="002714AB">
      <w:pPr>
        <w:rPr>
          <w:kern w:val="32"/>
        </w:rPr>
      </w:pPr>
    </w:p>
    <w:p w:rsidR="002714AB" w:rsidRPr="00856DE6" w:rsidRDefault="002714AB" w:rsidP="002714AB">
      <w:pPr>
        <w:rPr>
          <w:i/>
          <w:kern w:val="32"/>
        </w:rPr>
      </w:pPr>
      <w:r w:rsidRPr="00856DE6">
        <w:rPr>
          <w:i/>
          <w:kern w:val="32"/>
        </w:rPr>
        <w:t xml:space="preserve">Note 1: The parameters for the request query (in this case the Names.name identifier of the </w:t>
      </w:r>
      <w:r w:rsidR="00A54D4A">
        <w:rPr>
          <w:i/>
          <w:kern w:val="32"/>
        </w:rPr>
        <w:t>Organization with which t</w:t>
      </w:r>
      <w:r>
        <w:rPr>
          <w:i/>
          <w:kern w:val="32"/>
        </w:rPr>
        <w:t>he Maintenance Orders</w:t>
      </w:r>
      <w:r w:rsidRPr="00856DE6">
        <w:rPr>
          <w:i/>
          <w:kern w:val="32"/>
        </w:rPr>
        <w:t xml:space="preserve"> </w:t>
      </w:r>
      <w:r w:rsidR="00A54D4A">
        <w:rPr>
          <w:i/>
          <w:kern w:val="32"/>
        </w:rPr>
        <w:t>are associated</w:t>
      </w:r>
      <w:r w:rsidRPr="00856DE6">
        <w:rPr>
          <w:i/>
          <w:kern w:val="32"/>
        </w:rPr>
        <w:t xml:space="preserve">) are supplied using XML generated using the  GetMeterReadings profile </w:t>
      </w:r>
      <w:r>
        <w:rPr>
          <w:i/>
          <w:kern w:val="32"/>
        </w:rPr>
        <w:t>.  The</w:t>
      </w:r>
      <w:r w:rsidRPr="00856DE6">
        <w:rPr>
          <w:i/>
          <w:kern w:val="32"/>
        </w:rPr>
        <w:t xml:space="preserve"> xml for this request is placed in the Request section of the Message envelope and not in the Payload section of the message envelope.</w:t>
      </w:r>
    </w:p>
    <w:p w:rsidR="002714AB" w:rsidRDefault="002714AB" w:rsidP="002714AB">
      <w:pPr>
        <w:rPr>
          <w:kern w:val="32"/>
        </w:rPr>
      </w:pPr>
    </w:p>
    <w:p w:rsidR="002714AB" w:rsidRPr="00856DE6" w:rsidRDefault="002714AB" w:rsidP="002714AB">
      <w:pPr>
        <w:rPr>
          <w:i/>
          <w:kern w:val="32"/>
        </w:rPr>
      </w:pPr>
      <w:r w:rsidRPr="00856DE6">
        <w:rPr>
          <w:i/>
          <w:kern w:val="32"/>
        </w:rPr>
        <w:t xml:space="preserve">Note 2: Not all response messages will contain a payload; only those for which the query returns one or more </w:t>
      </w:r>
      <w:r>
        <w:rPr>
          <w:i/>
          <w:kern w:val="32"/>
        </w:rPr>
        <w:t>Maintenance Order</w:t>
      </w:r>
      <w:r w:rsidRPr="00856DE6">
        <w:rPr>
          <w:i/>
          <w:kern w:val="32"/>
        </w:rPr>
        <w:t xml:space="preserve">s will have contents in the payload section.  In response messages that contain a payload, the payload must validate against the "constrained" version of the </w:t>
      </w:r>
      <w:r>
        <w:rPr>
          <w:i/>
          <w:kern w:val="32"/>
        </w:rPr>
        <w:t>MaintenanceOrder</w:t>
      </w:r>
      <w:r w:rsidRPr="00856DE6">
        <w:rPr>
          <w:i/>
          <w:kern w:val="32"/>
        </w:rPr>
        <w:t>s.xsd that is used for "create" scenarios and not the "unconstrained" version that is used for "change or delete" scenarios.</w:t>
      </w:r>
    </w:p>
    <w:p w:rsidR="002714AB" w:rsidRPr="00DF1F99" w:rsidRDefault="002714AB" w:rsidP="002714AB">
      <w:pPr>
        <w:rPr>
          <w:kern w:val="32"/>
        </w:rPr>
      </w:pPr>
      <w:r>
        <w:rPr>
          <w:kern w:val="32"/>
        </w:rPr>
        <w:t xml:space="preserve"> </w:t>
      </w: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Actual </w:t>
      </w:r>
      <w:r w:rsidR="002714AB">
        <w:rPr>
          <w:kern w:val="32"/>
        </w:rPr>
        <w:t>messages created by the Applications Being Tested</w:t>
      </w:r>
      <w:r w:rsidR="002714AB" w:rsidRPr="00DF1F99">
        <w:rPr>
          <w:kern w:val="32"/>
        </w:rPr>
        <w:t xml:space="preserve"> may contain any of the </w:t>
      </w:r>
      <w:r w:rsidR="002714AB">
        <w:rPr>
          <w:kern w:val="32"/>
        </w:rPr>
        <w:t xml:space="preserve">request and payload </w:t>
      </w:r>
      <w:r w:rsidR="002714AB" w:rsidRPr="00DF1F99">
        <w:rPr>
          <w:kern w:val="32"/>
        </w:rPr>
        <w:t xml:space="preserve">elements and attributes </w:t>
      </w:r>
      <w:r w:rsidR="002714AB">
        <w:rPr>
          <w:kern w:val="32"/>
        </w:rPr>
        <w:t xml:space="preserve">permitted </w:t>
      </w:r>
      <w:r w:rsidR="002714AB" w:rsidRPr="00DF1F99">
        <w:rPr>
          <w:kern w:val="32"/>
        </w:rPr>
        <w:t xml:space="preserve">by the XSDs found in Annex </w:t>
      </w:r>
      <w:r w:rsidR="002714AB">
        <w:rPr>
          <w:kern w:val="32"/>
        </w:rPr>
        <w:t>G and F respectively</w:t>
      </w:r>
      <w:r w:rsidR="002714AB" w:rsidRPr="00DF1F99">
        <w:rPr>
          <w:kern w:val="32"/>
        </w:rPr>
        <w:t>.</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A54D4A">
            <w:r>
              <w:t>Maintenance Orders with Names.name identifiers of MO-</w:t>
            </w:r>
            <w:r w:rsidR="00A54D4A">
              <w:t>65888 a</w:t>
            </w:r>
            <w:r>
              <w:t>nd MO-</w:t>
            </w:r>
            <w:r w:rsidR="00A54D4A">
              <w:t>65889</w:t>
            </w:r>
            <w:r>
              <w:t>, as created in test case MO-1</w:t>
            </w:r>
            <w:r w:rsidR="00A54D4A">
              <w:t>d</w:t>
            </w:r>
            <w:r>
              <w:t>, are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full content</w:t>
            </w:r>
            <w:r w:rsidR="00A54D4A">
              <w:t>s</w:t>
            </w:r>
            <w:r>
              <w:t xml:space="preserve"> of the subject Maintenance Orders</w:t>
            </w:r>
            <w:r w:rsidRPr="002A5E02">
              <w:t xml:space="preserve"> </w:t>
            </w:r>
            <w:r>
              <w:t>are</w:t>
            </w:r>
            <w:r w:rsidRPr="002A5E02">
              <w:t xml:space="preserve"> </w:t>
            </w:r>
            <w:r>
              <w:t>returned in response to the query.</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02148" cy="2505072"/>
            <wp:effectExtent l="19050" t="0" r="0" b="0"/>
            <wp:docPr id="50"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1" cstate="print"/>
                    <a:stretch>
                      <a:fillRect/>
                    </a:stretch>
                  </pic:blipFill>
                  <pic:spPr>
                    <a:xfrm>
                      <a:off x="0" y="0"/>
                      <a:ext cx="5302148" cy="2505072"/>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10</w:t>
        </w:r>
      </w:fldSimple>
      <w:r>
        <w:t xml:space="preserve"> </w:t>
      </w:r>
      <w:r w:rsidRPr="00BD2392">
        <w:t>Sequ</w:t>
      </w:r>
      <w:r>
        <w:t>ence Diagram for Test Case MO-5b</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790"/>
        <w:gridCol w:w="405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05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790" w:type="dxa"/>
          </w:tcPr>
          <w:p w:rsidR="002714AB" w:rsidRPr="003D519B" w:rsidRDefault="002714AB" w:rsidP="006367C3">
            <w:pPr>
              <w:rPr>
                <w:kern w:val="32"/>
                <w:sz w:val="18"/>
              </w:rPr>
            </w:pPr>
            <w:r>
              <w:rPr>
                <w:kern w:val="32"/>
                <w:sz w:val="18"/>
              </w:rPr>
              <w:t>GetMaintenanceOrder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790" w:type="dxa"/>
          </w:tcPr>
          <w:p w:rsidR="002714AB" w:rsidRDefault="002714AB" w:rsidP="006367C3">
            <w:pPr>
              <w:rPr>
                <w:kern w:val="32"/>
                <w:sz w:val="18"/>
              </w:rPr>
            </w:pPr>
            <w:r>
              <w:rPr>
                <w:kern w:val="32"/>
                <w:sz w:val="18"/>
              </w:rPr>
              <w:t>GetMaintenance Order</w:t>
            </w:r>
            <w:r w:rsidRPr="003D519B">
              <w:rPr>
                <w:kern w:val="32"/>
                <w:sz w:val="18"/>
              </w:rPr>
              <w:t>s.xsd</w:t>
            </w:r>
          </w:p>
          <w:p w:rsidR="002714AB" w:rsidRDefault="002714AB" w:rsidP="006367C3">
            <w:pPr>
              <w:rPr>
                <w:kern w:val="32"/>
                <w:sz w:val="18"/>
              </w:rPr>
            </w:pPr>
          </w:p>
          <w:p w:rsidR="002714AB" w:rsidRPr="003D519B" w:rsidRDefault="002714AB" w:rsidP="006367C3">
            <w:pPr>
              <w:rPr>
                <w:kern w:val="32"/>
                <w:sz w:val="18"/>
              </w:rPr>
            </w:pPr>
            <w:r>
              <w:rPr>
                <w:kern w:val="32"/>
                <w:sz w:val="18"/>
              </w:rPr>
              <w:t>MaintenanceOrders.xsd</w:t>
            </w:r>
          </w:p>
        </w:tc>
        <w:tc>
          <w:tcPr>
            <w:tcW w:w="4050" w:type="dxa"/>
          </w:tcPr>
          <w:p w:rsidR="002714AB" w:rsidRDefault="002714AB" w:rsidP="006367C3">
            <w:pPr>
              <w:rPr>
                <w:kern w:val="32"/>
                <w:sz w:val="14"/>
              </w:rPr>
            </w:pPr>
            <w:r w:rsidRPr="00C25A94">
              <w:rPr>
                <w:kern w:val="32"/>
                <w:sz w:val="14"/>
              </w:rPr>
              <w:t>{02-Part 6 XSDs modified by EPRI\'</w:t>
            </w:r>
            <w:r>
              <w:rPr>
                <w:kern w:val="32"/>
                <w:sz w:val="14"/>
              </w:rPr>
              <w:t>get</w:t>
            </w:r>
            <w:r w:rsidRPr="00C25A94">
              <w:rPr>
                <w:kern w:val="32"/>
                <w:sz w:val="14"/>
              </w:rPr>
              <w:t>' Profiles}</w:t>
            </w:r>
          </w:p>
          <w:p w:rsidR="002714AB" w:rsidRDefault="002714AB" w:rsidP="006367C3">
            <w:pPr>
              <w:rPr>
                <w:kern w:val="32"/>
                <w:sz w:val="14"/>
              </w:rPr>
            </w:pPr>
          </w:p>
          <w:p w:rsidR="002714AB" w:rsidRDefault="002714AB" w:rsidP="006367C3">
            <w:pPr>
              <w:rPr>
                <w:kern w:val="32"/>
                <w:sz w:val="14"/>
              </w:rPr>
            </w:pPr>
          </w:p>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790" w:type="dxa"/>
          </w:tcPr>
          <w:p w:rsidR="002714AB" w:rsidRPr="003D519B" w:rsidRDefault="002714AB" w:rsidP="006367C3">
            <w:pPr>
              <w:rPr>
                <w:kern w:val="32"/>
                <w:sz w:val="18"/>
              </w:rPr>
            </w:pPr>
            <w:r>
              <w:rPr>
                <w:kern w:val="32"/>
                <w:sz w:val="18"/>
              </w:rPr>
              <w:t>GetMaintenanceOrder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790" w:type="dxa"/>
          </w:tcPr>
          <w:p w:rsidR="002714AB" w:rsidRPr="003D519B" w:rsidRDefault="002714AB" w:rsidP="006367C3">
            <w:pPr>
              <w:rPr>
                <w:kern w:val="32"/>
                <w:sz w:val="18"/>
              </w:rPr>
            </w:pPr>
            <w:r>
              <w:rPr>
                <w:kern w:val="32"/>
                <w:sz w:val="18"/>
              </w:rPr>
              <w:t>GetMaintenanceOrdersRequestMessage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8080"/>
          <w:sz w:val="16"/>
          <w:szCs w:val="16"/>
          <w:highlight w:val="white"/>
        </w:rPr>
        <w:t>&lt;?xml version="1.0" encoding="UTF-8"?&gt;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FF"/>
          <w:sz w:val="16"/>
          <w:szCs w:val="16"/>
          <w:highlight w:val="white"/>
        </w:rPr>
        <w:t>&lt;!--</w:t>
      </w:r>
      <w:r w:rsidRPr="00A54D4A">
        <w:rPr>
          <w:rFonts w:ascii="Arial" w:hAnsi="Arial" w:cs="Arial"/>
          <w:color w:val="808080"/>
          <w:sz w:val="16"/>
          <w:szCs w:val="16"/>
          <w:highlight w:val="white"/>
        </w:rPr>
        <w:t>Sample XML file generated by XMLSpy v2015 rel. 4 sp1 (x64) (http://www.altova.com)</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tns:GetMaintenanceOrdersRequestMessage</w:t>
      </w:r>
      <w:r w:rsidRPr="00A54D4A">
        <w:rPr>
          <w:rFonts w:ascii="Arial" w:hAnsi="Arial" w:cs="Arial"/>
          <w:color w:val="FF0000"/>
          <w:sz w:val="16"/>
          <w:szCs w:val="16"/>
          <w:highlight w:val="white"/>
        </w:rPr>
        <w:t xml:space="preserve"> xmlns</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http://iec.ch/TC57/2015/GetMaintenanceOrders#</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xmlns:msg</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http://iec.ch/TC57/2011/schema/message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xmlns:xsi</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http://www.w3.org/2001/XMLSchema-instance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xmlns:n1</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http://www.altova.com/samplexml/other-namespace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xmlns:tns</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http://iec.ch/TC57/2015/GetMaintenanceOrdersMessage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xsi:schemaLocation</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http://iec.ch/TC57/2015/GetMaintenanceOrdersMessage GetMaintenanceOrdersMessage.xsd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tns:Header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msg:Verb</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get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msg:Verb</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msg:Noun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MaintenanceOrders</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msg:Noun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msg:Timestamp</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2015-07-28T15:07:32-06:00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msg:Timestamp</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lastRenderedPageBreak/>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msg:MessageID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70967a58-0b9e-4c7f-96e4-c567724c29e0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msg:MessageID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msg:CorrelationID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b89c44cc-da84-4a86-a0b3-da7794efe4d5</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msg:CorrelationID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tns:Header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tns:Request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GetMaintenanceOrders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Organization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MNT07</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Organization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GetMaintenanceOrders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tns:Request</w:t>
      </w:r>
      <w:r w:rsidRPr="00A54D4A">
        <w:rPr>
          <w:rFonts w:ascii="Arial" w:hAnsi="Arial" w:cs="Arial"/>
          <w:color w:val="0000FF"/>
          <w:sz w:val="16"/>
          <w:szCs w:val="16"/>
          <w:highlight w:val="white"/>
        </w:rPr>
        <w:t>&gt;</w:t>
      </w:r>
    </w:p>
    <w:p w:rsidR="002714AB" w:rsidRPr="00A54D4A" w:rsidRDefault="00A54D4A" w:rsidP="00A54D4A">
      <w:pPr>
        <w:pBdr>
          <w:top w:val="single" w:sz="4" w:space="1" w:color="auto"/>
          <w:left w:val="single" w:sz="4" w:space="4" w:color="auto"/>
          <w:bottom w:val="single" w:sz="4" w:space="1" w:color="auto"/>
          <w:right w:val="single" w:sz="4" w:space="4" w:color="auto"/>
        </w:pBdr>
        <w:rPr>
          <w:i/>
          <w:sz w:val="16"/>
          <w:szCs w:val="16"/>
        </w:rPr>
      </w:pP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tns:GetMaintenanceOrdersRequestMessage</w:t>
      </w:r>
      <w:r w:rsidRPr="00A54D4A">
        <w:rPr>
          <w:rFonts w:ascii="Arial" w:hAnsi="Arial" w:cs="Arial"/>
          <w:color w:val="0000FF"/>
          <w:sz w:val="16"/>
          <w:szCs w:val="16"/>
          <w:highlight w:val="white"/>
        </w:rPr>
        <w:t>&gt;</w:t>
      </w:r>
    </w:p>
    <w:p w:rsidR="002714AB" w:rsidRDefault="002714AB" w:rsidP="002714AB">
      <w:pPr>
        <w:rPr>
          <w:i/>
        </w:rPr>
      </w:pPr>
    </w:p>
    <w:p w:rsidR="002714AB" w:rsidRPr="00785F81" w:rsidRDefault="002714AB" w:rsidP="002714AB">
      <w:pPr>
        <w:rPr>
          <w:i/>
        </w:rPr>
      </w:pPr>
      <w:r>
        <w:rPr>
          <w:i/>
        </w:rPr>
        <w:t>Step 2 - Response Message</w:t>
      </w:r>
    </w:p>
    <w:p w:rsidR="002714AB" w:rsidRDefault="002714AB" w:rsidP="002714AB">
      <w:pPr>
        <w:jc w:val="center"/>
        <w:rPr>
          <w:b/>
          <w:kern w:val="32"/>
          <w:sz w:val="20"/>
        </w:rPr>
      </w:pPr>
    </w:p>
    <w:p w:rsidR="002714AB" w:rsidRPr="00A14CDA" w:rsidRDefault="002714AB" w:rsidP="002714AB">
      <w:pPr>
        <w:jc w:val="center"/>
        <w:rPr>
          <w:b/>
          <w:kern w:val="32"/>
          <w:sz w:val="20"/>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628"/>
        <w:gridCol w:w="2700"/>
        <w:gridCol w:w="180"/>
        <w:gridCol w:w="4050"/>
      </w:tblGrid>
      <w:tr w:rsidR="002714AB" w:rsidRPr="003D519B" w:rsidTr="006367C3">
        <w:tc>
          <w:tcPr>
            <w:tcW w:w="262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0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gridSpan w:val="2"/>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WSDL</w:t>
            </w:r>
          </w:p>
        </w:tc>
        <w:tc>
          <w:tcPr>
            <w:tcW w:w="2880" w:type="dxa"/>
            <w:gridSpan w:val="2"/>
          </w:tcPr>
          <w:p w:rsidR="002714AB" w:rsidRPr="003D519B" w:rsidRDefault="002714AB" w:rsidP="006367C3">
            <w:pPr>
              <w:rPr>
                <w:kern w:val="32"/>
                <w:sz w:val="18"/>
              </w:rPr>
            </w:pPr>
            <w:r>
              <w:rPr>
                <w:kern w:val="32"/>
                <w:sz w:val="18"/>
              </w:rPr>
              <w:t>GetMaintenanceOrder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Part 6 XSD</w:t>
            </w:r>
          </w:p>
        </w:tc>
        <w:tc>
          <w:tcPr>
            <w:tcW w:w="2880" w:type="dxa"/>
            <w:gridSpan w:val="2"/>
          </w:tcPr>
          <w:p w:rsidR="002714AB" w:rsidRPr="003D519B" w:rsidRDefault="002714AB" w:rsidP="006367C3">
            <w:pPr>
              <w:rPr>
                <w:kern w:val="32"/>
                <w:sz w:val="18"/>
              </w:rPr>
            </w:pPr>
            <w:r>
              <w:rPr>
                <w:kern w:val="32"/>
                <w:sz w:val="18"/>
              </w:rPr>
              <w:t>MaintenanceOrders.xsd</w:t>
            </w:r>
          </w:p>
        </w:tc>
        <w:tc>
          <w:tcPr>
            <w:tcW w:w="405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Strongly-Typed Message XSD</w:t>
            </w:r>
          </w:p>
        </w:tc>
        <w:tc>
          <w:tcPr>
            <w:tcW w:w="2880" w:type="dxa"/>
            <w:gridSpan w:val="2"/>
          </w:tcPr>
          <w:p w:rsidR="002714AB" w:rsidRPr="003D519B" w:rsidRDefault="002714AB" w:rsidP="006367C3">
            <w:pPr>
              <w:rPr>
                <w:kern w:val="32"/>
                <w:sz w:val="18"/>
              </w:rPr>
            </w:pPr>
            <w:r>
              <w:rPr>
                <w:kern w:val="32"/>
                <w:sz w:val="18"/>
              </w:rPr>
              <w:t>GetMaintenanceOrder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Message Stereotype</w:t>
            </w:r>
          </w:p>
        </w:tc>
        <w:tc>
          <w:tcPr>
            <w:tcW w:w="2880" w:type="dxa"/>
            <w:gridSpan w:val="2"/>
          </w:tcPr>
          <w:p w:rsidR="002714AB" w:rsidRPr="003D519B" w:rsidRDefault="002714AB" w:rsidP="006367C3">
            <w:pPr>
              <w:rPr>
                <w:kern w:val="32"/>
                <w:sz w:val="18"/>
              </w:rPr>
            </w:pPr>
            <w:r>
              <w:rPr>
                <w:kern w:val="32"/>
                <w:sz w:val="18"/>
              </w:rPr>
              <w:t>GetMaintenanceOrdersResponseMessage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8080"/>
          <w:sz w:val="16"/>
          <w:szCs w:val="16"/>
          <w:highlight w:val="white"/>
        </w:rPr>
        <w:t>&lt;?xml version="1.0" encoding="UTF-8"?&gt;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FF"/>
          <w:sz w:val="16"/>
          <w:szCs w:val="16"/>
          <w:highlight w:val="white"/>
        </w:rPr>
        <w:t>&lt;!--</w:t>
      </w:r>
      <w:r w:rsidRPr="00A54D4A">
        <w:rPr>
          <w:rFonts w:ascii="Arial" w:hAnsi="Arial" w:cs="Arial"/>
          <w:color w:val="808080"/>
          <w:sz w:val="16"/>
          <w:szCs w:val="16"/>
          <w:highlight w:val="white"/>
        </w:rPr>
        <w:t>Sample XML file generated by XMLSpy v2015 rel. 4 sp1 (x64) (http://www.altova.com)</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tns:GetMaintenanceOrdersResponseMessage</w:t>
      </w:r>
      <w:r w:rsidRPr="00A54D4A">
        <w:rPr>
          <w:rFonts w:ascii="Arial" w:hAnsi="Arial" w:cs="Arial"/>
          <w:color w:val="FF0000"/>
          <w:sz w:val="16"/>
          <w:szCs w:val="16"/>
          <w:highlight w:val="white"/>
        </w:rPr>
        <w:t xml:space="preserve"> xmlns</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http://iec.ch/TC57/2015/MaintenanceOrders#</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xmlns:xml</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http://www.w3.org/XML/1998/namespace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xmlns:msg</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http://iec.ch/TC57/2011/schema/message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xmlns:xsi</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http://www.w3.org/2001/XMLSchema-instance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xmlns:n1</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http://www.altova.com/samplexml/other-namespace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xmlns:tns</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http://iec.ch/TC57/2015/GetMaintenanceOrdersMessage</w:t>
      </w:r>
      <w:r w:rsidRPr="00A54D4A">
        <w:rPr>
          <w:rFonts w:ascii="Arial" w:hAnsi="Arial" w:cs="Arial"/>
          <w:color w:val="0000FF"/>
          <w:sz w:val="16"/>
          <w:szCs w:val="16"/>
          <w:highlight w:val="white"/>
        </w:rPr>
        <w:t>"</w:t>
      </w:r>
      <w:r w:rsidRPr="00A54D4A">
        <w:rPr>
          <w:rFonts w:ascii="Arial" w:hAnsi="Arial" w:cs="Arial"/>
          <w:color w:val="FF0000"/>
          <w:sz w:val="16"/>
          <w:szCs w:val="16"/>
          <w:highlight w:val="white"/>
        </w:rPr>
        <w:t xml:space="preserve"> xsi:schemaLocation</w:t>
      </w:r>
      <w:r w:rsidRPr="00A54D4A">
        <w:rPr>
          <w:rFonts w:ascii="Arial" w:hAnsi="Arial" w:cs="Arial"/>
          <w:color w:val="0000FF"/>
          <w:sz w:val="16"/>
          <w:szCs w:val="16"/>
          <w:highlight w:val="white"/>
        </w:rPr>
        <w:t>="</w:t>
      </w:r>
      <w:r w:rsidRPr="00A54D4A">
        <w:rPr>
          <w:rFonts w:ascii="Arial" w:hAnsi="Arial" w:cs="Arial"/>
          <w:color w:val="000000"/>
          <w:sz w:val="16"/>
          <w:szCs w:val="16"/>
          <w:highlight w:val="white"/>
        </w:rPr>
        <w:t>http://iec.ch/TC57/2015/GetMaintenanceOrdersMessage GetMaintenanceOrdersMessage.xsd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tns:Header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msg:Verb</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reply</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msg:Verb</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msg:Noun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MaintenanceOrders</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msg:Noun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msg:Timestamp</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2015-07-28T15:07:36-06:00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msg:Timestamp</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msg:MessageID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52d4e012-90c4-4580-b777-ece3a22e1ac3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msg:MessageID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msg:CorrelationID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b89c44cc-da84-4a86-a0b3-da7794efe4d5</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msg:CorrelationID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tns:Header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tns:Reply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msg:Result</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OK</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msg:Result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msg:Error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msg:Error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tns:Reply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tns:Payload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cb89d96d-f858-4188-b64d-6bddad2d9af5</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MO-65888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 Order Number</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Organisation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0043dbbe-57fd-4979-9336-82ef3ff5ea4a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MNT07</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Department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lastRenderedPageBreak/>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phone1</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areaCode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888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areaCode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cityCode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555</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cityCode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extension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74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extension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localNumber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8124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localNumber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phone1</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223 Commerce St, Fairfax, IA 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buildingName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 Office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buildingName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Commerce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223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USA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Fairfax</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Organisation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b4229828-612c-4c12-be9d-338572b0268f</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lastModifiedDateTime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lastModifiedDateTime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requestDateTime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requestDateTime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scheduled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ActivityRecords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createdDateTime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createdDateTime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 Order Created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ActivityRecords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priority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rank</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rank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Normal</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priority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TimeSchedules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request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scheduleInterval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2015-08-01T16:00:00-06:00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start</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2015-08-01T08:00:00-06:00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start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scheduleInterval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TimeSchedules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WorkTasks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4c8c9a14-af79-42df-9fb6-fe257ee15c9f</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instruction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Perform test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instruction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scheduled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subject</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Routine test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subject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taskKind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investigate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taskKind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Assets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critical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critical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328b186a-fb46-45e0-b796-d15b78e64c71</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1554 Lilly Dr, Fairfax, IA 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Lilly</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1554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Dr</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USA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lastRenderedPageBreak/>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Fairfax</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BR-144673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Breaker ID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Assets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CrewMembers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Person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firstName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Margaret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firstName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Pickard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Person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CrewMembers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Pickard, Margaret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WorkTasks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8f415637-d4ce-4f7c-9489-5a054d6394f6</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MO-65889</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 Order Number</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Organisation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0043dbbe-57fd-4979-9336-82ef3ff5ea4a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MNT07</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Department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phone1</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areaCode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888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areaCode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cityCode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555</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cityCode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extension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74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extension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localNumber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8124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localNumber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phone1</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223 Commerce St, Fairfax, IA 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buildingName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 Office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buildingName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Commerce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223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USA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lastRenderedPageBreak/>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Fairfax</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Organisation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31ef8f68-841c-4632-9286-163eff5717ce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lastModifiedDateTime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lastModifiedDateTime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requestDateTime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requestDateTime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scheduled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ActivityRecords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createdDateTime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2015-07-27T17:17:42-06:00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createdDateTime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Maintenance Order Created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ActivityRecords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priority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rank</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3</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rank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Normal</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priority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TimeSchedules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request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scheduleInterval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2015-08-01T16:00:00-06:00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end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start</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2015-08-01T08:00:00-06:00</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start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scheduleInterval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TimeSchedules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WorkTasks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250f234a-681b-4bb3-9605-560e14bc067c</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instruction</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Perform test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instruction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scheduled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statusKind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subject</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Routine test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subject</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taskKind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investigate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taskKind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Assets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critical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critical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328b186a-fb46-45e0-b796-d15b78e64c71</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mRID</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1554 Lilly Dr, Fairfax, IA 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addressGeneral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Lilly</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1554</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number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Dr</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true</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withinTownLimits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streetDetail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52228</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code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USA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country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Fairfax</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IA</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stateOrProvince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townDetail</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mainAddress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Location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BR-9773877</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Breaker ID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Utility XYZ</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NameTypeAuthority</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NameType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Assets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CrewMembers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Person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firstName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Margaret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firstName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Pickard</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lastName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Person</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CrewMembers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lastRenderedPageBreak/>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r w:rsidRPr="00A54D4A">
        <w:rPr>
          <w:rFonts w:ascii="Arial" w:hAnsi="Arial" w:cs="Arial"/>
          <w:color w:val="000000"/>
          <w:sz w:val="16"/>
          <w:szCs w:val="16"/>
          <w:highlight w:val="white"/>
        </w:rPr>
        <w:t>Pickard, Margaret</w:t>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Names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Crews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WorkTasks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Work</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MaintenanceOrders</w:t>
      </w:r>
      <w:r w:rsidRPr="00A54D4A">
        <w:rPr>
          <w:rFonts w:ascii="Arial" w:hAnsi="Arial" w:cs="Arial"/>
          <w:color w:val="0000FF"/>
          <w:sz w:val="16"/>
          <w:szCs w:val="16"/>
          <w:highlight w:val="white"/>
        </w:rPr>
        <w:t>&gt;</w:t>
      </w:r>
    </w:p>
    <w:p w:rsidR="00A54D4A" w:rsidRPr="00A54D4A" w:rsidRDefault="00A54D4A" w:rsidP="00A54D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A54D4A">
        <w:rPr>
          <w:rFonts w:ascii="Arial" w:hAnsi="Arial" w:cs="Arial"/>
          <w:color w:val="000000"/>
          <w:sz w:val="16"/>
          <w:szCs w:val="16"/>
          <w:highlight w:val="white"/>
        </w:rPr>
        <w:tab/>
      </w: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tns:Payload</w:t>
      </w:r>
      <w:r w:rsidRPr="00A54D4A">
        <w:rPr>
          <w:rFonts w:ascii="Arial" w:hAnsi="Arial" w:cs="Arial"/>
          <w:color w:val="0000FF"/>
          <w:sz w:val="16"/>
          <w:szCs w:val="16"/>
          <w:highlight w:val="white"/>
        </w:rPr>
        <w:t>&gt;</w:t>
      </w:r>
    </w:p>
    <w:p w:rsidR="002714AB" w:rsidRPr="00A54D4A" w:rsidRDefault="00A54D4A" w:rsidP="00A54D4A">
      <w:pPr>
        <w:pBdr>
          <w:top w:val="single" w:sz="4" w:space="1" w:color="auto"/>
          <w:left w:val="single" w:sz="4" w:space="1" w:color="auto"/>
          <w:bottom w:val="single" w:sz="4" w:space="1" w:color="auto"/>
          <w:right w:val="single" w:sz="4" w:space="1" w:color="auto"/>
        </w:pBdr>
        <w:rPr>
          <w:kern w:val="32"/>
          <w:sz w:val="16"/>
          <w:szCs w:val="16"/>
        </w:rPr>
      </w:pPr>
      <w:r w:rsidRPr="00A54D4A">
        <w:rPr>
          <w:rFonts w:ascii="Arial" w:hAnsi="Arial" w:cs="Arial"/>
          <w:color w:val="0000FF"/>
          <w:sz w:val="16"/>
          <w:szCs w:val="16"/>
          <w:highlight w:val="white"/>
        </w:rPr>
        <w:t>&lt;/</w:t>
      </w:r>
      <w:r w:rsidRPr="00A54D4A">
        <w:rPr>
          <w:rFonts w:ascii="Arial" w:hAnsi="Arial" w:cs="Arial"/>
          <w:color w:val="800000"/>
          <w:sz w:val="16"/>
          <w:szCs w:val="16"/>
          <w:highlight w:val="white"/>
        </w:rPr>
        <w:t>tns:GetMaintenanceOrdersResponseMessage</w:t>
      </w:r>
      <w:r w:rsidRPr="00A54D4A">
        <w:rPr>
          <w:rFonts w:ascii="Arial" w:hAnsi="Arial" w:cs="Arial"/>
          <w:color w:val="0000FF"/>
          <w:sz w:val="16"/>
          <w:szCs w:val="16"/>
          <w:highlight w:val="white"/>
        </w:rPr>
        <w:t>&gt;</w:t>
      </w:r>
    </w:p>
    <w:p w:rsidR="00606E76" w:rsidRDefault="00606E76" w:rsidP="002714AB">
      <w:pPr>
        <w:rPr>
          <w:b/>
          <w:kern w:val="32"/>
          <w:u w:val="single"/>
        </w:rPr>
      </w:pPr>
    </w:p>
    <w:p w:rsidR="00606E76" w:rsidRDefault="00606E76" w:rsidP="002714AB">
      <w:pPr>
        <w:rPr>
          <w:b/>
          <w:kern w:val="32"/>
          <w:u w:val="single"/>
        </w:rPr>
      </w:pPr>
    </w:p>
    <w:p w:rsidR="00606E76" w:rsidRDefault="00606E76"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Get Maintenance Orders</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w:t>
            </w:r>
          </w:p>
        </w:tc>
        <w:tc>
          <w:tcPr>
            <w:tcW w:w="2250" w:type="dxa"/>
          </w:tcPr>
          <w:p w:rsidR="002714AB" w:rsidRPr="00C7295C" w:rsidRDefault="002714AB" w:rsidP="006367C3">
            <w:r>
              <w:t>MaintenanceOrders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Pr="00CA3DE3" w:rsidRDefault="002714AB" w:rsidP="002714AB">
      <w:pPr>
        <w:pStyle w:val="BodyText"/>
      </w:pPr>
    </w:p>
    <w:p w:rsidR="002714AB" w:rsidRDefault="002714AB" w:rsidP="002714AB">
      <w:pPr>
        <w:pStyle w:val="BodyText"/>
      </w:pPr>
    </w:p>
    <w:p w:rsidR="002714AB" w:rsidRDefault="002714AB" w:rsidP="002714AB">
      <w:pPr>
        <w:pStyle w:val="BodyText"/>
      </w:pPr>
    </w:p>
    <w:p w:rsidR="002714AB" w:rsidRPr="00580186" w:rsidRDefault="002714AB" w:rsidP="002714AB">
      <w:pPr>
        <w:pStyle w:val="BodyText"/>
      </w:pPr>
    </w:p>
    <w:p w:rsidR="002714AB" w:rsidRDefault="002714AB" w:rsidP="002714AB">
      <w:pPr>
        <w:rPr>
          <w:b/>
          <w:u w:val="single"/>
        </w:rPr>
      </w:pPr>
      <w:r>
        <w:rPr>
          <w:u w:val="single"/>
        </w:rPr>
        <w:br w:type="page"/>
      </w:r>
    </w:p>
    <w:p w:rsidR="002714AB" w:rsidRDefault="002714AB" w:rsidP="002714AB">
      <w:pPr>
        <w:pStyle w:val="Heading2"/>
      </w:pPr>
      <w:bookmarkStart w:id="59" w:name="_Toc426121925"/>
      <w:r>
        <w:rPr>
          <w:u w:val="single"/>
        </w:rPr>
        <w:lastRenderedPageBreak/>
        <w:t>MO-6</w:t>
      </w:r>
      <w:r w:rsidR="00641E3D">
        <w:t xml:space="preserve">: </w:t>
      </w:r>
      <w:r>
        <w:t>Server</w:t>
      </w:r>
      <w:r w:rsidRPr="00580186">
        <w:t xml:space="preserve"> informs </w:t>
      </w:r>
      <w:r>
        <w:t>Client</w:t>
      </w:r>
      <w:r w:rsidRPr="00580186">
        <w:t xml:space="preserve"> of the creation of </w:t>
      </w:r>
      <w:r>
        <w:t>Maintenance Order</w:t>
      </w:r>
      <w:r w:rsidRPr="00580186">
        <w:t xml:space="preserve">s </w:t>
      </w:r>
      <w:r>
        <w:t>(Two Maintenance Orders</w:t>
      </w:r>
      <w:r w:rsidR="004C0390">
        <w:t xml:space="preserve"> in a single message</w:t>
      </w:r>
      <w:r>
        <w:t>)</w:t>
      </w:r>
      <w:bookmarkEnd w:id="59"/>
    </w:p>
    <w:p w:rsidR="0076398B" w:rsidRDefault="0076398B" w:rsidP="0076398B">
      <w:pPr>
        <w:rPr>
          <w:kern w:val="32"/>
        </w:rPr>
      </w:pPr>
      <w:r>
        <w:rPr>
          <w:kern w:val="32"/>
        </w:rPr>
        <w:t>In this test case, the Server informs the Client</w:t>
      </w:r>
      <w:r w:rsidRPr="00DF1F99">
        <w:rPr>
          <w:kern w:val="32"/>
        </w:rPr>
        <w:t xml:space="preserve"> </w:t>
      </w:r>
      <w:r>
        <w:rPr>
          <w:kern w:val="32"/>
        </w:rPr>
        <w:t xml:space="preserve">of the creation of two Maintenance Orders. Such a notification may occur if the Client is not the original requestor, but instead is being notified of the Maintenance Orders instantiated directly within the Server or as a result of a request by a third system. The notification may occur immediately upon instantiation or at some later date/time. </w:t>
      </w:r>
      <w:r w:rsidRPr="00DF1F99">
        <w:rPr>
          <w:kern w:val="32"/>
        </w:rPr>
        <w:t>Th</w:t>
      </w:r>
      <w:r>
        <w:rPr>
          <w:kern w:val="32"/>
        </w:rPr>
        <w:t>is is an asynchronous notification using an Event Stereotype message.  There is no response message.</w:t>
      </w:r>
    </w:p>
    <w:p w:rsidR="002714AB"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Maintenance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Maintenance Orders, and Service Orders and refer to them by the mRIDs and/or Names assigned in the "create</w:t>
      </w:r>
      <w:r>
        <w:rPr>
          <w:kern w:val="32"/>
        </w:rPr>
        <w:t>d</w:t>
      </w:r>
      <w:r w:rsidRPr="00DF1F99">
        <w:rPr>
          <w:kern w:val="32"/>
        </w:rPr>
        <w:t xml:space="preserv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2A65DE">
            <w:r>
              <w:t>It is assumed that Maintenance Orders MO-</w:t>
            </w:r>
            <w:r w:rsidR="002A65DE">
              <w:t>33344</w:t>
            </w:r>
            <w:r>
              <w:t xml:space="preserve"> and MO-</w:t>
            </w:r>
            <w:r w:rsidR="002A65DE">
              <w:t>33345</w:t>
            </w:r>
            <w:r>
              <w:t xml:space="preserve"> were created at different times earlier in the day.</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of the details of two Maintenance Orders created earlier in the day.</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4617195" cy="2505073"/>
            <wp:effectExtent l="19050" t="0" r="0" b="0"/>
            <wp:docPr id="51"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2" cstate="print"/>
                    <a:stretch>
                      <a:fillRect/>
                    </a:stretch>
                  </pic:blipFill>
                  <pic:spPr>
                    <a:xfrm>
                      <a:off x="0" y="0"/>
                      <a:ext cx="4617195" cy="25050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11</w:t>
        </w:r>
      </w:fldSimple>
      <w:r>
        <w:rPr>
          <w:noProof/>
        </w:rPr>
        <w:t xml:space="preserve">  </w:t>
      </w:r>
      <w:r w:rsidRPr="00D216D7">
        <w:rPr>
          <w:noProof/>
        </w:rPr>
        <w:t>Sequ</w:t>
      </w:r>
      <w:r>
        <w:rPr>
          <w:noProof/>
        </w:rPr>
        <w:t>ence Diagram for Test Case MO-6</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Pr>
                <w:kern w:val="32"/>
                <w:sz w:val="18"/>
              </w:rPr>
              <w:t>ReceiveMaintenanceOrder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CreatedMaintenanceOrders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8080"/>
          <w:sz w:val="16"/>
          <w:szCs w:val="16"/>
          <w:highlight w:val="white"/>
        </w:rPr>
        <w:t>&lt;?xml version="1.0" encoding="UTF-8"?&gt;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FF"/>
          <w:sz w:val="16"/>
          <w:szCs w:val="16"/>
          <w:highlight w:val="white"/>
        </w:rPr>
        <w:t>&lt;!--</w:t>
      </w:r>
      <w:r w:rsidRPr="00B26183">
        <w:rPr>
          <w:rFonts w:ascii="Arial" w:hAnsi="Arial" w:cs="Arial"/>
          <w:color w:val="808080"/>
          <w:sz w:val="16"/>
          <w:szCs w:val="16"/>
          <w:highlight w:val="white"/>
        </w:rPr>
        <w:t>Sample XML file generated by XMLSpy v2015 rel. 4 sp1 (x64) (http://www.altova.com)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tns:CreatedMaintenanceOrders</w:t>
      </w:r>
      <w:r w:rsidRPr="00B26183">
        <w:rPr>
          <w:rFonts w:ascii="Arial" w:hAnsi="Arial" w:cs="Arial"/>
          <w:color w:val="FF0000"/>
          <w:sz w:val="16"/>
          <w:szCs w:val="16"/>
          <w:highlight w:val="white"/>
        </w:rPr>
        <w:t xml:space="preserve"> xmlns</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http://iec.ch/TC57/2015/MaintenanceOrders#</w:t>
      </w:r>
      <w:r w:rsidRPr="00B26183">
        <w:rPr>
          <w:rFonts w:ascii="Arial" w:hAnsi="Arial" w:cs="Arial"/>
          <w:color w:val="0000FF"/>
          <w:sz w:val="16"/>
          <w:szCs w:val="16"/>
          <w:highlight w:val="white"/>
        </w:rPr>
        <w:t>"</w:t>
      </w:r>
      <w:r w:rsidRPr="00B26183">
        <w:rPr>
          <w:rFonts w:ascii="Arial" w:hAnsi="Arial" w:cs="Arial"/>
          <w:color w:val="FF0000"/>
          <w:sz w:val="16"/>
          <w:szCs w:val="16"/>
          <w:highlight w:val="white"/>
        </w:rPr>
        <w:t xml:space="preserve"> xmlns:msg</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http://iec.ch/TC57/2011/schema/message</w:t>
      </w:r>
      <w:r w:rsidRPr="00B26183">
        <w:rPr>
          <w:rFonts w:ascii="Arial" w:hAnsi="Arial" w:cs="Arial"/>
          <w:color w:val="0000FF"/>
          <w:sz w:val="16"/>
          <w:szCs w:val="16"/>
          <w:highlight w:val="white"/>
        </w:rPr>
        <w:t>"</w:t>
      </w:r>
      <w:r w:rsidRPr="00B26183">
        <w:rPr>
          <w:rFonts w:ascii="Arial" w:hAnsi="Arial" w:cs="Arial"/>
          <w:color w:val="FF0000"/>
          <w:sz w:val="16"/>
          <w:szCs w:val="16"/>
          <w:highlight w:val="white"/>
        </w:rPr>
        <w:t xml:space="preserve"> xmlns:xsi</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http://www.w3.org/2001/XMLSchema-instance</w:t>
      </w:r>
      <w:r w:rsidRPr="00B26183">
        <w:rPr>
          <w:rFonts w:ascii="Arial" w:hAnsi="Arial" w:cs="Arial"/>
          <w:color w:val="0000FF"/>
          <w:sz w:val="16"/>
          <w:szCs w:val="16"/>
          <w:highlight w:val="white"/>
        </w:rPr>
        <w:t>"</w:t>
      </w:r>
      <w:r w:rsidRPr="00B26183">
        <w:rPr>
          <w:rFonts w:ascii="Arial" w:hAnsi="Arial" w:cs="Arial"/>
          <w:color w:val="FF0000"/>
          <w:sz w:val="16"/>
          <w:szCs w:val="16"/>
          <w:highlight w:val="white"/>
        </w:rPr>
        <w:t xml:space="preserve"> xmlns:n1</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http://www.altova.com/samplexml/other-namespace</w:t>
      </w:r>
      <w:r w:rsidRPr="00B26183">
        <w:rPr>
          <w:rFonts w:ascii="Arial" w:hAnsi="Arial" w:cs="Arial"/>
          <w:color w:val="0000FF"/>
          <w:sz w:val="16"/>
          <w:szCs w:val="16"/>
          <w:highlight w:val="white"/>
        </w:rPr>
        <w:t>"</w:t>
      </w:r>
      <w:r w:rsidRPr="00B26183">
        <w:rPr>
          <w:rFonts w:ascii="Arial" w:hAnsi="Arial" w:cs="Arial"/>
          <w:color w:val="FF0000"/>
          <w:sz w:val="16"/>
          <w:szCs w:val="16"/>
          <w:highlight w:val="white"/>
        </w:rPr>
        <w:t xml:space="preserve"> xmlns:tns</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http://iec.ch/TC57/2015/MaintenanceOrdersMessage</w:t>
      </w:r>
      <w:r w:rsidRPr="00B26183">
        <w:rPr>
          <w:rFonts w:ascii="Arial" w:hAnsi="Arial" w:cs="Arial"/>
          <w:color w:val="0000FF"/>
          <w:sz w:val="16"/>
          <w:szCs w:val="16"/>
          <w:highlight w:val="white"/>
        </w:rPr>
        <w:t>"</w:t>
      </w:r>
      <w:r w:rsidRPr="00B26183">
        <w:rPr>
          <w:rFonts w:ascii="Arial" w:hAnsi="Arial" w:cs="Arial"/>
          <w:color w:val="FF0000"/>
          <w:sz w:val="16"/>
          <w:szCs w:val="16"/>
          <w:highlight w:val="white"/>
        </w:rPr>
        <w:t xml:space="preserve"> xsi:schemaLocation</w:t>
      </w:r>
      <w:r w:rsidRPr="00B26183">
        <w:rPr>
          <w:rFonts w:ascii="Arial" w:hAnsi="Arial" w:cs="Arial"/>
          <w:color w:val="0000FF"/>
          <w:sz w:val="16"/>
          <w:szCs w:val="16"/>
          <w:highlight w:val="white"/>
        </w:rPr>
        <w:t>="</w:t>
      </w:r>
      <w:r w:rsidRPr="00B26183">
        <w:rPr>
          <w:rFonts w:ascii="Arial" w:hAnsi="Arial" w:cs="Arial"/>
          <w:color w:val="000000"/>
          <w:sz w:val="16"/>
          <w:szCs w:val="16"/>
          <w:highlight w:val="white"/>
        </w:rPr>
        <w:t>http://iec.ch/TC57/2015/MaintenanceOrdersMessage MaintenanceOrdersMessage.xsd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tns:Header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msg:Verb</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created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msg:Verb</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msg:Noun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MaintenanceOrders</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msg:Noun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msg:Timestamp</w:t>
      </w:r>
      <w:r w:rsidRPr="00B26183">
        <w:rPr>
          <w:rFonts w:ascii="Arial" w:hAnsi="Arial" w:cs="Arial"/>
          <w:color w:val="0000FF"/>
          <w:sz w:val="16"/>
          <w:szCs w:val="16"/>
          <w:highlight w:val="white"/>
        </w:rPr>
        <w:t>&gt;</w:t>
      </w:r>
      <w:r w:rsidR="002A65DE">
        <w:rPr>
          <w:rFonts w:ascii="Arial" w:hAnsi="Arial" w:cs="Arial"/>
          <w:color w:val="000000"/>
          <w:sz w:val="16"/>
          <w:szCs w:val="16"/>
          <w:highlight w:val="white"/>
        </w:rPr>
        <w:t>2015-07-28T20:3</w:t>
      </w:r>
      <w:r w:rsidRPr="00B26183">
        <w:rPr>
          <w:rFonts w:ascii="Arial" w:hAnsi="Arial" w:cs="Arial"/>
          <w:color w:val="000000"/>
          <w:sz w:val="16"/>
          <w:szCs w:val="16"/>
          <w:highlight w:val="white"/>
        </w:rPr>
        <w:t>0:52-06:00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msg:Timestamp</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msg:MessageID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20be7958-bc9e-4f67-bd52-67e5df155214</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msg:MessageID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msg:CorrelationID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a6e768a2-f073-4c86-afda-62e3f4a9d66b</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msg:CorrelationID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tns:Header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tns:Payload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0b6c6584-8d6b-487d-ac62-a0395686a349</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MO-33344</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 Order Number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XYZ</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Organisation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76e0a356-d379-4d2b-bc44-ab6f72bfcae0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MNT08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Department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XYZ</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888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8124</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223 Commerce St, Fairfax, IA 52228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 Office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Commerce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223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52228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USA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Fairfax</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Organisation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0054c55c-121f-42ff-98f4-04eb6d53220e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construction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lastModifiedDateTime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2015-07-28T15:20:50-06:00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lastModifiedDateTime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requestDateTime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2015-07-28T15:20:50-06:00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requestDateTime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scheduled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ActivityRecords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createdDateTime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2015-07-28T15:20:50-06:00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createdDateTime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 Order Created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ActivityRecords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priority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rank</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rank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Normal</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priority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request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2015-08-31T17:00:00-06:00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2015-08-01T08:00:00-06:00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f297c2e4-c9d7-40fa-a01c-c8f9835d7a6b</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NW</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GPS</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Flooding</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 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52233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USA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888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2322</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42.050356</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-91.679830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858.0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WorkTasks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25b854b5-0c09-4805-ac03-3fa3f396c69b</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crewETA</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2015-08-02T09:30:00-06:00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crewETA</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Construct berm around transformer to mitigate flood hazard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scheduled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subject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construct berm</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subject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taskKind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install</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taskKind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79122b2e-d5ec-4344-952a-3a722f565649</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f297c2e4-c9d7-40fa-a01c-c8f9835d7a6b</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NW</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GPS</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Flooding</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 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52233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USA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888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2322</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42.050356</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-91.679830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858.0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TR-45569873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Transformer ID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XYZ</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Procedures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Refer to diagram provided by Engineering Dept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other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Procedures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79122b2e-d5ec-4344-952a-3a722f565649</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Jim</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King</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Tony</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Adams</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 Team 2</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4be564e5-a3b5-4da5-bbac-689432d9144a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false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2015-07-27T18:12:00-06:00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odometerReading</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129455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odometerReading</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usageKind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crew</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usageKind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652113TT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Vehicle License Plate Number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State of Iowa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request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2015-08-31T17:00:00-06:00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2015-08-01T08:00:00-06:00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WorkTasks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89175ff3-fbea-411c-8f08-27fd64f587ec</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MO-33345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 Order Number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XYZ</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Organisation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76e0a356-d379-4d2b-bc44-ab6f72bfcae0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MNT08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Department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Utility XYZ</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888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8124</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223 Commerce St, Fairfax, IA 52228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 Office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Commerce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223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52228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USA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Fairfax</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Organisation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8df47902-fde9-41ec-b209-44011849cf3d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construction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lastModifiedDateTime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2015-07-28T15:10:22-06:00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lastModifiedDateTime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requestDateTime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2015-07-28T15:10:22-06:00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requestDateTime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scheduled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ActivityRecords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createdDateTime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2015-07-28T15:10:22-06:00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createdDateTime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Maintenance Order Created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ActivityRecords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priority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rank</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rank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Normal</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priority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request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2015-08-31T17:00:00-06:00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2015-08-12T08:00:00-06:00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f297c2e4-c9d7-40fa-a01c-c8f9835d7a6b</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NW</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direction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GPS</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crsUrn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CoordinateSystem</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Flooding</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Hazards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Floor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RoomNumber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InternalLocation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 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addressGeneral2</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addressGeneral3</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Pumphouse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buildingName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Main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true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withinTownLimits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streetDetail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52233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USA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Hiawatha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stateOrProvince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townDetail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mainAddress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888</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areaCode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555</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cityCode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countryCode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extension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2322</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localNumber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phone1</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sequenceNumber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42.050356</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xPosition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-91.679830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yPosition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858.0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zPosition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PositionPoints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WorkLocation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WorkTasks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023c4c0e-b133-4b40-971c-17f2528adb81</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Install new lock on steel entry door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instruction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scheduled</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statusKind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lastRenderedPageBreak/>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subject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install lock</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subject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taskKind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install</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taskKind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79122b2e-d5ec-4344-952a-3a722f565649</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Ellen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firstName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Greene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lastName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Person</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CrewMembers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Green, Ellen</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ed151283-43c4-4e71-8c9f-5839befa0caa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mRID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false</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critical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odometerReadDateTime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2015-07-27T18:55:00-06:00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odometerReadDateTime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odometerReading</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187433</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odometerReading</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usageKind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crew</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usageKind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45667PJ</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Vehicle License Plate Number</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State of Iowa</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NameTypeAuthority</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NameType</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Names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WorkAssets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Crews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request</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kind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2015-08-31T17:00:00-06:00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end</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r w:rsidRPr="00B26183">
        <w:rPr>
          <w:rFonts w:ascii="Arial" w:hAnsi="Arial" w:cs="Arial"/>
          <w:color w:val="000000"/>
          <w:sz w:val="16"/>
          <w:szCs w:val="16"/>
          <w:highlight w:val="white"/>
        </w:rPr>
        <w:t>2015-08-12T08:00:00-06:00</w:t>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start</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scheduleInterval</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TimeSchedules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WorkTasks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Work</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MaintenanceOrders</w:t>
      </w:r>
      <w:r w:rsidRPr="00B26183">
        <w:rPr>
          <w:rFonts w:ascii="Arial" w:hAnsi="Arial" w:cs="Arial"/>
          <w:color w:val="0000FF"/>
          <w:sz w:val="16"/>
          <w:szCs w:val="16"/>
          <w:highlight w:val="white"/>
        </w:rPr>
        <w:t>&gt;</w:t>
      </w:r>
    </w:p>
    <w:p w:rsidR="00B26183" w:rsidRPr="00B26183" w:rsidRDefault="00B26183" w:rsidP="00B26183">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26183">
        <w:rPr>
          <w:rFonts w:ascii="Arial" w:hAnsi="Arial" w:cs="Arial"/>
          <w:color w:val="000000"/>
          <w:sz w:val="16"/>
          <w:szCs w:val="16"/>
          <w:highlight w:val="white"/>
        </w:rPr>
        <w:tab/>
      </w: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tns:Payload</w:t>
      </w:r>
      <w:r w:rsidRPr="00B26183">
        <w:rPr>
          <w:rFonts w:ascii="Arial" w:hAnsi="Arial" w:cs="Arial"/>
          <w:color w:val="0000FF"/>
          <w:sz w:val="16"/>
          <w:szCs w:val="16"/>
          <w:highlight w:val="white"/>
        </w:rPr>
        <w:t>&gt;</w:t>
      </w:r>
    </w:p>
    <w:p w:rsidR="002714AB" w:rsidRPr="00B26183" w:rsidRDefault="00B26183" w:rsidP="00B26183">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B26183">
        <w:rPr>
          <w:rFonts w:ascii="Arial" w:hAnsi="Arial" w:cs="Arial"/>
          <w:color w:val="0000FF"/>
          <w:sz w:val="16"/>
          <w:szCs w:val="16"/>
          <w:highlight w:val="white"/>
        </w:rPr>
        <w:t>&lt;/</w:t>
      </w:r>
      <w:r w:rsidRPr="00B26183">
        <w:rPr>
          <w:rFonts w:ascii="Arial" w:hAnsi="Arial" w:cs="Arial"/>
          <w:color w:val="800000"/>
          <w:sz w:val="16"/>
          <w:szCs w:val="16"/>
          <w:highlight w:val="white"/>
        </w:rPr>
        <w:t>tns:CreatedMaintenanceOrders</w:t>
      </w:r>
      <w:r w:rsidRPr="00B26183">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Created Maintenance Orders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created</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pStyle w:val="Heading2"/>
      </w:pPr>
      <w:bookmarkStart w:id="60" w:name="_Toc426121926"/>
      <w:r>
        <w:rPr>
          <w:u w:val="single"/>
        </w:rPr>
        <w:lastRenderedPageBreak/>
        <w:t>MO-7</w:t>
      </w:r>
      <w:r w:rsidR="00641E3D">
        <w:t xml:space="preserve">: </w:t>
      </w:r>
      <w:r>
        <w:t>Server</w:t>
      </w:r>
      <w:r w:rsidRPr="007D1473">
        <w:t xml:space="preserve"> informs </w:t>
      </w:r>
      <w:r>
        <w:t>Client</w:t>
      </w:r>
      <w:r w:rsidRPr="007D1473">
        <w:t xml:space="preserve"> of modification </w:t>
      </w:r>
      <w:r w:rsidR="00736F38">
        <w:t>of</w:t>
      </w:r>
      <w:r w:rsidR="004C0390">
        <w:t xml:space="preserve"> an </w:t>
      </w:r>
      <w:r w:rsidRPr="007D1473">
        <w:t xml:space="preserve">existing </w:t>
      </w:r>
      <w:r>
        <w:t>Maintenance Order</w:t>
      </w:r>
      <w:r w:rsidRPr="007D1473">
        <w:t xml:space="preserve"> </w:t>
      </w:r>
      <w:r>
        <w:t>(Change priority and update LastModifiedDateTime)</w:t>
      </w:r>
      <w:bookmarkEnd w:id="60"/>
    </w:p>
    <w:p w:rsidR="005B2F7F" w:rsidRDefault="005B2F7F" w:rsidP="005B2F7F">
      <w:pPr>
        <w:rPr>
          <w:kern w:val="32"/>
        </w:rPr>
      </w:pPr>
      <w:r>
        <w:rPr>
          <w:kern w:val="32"/>
        </w:rPr>
        <w:t>In this test case, the Server informs the Client</w:t>
      </w:r>
      <w:r w:rsidRPr="00DF1F99">
        <w:rPr>
          <w:kern w:val="32"/>
        </w:rPr>
        <w:t xml:space="preserve"> </w:t>
      </w:r>
      <w:r>
        <w:rPr>
          <w:kern w:val="32"/>
        </w:rPr>
        <w:t xml:space="preserve">that the priority of an existing Maintenance Order has been changed from 3-Routine to 4-High. In addition, the time at which this change occurred is used to update the LastModifiedDateTime element. Such a notification may occur if the Client is not the original requestor of the change, but instead is being notified of the change made directly within the Server or as a result of a request by a third system. The notification may occur immediately at the time of the change or at some later date/time. </w:t>
      </w:r>
      <w:r w:rsidRPr="00DF1F99">
        <w:rPr>
          <w:kern w:val="32"/>
        </w:rPr>
        <w:t>Th</w:t>
      </w:r>
      <w:r>
        <w:rPr>
          <w:kern w:val="32"/>
        </w:rPr>
        <w:t>is is an asynchronous notification using an Event Stereotype message. There is no response message.</w:t>
      </w:r>
    </w:p>
    <w:p w:rsidR="005B2F7F" w:rsidRDefault="005B2F7F" w:rsidP="002714AB">
      <w:pPr>
        <w:rPr>
          <w:kern w:val="32"/>
        </w:rPr>
      </w:pPr>
    </w:p>
    <w:p w:rsidR="002714AB" w:rsidRDefault="002714AB" w:rsidP="002714AB">
      <w:pPr>
        <w:rPr>
          <w:kern w:val="32"/>
        </w:rPr>
      </w:pPr>
      <w:r>
        <w:rPr>
          <w:kern w:val="32"/>
        </w:rPr>
        <w:t>In this test case, Maintenance Order MO-</w:t>
      </w:r>
      <w:r w:rsidR="005A3C70" w:rsidRPr="005A3C70">
        <w:rPr>
          <w:kern w:val="32"/>
        </w:rPr>
        <w:t>33344</w:t>
      </w:r>
      <w:r>
        <w:rPr>
          <w:kern w:val="32"/>
        </w:rPr>
        <w:t xml:space="preserve"> was previously created with a priority of 3-Routine and the change in priority occurred earlier in the day.  </w:t>
      </w:r>
    </w:p>
    <w:p w:rsidR="002714AB"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t>A Maintenance Order with a Names.name identifier of MO-</w:t>
            </w:r>
            <w:r w:rsidR="005A3C70" w:rsidRPr="005A3C70">
              <w:t>33344</w:t>
            </w:r>
            <w:r>
              <w:t xml:space="preserve"> and a priority of 3-Routine, as created in test case MO-6,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that the subject Maintenance Order</w:t>
            </w:r>
            <w:r w:rsidRPr="002A5E02">
              <w:t xml:space="preserve"> </w:t>
            </w:r>
            <w:r>
              <w:t>has been</w:t>
            </w:r>
            <w:r w:rsidRPr="002A5E02">
              <w:t xml:space="preserve"> </w:t>
            </w:r>
            <w:r>
              <w:t>modified to have a priority of 2-High and a new LastModifiedDateTime.</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4658311" cy="2471473"/>
            <wp:effectExtent l="19050" t="0" r="8939" b="0"/>
            <wp:docPr id="52"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3" cstate="print"/>
                    <a:stretch>
                      <a:fillRect/>
                    </a:stretch>
                  </pic:blipFill>
                  <pic:spPr>
                    <a:xfrm>
                      <a:off x="0" y="0"/>
                      <a:ext cx="4658311" cy="2471473"/>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12</w:t>
        </w:r>
      </w:fldSimple>
      <w:r>
        <w:t xml:space="preserve"> </w:t>
      </w:r>
      <w:r w:rsidRPr="00C71190">
        <w:t>Sequ</w:t>
      </w:r>
      <w:r>
        <w:t>ence Diagram for Test Case MO-7</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Pr>
                <w:kern w:val="32"/>
                <w:sz w:val="18"/>
              </w:rPr>
              <w:t>ReceiveMaintenanceOrder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ChangedMaintenanceOrders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8080"/>
          <w:sz w:val="16"/>
          <w:szCs w:val="16"/>
          <w:highlight w:val="white"/>
        </w:rPr>
        <w:t>&lt;?xml version="1.0" encoding="UTF-8"?&gt;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FF"/>
          <w:sz w:val="16"/>
          <w:szCs w:val="16"/>
          <w:highlight w:val="white"/>
        </w:rPr>
        <w:t>&lt;!--</w:t>
      </w:r>
      <w:r w:rsidRPr="00257BDD">
        <w:rPr>
          <w:rFonts w:ascii="Arial" w:hAnsi="Arial" w:cs="Arial"/>
          <w:color w:val="808080"/>
          <w:sz w:val="16"/>
          <w:szCs w:val="16"/>
          <w:highlight w:val="white"/>
        </w:rPr>
        <w:t>Sample XML file generated by XMLSpy v2015 rel. 4 sp1 (x64) (http://www.altova.com)</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tns:ChangedMaintenanceOrders</w:t>
      </w:r>
      <w:r w:rsidRPr="00257BDD">
        <w:rPr>
          <w:rFonts w:ascii="Arial" w:hAnsi="Arial" w:cs="Arial"/>
          <w:color w:val="FF0000"/>
          <w:sz w:val="16"/>
          <w:szCs w:val="16"/>
          <w:highlight w:val="white"/>
        </w:rPr>
        <w:t xml:space="preserve"> xmlns</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http://iec.ch/TC57/2015/MaintenanceOrders#</w:t>
      </w:r>
      <w:r w:rsidRPr="00257BDD">
        <w:rPr>
          <w:rFonts w:ascii="Arial" w:hAnsi="Arial" w:cs="Arial"/>
          <w:color w:val="0000FF"/>
          <w:sz w:val="16"/>
          <w:szCs w:val="16"/>
          <w:highlight w:val="white"/>
        </w:rPr>
        <w:t>"</w:t>
      </w:r>
      <w:r w:rsidRPr="00257BDD">
        <w:rPr>
          <w:rFonts w:ascii="Arial" w:hAnsi="Arial" w:cs="Arial"/>
          <w:color w:val="FF0000"/>
          <w:sz w:val="16"/>
          <w:szCs w:val="16"/>
          <w:highlight w:val="white"/>
        </w:rPr>
        <w:t xml:space="preserve"> xmlns:msg</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http://iec.ch/TC57/2011/schema/message</w:t>
      </w:r>
      <w:r w:rsidRPr="00257BDD">
        <w:rPr>
          <w:rFonts w:ascii="Arial" w:hAnsi="Arial" w:cs="Arial"/>
          <w:color w:val="0000FF"/>
          <w:sz w:val="16"/>
          <w:szCs w:val="16"/>
          <w:highlight w:val="white"/>
        </w:rPr>
        <w:t>"</w:t>
      </w:r>
      <w:r w:rsidRPr="00257BDD">
        <w:rPr>
          <w:rFonts w:ascii="Arial" w:hAnsi="Arial" w:cs="Arial"/>
          <w:color w:val="FF0000"/>
          <w:sz w:val="16"/>
          <w:szCs w:val="16"/>
          <w:highlight w:val="white"/>
        </w:rPr>
        <w:t xml:space="preserve"> xmlns:xsi</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http://www.w3.org/2001/XMLSchema-instance</w:t>
      </w:r>
      <w:r w:rsidRPr="00257BDD">
        <w:rPr>
          <w:rFonts w:ascii="Arial" w:hAnsi="Arial" w:cs="Arial"/>
          <w:color w:val="0000FF"/>
          <w:sz w:val="16"/>
          <w:szCs w:val="16"/>
          <w:highlight w:val="white"/>
        </w:rPr>
        <w:t>"</w:t>
      </w:r>
      <w:r w:rsidRPr="00257BDD">
        <w:rPr>
          <w:rFonts w:ascii="Arial" w:hAnsi="Arial" w:cs="Arial"/>
          <w:color w:val="FF0000"/>
          <w:sz w:val="16"/>
          <w:szCs w:val="16"/>
          <w:highlight w:val="white"/>
        </w:rPr>
        <w:t xml:space="preserve"> xmlns:n1</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http://www.altova.com/samplexml/other-namespace</w:t>
      </w:r>
      <w:r w:rsidRPr="00257BDD">
        <w:rPr>
          <w:rFonts w:ascii="Arial" w:hAnsi="Arial" w:cs="Arial"/>
          <w:color w:val="0000FF"/>
          <w:sz w:val="16"/>
          <w:szCs w:val="16"/>
          <w:highlight w:val="white"/>
        </w:rPr>
        <w:t>"</w:t>
      </w:r>
      <w:r w:rsidRPr="00257BDD">
        <w:rPr>
          <w:rFonts w:ascii="Arial" w:hAnsi="Arial" w:cs="Arial"/>
          <w:color w:val="FF0000"/>
          <w:sz w:val="16"/>
          <w:szCs w:val="16"/>
          <w:highlight w:val="white"/>
        </w:rPr>
        <w:t xml:space="preserve"> xmlns:tns</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http://iec.ch/TC57/2015/MaintenanceOrdersMessage</w:t>
      </w:r>
      <w:r w:rsidRPr="00257BDD">
        <w:rPr>
          <w:rFonts w:ascii="Arial" w:hAnsi="Arial" w:cs="Arial"/>
          <w:color w:val="0000FF"/>
          <w:sz w:val="16"/>
          <w:szCs w:val="16"/>
          <w:highlight w:val="white"/>
        </w:rPr>
        <w:t>"</w:t>
      </w:r>
      <w:r w:rsidRPr="00257BDD">
        <w:rPr>
          <w:rFonts w:ascii="Arial" w:hAnsi="Arial" w:cs="Arial"/>
          <w:color w:val="FF0000"/>
          <w:sz w:val="16"/>
          <w:szCs w:val="16"/>
          <w:highlight w:val="white"/>
        </w:rPr>
        <w:t xml:space="preserve"> xsi:schemaLocation</w:t>
      </w:r>
      <w:r w:rsidRPr="00257BDD">
        <w:rPr>
          <w:rFonts w:ascii="Arial" w:hAnsi="Arial" w:cs="Arial"/>
          <w:color w:val="0000FF"/>
          <w:sz w:val="16"/>
          <w:szCs w:val="16"/>
          <w:highlight w:val="white"/>
        </w:rPr>
        <w:t>="</w:t>
      </w:r>
      <w:r w:rsidRPr="00257BDD">
        <w:rPr>
          <w:rFonts w:ascii="Arial" w:hAnsi="Arial" w:cs="Arial"/>
          <w:color w:val="000000"/>
          <w:sz w:val="16"/>
          <w:szCs w:val="16"/>
          <w:highlight w:val="white"/>
        </w:rPr>
        <w:t>http://iec.ch/TC57/2015/MaintenanceOrdersMessage MaintenanceOrdersMessage.xsd</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tns:Header</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msg:Verb</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changed</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msg:Verb</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msg:Noun</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MaintenanceOrders</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msg:Noun</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msg:Timestamp</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2015-07-28T21:04:22-06:00</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msg:Timestamp</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msg:MessageID</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d5c1fd81-64b1-477e-aee2-61578fc4c8a4</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msg:MessageID</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tns:Header</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tns:Payload</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MaintenanceOrders</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MaintenanceOrder</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Names</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name</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MO-33344</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name</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Names</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Work</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mRID</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0054c55c-121f-42ff-98f4-04eb6d53220e</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mRID</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lastModifiedDateTime</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2015-07-28T20:50:22-06:00</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lastModifiedDateTime</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priority</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rank</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2</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rank</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type</w:t>
      </w:r>
      <w:r w:rsidRPr="00257BDD">
        <w:rPr>
          <w:rFonts w:ascii="Arial" w:hAnsi="Arial" w:cs="Arial"/>
          <w:color w:val="0000FF"/>
          <w:sz w:val="16"/>
          <w:szCs w:val="16"/>
          <w:highlight w:val="white"/>
        </w:rPr>
        <w:t>&gt;</w:t>
      </w:r>
      <w:r w:rsidRPr="00257BDD">
        <w:rPr>
          <w:rFonts w:ascii="Arial" w:hAnsi="Arial" w:cs="Arial"/>
          <w:color w:val="000000"/>
          <w:sz w:val="16"/>
          <w:szCs w:val="16"/>
          <w:highlight w:val="white"/>
        </w:rPr>
        <w:t>High</w:t>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type</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priority</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Work</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MaintenanceOrder</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57BDD">
        <w:rPr>
          <w:rFonts w:ascii="Arial" w:hAnsi="Arial" w:cs="Arial"/>
          <w:color w:val="000000"/>
          <w:sz w:val="16"/>
          <w:szCs w:val="16"/>
          <w:highlight w:val="white"/>
        </w:rPr>
        <w:tab/>
      </w: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MaintenanceOrders</w:t>
      </w:r>
      <w:r w:rsidRPr="00257BDD">
        <w:rPr>
          <w:rFonts w:ascii="Arial" w:hAnsi="Arial" w:cs="Arial"/>
          <w:color w:val="0000FF"/>
          <w:sz w:val="16"/>
          <w:szCs w:val="16"/>
          <w:highlight w:val="white"/>
        </w:rPr>
        <w:t>&gt;</w:t>
      </w:r>
    </w:p>
    <w:p w:rsidR="00257BDD"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257BDD">
        <w:rPr>
          <w:rFonts w:ascii="Arial" w:hAnsi="Arial" w:cs="Arial"/>
          <w:color w:val="000000"/>
          <w:sz w:val="16"/>
          <w:szCs w:val="16"/>
          <w:highlight w:val="white"/>
        </w:rPr>
        <w:tab/>
      </w: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tns:Payload</w:t>
      </w:r>
      <w:r w:rsidRPr="00257BDD">
        <w:rPr>
          <w:rFonts w:ascii="Arial" w:hAnsi="Arial" w:cs="Arial"/>
          <w:color w:val="0000FF"/>
          <w:sz w:val="16"/>
          <w:szCs w:val="16"/>
          <w:highlight w:val="white"/>
        </w:rPr>
        <w:t>&gt;</w:t>
      </w:r>
    </w:p>
    <w:p w:rsidR="002714AB" w:rsidRPr="00257BDD" w:rsidRDefault="00257BDD" w:rsidP="00257BDD">
      <w:pPr>
        <w:pBdr>
          <w:top w:val="single" w:sz="4" w:space="1" w:color="auto"/>
          <w:left w:val="single" w:sz="4" w:space="4" w:color="auto"/>
          <w:bottom w:val="single" w:sz="4" w:space="1" w:color="auto"/>
          <w:right w:val="single" w:sz="4" w:space="4" w:color="auto"/>
        </w:pBdr>
        <w:autoSpaceDE w:val="0"/>
        <w:autoSpaceDN w:val="0"/>
        <w:adjustRightInd w:val="0"/>
        <w:rPr>
          <w:b/>
          <w:kern w:val="32"/>
          <w:sz w:val="16"/>
          <w:szCs w:val="16"/>
        </w:rPr>
      </w:pPr>
      <w:r w:rsidRPr="00257BDD">
        <w:rPr>
          <w:rFonts w:ascii="Arial" w:hAnsi="Arial" w:cs="Arial"/>
          <w:color w:val="0000FF"/>
          <w:sz w:val="16"/>
          <w:szCs w:val="16"/>
          <w:highlight w:val="white"/>
        </w:rPr>
        <w:t>&lt;/</w:t>
      </w:r>
      <w:r w:rsidRPr="00257BDD">
        <w:rPr>
          <w:rFonts w:ascii="Arial" w:hAnsi="Arial" w:cs="Arial"/>
          <w:color w:val="800000"/>
          <w:sz w:val="16"/>
          <w:szCs w:val="16"/>
          <w:highlight w:val="white"/>
        </w:rPr>
        <w:t>tns:ChangedMaintenanceOrders</w:t>
      </w:r>
      <w:r w:rsidRPr="00257BDD">
        <w:rPr>
          <w:rFonts w:ascii="Arial" w:hAnsi="Arial" w:cs="Arial"/>
          <w:color w:val="0000FF"/>
          <w:sz w:val="16"/>
          <w:szCs w:val="16"/>
          <w:highlight w:val="white"/>
        </w:rPr>
        <w:t>&gt;</w:t>
      </w:r>
    </w:p>
    <w:p w:rsidR="002714AB" w:rsidRDefault="002714AB" w:rsidP="002714AB">
      <w:pPr>
        <w:rPr>
          <w:kern w:val="32"/>
        </w:rPr>
      </w:pPr>
    </w:p>
    <w:p w:rsidR="002714AB" w:rsidRDefault="002714AB" w:rsidP="002714AB">
      <w:pPr>
        <w:rPr>
          <w:b/>
          <w:kern w:val="32"/>
          <w:u w:val="single"/>
        </w:rPr>
      </w:pPr>
      <w:r>
        <w:rPr>
          <w:b/>
          <w:kern w:val="32"/>
          <w:u w:val="single"/>
        </w:rPr>
        <w:br w:type="page"/>
      </w:r>
    </w:p>
    <w:p w:rsidR="002714AB" w:rsidRDefault="002714AB" w:rsidP="002714AB">
      <w:pPr>
        <w:rPr>
          <w:b/>
          <w:kern w:val="32"/>
          <w:u w:val="single"/>
        </w:rPr>
      </w:pPr>
      <w:r w:rsidRPr="00667B64">
        <w:rPr>
          <w:b/>
          <w:kern w:val="32"/>
          <w:u w:val="single"/>
        </w:rPr>
        <w:lastRenderedPageBreak/>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Changed Maintenance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changed</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b/>
          <w:u w:val="single"/>
        </w:rPr>
      </w:pPr>
      <w:r>
        <w:rPr>
          <w:u w:val="single"/>
        </w:rPr>
        <w:br w:type="page"/>
      </w:r>
    </w:p>
    <w:p w:rsidR="002714AB" w:rsidRDefault="002714AB" w:rsidP="002714AB">
      <w:pPr>
        <w:pStyle w:val="Heading2"/>
      </w:pPr>
      <w:bookmarkStart w:id="61" w:name="_Toc426121927"/>
      <w:r>
        <w:rPr>
          <w:u w:val="single"/>
        </w:rPr>
        <w:lastRenderedPageBreak/>
        <w:t>MO-8</w:t>
      </w:r>
      <w:r w:rsidR="00641E3D">
        <w:t xml:space="preserve">: </w:t>
      </w:r>
      <w:r>
        <w:t>Server</w:t>
      </w:r>
      <w:r w:rsidRPr="007D1473">
        <w:t xml:space="preserve"> informs </w:t>
      </w:r>
      <w:r>
        <w:t>Client</w:t>
      </w:r>
      <w:r w:rsidRPr="007D1473">
        <w:t xml:space="preserve"> of modification </w:t>
      </w:r>
      <w:r w:rsidR="004C0390">
        <w:t xml:space="preserve">of </w:t>
      </w:r>
      <w:r w:rsidRPr="007D1473">
        <w:t xml:space="preserve">an existing </w:t>
      </w:r>
      <w:r>
        <w:t>Maintenance Order</w:t>
      </w:r>
      <w:r w:rsidRPr="007D1473">
        <w:t xml:space="preserve"> </w:t>
      </w:r>
      <w:r>
        <w:t>(</w:t>
      </w:r>
      <w:r w:rsidRPr="007D1473">
        <w:t>Deletion of a</w:t>
      </w:r>
      <w:r>
        <w:t>n attribute)</w:t>
      </w:r>
      <w:bookmarkEnd w:id="61"/>
    </w:p>
    <w:p w:rsidR="002714AB" w:rsidRDefault="002714AB" w:rsidP="002714AB">
      <w:pPr>
        <w:rPr>
          <w:kern w:val="32"/>
        </w:rPr>
      </w:pPr>
      <w:r w:rsidRPr="00DF1F99">
        <w:rPr>
          <w:kern w:val="32"/>
        </w:rPr>
        <w:t xml:space="preserve">In this test case, the </w:t>
      </w:r>
      <w:r>
        <w:rPr>
          <w:kern w:val="32"/>
        </w:rPr>
        <w:t>Server informs the Client</w:t>
      </w:r>
      <w:r w:rsidRPr="00DF1F99">
        <w:rPr>
          <w:kern w:val="32"/>
        </w:rPr>
        <w:t xml:space="preserve"> </w:t>
      </w:r>
      <w:r>
        <w:rPr>
          <w:kern w:val="32"/>
        </w:rPr>
        <w:t xml:space="preserve">of the deletion of an extension from the phone number of the Organization to which a Maintenance Order has been assigned. </w:t>
      </w:r>
      <w:r w:rsidRPr="00DF1F99">
        <w:rPr>
          <w:kern w:val="32"/>
        </w:rPr>
        <w:t xml:space="preserve"> Th</w:t>
      </w:r>
      <w:r>
        <w:rPr>
          <w:kern w:val="32"/>
        </w:rPr>
        <w:t>is is an asynchronous notification using an Event Stereotype message.  There is no response message.</w:t>
      </w:r>
    </w:p>
    <w:p w:rsidR="002714AB" w:rsidRDefault="002714AB" w:rsidP="002714AB">
      <w:pPr>
        <w:rPr>
          <w:kern w:val="32"/>
        </w:rPr>
      </w:pPr>
    </w:p>
    <w:p w:rsidR="002714AB" w:rsidRPr="004F200F" w:rsidRDefault="002714AB" w:rsidP="002714AB">
      <w:pPr>
        <w:rPr>
          <w:b/>
          <w:i/>
          <w:kern w:val="32"/>
        </w:rPr>
      </w:pPr>
      <w:r w:rsidRPr="004F200F">
        <w:rPr>
          <w:b/>
          <w:i/>
          <w:kern w:val="32"/>
        </w:rPr>
        <w:t xml:space="preserve">IMPORTANT: </w:t>
      </w:r>
      <w:r>
        <w:rPr>
          <w:b/>
          <w:i/>
          <w:kern w:val="32"/>
        </w:rPr>
        <w:t>B</w:t>
      </w:r>
      <w:r w:rsidRPr="004F200F">
        <w:rPr>
          <w:b/>
          <w:i/>
          <w:kern w:val="32"/>
        </w:rPr>
        <w:t xml:space="preserve">ecause the intent is to remove an existing </w:t>
      </w:r>
      <w:r>
        <w:rPr>
          <w:b/>
          <w:i/>
          <w:kern w:val="32"/>
        </w:rPr>
        <w:t>element (phone extension)</w:t>
      </w:r>
      <w:r w:rsidRPr="004F200F">
        <w:rPr>
          <w:b/>
          <w:i/>
          <w:kern w:val="32"/>
        </w:rPr>
        <w:t xml:space="preserve">, it is necessary to leverage the OperationSet technique.  Please refer to </w:t>
      </w:r>
      <w:r>
        <w:rPr>
          <w:b/>
          <w:i/>
          <w:kern w:val="32"/>
        </w:rPr>
        <w:t xml:space="preserve">the subsection entitled </w:t>
      </w:r>
      <w:r w:rsidRPr="0038349D">
        <w:rPr>
          <w:b/>
          <w:i/>
          <w:kern w:val="32"/>
        </w:rPr>
        <w:t xml:space="preserve">61968 Part 100 Considerations </w:t>
      </w:r>
      <w:r>
        <w:rPr>
          <w:b/>
          <w:i/>
          <w:kern w:val="32"/>
        </w:rPr>
        <w:t>in Section 2</w:t>
      </w:r>
      <w:r w:rsidRPr="004F200F">
        <w:rPr>
          <w:b/>
          <w:i/>
          <w:kern w:val="32"/>
        </w:rPr>
        <w:t xml:space="preserve"> and Annex D for a more complete discussion concerning the use of OperationSets to accomplish the deletion of attributes and/or association classes.</w:t>
      </w:r>
      <w:r>
        <w:rPr>
          <w:b/>
          <w:i/>
          <w:kern w:val="32"/>
        </w:rPr>
        <w:t xml:space="preserve"> A phone extension is an example of an attribute.</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Default="002714AB" w:rsidP="002714AB">
      <w:pPr>
        <w:rPr>
          <w:kern w:val="32"/>
        </w:rPr>
      </w:pPr>
      <w:r>
        <w:rPr>
          <w:kern w:val="32"/>
        </w:rPr>
        <w:t>In this test case, Maintenance Order MO-</w:t>
      </w:r>
      <w:r w:rsidR="0057128D">
        <w:rPr>
          <w:kern w:val="32"/>
        </w:rPr>
        <w:t>33345</w:t>
      </w:r>
      <w:r>
        <w:rPr>
          <w:kern w:val="32"/>
        </w:rPr>
        <w:t xml:space="preserve"> was previously created earlier in the day with a phone extension of </w:t>
      </w:r>
      <w:r w:rsidR="0057128D">
        <w:rPr>
          <w:kern w:val="32"/>
        </w:rPr>
        <w:t>75</w:t>
      </w:r>
      <w:r>
        <w:rPr>
          <w:kern w:val="32"/>
        </w:rPr>
        <w:t xml:space="preserve"> for the </w:t>
      </w:r>
      <w:r w:rsidR="0057128D">
        <w:rPr>
          <w:kern w:val="32"/>
        </w:rPr>
        <w:t>MNT08 O</w:t>
      </w:r>
      <w:r>
        <w:rPr>
          <w:kern w:val="32"/>
        </w:rPr>
        <w:t xml:space="preserve">rganization.  </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57128D">
            <w:r>
              <w:t>A Maintenance Order with a Names.name identifier of MO-</w:t>
            </w:r>
            <w:r w:rsidR="0057128D">
              <w:t>33345</w:t>
            </w:r>
            <w:r>
              <w:t xml:space="preserve"> and a phone extension of </w:t>
            </w:r>
            <w:r w:rsidR="0057128D">
              <w:t>75</w:t>
            </w:r>
            <w:r>
              <w:t xml:space="preserve"> for the </w:t>
            </w:r>
            <w:r w:rsidR="0057128D">
              <w:t>MNT08</w:t>
            </w:r>
            <w:r>
              <w:t xml:space="preserve"> Organization, as created in test case MO-6,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that the subject Maintenance Order</w:t>
            </w:r>
            <w:r w:rsidRPr="002A5E02">
              <w:t xml:space="preserve"> </w:t>
            </w:r>
            <w:r>
              <w:t>has been</w:t>
            </w:r>
            <w:r w:rsidRPr="002A5E02">
              <w:t xml:space="preserve"> </w:t>
            </w:r>
            <w:r>
              <w:t>modified to delete the phone extension.</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5327427" cy="2219212"/>
            <wp:effectExtent l="19050" t="0" r="6573" b="0"/>
            <wp:docPr id="53"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4" cstate="print"/>
                    <a:stretch>
                      <a:fillRect/>
                    </a:stretch>
                  </pic:blipFill>
                  <pic:spPr>
                    <a:xfrm>
                      <a:off x="0" y="0"/>
                      <a:ext cx="5327427" cy="2219212"/>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13</w:t>
        </w:r>
      </w:fldSimple>
      <w:r>
        <w:t xml:space="preserve"> </w:t>
      </w:r>
      <w:r w:rsidRPr="00FA68EA">
        <w:t>Sequ</w:t>
      </w:r>
      <w:r>
        <w:t>ence Diagram for Test Case MO-8</w:t>
      </w:r>
    </w:p>
    <w:p w:rsidR="002714AB" w:rsidRDefault="002714AB" w:rsidP="002714AB">
      <w:pPr>
        <w:rPr>
          <w:kern w:val="32"/>
        </w:rPr>
      </w:pP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24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78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240" w:type="dxa"/>
          </w:tcPr>
          <w:p w:rsidR="002714AB" w:rsidRPr="003D519B" w:rsidRDefault="002714AB" w:rsidP="006367C3">
            <w:pPr>
              <w:rPr>
                <w:kern w:val="32"/>
                <w:sz w:val="18"/>
              </w:rPr>
            </w:pPr>
            <w:r>
              <w:rPr>
                <w:kern w:val="32"/>
                <w:sz w:val="18"/>
              </w:rPr>
              <w:t>ReceiveMaintenanceOrder</w:t>
            </w:r>
            <w:r w:rsidRPr="003D519B">
              <w:rPr>
                <w:kern w:val="32"/>
                <w:sz w:val="18"/>
              </w:rPr>
              <w:t>s</w:t>
            </w:r>
            <w:r>
              <w:rPr>
                <w:kern w:val="32"/>
                <w:sz w:val="18"/>
              </w:rPr>
              <w:t>OperationSet</w:t>
            </w:r>
            <w:r w:rsidRPr="003D519B">
              <w:rPr>
                <w:kern w:val="32"/>
                <w:sz w:val="18"/>
              </w:rPr>
              <w:t>.wsdl</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24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378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240" w:type="dxa"/>
          </w:tcPr>
          <w:p w:rsidR="002714AB" w:rsidRPr="003D519B" w:rsidRDefault="002714AB" w:rsidP="006367C3">
            <w:pPr>
              <w:rPr>
                <w:kern w:val="32"/>
                <w:sz w:val="18"/>
              </w:rPr>
            </w:pPr>
            <w:r>
              <w:rPr>
                <w:kern w:val="32"/>
                <w:sz w:val="18"/>
              </w:rPr>
              <w:t>MaintenanceOrder</w:t>
            </w:r>
            <w:r w:rsidRPr="003D519B">
              <w:rPr>
                <w:kern w:val="32"/>
                <w:sz w:val="18"/>
              </w:rPr>
              <w:t>s</w:t>
            </w:r>
            <w:r>
              <w:rPr>
                <w:kern w:val="32"/>
                <w:sz w:val="18"/>
              </w:rPr>
              <w:t>OperationSet</w:t>
            </w:r>
            <w:r w:rsidRPr="003D519B">
              <w:rPr>
                <w:kern w:val="32"/>
                <w:sz w:val="18"/>
              </w:rPr>
              <w:t>Message.xsd</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240" w:type="dxa"/>
          </w:tcPr>
          <w:p w:rsidR="002714AB" w:rsidRPr="003D519B" w:rsidRDefault="002714AB" w:rsidP="006367C3">
            <w:pPr>
              <w:rPr>
                <w:kern w:val="32"/>
                <w:sz w:val="18"/>
              </w:rPr>
            </w:pPr>
            <w:r>
              <w:rPr>
                <w:kern w:val="32"/>
                <w:sz w:val="18"/>
              </w:rPr>
              <w:t>ExecutedMaintenanceOrdersOperationSet</w:t>
            </w:r>
          </w:p>
        </w:tc>
        <w:tc>
          <w:tcPr>
            <w:tcW w:w="378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8080"/>
          <w:sz w:val="16"/>
          <w:szCs w:val="16"/>
          <w:highlight w:val="white"/>
        </w:rPr>
        <w:t>&lt;?xml version="1.0" encoding="UTF-8"?&gt;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FF"/>
          <w:sz w:val="16"/>
          <w:szCs w:val="16"/>
          <w:highlight w:val="white"/>
        </w:rPr>
        <w:t>&lt;!--</w:t>
      </w:r>
      <w:r w:rsidRPr="005A3C70">
        <w:rPr>
          <w:rFonts w:ascii="Arial" w:hAnsi="Arial" w:cs="Arial"/>
          <w:color w:val="808080"/>
          <w:sz w:val="16"/>
          <w:szCs w:val="16"/>
          <w:highlight w:val="white"/>
        </w:rPr>
        <w:t>Sample XML file generated by XMLSpy v2015 rel. 4 sp1 (x64) (http://www.altova.com)</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tns:ExecutedMaintenanceOrdersOperationSet</w:t>
      </w:r>
      <w:r w:rsidRPr="005A3C70">
        <w:rPr>
          <w:rFonts w:ascii="Arial" w:hAnsi="Arial" w:cs="Arial"/>
          <w:color w:val="FF0000"/>
          <w:sz w:val="16"/>
          <w:szCs w:val="16"/>
          <w:highlight w:val="white"/>
        </w:rPr>
        <w:t xml:space="preserve"> xmlns</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http://iec.ch/TC57/2011/schema/message</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xmlns:xsi</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http://www.w3.org/2001/XMLSchema-instance</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xmlns:n1</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http://www.altova.com/samplexml/other-namespace</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xmlns:tns</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http://iec.ch/TC57/2015/MaintenanceOrdersOperationSetMessage</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xsi:schemaLocation</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http://iec.ch/TC57/2015/MaintenanceOrdersOperationSetMessage MaintenanceOrdersOperationSetMessage.xsd</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tns:Header</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Verb</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executed</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Verb</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Noun</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MaintenanceOrders</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Noun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Timestamp</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2015-07-28T22:30:00-06:00</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Timestamp</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MessageID</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69139aa0-5314-49de-ae44-7fa69dc4083d</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MessageID</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tns:Header</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lastRenderedPageBreak/>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tns:Payload</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tns:OperationSet</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Operation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operationId</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1</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operationId</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noun</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MaintenanceOrders</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noun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verb</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deleted</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verb</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elementOperation</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true</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elementOperation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MaintenanceOrders</w:t>
      </w:r>
      <w:r w:rsidRPr="005A3C70">
        <w:rPr>
          <w:rFonts w:ascii="Arial" w:hAnsi="Arial" w:cs="Arial"/>
          <w:color w:val="FF0000"/>
          <w:sz w:val="16"/>
          <w:szCs w:val="16"/>
          <w:highlight w:val="white"/>
        </w:rPr>
        <w:t xml:space="preserve"> xmlns</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http://iec.ch/TC57/2015/MaintenanceOrders#</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xmlns:xsi</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http://www.w3.org/2001/XMLSchema-instance</w:t>
      </w:r>
      <w:r w:rsidRPr="005A3C70">
        <w:rPr>
          <w:rFonts w:ascii="Arial" w:hAnsi="Arial" w:cs="Arial"/>
          <w:color w:val="0000FF"/>
          <w:sz w:val="16"/>
          <w:szCs w:val="16"/>
          <w:highlight w:val="white"/>
        </w:rPr>
        <w:t>"</w:t>
      </w:r>
      <w:r w:rsidRPr="005A3C70">
        <w:rPr>
          <w:rFonts w:ascii="Arial" w:hAnsi="Arial" w:cs="Arial"/>
          <w:color w:val="FF0000"/>
          <w:sz w:val="16"/>
          <w:szCs w:val="16"/>
          <w:highlight w:val="white"/>
        </w:rPr>
        <w:t xml:space="preserve"> xsi:schemaLocation</w:t>
      </w:r>
      <w:r w:rsidRPr="005A3C70">
        <w:rPr>
          <w:rFonts w:ascii="Arial" w:hAnsi="Arial" w:cs="Arial"/>
          <w:color w:val="0000FF"/>
          <w:sz w:val="16"/>
          <w:szCs w:val="16"/>
          <w:highlight w:val="white"/>
        </w:rPr>
        <w:t>="</w:t>
      </w:r>
      <w:r w:rsidRPr="005A3C70">
        <w:rPr>
          <w:rFonts w:ascii="Arial" w:hAnsi="Arial" w:cs="Arial"/>
          <w:color w:val="000000"/>
          <w:sz w:val="16"/>
          <w:szCs w:val="16"/>
          <w:highlight w:val="white"/>
        </w:rPr>
        <w:t>http://iec.ch/TC57/2015/MaintenanceOrders# MaintenanceOrders.xsd</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MaintenanceOrder</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Names</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MO-33345</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Names</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Organisation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Names</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MNT08</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Names</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phone1</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extension</w:t>
      </w:r>
      <w:r w:rsidRPr="005A3C70">
        <w:rPr>
          <w:rFonts w:ascii="Arial" w:hAnsi="Arial" w:cs="Arial"/>
          <w:color w:val="0000FF"/>
          <w:sz w:val="16"/>
          <w:szCs w:val="16"/>
          <w:highlight w:val="white"/>
        </w:rPr>
        <w:t>&gt;</w:t>
      </w:r>
      <w:r w:rsidRPr="005A3C70">
        <w:rPr>
          <w:rFonts w:ascii="Arial" w:hAnsi="Arial" w:cs="Arial"/>
          <w:color w:val="000000"/>
          <w:sz w:val="16"/>
          <w:szCs w:val="16"/>
          <w:highlight w:val="white"/>
        </w:rPr>
        <w:t>75</w:t>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extension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phone1</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Organisation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MaintenanceOrder</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MaintenanceOrders</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Operation</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tns:OperationSet</w:t>
      </w:r>
      <w:r w:rsidRPr="005A3C70">
        <w:rPr>
          <w:rFonts w:ascii="Arial" w:hAnsi="Arial" w:cs="Arial"/>
          <w:color w:val="0000FF"/>
          <w:sz w:val="16"/>
          <w:szCs w:val="16"/>
          <w:highlight w:val="white"/>
        </w:rPr>
        <w:t>&gt;</w:t>
      </w:r>
    </w:p>
    <w:p w:rsidR="005A3C70" w:rsidRPr="005A3C70" w:rsidRDefault="005A3C70" w:rsidP="005A3C7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A3C70">
        <w:rPr>
          <w:rFonts w:ascii="Arial" w:hAnsi="Arial" w:cs="Arial"/>
          <w:color w:val="000000"/>
          <w:sz w:val="16"/>
          <w:szCs w:val="16"/>
          <w:highlight w:val="white"/>
        </w:rPr>
        <w:tab/>
      </w: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tns:Payload</w:t>
      </w:r>
      <w:r w:rsidRPr="005A3C70">
        <w:rPr>
          <w:rFonts w:ascii="Arial" w:hAnsi="Arial" w:cs="Arial"/>
          <w:color w:val="0000FF"/>
          <w:sz w:val="16"/>
          <w:szCs w:val="16"/>
          <w:highlight w:val="white"/>
        </w:rPr>
        <w:t>&gt;</w:t>
      </w:r>
    </w:p>
    <w:p w:rsidR="002714AB" w:rsidRPr="005A3C70" w:rsidRDefault="005A3C70" w:rsidP="005A3C70">
      <w:pPr>
        <w:pBdr>
          <w:top w:val="single" w:sz="4" w:space="1" w:color="auto"/>
          <w:left w:val="single" w:sz="4" w:space="4" w:color="auto"/>
          <w:bottom w:val="single" w:sz="4" w:space="1" w:color="auto"/>
          <w:right w:val="single" w:sz="4" w:space="4" w:color="auto"/>
        </w:pBdr>
        <w:rPr>
          <w:i/>
          <w:sz w:val="16"/>
          <w:szCs w:val="16"/>
        </w:rPr>
      </w:pPr>
      <w:r w:rsidRPr="005A3C70">
        <w:rPr>
          <w:rFonts w:ascii="Arial" w:hAnsi="Arial" w:cs="Arial"/>
          <w:color w:val="0000FF"/>
          <w:sz w:val="16"/>
          <w:szCs w:val="16"/>
          <w:highlight w:val="white"/>
        </w:rPr>
        <w:t>&lt;/</w:t>
      </w:r>
      <w:r w:rsidRPr="005A3C70">
        <w:rPr>
          <w:rFonts w:ascii="Arial" w:hAnsi="Arial" w:cs="Arial"/>
          <w:color w:val="800000"/>
          <w:sz w:val="16"/>
          <w:szCs w:val="16"/>
          <w:highlight w:val="white"/>
        </w:rPr>
        <w:t>tns:ExecutedMaintenanceOrdersOperationSet</w:t>
      </w:r>
      <w:r w:rsidRPr="005A3C70">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Deleted Details from existing Maintenance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executed</w:t>
            </w:r>
          </w:p>
        </w:tc>
        <w:tc>
          <w:tcPr>
            <w:tcW w:w="2250" w:type="dxa"/>
          </w:tcPr>
          <w:p w:rsidR="002714AB" w:rsidRPr="00C7295C" w:rsidRDefault="002714AB" w:rsidP="006367C3">
            <w:r>
              <w:t>OperationSet*</w:t>
            </w:r>
          </w:p>
        </w:tc>
        <w:tc>
          <w:tcPr>
            <w:tcW w:w="1278" w:type="dxa"/>
          </w:tcPr>
          <w:p w:rsidR="002714AB" w:rsidRPr="00C7295C" w:rsidRDefault="002714AB" w:rsidP="006367C3"/>
        </w:tc>
      </w:tr>
    </w:tbl>
    <w:p w:rsidR="002714AB" w:rsidRPr="00DF30D2" w:rsidRDefault="002714AB" w:rsidP="002714AB"/>
    <w:p w:rsidR="002714AB" w:rsidRDefault="002714AB" w:rsidP="002714AB">
      <w:pPr>
        <w:rPr>
          <w:rFonts w:ascii="Times" w:hAnsi="Times"/>
        </w:rPr>
      </w:pPr>
      <w:r w:rsidRPr="00AC2FC1">
        <w:t>*The Operation</w:t>
      </w:r>
      <w:r>
        <w:rPr>
          <w:rFonts w:ascii="Times" w:hAnsi="Times"/>
        </w:rPr>
        <w:t>Set includes a single Operation having:</w:t>
      </w:r>
    </w:p>
    <w:p w:rsidR="002714AB" w:rsidRDefault="002714AB" w:rsidP="002714AB">
      <w:pPr>
        <w:pStyle w:val="ListParagraph"/>
        <w:numPr>
          <w:ilvl w:val="0"/>
          <w:numId w:val="26"/>
        </w:numPr>
        <w:rPr>
          <w:rFonts w:ascii="Times" w:hAnsi="Times"/>
        </w:rPr>
      </w:pPr>
      <w:r>
        <w:rPr>
          <w:rFonts w:ascii="Times" w:hAnsi="Times"/>
        </w:rPr>
        <w:t>verb = "deleted"</w:t>
      </w:r>
    </w:p>
    <w:p w:rsidR="002714AB" w:rsidRDefault="002714AB" w:rsidP="002714AB">
      <w:pPr>
        <w:pStyle w:val="ListParagraph"/>
        <w:numPr>
          <w:ilvl w:val="0"/>
          <w:numId w:val="26"/>
        </w:numPr>
        <w:rPr>
          <w:rFonts w:ascii="Times" w:hAnsi="Times"/>
        </w:rPr>
      </w:pPr>
      <w:r>
        <w:rPr>
          <w:rFonts w:ascii="Times" w:hAnsi="Times"/>
        </w:rPr>
        <w:t>noun = "MaintenanceOrders"</w:t>
      </w:r>
    </w:p>
    <w:p w:rsidR="002714AB" w:rsidRPr="00AC2FC1" w:rsidRDefault="002714AB" w:rsidP="002714AB">
      <w:pPr>
        <w:pStyle w:val="ListParagraph"/>
        <w:numPr>
          <w:ilvl w:val="0"/>
          <w:numId w:val="26"/>
        </w:numPr>
        <w:rPr>
          <w:rFonts w:ascii="Times" w:hAnsi="Times"/>
        </w:rPr>
      </w:pPr>
      <w:r>
        <w:rPr>
          <w:rFonts w:ascii="Times" w:hAnsi="Times"/>
        </w:rPr>
        <w:t>elementOperation = "true"</w:t>
      </w:r>
    </w:p>
    <w:p w:rsidR="002714AB" w:rsidRDefault="002714AB" w:rsidP="002714AB">
      <w:pPr>
        <w:pStyle w:val="BodyText"/>
      </w:pPr>
    </w:p>
    <w:p w:rsidR="002714AB" w:rsidRDefault="002714AB" w:rsidP="002714AB"/>
    <w:p w:rsidR="002714AB" w:rsidRDefault="002714AB" w:rsidP="002714AB"/>
    <w:p w:rsidR="002714AB" w:rsidRDefault="002714AB" w:rsidP="002714AB">
      <w:pPr>
        <w:rPr>
          <w:b/>
          <w:u w:val="single"/>
        </w:rPr>
      </w:pPr>
      <w:r>
        <w:rPr>
          <w:u w:val="single"/>
        </w:rPr>
        <w:br w:type="page"/>
      </w:r>
    </w:p>
    <w:p w:rsidR="002714AB" w:rsidRDefault="002714AB" w:rsidP="002714AB">
      <w:pPr>
        <w:pStyle w:val="Heading2"/>
      </w:pPr>
      <w:bookmarkStart w:id="62" w:name="_Toc426121928"/>
      <w:r>
        <w:rPr>
          <w:u w:val="single"/>
        </w:rPr>
        <w:lastRenderedPageBreak/>
        <w:t>MO-9</w:t>
      </w:r>
      <w:r>
        <w:t>: Server</w:t>
      </w:r>
      <w:r w:rsidRPr="007D1473">
        <w:t xml:space="preserve"> informs </w:t>
      </w:r>
      <w:r>
        <w:t>Client</w:t>
      </w:r>
      <w:r w:rsidRPr="007D1473">
        <w:t xml:space="preserve"> of the deletion of an existing </w:t>
      </w:r>
      <w:r>
        <w:t>Maintenance Order</w:t>
      </w:r>
      <w:bookmarkEnd w:id="62"/>
    </w:p>
    <w:p w:rsidR="002714AB" w:rsidRDefault="002714AB" w:rsidP="002714AB">
      <w:pPr>
        <w:rPr>
          <w:kern w:val="32"/>
        </w:rPr>
      </w:pPr>
      <w:r w:rsidRPr="00DF1F99">
        <w:rPr>
          <w:kern w:val="32"/>
        </w:rPr>
        <w:t xml:space="preserve">In this test case, the </w:t>
      </w:r>
      <w:r>
        <w:rPr>
          <w:kern w:val="32"/>
        </w:rPr>
        <w:t>Server informs the Client</w:t>
      </w:r>
      <w:r w:rsidRPr="00DF1F99">
        <w:rPr>
          <w:kern w:val="32"/>
        </w:rPr>
        <w:t xml:space="preserve"> </w:t>
      </w:r>
      <w:r>
        <w:rPr>
          <w:kern w:val="32"/>
        </w:rPr>
        <w:t xml:space="preserve">of the deletion of an existing Maintenance Order. </w:t>
      </w:r>
      <w:r w:rsidRPr="00DF1F99">
        <w:rPr>
          <w:kern w:val="32"/>
        </w:rPr>
        <w:t xml:space="preserve"> Th</w:t>
      </w:r>
      <w:r>
        <w:rPr>
          <w:kern w:val="32"/>
        </w:rPr>
        <w:t>is is an asynchronous notification using an Event Stereotype message.  There is no response message.</w:t>
      </w:r>
    </w:p>
    <w:p w:rsidR="002714AB"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Pr="00DF1F99" w:rsidRDefault="002714AB" w:rsidP="002714AB">
      <w:pPr>
        <w:rPr>
          <w:kern w:val="32"/>
        </w:rPr>
      </w:pPr>
      <w:r>
        <w:rPr>
          <w:kern w:val="32"/>
        </w:rPr>
        <w:t>In this test case, Maintenance Order MO-</w:t>
      </w:r>
      <w:r w:rsidR="00A15533">
        <w:rPr>
          <w:kern w:val="32"/>
        </w:rPr>
        <w:t>33344</w:t>
      </w:r>
      <w:r>
        <w:rPr>
          <w:kern w:val="32"/>
        </w:rPr>
        <w:t>, which was previously created earlier in the day, is deleted.</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A15533">
            <w:r>
              <w:t>A Maintenance Order with a Names.name identifier of MO-</w:t>
            </w:r>
            <w:r w:rsidR="00A15533">
              <w:t>33344</w:t>
            </w:r>
            <w:r>
              <w:t>, as created in test case MO-6,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that the subject Maintenance Order</w:t>
            </w:r>
            <w:r w:rsidRPr="002A5E02">
              <w:t xml:space="preserve"> </w:t>
            </w:r>
            <w:r>
              <w:t>has been deleted.</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6409FC" w:rsidRDefault="002714AB" w:rsidP="00785816">
      <w:pPr>
        <w:keepNext/>
        <w:jc w:val="center"/>
      </w:pPr>
      <w:r>
        <w:rPr>
          <w:noProof/>
          <w:kern w:val="32"/>
        </w:rPr>
        <w:drawing>
          <wp:inline distT="0" distB="0" distL="0" distR="0">
            <wp:extent cx="4235656" cy="2243889"/>
            <wp:effectExtent l="19050" t="0" r="0" b="0"/>
            <wp:docPr id="5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5" cstate="print"/>
                    <a:stretch>
                      <a:fillRect/>
                    </a:stretch>
                  </pic:blipFill>
                  <pic:spPr>
                    <a:xfrm>
                      <a:off x="0" y="0"/>
                      <a:ext cx="4235656" cy="2243889"/>
                    </a:xfrm>
                    <a:prstGeom prst="rect">
                      <a:avLst/>
                    </a:prstGeom>
                  </pic:spPr>
                </pic:pic>
              </a:graphicData>
            </a:graphic>
          </wp:inline>
        </w:drawing>
      </w:r>
    </w:p>
    <w:p w:rsidR="002714AB" w:rsidRDefault="006409FC" w:rsidP="006409FC">
      <w:pPr>
        <w:pStyle w:val="Caption"/>
        <w:jc w:val="center"/>
        <w:rPr>
          <w:kern w:val="32"/>
        </w:rPr>
      </w:pPr>
      <w:r>
        <w:t xml:space="preserve">Figure </w:t>
      </w:r>
      <w:fldSimple w:instr=" STYLEREF 1 \s ">
        <w:r w:rsidR="004E6C46">
          <w:rPr>
            <w:noProof/>
          </w:rPr>
          <w:t>11</w:t>
        </w:r>
      </w:fldSimple>
      <w:r w:rsidR="004E6C46">
        <w:noBreakHyphen/>
      </w:r>
      <w:fldSimple w:instr=" SEQ Figure \* ARABIC \s 1 ">
        <w:r w:rsidR="004E6C46">
          <w:rPr>
            <w:noProof/>
          </w:rPr>
          <w:t>14</w:t>
        </w:r>
      </w:fldSimple>
      <w:r>
        <w:t xml:space="preserve"> </w:t>
      </w:r>
      <w:r w:rsidRPr="00AC063A">
        <w:t>Sequ</w:t>
      </w:r>
      <w:r>
        <w:t>ence Diagram for Test Case MO-9</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0E3731" w:rsidRDefault="000E3731">
      <w:pPr>
        <w:rPr>
          <w:i/>
        </w:rPr>
      </w:pPr>
      <w:r>
        <w:rPr>
          <w:i/>
        </w:rPr>
        <w:br w:type="page"/>
      </w:r>
    </w:p>
    <w:p w:rsidR="002714AB" w:rsidRDefault="002714AB" w:rsidP="002714AB">
      <w:pPr>
        <w:rPr>
          <w:i/>
        </w:rPr>
      </w:pPr>
      <w:r>
        <w:rPr>
          <w:i/>
        </w:rPr>
        <w:lastRenderedPageBreak/>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24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78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240" w:type="dxa"/>
          </w:tcPr>
          <w:p w:rsidR="002714AB" w:rsidRPr="003D519B" w:rsidRDefault="002714AB" w:rsidP="006367C3">
            <w:pPr>
              <w:rPr>
                <w:kern w:val="32"/>
                <w:sz w:val="18"/>
              </w:rPr>
            </w:pPr>
            <w:r>
              <w:rPr>
                <w:kern w:val="32"/>
                <w:sz w:val="18"/>
              </w:rPr>
              <w:t>ReceiveMaintenanceOrder</w:t>
            </w:r>
            <w:r w:rsidRPr="003D519B">
              <w:rPr>
                <w:kern w:val="32"/>
                <w:sz w:val="18"/>
              </w:rPr>
              <w:t>s.wsdl</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240" w:type="dxa"/>
          </w:tcPr>
          <w:p w:rsidR="002714AB" w:rsidRPr="003D519B" w:rsidRDefault="002714AB" w:rsidP="006367C3">
            <w:pPr>
              <w:rPr>
                <w:kern w:val="32"/>
                <w:sz w:val="18"/>
              </w:rPr>
            </w:pPr>
            <w:r>
              <w:rPr>
                <w:kern w:val="32"/>
                <w:sz w:val="18"/>
              </w:rPr>
              <w:t>Maintenance Order</w:t>
            </w:r>
            <w:r w:rsidRPr="003D519B">
              <w:rPr>
                <w:kern w:val="32"/>
                <w:sz w:val="18"/>
              </w:rPr>
              <w:t>s.xsd</w:t>
            </w:r>
          </w:p>
        </w:tc>
        <w:tc>
          <w:tcPr>
            <w:tcW w:w="378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240" w:type="dxa"/>
          </w:tcPr>
          <w:p w:rsidR="002714AB" w:rsidRPr="003D519B" w:rsidRDefault="002714AB" w:rsidP="006367C3">
            <w:pPr>
              <w:rPr>
                <w:kern w:val="32"/>
                <w:sz w:val="18"/>
              </w:rPr>
            </w:pPr>
            <w:r>
              <w:rPr>
                <w:kern w:val="32"/>
                <w:sz w:val="18"/>
              </w:rPr>
              <w:t>MaintenanceOrder</w:t>
            </w:r>
            <w:r w:rsidRPr="003D519B">
              <w:rPr>
                <w:kern w:val="32"/>
                <w:sz w:val="18"/>
              </w:rPr>
              <w:t>sMessage.xsd</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240" w:type="dxa"/>
          </w:tcPr>
          <w:p w:rsidR="002714AB" w:rsidRPr="003D519B" w:rsidRDefault="002714AB" w:rsidP="006367C3">
            <w:pPr>
              <w:rPr>
                <w:kern w:val="32"/>
                <w:sz w:val="18"/>
              </w:rPr>
            </w:pPr>
            <w:r>
              <w:rPr>
                <w:kern w:val="32"/>
                <w:sz w:val="18"/>
              </w:rPr>
              <w:t>DeletedMaintenanceOrders</w:t>
            </w:r>
          </w:p>
        </w:tc>
        <w:tc>
          <w:tcPr>
            <w:tcW w:w="378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8080"/>
          <w:sz w:val="16"/>
          <w:szCs w:val="16"/>
          <w:highlight w:val="white"/>
        </w:rPr>
        <w:t>?xml version="1.0" encoding="UTF-8"?&gt;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FF"/>
          <w:sz w:val="16"/>
          <w:szCs w:val="16"/>
          <w:highlight w:val="white"/>
        </w:rPr>
        <w:t>&lt;!--</w:t>
      </w:r>
      <w:r w:rsidRPr="00A15533">
        <w:rPr>
          <w:rFonts w:ascii="Arial" w:hAnsi="Arial" w:cs="Arial"/>
          <w:color w:val="808080"/>
          <w:sz w:val="16"/>
          <w:szCs w:val="16"/>
          <w:highlight w:val="white"/>
        </w:rPr>
        <w:t>Sample XML file generated by XMLSpy v2015 rel. 4 sp1 (x64) (http://www.altova.com)</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tns:DeletedMaintenanceOrders</w:t>
      </w:r>
      <w:r w:rsidRPr="00A15533">
        <w:rPr>
          <w:rFonts w:ascii="Arial" w:hAnsi="Arial" w:cs="Arial"/>
          <w:color w:val="FF0000"/>
          <w:sz w:val="16"/>
          <w:szCs w:val="16"/>
          <w:highlight w:val="white"/>
        </w:rPr>
        <w:t xml:space="preserve"> xmlns</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http://iec.ch/TC57/2015/MaintenanceOrders#</w:t>
      </w:r>
      <w:r w:rsidRPr="00A15533">
        <w:rPr>
          <w:rFonts w:ascii="Arial" w:hAnsi="Arial" w:cs="Arial"/>
          <w:color w:val="0000FF"/>
          <w:sz w:val="16"/>
          <w:szCs w:val="16"/>
          <w:highlight w:val="white"/>
        </w:rPr>
        <w:t>"</w:t>
      </w:r>
      <w:r w:rsidRPr="00A15533">
        <w:rPr>
          <w:rFonts w:ascii="Arial" w:hAnsi="Arial" w:cs="Arial"/>
          <w:color w:val="FF0000"/>
          <w:sz w:val="16"/>
          <w:szCs w:val="16"/>
          <w:highlight w:val="white"/>
        </w:rPr>
        <w:t xml:space="preserve"> xmlns:msg</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http://iec.ch/TC57/2011/schema/message</w:t>
      </w:r>
      <w:r w:rsidRPr="00A15533">
        <w:rPr>
          <w:rFonts w:ascii="Arial" w:hAnsi="Arial" w:cs="Arial"/>
          <w:color w:val="0000FF"/>
          <w:sz w:val="16"/>
          <w:szCs w:val="16"/>
          <w:highlight w:val="white"/>
        </w:rPr>
        <w:t>"</w:t>
      </w:r>
      <w:r w:rsidRPr="00A15533">
        <w:rPr>
          <w:rFonts w:ascii="Arial" w:hAnsi="Arial" w:cs="Arial"/>
          <w:color w:val="FF0000"/>
          <w:sz w:val="16"/>
          <w:szCs w:val="16"/>
          <w:highlight w:val="white"/>
        </w:rPr>
        <w:t xml:space="preserve"> xmlns:xsi</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http://www.w3.org/2001/XMLSchema-instance</w:t>
      </w:r>
      <w:r w:rsidRPr="00A15533">
        <w:rPr>
          <w:rFonts w:ascii="Arial" w:hAnsi="Arial" w:cs="Arial"/>
          <w:color w:val="0000FF"/>
          <w:sz w:val="16"/>
          <w:szCs w:val="16"/>
          <w:highlight w:val="white"/>
        </w:rPr>
        <w:t>"</w:t>
      </w:r>
      <w:r w:rsidRPr="00A15533">
        <w:rPr>
          <w:rFonts w:ascii="Arial" w:hAnsi="Arial" w:cs="Arial"/>
          <w:color w:val="FF0000"/>
          <w:sz w:val="16"/>
          <w:szCs w:val="16"/>
          <w:highlight w:val="white"/>
        </w:rPr>
        <w:t xml:space="preserve"> xmlns:n1</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http://www.altova.com/samplexml/other-namespace</w:t>
      </w:r>
      <w:r w:rsidRPr="00A15533">
        <w:rPr>
          <w:rFonts w:ascii="Arial" w:hAnsi="Arial" w:cs="Arial"/>
          <w:color w:val="0000FF"/>
          <w:sz w:val="16"/>
          <w:szCs w:val="16"/>
          <w:highlight w:val="white"/>
        </w:rPr>
        <w:t>"</w:t>
      </w:r>
      <w:r w:rsidRPr="00A15533">
        <w:rPr>
          <w:rFonts w:ascii="Arial" w:hAnsi="Arial" w:cs="Arial"/>
          <w:color w:val="FF0000"/>
          <w:sz w:val="16"/>
          <w:szCs w:val="16"/>
          <w:highlight w:val="white"/>
        </w:rPr>
        <w:t xml:space="preserve"> xmlns:tns</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http://iec.ch/TC57/2015/MaintenanceOrdersMessage</w:t>
      </w:r>
      <w:r w:rsidRPr="00A15533">
        <w:rPr>
          <w:rFonts w:ascii="Arial" w:hAnsi="Arial" w:cs="Arial"/>
          <w:color w:val="0000FF"/>
          <w:sz w:val="16"/>
          <w:szCs w:val="16"/>
          <w:highlight w:val="white"/>
        </w:rPr>
        <w:t>"</w:t>
      </w:r>
      <w:r w:rsidRPr="00A15533">
        <w:rPr>
          <w:rFonts w:ascii="Arial" w:hAnsi="Arial" w:cs="Arial"/>
          <w:color w:val="FF0000"/>
          <w:sz w:val="16"/>
          <w:szCs w:val="16"/>
          <w:highlight w:val="white"/>
        </w:rPr>
        <w:t xml:space="preserve"> xsi:schemaLocation</w:t>
      </w:r>
      <w:r w:rsidRPr="00A15533">
        <w:rPr>
          <w:rFonts w:ascii="Arial" w:hAnsi="Arial" w:cs="Arial"/>
          <w:color w:val="0000FF"/>
          <w:sz w:val="16"/>
          <w:szCs w:val="16"/>
          <w:highlight w:val="white"/>
        </w:rPr>
        <w:t>="</w:t>
      </w:r>
      <w:r w:rsidRPr="00A15533">
        <w:rPr>
          <w:rFonts w:ascii="Arial" w:hAnsi="Arial" w:cs="Arial"/>
          <w:color w:val="000000"/>
          <w:sz w:val="16"/>
          <w:szCs w:val="16"/>
          <w:highlight w:val="white"/>
        </w:rPr>
        <w:t>http://iec.ch/TC57/2015/MaintenanceOrdersMessage MaintenanceOrdersMessage.xsd</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tns:Header</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msg:Verb</w:t>
      </w:r>
      <w:r w:rsidRPr="00A15533">
        <w:rPr>
          <w:rFonts w:ascii="Arial" w:hAnsi="Arial" w:cs="Arial"/>
          <w:color w:val="0000FF"/>
          <w:sz w:val="16"/>
          <w:szCs w:val="16"/>
          <w:highlight w:val="white"/>
        </w:rPr>
        <w:t>&gt;</w:t>
      </w:r>
      <w:r w:rsidRPr="00A15533">
        <w:rPr>
          <w:rFonts w:ascii="Arial" w:hAnsi="Arial" w:cs="Arial"/>
          <w:color w:val="000000"/>
          <w:sz w:val="16"/>
          <w:szCs w:val="16"/>
          <w:highlight w:val="white"/>
        </w:rPr>
        <w:t>deleted</w:t>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msg:Verb</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msg:Noun</w:t>
      </w:r>
      <w:r w:rsidRPr="00A15533">
        <w:rPr>
          <w:rFonts w:ascii="Arial" w:hAnsi="Arial" w:cs="Arial"/>
          <w:color w:val="0000FF"/>
          <w:sz w:val="16"/>
          <w:szCs w:val="16"/>
          <w:highlight w:val="white"/>
        </w:rPr>
        <w:t>&gt;</w:t>
      </w:r>
      <w:r w:rsidRPr="00A15533">
        <w:rPr>
          <w:rFonts w:ascii="Arial" w:hAnsi="Arial" w:cs="Arial"/>
          <w:color w:val="000000"/>
          <w:sz w:val="16"/>
          <w:szCs w:val="16"/>
          <w:highlight w:val="white"/>
        </w:rPr>
        <w:t>MaintenanceOrders</w:t>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msg:Noun</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msg:Timestamp</w:t>
      </w:r>
      <w:r w:rsidRPr="00A15533">
        <w:rPr>
          <w:rFonts w:ascii="Arial" w:hAnsi="Arial" w:cs="Arial"/>
          <w:color w:val="0000FF"/>
          <w:sz w:val="16"/>
          <w:szCs w:val="16"/>
          <w:highlight w:val="white"/>
        </w:rPr>
        <w:t>&gt;</w:t>
      </w:r>
      <w:r w:rsidRPr="00A15533">
        <w:rPr>
          <w:rFonts w:ascii="Arial" w:hAnsi="Arial" w:cs="Arial"/>
          <w:color w:val="000000"/>
          <w:sz w:val="16"/>
          <w:szCs w:val="16"/>
          <w:highlight w:val="white"/>
        </w:rPr>
        <w:t>2015-07-28T23:33:04-06:00</w:t>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msg:Timestamp</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msg:MessageID</w:t>
      </w:r>
      <w:r w:rsidRPr="00A15533">
        <w:rPr>
          <w:rFonts w:ascii="Arial" w:hAnsi="Arial" w:cs="Arial"/>
          <w:color w:val="0000FF"/>
          <w:sz w:val="16"/>
          <w:szCs w:val="16"/>
          <w:highlight w:val="white"/>
        </w:rPr>
        <w:t>&gt;</w:t>
      </w:r>
      <w:r w:rsidRPr="00A15533">
        <w:rPr>
          <w:rFonts w:ascii="Arial" w:hAnsi="Arial" w:cs="Arial"/>
          <w:color w:val="000000"/>
          <w:sz w:val="16"/>
          <w:szCs w:val="16"/>
          <w:highlight w:val="white"/>
        </w:rPr>
        <w:t>38dd4c0f-582b-4d4d-b87f-d0d9a47f5d94</w:t>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msg:MessageID</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tns:Header</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tns:Payload</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MaintenanceOrders</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MaintenanceOrder</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Names</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name</w:t>
      </w:r>
      <w:r w:rsidRPr="00A15533">
        <w:rPr>
          <w:rFonts w:ascii="Arial" w:hAnsi="Arial" w:cs="Arial"/>
          <w:color w:val="0000FF"/>
          <w:sz w:val="16"/>
          <w:szCs w:val="16"/>
          <w:highlight w:val="white"/>
        </w:rPr>
        <w:t>&gt;</w:t>
      </w:r>
      <w:r w:rsidRPr="00A15533">
        <w:rPr>
          <w:rFonts w:ascii="Arial" w:hAnsi="Arial" w:cs="Arial"/>
          <w:color w:val="000000"/>
          <w:sz w:val="16"/>
          <w:szCs w:val="16"/>
          <w:highlight w:val="white"/>
        </w:rPr>
        <w:t>MO-33344</w:t>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name</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Names</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MaintenanceOrder</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MaintenanceOrders</w:t>
      </w:r>
      <w:r w:rsidRPr="00A15533">
        <w:rPr>
          <w:rFonts w:ascii="Arial" w:hAnsi="Arial" w:cs="Arial"/>
          <w:color w:val="0000FF"/>
          <w:sz w:val="16"/>
          <w:szCs w:val="16"/>
          <w:highlight w:val="white"/>
        </w:rPr>
        <w:t>&gt;</w:t>
      </w:r>
    </w:p>
    <w:p w:rsidR="00A15533" w:rsidRPr="00A15533" w:rsidRDefault="00A15533" w:rsidP="00A1553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15533">
        <w:rPr>
          <w:rFonts w:ascii="Arial" w:hAnsi="Arial" w:cs="Arial"/>
          <w:color w:val="000000"/>
          <w:sz w:val="16"/>
          <w:szCs w:val="16"/>
          <w:highlight w:val="white"/>
        </w:rPr>
        <w:tab/>
      </w: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tns:Payload</w:t>
      </w:r>
      <w:r w:rsidRPr="00A15533">
        <w:rPr>
          <w:rFonts w:ascii="Arial" w:hAnsi="Arial" w:cs="Arial"/>
          <w:color w:val="0000FF"/>
          <w:sz w:val="16"/>
          <w:szCs w:val="16"/>
          <w:highlight w:val="white"/>
        </w:rPr>
        <w:t>&gt;</w:t>
      </w:r>
    </w:p>
    <w:p w:rsidR="002714AB" w:rsidRPr="00A15533" w:rsidRDefault="00A15533" w:rsidP="00A15533">
      <w:pPr>
        <w:pBdr>
          <w:top w:val="single" w:sz="4" w:space="1" w:color="auto"/>
          <w:left w:val="single" w:sz="4" w:space="4" w:color="auto"/>
          <w:bottom w:val="single" w:sz="4" w:space="1" w:color="auto"/>
          <w:right w:val="single" w:sz="4" w:space="4" w:color="auto"/>
        </w:pBdr>
        <w:rPr>
          <w:b/>
          <w:kern w:val="32"/>
          <w:sz w:val="16"/>
          <w:szCs w:val="16"/>
          <w:u w:val="single"/>
        </w:rPr>
      </w:pPr>
      <w:r w:rsidRPr="00A15533">
        <w:rPr>
          <w:rFonts w:ascii="Arial" w:hAnsi="Arial" w:cs="Arial"/>
          <w:color w:val="0000FF"/>
          <w:sz w:val="16"/>
          <w:szCs w:val="16"/>
          <w:highlight w:val="white"/>
        </w:rPr>
        <w:t>&lt;/</w:t>
      </w:r>
      <w:r w:rsidRPr="00A15533">
        <w:rPr>
          <w:rFonts w:ascii="Arial" w:hAnsi="Arial" w:cs="Arial"/>
          <w:color w:val="800000"/>
          <w:sz w:val="16"/>
          <w:szCs w:val="16"/>
          <w:highlight w:val="white"/>
        </w:rPr>
        <w:t>tns:DeletedMaintenanceOrders</w:t>
      </w:r>
      <w:r w:rsidRPr="00A15533">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Deleted Details from existing Maintenance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deleted</w:t>
            </w:r>
          </w:p>
        </w:tc>
        <w:tc>
          <w:tcPr>
            <w:tcW w:w="2250" w:type="dxa"/>
          </w:tcPr>
          <w:p w:rsidR="002714AB" w:rsidRPr="00C7295C" w:rsidRDefault="002714AB" w:rsidP="006367C3">
            <w:r>
              <w:t>MaintenanceOrders</w:t>
            </w:r>
          </w:p>
        </w:tc>
        <w:tc>
          <w:tcPr>
            <w:tcW w:w="1278" w:type="dxa"/>
          </w:tcPr>
          <w:p w:rsidR="002714AB" w:rsidRPr="00C7295C" w:rsidRDefault="002714AB" w:rsidP="006367C3"/>
        </w:tc>
      </w:tr>
    </w:tbl>
    <w:p w:rsidR="002714AB" w:rsidRPr="00DF30D2" w:rsidRDefault="002714AB" w:rsidP="002714AB"/>
    <w:p w:rsidR="002714AB" w:rsidRDefault="002714AB" w:rsidP="002714AB"/>
    <w:p w:rsidR="00C74FBA" w:rsidRDefault="00C74FBA"/>
    <w:p w:rsidR="00E148F6" w:rsidRDefault="00E148F6"/>
    <w:p w:rsidR="00C74FBA" w:rsidRPr="00E148F6" w:rsidRDefault="00C74FBA" w:rsidP="00E148F6">
      <w:pPr>
        <w:pStyle w:val="Heading1"/>
      </w:pPr>
      <w:bookmarkStart w:id="63" w:name="_Toc426121929"/>
      <w:r w:rsidRPr="00E148F6">
        <w:lastRenderedPageBreak/>
        <w:t>Service Order Test Cases</w:t>
      </w:r>
      <w:bookmarkEnd w:id="63"/>
    </w:p>
    <w:p w:rsidR="00987CF4" w:rsidRDefault="00987CF4" w:rsidP="00987CF4">
      <w:pPr>
        <w:rPr>
          <w:i/>
          <w:kern w:val="32"/>
        </w:rPr>
      </w:pPr>
    </w:p>
    <w:p w:rsidR="00987CF4" w:rsidRDefault="00987CF4" w:rsidP="00987CF4">
      <w:pPr>
        <w:ind w:left="432"/>
        <w:rPr>
          <w:u w:val="single"/>
        </w:rPr>
      </w:pPr>
      <w:r>
        <w:rPr>
          <w:i/>
          <w:kern w:val="32"/>
        </w:rPr>
        <w:t xml:space="preserve">Note: The ServiceOrders profile has noticable differences from the WorkRequest and MaintenanceOrders profiles. Among the most significant differences is the inclusion of support for capture of meter readings associated with service work involving meter removals, installations, and exchanges.  </w:t>
      </w:r>
      <w:r w:rsidR="00CA16B5">
        <w:rPr>
          <w:i/>
          <w:kern w:val="32"/>
        </w:rPr>
        <w:t xml:space="preserve">The test cases in this section are oriented towards these types of service work in order to illustrate the usage of the profile elements that are unique to the ServiceOrders profile. Meter readings are captured and conveyed in the Service Order messages at the time the work is completed.  Consequently, meter readings will appear in selected test cases involving modification of existing Service Orders or retrieval of completed Service Orders and not in the test cases involving creation of Service Orders. </w:t>
      </w:r>
    </w:p>
    <w:p w:rsidR="002714AB" w:rsidRPr="00E05537" w:rsidRDefault="002714AB" w:rsidP="00987CF4">
      <w:pPr>
        <w:pStyle w:val="Heading2"/>
        <w:numPr>
          <w:ilvl w:val="0"/>
          <w:numId w:val="0"/>
        </w:numPr>
        <w:ind w:left="-90"/>
      </w:pPr>
      <w:bookmarkStart w:id="64" w:name="_Toc426121930"/>
      <w:r>
        <w:rPr>
          <w:u w:val="single"/>
        </w:rPr>
        <w:t>SO-</w:t>
      </w:r>
      <w:r w:rsidRPr="000A7205">
        <w:rPr>
          <w:u w:val="single"/>
        </w:rPr>
        <w:t>1a</w:t>
      </w:r>
      <w:r w:rsidRPr="000A7205">
        <w:t>:</w:t>
      </w:r>
      <w:r>
        <w:t xml:space="preserve"> Client</w:t>
      </w:r>
      <w:r w:rsidRPr="00A0723D">
        <w:t xml:space="preserve"> requests creation of a </w:t>
      </w:r>
      <w:r>
        <w:t>Service Order</w:t>
      </w:r>
      <w:r w:rsidRPr="00A0723D">
        <w:t xml:space="preserve"> and </w:t>
      </w:r>
      <w:r>
        <w:t>Server</w:t>
      </w:r>
      <w:r w:rsidRPr="00A0723D">
        <w:t xml:space="preserve"> </w:t>
      </w:r>
      <w:r w:rsidR="004C0390">
        <w:t>r</w:t>
      </w:r>
      <w:r w:rsidRPr="00A0723D">
        <w:t>eplies</w:t>
      </w:r>
      <w:r>
        <w:t xml:space="preserve"> (</w:t>
      </w:r>
      <w:r w:rsidR="004C0390">
        <w:t>Success</w:t>
      </w:r>
      <w:r>
        <w:t xml:space="preserve"> - Single Service Order)</w:t>
      </w:r>
      <w:bookmarkEnd w:id="64"/>
    </w:p>
    <w:p w:rsidR="002714AB" w:rsidRDefault="002714AB" w:rsidP="002714AB">
      <w:pPr>
        <w:rPr>
          <w:kern w:val="32"/>
        </w:rPr>
      </w:pPr>
      <w:r w:rsidRPr="00DF1F99">
        <w:rPr>
          <w:kern w:val="32"/>
        </w:rPr>
        <w:t>In this test</w:t>
      </w:r>
      <w:r>
        <w:rPr>
          <w:kern w:val="32"/>
        </w:rPr>
        <w:t xml:space="preserve"> case, the Client</w:t>
      </w:r>
      <w:r w:rsidRPr="00DF1F99">
        <w:rPr>
          <w:kern w:val="32"/>
        </w:rPr>
        <w:t xml:space="preserve"> requests the </w:t>
      </w:r>
      <w:r>
        <w:rPr>
          <w:kern w:val="32"/>
        </w:rPr>
        <w:t>Server</w:t>
      </w:r>
      <w:r w:rsidRPr="00DF1F99">
        <w:rPr>
          <w:kern w:val="32"/>
        </w:rPr>
        <w:t xml:space="preserve"> to instantiate a single </w:t>
      </w:r>
      <w:r>
        <w:rPr>
          <w:kern w:val="32"/>
        </w:rPr>
        <w:t>Service Order</w:t>
      </w:r>
      <w:r w:rsidRPr="00DF1F99">
        <w:rPr>
          <w:kern w:val="32"/>
        </w:rPr>
        <w:t xml:space="preserve">.  The </w:t>
      </w:r>
      <w:r>
        <w:rPr>
          <w:kern w:val="32"/>
        </w:rPr>
        <w:t>Server</w:t>
      </w:r>
      <w:r w:rsidRPr="00DF1F99">
        <w:rPr>
          <w:kern w:val="32"/>
        </w:rPr>
        <w:t xml:space="preserve"> returns a response message indicating success with no errors.</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Service Order</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Pr="00DF1F99" w:rsidRDefault="002714AB" w:rsidP="002714AB">
      <w:pPr>
        <w:rPr>
          <w:kern w:val="32"/>
        </w:rPr>
      </w:pPr>
      <w:r w:rsidRPr="00DF1F99">
        <w:rPr>
          <w:kern w:val="32"/>
        </w:rPr>
        <w:t>A</w:t>
      </w:r>
      <w:r>
        <w:rPr>
          <w:kern w:val="32"/>
        </w:rPr>
        <w:t>lso a</w:t>
      </w:r>
      <w:r w:rsidRPr="00DF1F99">
        <w:rPr>
          <w:kern w:val="32"/>
        </w:rPr>
        <w:t xml:space="preserve">s noted, this test case illustrates the successful creation of a single </w:t>
      </w:r>
      <w:r>
        <w:rPr>
          <w:kern w:val="32"/>
        </w:rPr>
        <w:t>Service Order</w:t>
      </w:r>
      <w:r w:rsidRPr="00DF1F99">
        <w:rPr>
          <w:kern w:val="32"/>
        </w:rPr>
        <w:t>. Subsequent test cases wil</w:t>
      </w:r>
      <w:r>
        <w:rPr>
          <w:kern w:val="32"/>
        </w:rPr>
        <w:t>l</w:t>
      </w:r>
      <w:r w:rsidRPr="00DF1F99">
        <w:rPr>
          <w:kern w:val="32"/>
        </w:rPr>
        <w:t xml:space="preserve"> illustrate attempts to create multiple </w:t>
      </w:r>
      <w:r>
        <w:rPr>
          <w:kern w:val="32"/>
        </w:rPr>
        <w:t>Service Order</w:t>
      </w:r>
      <w:r w:rsidRPr="00DF1F99">
        <w:rPr>
          <w:kern w:val="32"/>
        </w:rPr>
        <w:t>s via a single request message as well as response</w:t>
      </w:r>
      <w:r>
        <w:rPr>
          <w:kern w:val="32"/>
        </w:rPr>
        <w:t>s</w:t>
      </w:r>
      <w:r w:rsidRPr="00DF1F99">
        <w:rPr>
          <w:kern w:val="32"/>
        </w:rPr>
        <w:t xml:space="preserve"> indicating various failure</w:t>
      </w:r>
      <w:r>
        <w:rPr>
          <w:kern w:val="32"/>
        </w:rPr>
        <w:t>s as well as successes</w:t>
      </w:r>
      <w:r w:rsidRPr="00DF1F99">
        <w:rPr>
          <w:kern w:val="32"/>
        </w:rPr>
        <w:t>.</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rsidRPr="002A5E02">
              <w:t xml:space="preserve">A new </w:t>
            </w:r>
            <w:r>
              <w:t>Service Order</w:t>
            </w:r>
            <w:r w:rsidRPr="002A5E02">
              <w:t xml:space="preserve"> is created with the mRID and Names identifier(s) that were passed in the request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02150" cy="2505073"/>
            <wp:effectExtent l="19050" t="0" r="0" b="0"/>
            <wp:docPr id="55"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6" cstate="print"/>
                    <a:stretch>
                      <a:fillRect/>
                    </a:stretch>
                  </pic:blipFill>
                  <pic:spPr>
                    <a:xfrm>
                      <a:off x="0" y="0"/>
                      <a:ext cx="5302150" cy="2505073"/>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1</w:t>
        </w:r>
      </w:fldSimple>
      <w:r>
        <w:t xml:space="preserve"> </w:t>
      </w:r>
      <w:r w:rsidRPr="00AE1A9A">
        <w:t>Sequ</w:t>
      </w:r>
      <w:r>
        <w:t>ence Diagram for Test Case SO-1a</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8080"/>
          <w:sz w:val="16"/>
          <w:szCs w:val="16"/>
          <w:highlight w:val="white"/>
        </w:rPr>
        <w:t>&lt;?xml version="1.0" encoding="UTF-8"?&gt;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FF"/>
          <w:sz w:val="16"/>
          <w:szCs w:val="16"/>
          <w:highlight w:val="white"/>
        </w:rPr>
        <w:t>&lt;!--</w:t>
      </w:r>
      <w:r w:rsidRPr="00293F76">
        <w:rPr>
          <w:rFonts w:ascii="Arial" w:hAnsi="Arial" w:cs="Arial"/>
          <w:color w:val="808080"/>
          <w:sz w:val="16"/>
          <w:szCs w:val="16"/>
          <w:highlight w:val="white"/>
        </w:rPr>
        <w:t>Sample XML file generated by XMLSpy v2015 rel. 4 sp1 (x64) (http://www.altova.com)</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tns:CreateServiceOrders</w:t>
      </w:r>
      <w:r w:rsidRPr="00293F76">
        <w:rPr>
          <w:rFonts w:ascii="Arial" w:hAnsi="Arial" w:cs="Arial"/>
          <w:color w:val="FF0000"/>
          <w:sz w:val="16"/>
          <w:szCs w:val="16"/>
          <w:highlight w:val="white"/>
        </w:rPr>
        <w:t xml:space="preserve"> xmlns</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xmlns:msg</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http://iec.ch/TC57/2011/schema/message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xmlns:xsi</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http://www.w3.org/2001/XMLSchema-instance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xmlns:tns</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http://iec.ch/TC57/2015/ServiceOrdersMessage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xmlns:n1</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http://www.altova.com/samplexml/other-namespace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xsi:schemaLocation</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http://iec.ch/TC57/2015/ServiceOrdersMessage ServiceOrdersMessage.xsd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tns:Header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msg:Verb</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create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msg:Verb</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msg:Noun</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ServiceOrders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msg:Noun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msg:Timestamp</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2015-07-29T12:11:42-06:00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msg:Timestamp</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msg:MessageID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e7ed463a-b05a-48b1-8c44-da5496974063</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msg:MessageID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msg:CorrelationID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dbf57e64-0787-49bf-bcaa-27fc61927f43</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msg:CorrelationID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lastRenderedPageBreak/>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tns:Header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tns:Payload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ServiceOrders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ServiceOrder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65be755c-109f-467a-84ff-9c93fdefeeb7</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SO-36784</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Service Order Number</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NameTypeAuthority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Utility XYZ</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NameTypeAuthority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e1df59f5-c152-4451-b7b4-7c36afd653db</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service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lastModifiedDateTime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2015-07-29T12:11:40-06:00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lastModifiedDateTime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requestDateTime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2015-07-29T12:11:40-06:00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requestDateTime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statusKind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scheduled</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statusKind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Meter Exchange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ActivityRecords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createdDateTime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2015-07-29T12:11:40-06:00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createdDateTime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reason</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Calibration due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reason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severity</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Normal</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severity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Service Order Created</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ActivityRecords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Appointments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callAhead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true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callAhead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meetingInterval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2015-08-01T14:00:00-06:00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2015-08-01T13:00:00-06:00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meetingInterval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Appointments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Customers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4bcaa968-2079-4e03-aedd-bf968be4b380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residential</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CustomerAgreements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237c1efa-c187-4b5d-9ba0-987f8a7c95d8</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CustomerAgreements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Michels, Mary</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Customers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priority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justification</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Appointment required</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justification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rank</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rank</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High</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priority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TimeSchedules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request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scheduleInterval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2015-08-01T14:00:00-06:00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2015-08-01T13:00:00-06:00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scheduleInterval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TimeSchedules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f5ce974a-8937-4db8-aa96-e03a358a2799</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Hazards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Dog</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Hazards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InternalLocation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Residence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Floor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BSMT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Floor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RoomNumber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RoomNumber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InternalLocation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mainAddress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streetDetail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addressGeneral</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2204 Elm St NE, Cedar Rapids, IA 52402</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addressGeneral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lastRenderedPageBreak/>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Elm</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2204</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suffix</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NE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suffix</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withinTownLimits</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true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withinTownLimits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streetDetail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townDetail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52402</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USA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Cedar Rapids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stateOrProvince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IA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stateOrProvince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townDetail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mainAddress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phone1</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areaCode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319</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areaCode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cityCode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555</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cityCode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localNumber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6538</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localNumber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phone1</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WorkTasks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f5ac0622-cc7d-4064-ab3f-bdd53fe0174a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crewETA</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2015-08-01T13:00:00-06:00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crewETA</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instruction</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Perform meter exchange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instruction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statusKind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scheduled</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statusKind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subject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Meter exchange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subject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taskKind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exchange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taskKind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1621e551-fa4c-478a-93ba-8ee2ffc6e073</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CrewMembers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Person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firstName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Gretta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firstName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lastName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Nichols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lastName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Person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CrewMembers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Nichols, Gretta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Crews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TimeSchedules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request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scheduleInterval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2015-08-01T14:00:00-06:00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end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2015-08-01T13:00:00-06:00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start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scheduleInterval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TimeSchedules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UsagePoint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b0f46cbf-5315-44f8-b116-3e98ace55066</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connectionState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connected</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connectionState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isSdp</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true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isSdp</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nominalServiceVoltage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240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nominalServiceVoltage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ratedCurrent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ratedCurrent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serviceDeliveryRemark</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Call ahead for access to basement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serviceDeliveryRemark</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MetrologyRequirements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48c5068e-5b46-4ecf-9d06-db6ab9ace3f5</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ReadingTypes</w:t>
      </w:r>
      <w:r w:rsidRPr="00293F76">
        <w:rPr>
          <w:rFonts w:ascii="Arial" w:hAnsi="Arial" w:cs="Arial"/>
          <w:color w:val="FF0000"/>
          <w:sz w:val="16"/>
          <w:szCs w:val="16"/>
          <w:highlight w:val="white"/>
        </w:rPr>
        <w:t xml:space="preserve"> ref</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0.0.0.1.1.1.12.0.0.0.0.0.0.0.0.3.72.0</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MetrologyRequirements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ServiceCategory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electricity</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ServiceCategory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ServiceMultipliers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transformerRatio</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kind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value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value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ServiceMultipliers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UsagePointLocation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7fe651da-e9f5-4687-9ac9-ba5223f02c65</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mRID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remark</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Call ahead for access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remark</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siteAccessProblem</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Basement location</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siteAccessProblem</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InternalLocation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Residence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lastRenderedPageBreak/>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BuildingNumber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Floor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BSMT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Floor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RoomNumber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1</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RoomNumber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InternalLocation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mainAddress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streetDetail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addressGeneral</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2204 Elm St NE, Cedar Rapids, IA 52402</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addressGeneral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Elm</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number</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2204</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number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suffix</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NE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suffix</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St</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type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withinTownLimits</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true</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withinTownLimits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streetDetail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townDetail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52402</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USA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country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Cedar Rapids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name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stateOrProvince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IA</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stateOrProvince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townDetail</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mainAddress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UsagePointLocation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UsagePoint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WorkTasks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Work</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ServiceOrder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ServiceOrders</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tns:Payload</w:t>
      </w:r>
      <w:r w:rsidRPr="00293F76">
        <w:rPr>
          <w:rFonts w:ascii="Arial" w:hAnsi="Arial" w:cs="Arial"/>
          <w:color w:val="0000FF"/>
          <w:sz w:val="16"/>
          <w:szCs w:val="16"/>
          <w:highlight w:val="white"/>
        </w:rPr>
        <w:t>&gt;</w:t>
      </w:r>
    </w:p>
    <w:p w:rsidR="002714AB" w:rsidRPr="00293F76" w:rsidRDefault="00293F76" w:rsidP="00293F76">
      <w:pPr>
        <w:pBdr>
          <w:top w:val="single" w:sz="4" w:space="1" w:color="auto"/>
          <w:left w:val="single" w:sz="4" w:space="1" w:color="auto"/>
          <w:bottom w:val="single" w:sz="4" w:space="1" w:color="auto"/>
          <w:right w:val="single" w:sz="4" w:space="1" w:color="auto"/>
        </w:pBdr>
        <w:autoSpaceDE w:val="0"/>
        <w:autoSpaceDN w:val="0"/>
        <w:adjustRightInd w:val="0"/>
        <w:rPr>
          <w:kern w:val="32"/>
          <w:sz w:val="16"/>
          <w:szCs w:val="16"/>
        </w:rPr>
      </w:pP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tns:CreateServiceOrders</w:t>
      </w:r>
      <w:r w:rsidRPr="00293F76">
        <w:rPr>
          <w:rFonts w:ascii="Arial" w:hAnsi="Arial" w:cs="Arial"/>
          <w:color w:val="0000FF"/>
          <w:sz w:val="16"/>
          <w:szCs w:val="16"/>
          <w:highlight w:val="white"/>
        </w:rPr>
        <w:t>&gt;</w:t>
      </w:r>
    </w:p>
    <w:p w:rsidR="002714AB" w:rsidRDefault="002714AB" w:rsidP="002714AB">
      <w:pPr>
        <w:rPr>
          <w:i/>
        </w:rPr>
      </w:pPr>
      <w:r>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8080"/>
          <w:sz w:val="16"/>
          <w:szCs w:val="16"/>
          <w:highlight w:val="white"/>
        </w:rPr>
        <w:t>&lt;?xml version="1.0" encoding="UTF-8"?&gt;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FF"/>
          <w:sz w:val="16"/>
          <w:szCs w:val="16"/>
          <w:highlight w:val="white"/>
        </w:rPr>
        <w:t>&lt;!--</w:t>
      </w:r>
      <w:r w:rsidRPr="00293F76">
        <w:rPr>
          <w:rFonts w:ascii="Arial" w:hAnsi="Arial" w:cs="Arial"/>
          <w:color w:val="808080"/>
          <w:sz w:val="16"/>
          <w:szCs w:val="16"/>
          <w:highlight w:val="white"/>
        </w:rPr>
        <w:t>Sample XML file generated by XMLSpy v2015 rel. 4 sp1 (x64) (http://www.altova.com)</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tns:ServiceOrdersResponseMessage</w:t>
      </w:r>
      <w:r w:rsidRPr="00293F76">
        <w:rPr>
          <w:rFonts w:ascii="Arial" w:hAnsi="Arial" w:cs="Arial"/>
          <w:color w:val="FF0000"/>
          <w:sz w:val="16"/>
          <w:szCs w:val="16"/>
          <w:highlight w:val="white"/>
        </w:rPr>
        <w:t xml:space="preserve"> xmlns</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xmlns:xml</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http://www.w3.org/XML/1998/namespace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xmlns:msg</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http://iec.ch/TC57/2011/schema/message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xmlns:xsi</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http://www.w3.org/2001/XMLSchema-instance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xmlns:tns</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http://iec.ch/TC57/2015/ServiceOrdersMessage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xmlns:n1</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http://www.altova.com/samplexml/other-namespace</w:t>
      </w:r>
      <w:r w:rsidRPr="00293F76">
        <w:rPr>
          <w:rFonts w:ascii="Arial" w:hAnsi="Arial" w:cs="Arial"/>
          <w:color w:val="0000FF"/>
          <w:sz w:val="16"/>
          <w:szCs w:val="16"/>
          <w:highlight w:val="white"/>
        </w:rPr>
        <w:t>"</w:t>
      </w:r>
      <w:r w:rsidRPr="00293F76">
        <w:rPr>
          <w:rFonts w:ascii="Arial" w:hAnsi="Arial" w:cs="Arial"/>
          <w:color w:val="FF0000"/>
          <w:sz w:val="16"/>
          <w:szCs w:val="16"/>
          <w:highlight w:val="white"/>
        </w:rPr>
        <w:t xml:space="preserve"> xsi:schemaLocation</w:t>
      </w:r>
      <w:r w:rsidRPr="00293F76">
        <w:rPr>
          <w:rFonts w:ascii="Arial" w:hAnsi="Arial" w:cs="Arial"/>
          <w:color w:val="0000FF"/>
          <w:sz w:val="16"/>
          <w:szCs w:val="16"/>
          <w:highlight w:val="white"/>
        </w:rPr>
        <w:t>="</w:t>
      </w:r>
      <w:r w:rsidRPr="00293F76">
        <w:rPr>
          <w:rFonts w:ascii="Arial" w:hAnsi="Arial" w:cs="Arial"/>
          <w:color w:val="000000"/>
          <w:sz w:val="16"/>
          <w:szCs w:val="16"/>
          <w:highlight w:val="white"/>
        </w:rPr>
        <w:t>http://iec.ch/TC57/2015/ServiceOrdersMessage ServiceOrdersMessage.xsd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tns:Header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msg:Verb</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reply</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msg:Verb</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msg:Noun</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ServiceOrders</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msg:Noun</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msg:Timestamp</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2015-07-29T12:11:45-06:00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msg:Timestamp</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msg:MessageID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e8b81686-7025-47a8-a078-6d74dbb3bd73</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msg:MessageID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msg:CorrelationID</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dbf57e64-0787-49bf-bcaa-27fc61927f43</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msg:CorrelationID</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tns:Header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tns:Reply</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msg:Result</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OK</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msg:Result</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msg:Error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msg:code</w:t>
      </w:r>
      <w:r w:rsidRPr="00293F76">
        <w:rPr>
          <w:rFonts w:ascii="Arial" w:hAnsi="Arial" w:cs="Arial"/>
          <w:color w:val="0000FF"/>
          <w:sz w:val="16"/>
          <w:szCs w:val="16"/>
          <w:highlight w:val="white"/>
        </w:rPr>
        <w:t>&gt;</w:t>
      </w:r>
      <w:r w:rsidRPr="00293F76">
        <w:rPr>
          <w:rFonts w:ascii="Arial" w:hAnsi="Arial" w:cs="Arial"/>
          <w:color w:val="000000"/>
          <w:sz w:val="16"/>
          <w:szCs w:val="16"/>
          <w:highlight w:val="white"/>
        </w:rPr>
        <w:t>0.0</w:t>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msg:code</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msg:Error</w:t>
      </w:r>
      <w:r w:rsidRPr="00293F76">
        <w:rPr>
          <w:rFonts w:ascii="Arial" w:hAnsi="Arial" w:cs="Arial"/>
          <w:color w:val="0000FF"/>
          <w:sz w:val="16"/>
          <w:szCs w:val="16"/>
          <w:highlight w:val="white"/>
        </w:rPr>
        <w:t>&gt;</w:t>
      </w:r>
    </w:p>
    <w:p w:rsidR="00293F76" w:rsidRPr="00293F76" w:rsidRDefault="00293F76" w:rsidP="00293F76">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93F76">
        <w:rPr>
          <w:rFonts w:ascii="Arial" w:hAnsi="Arial" w:cs="Arial"/>
          <w:color w:val="000000"/>
          <w:sz w:val="16"/>
          <w:szCs w:val="16"/>
          <w:highlight w:val="white"/>
        </w:rPr>
        <w:tab/>
      </w: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tns:Reply</w:t>
      </w:r>
      <w:r w:rsidRPr="00293F76">
        <w:rPr>
          <w:rFonts w:ascii="Arial" w:hAnsi="Arial" w:cs="Arial"/>
          <w:color w:val="0000FF"/>
          <w:sz w:val="16"/>
          <w:szCs w:val="16"/>
          <w:highlight w:val="white"/>
        </w:rPr>
        <w:t>&gt;</w:t>
      </w:r>
    </w:p>
    <w:p w:rsidR="002714AB" w:rsidRPr="00293F76" w:rsidRDefault="00293F76" w:rsidP="00293F76">
      <w:pPr>
        <w:pBdr>
          <w:top w:val="single" w:sz="4" w:space="1" w:color="auto"/>
          <w:left w:val="single" w:sz="4" w:space="4" w:color="auto"/>
          <w:bottom w:val="single" w:sz="4" w:space="1" w:color="auto"/>
          <w:right w:val="single" w:sz="4" w:space="4" w:color="auto"/>
        </w:pBdr>
        <w:rPr>
          <w:kern w:val="32"/>
          <w:sz w:val="16"/>
          <w:szCs w:val="16"/>
        </w:rPr>
      </w:pPr>
      <w:r w:rsidRPr="00293F76">
        <w:rPr>
          <w:rFonts w:ascii="Arial" w:hAnsi="Arial" w:cs="Arial"/>
          <w:color w:val="0000FF"/>
          <w:sz w:val="16"/>
          <w:szCs w:val="16"/>
          <w:highlight w:val="white"/>
        </w:rPr>
        <w:t>&lt;/</w:t>
      </w:r>
      <w:r w:rsidRPr="00293F76">
        <w:rPr>
          <w:rFonts w:ascii="Arial" w:hAnsi="Arial" w:cs="Arial"/>
          <w:color w:val="800000"/>
          <w:sz w:val="16"/>
          <w:szCs w:val="16"/>
          <w:highlight w:val="white"/>
        </w:rPr>
        <w:t>tns:ServiceOrdersResponseMessage</w:t>
      </w:r>
      <w:r w:rsidRPr="00293F76">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144"/>
        <w:rPr>
          <w:kern w:val="32"/>
        </w:rPr>
      </w:pP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rPr>
          <w:b/>
          <w:u w:val="single"/>
        </w:rPr>
      </w:pPr>
    </w:p>
    <w:p w:rsidR="002714AB" w:rsidRDefault="002714AB" w:rsidP="002714AB">
      <w:pPr>
        <w:rPr>
          <w:b/>
          <w:u w:val="single"/>
        </w:rPr>
      </w:pPr>
      <w:r>
        <w:rPr>
          <w:u w:val="single"/>
        </w:rPr>
        <w:br w:type="page"/>
      </w:r>
    </w:p>
    <w:p w:rsidR="002714AB" w:rsidRDefault="002714AB" w:rsidP="002714AB">
      <w:pPr>
        <w:pStyle w:val="Heading2"/>
      </w:pPr>
      <w:bookmarkStart w:id="65" w:name="_Toc426121931"/>
      <w:r>
        <w:rPr>
          <w:u w:val="single"/>
        </w:rPr>
        <w:lastRenderedPageBreak/>
        <w:t>SO-</w:t>
      </w:r>
      <w:r w:rsidRPr="000A7205">
        <w:rPr>
          <w:u w:val="single"/>
        </w:rPr>
        <w:t>1b</w:t>
      </w:r>
      <w:r>
        <w:t>: Client</w:t>
      </w:r>
      <w:r w:rsidRPr="00A0723D">
        <w:t xml:space="preserve"> requests creation of a </w:t>
      </w:r>
      <w:r>
        <w:t>Service Order</w:t>
      </w:r>
      <w:r w:rsidRPr="00A0723D">
        <w:t xml:space="preserve"> and </w:t>
      </w:r>
      <w:r>
        <w:t>Server</w:t>
      </w:r>
      <w:r w:rsidRPr="00A0723D">
        <w:t xml:space="preserve"> replies</w:t>
      </w:r>
      <w:r>
        <w:t xml:space="preserve"> (Failure - Single Service Order)</w:t>
      </w:r>
      <w:bookmarkEnd w:id="65"/>
    </w:p>
    <w:p w:rsidR="00860BC4" w:rsidRPr="00DF1F99" w:rsidRDefault="00860BC4" w:rsidP="00860BC4">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w:t>
      </w:r>
      <w:r>
        <w:rPr>
          <w:kern w:val="32"/>
        </w:rPr>
        <w:t xml:space="preserve">stantiate a single Service Order; however the ID of the Service Order is the same as in Test Case </w:t>
      </w:r>
      <w:r w:rsidR="00293F76">
        <w:rPr>
          <w:kern w:val="32"/>
        </w:rPr>
        <w:t>SO</w:t>
      </w:r>
      <w:r>
        <w:rPr>
          <w:kern w:val="32"/>
        </w:rPr>
        <w:t>-1a. Consquently, t</w:t>
      </w:r>
      <w:r w:rsidRPr="00DF1F99">
        <w:rPr>
          <w:kern w:val="32"/>
        </w:rPr>
        <w:t xml:space="preserve">he </w:t>
      </w:r>
      <w:r>
        <w:rPr>
          <w:kern w:val="32"/>
        </w:rPr>
        <w:t>Server</w:t>
      </w:r>
      <w:r w:rsidRPr="00DF1F99">
        <w:rPr>
          <w:kern w:val="32"/>
        </w:rPr>
        <w:t xml:space="preserve"> returns a response message indicating </w:t>
      </w:r>
      <w:r>
        <w:rPr>
          <w:kern w:val="32"/>
        </w:rPr>
        <w:t>a failure based on a business rule prohibiting duplicate Service Orders</w:t>
      </w:r>
      <w:r w:rsidRPr="00DF1F99">
        <w:rPr>
          <w:kern w:val="32"/>
        </w:rPr>
        <w:t>.</w:t>
      </w:r>
      <w:r>
        <w:rPr>
          <w:kern w:val="32"/>
        </w:rPr>
        <w:t xml:space="preserve">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Pr="00DF1F99" w:rsidRDefault="002714AB" w:rsidP="002714AB">
      <w:pPr>
        <w:rPr>
          <w:kern w:val="32"/>
        </w:rPr>
      </w:pPr>
      <w:r w:rsidRPr="00DF1F99">
        <w:rPr>
          <w:kern w:val="32"/>
        </w:rPr>
        <w:t>A</w:t>
      </w:r>
      <w:r>
        <w:rPr>
          <w:kern w:val="32"/>
        </w:rPr>
        <w:t>lso a</w:t>
      </w:r>
      <w:r w:rsidRPr="00DF1F99">
        <w:rPr>
          <w:kern w:val="32"/>
        </w:rPr>
        <w:t>s noted,</w:t>
      </w:r>
      <w:r>
        <w:rPr>
          <w:kern w:val="32"/>
        </w:rPr>
        <w:t xml:space="preserve"> this test case illustrates a failure of a request to create</w:t>
      </w:r>
      <w:r w:rsidRPr="00DF1F99">
        <w:rPr>
          <w:kern w:val="32"/>
        </w:rPr>
        <w:t xml:space="preserve"> a single </w:t>
      </w:r>
      <w:r>
        <w:rPr>
          <w:kern w:val="32"/>
        </w:rPr>
        <w:t>Service Order</w:t>
      </w:r>
      <w:r w:rsidRPr="00DF1F99">
        <w:rPr>
          <w:kern w:val="32"/>
        </w:rPr>
        <w:t>. Subsequent test cases wil</w:t>
      </w:r>
      <w:r>
        <w:rPr>
          <w:kern w:val="32"/>
        </w:rPr>
        <w:t>l</w:t>
      </w:r>
      <w:r w:rsidRPr="00DF1F99">
        <w:rPr>
          <w:kern w:val="32"/>
        </w:rPr>
        <w:t xml:space="preserve"> illustrate attempts to create multiple </w:t>
      </w:r>
      <w:r>
        <w:rPr>
          <w:kern w:val="32"/>
        </w:rPr>
        <w:t>Service Order</w:t>
      </w:r>
      <w:r w:rsidRPr="00DF1F99">
        <w:rPr>
          <w:kern w:val="32"/>
        </w:rPr>
        <w:t>s via a single request message as well as response</w:t>
      </w:r>
      <w:r>
        <w:rPr>
          <w:kern w:val="32"/>
        </w:rPr>
        <w:t>s</w:t>
      </w:r>
      <w:r w:rsidRPr="00DF1F99">
        <w:rPr>
          <w:kern w:val="32"/>
        </w:rPr>
        <w:t xml:space="preserve"> indicating various failure</w:t>
      </w:r>
      <w:r>
        <w:rPr>
          <w:kern w:val="32"/>
        </w:rPr>
        <w:t>s as well as successes</w:t>
      </w:r>
      <w:r w:rsidRPr="00DF1F99">
        <w:rPr>
          <w:kern w:val="32"/>
        </w:rPr>
        <w:t>.</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526032" w:rsidP="006367C3">
            <w:r>
              <w:t>Creation</w:t>
            </w:r>
            <w:r w:rsidR="002714AB">
              <w:t xml:space="preserve"> of the Service Order failed as indicated in the Step 2 response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02150" cy="2505073"/>
            <wp:effectExtent l="19050" t="19050" r="12800" b="9527"/>
            <wp:docPr id="56"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7" cstate="print"/>
                    <a:stretch>
                      <a:fillRect/>
                    </a:stretch>
                  </pic:blipFill>
                  <pic:spPr>
                    <a:xfrm>
                      <a:off x="0" y="0"/>
                      <a:ext cx="5302150" cy="2505073"/>
                    </a:xfrm>
                    <a:prstGeom prst="rect">
                      <a:avLst/>
                    </a:prstGeom>
                    <a:ln>
                      <a:solidFill>
                        <a:schemeClr val="tx1"/>
                      </a:solidFill>
                    </a:ln>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2</w:t>
        </w:r>
      </w:fldSimple>
      <w:r>
        <w:t xml:space="preserve"> </w:t>
      </w:r>
      <w:r w:rsidRPr="00212272">
        <w:t>Sequ</w:t>
      </w:r>
      <w:r>
        <w:t>ence Diagram for Test Case SO-1b</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 xml:space="preserve">are permitted to populate </w:t>
      </w:r>
      <w:r>
        <w:rPr>
          <w:kern w:val="32"/>
        </w:rPr>
        <w:lastRenderedPageBreak/>
        <w:t>the create request message with any content that can be validated using the message envelope (61968 Part 100) and CIM Object (IEC 61968 Part 6) XSD profiles provided in this document.</w:t>
      </w:r>
    </w:p>
    <w:p w:rsidR="002714AB" w:rsidRDefault="002714AB" w:rsidP="002714AB">
      <w:pPr>
        <w:rPr>
          <w:i/>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8080"/>
          <w:sz w:val="16"/>
          <w:szCs w:val="16"/>
          <w:highlight w:val="white"/>
        </w:rPr>
        <w:t>&lt;?xml version="1.0" encoding="UTF-8"?&gt;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FF"/>
          <w:sz w:val="16"/>
          <w:szCs w:val="16"/>
          <w:highlight w:val="white"/>
        </w:rPr>
        <w:t>&lt;!--</w:t>
      </w:r>
      <w:r w:rsidRPr="00F170D0">
        <w:rPr>
          <w:rFonts w:ascii="Arial" w:hAnsi="Arial" w:cs="Arial"/>
          <w:color w:val="808080"/>
          <w:sz w:val="16"/>
          <w:szCs w:val="16"/>
          <w:highlight w:val="white"/>
        </w:rPr>
        <w:t>Sample XML file generated by XMLSpy v2015 rel. 4 sp1 (x64) (http://www.altova.com)</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tns:CreateServiceOrders</w:t>
      </w:r>
      <w:r w:rsidRPr="00F170D0">
        <w:rPr>
          <w:rFonts w:ascii="Arial" w:hAnsi="Arial" w:cs="Arial"/>
          <w:color w:val="FF0000"/>
          <w:sz w:val="16"/>
          <w:szCs w:val="16"/>
          <w:highlight w:val="white"/>
        </w:rPr>
        <w:t xml:space="preserve"> xmlns</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xmlns:msg</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http://iec.ch/TC57/2011/schema/message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xmlns:xsi</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http://www.w3.org/2001/XMLSchema-instance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xmlns:tns</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http://iec.ch/TC57/2015/ServiceOrdersMessage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xmlns:n1</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http://www.altova.com/samplexml/other-namespace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xsi:schemaLocation</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http://iec.ch/TC57/2015/ServiceOrdersMessage ServiceOrdersMessage.xsd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tns:Header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msg:Verb</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create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msg:Verb</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msg:Noun</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ServiceOrders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msg:Noun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msg:Timestamp</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2015-07-29T12:56:33-06:00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msg:Timestamp</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msg:MessageID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f4dd99ea-2cba-47b3-b3f2-87169e8e119c</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msg:MessageID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msg:CorrelationID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049bc258-cefd-438c-9956-7360fa7e4b6e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msg:CorrelationID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tns:Header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tns:Payload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ServiceOrders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ServiceOrder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65be755c-109f-467a-84ff-9c93fdefeeb7</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SO-36784</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Service Order Number</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NameTypeAuthority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Utility XYZ</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NameTypeAuthority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e1df59f5-c152-4451-b7b4-7c36afd653db</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service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lastModifiedDateTime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2015-07-29T12:11:40-06:00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lastModifiedDateTime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requestDateTime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2015-07-29T12:11:40-06:00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requestDateTime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statusKind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scheduled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statusKind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Meter Exchange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ActivityRecords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createdDateTime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2015-07-29T12:11:40-06:00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createdDateTime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reason</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Calibration due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reason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severity</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Normal</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severity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Service Order Created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ActivityRecords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Appointments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callAhead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true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callAhead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meetingInterval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2015-08-01T14:00:00-06:00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2015-08-01T13:00:00-06:00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meetingInterval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Appointments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Customers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4bcaa968-2079-4e03-aedd-bf968be4b380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residential</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CustomerAgreements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237c1efa-c187-4b5d-9ba0-987f8a7c95d8</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lastRenderedPageBreak/>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CustomerAgreements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Michels, Mary</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Customers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priority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justification</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Appointment required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justification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rank</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rank</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High</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priority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TimeSchedules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request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scheduleInterval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2015-08-01T14:00:00-06:00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2015-08-01T13:00:00-06:00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scheduleInterval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TimeSchedules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f5ce974a-8937-4db8-aa96-e03a358a2799</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Hazards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Dog</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Hazards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InternalLocation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Residence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Floor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BSMT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Floor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RoomNumber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RoomNumber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InternalLocation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mainAddress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streetDetail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addressGeneral</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2204 Elm St NE, Cedar Rapids, IA 52402</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addressGeneral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Elm</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2204</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suffix</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NE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suffix</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withinTownLimits</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true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withinTownLimits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streetDetail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townDetail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52402</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USA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Cedar Rapids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stateOrProvince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IA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stateOrProvince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townDetail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mainAddress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phone1</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areaCode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319</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areaCode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cityCode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555</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cityCode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localNumber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6538</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localNumber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phone1</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WorkTasks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f5ac0622-cc7d-4064-ab3f-bdd53fe0174a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crewETA</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2015-08-01T13:00:00-06:00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crewETA</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instruction</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Perform meter exchange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instruction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statusKind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scheduled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statusKind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subject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Meter exchange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subject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taskKind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exchange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taskKind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1621e551-fa4c-478a-93ba-8ee2ffc6e073</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CrewMembers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Person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firstName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Gretta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firstName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lastName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Nichols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lastName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Person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CrewMembers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Nichols, Gretta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Crews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lastRenderedPageBreak/>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TimeSchedules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request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scheduleInterval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2015-08-01T14:00:00-06:00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end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2015-08-01T13:00:00-06:00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start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scheduleInterval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TimeSchedules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UsagePoint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b0f46cbf-5315-44f8-b116-3e98ace55066</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connectionState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connected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connectionState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isSdp</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true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isSdp</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nominalServiceVoltage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240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nominalServiceVoltage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ratedCurrent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ratedCurrent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serviceDeliveryRemark</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Call ahead for access to basement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serviceDeliveryRemark</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MetrologyRequirements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48c5068e-5b46-4ecf-9d06-db6ab9ace3f5</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ReadingTypes</w:t>
      </w:r>
      <w:r w:rsidRPr="00F170D0">
        <w:rPr>
          <w:rFonts w:ascii="Arial" w:hAnsi="Arial" w:cs="Arial"/>
          <w:color w:val="FF0000"/>
          <w:sz w:val="16"/>
          <w:szCs w:val="16"/>
          <w:highlight w:val="white"/>
        </w:rPr>
        <w:t xml:space="preserve"> ref</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0.0.0.1.1.1.12.0.0.0.0.0.0.0.0.3.72.0</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MetrologyRequirements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ServiceCategory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electricity</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ServiceCategory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ServiceMultipliers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transformerRatio</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kind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value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value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ServiceMultipliers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UsagePointLocation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7fe651da-e9f5-4687-9ac9-ba5223f02c65</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mRID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remark</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Call ahead for access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remark</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siteAccessProblem</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Basement location</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siteAccessProblem</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InternalLocation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Residence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BuildingNumber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Floor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BSMT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Floor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RoomNumber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RoomNumber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InternalLocation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mainAddress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streetDetail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addressGeneral</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2204 Elm St NE, Cedar Rapids, IA 52402</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addressGeneral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Elm</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number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2204</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number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suffix</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NE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suffix</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St</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type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withinTownLimits</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true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withinTownLimits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streetDetail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townDetail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52402</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USA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country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Cedar Rapids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name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stateOrProvince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IA</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stateOrProvince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townDetail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mainAddress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UsagePointLocation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UsagePoint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WorkTasks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Work</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ServiceOrder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ServiceOrders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tns:Payload</w:t>
      </w:r>
      <w:r w:rsidRPr="00F170D0">
        <w:rPr>
          <w:rFonts w:ascii="Arial" w:hAnsi="Arial" w:cs="Arial"/>
          <w:color w:val="0000FF"/>
          <w:sz w:val="16"/>
          <w:szCs w:val="16"/>
          <w:highlight w:val="white"/>
        </w:rPr>
        <w:t>&gt;</w:t>
      </w:r>
    </w:p>
    <w:p w:rsidR="002714AB" w:rsidRPr="00F170D0" w:rsidRDefault="00F170D0" w:rsidP="00F170D0">
      <w:pPr>
        <w:pBdr>
          <w:top w:val="single" w:sz="4" w:space="1" w:color="auto"/>
          <w:left w:val="single" w:sz="4" w:space="1" w:color="auto"/>
          <w:bottom w:val="single" w:sz="4" w:space="1" w:color="auto"/>
          <w:right w:val="single" w:sz="4" w:space="1" w:color="auto"/>
        </w:pBdr>
        <w:autoSpaceDE w:val="0"/>
        <w:autoSpaceDN w:val="0"/>
        <w:adjustRightInd w:val="0"/>
        <w:rPr>
          <w:kern w:val="32"/>
          <w:sz w:val="16"/>
          <w:szCs w:val="16"/>
        </w:rPr>
      </w:pP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tns:CreateServiceOrders</w:t>
      </w:r>
      <w:r w:rsidRPr="00F170D0">
        <w:rPr>
          <w:rFonts w:ascii="Arial" w:hAnsi="Arial" w:cs="Arial"/>
          <w:color w:val="0000FF"/>
          <w:sz w:val="16"/>
          <w:szCs w:val="16"/>
          <w:highlight w:val="white"/>
        </w:rPr>
        <w:t>&gt;</w:t>
      </w:r>
    </w:p>
    <w:p w:rsidR="002714AB" w:rsidRPr="00186125" w:rsidRDefault="002714AB" w:rsidP="002714AB"/>
    <w:p w:rsidR="00F170D0" w:rsidRDefault="00F170D0">
      <w:pPr>
        <w:rPr>
          <w:i/>
        </w:rPr>
      </w:pPr>
      <w:r>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8080"/>
          <w:sz w:val="16"/>
          <w:szCs w:val="16"/>
          <w:highlight w:val="white"/>
        </w:rPr>
        <w:t>&lt;?xml version="1.0" encoding="UTF-8"?&gt;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FF"/>
          <w:sz w:val="16"/>
          <w:szCs w:val="16"/>
          <w:highlight w:val="white"/>
        </w:rPr>
        <w:t>&lt;!--</w:t>
      </w:r>
      <w:r w:rsidRPr="00F170D0">
        <w:rPr>
          <w:rFonts w:ascii="Arial" w:hAnsi="Arial" w:cs="Arial"/>
          <w:color w:val="808080"/>
          <w:sz w:val="16"/>
          <w:szCs w:val="16"/>
          <w:highlight w:val="white"/>
        </w:rPr>
        <w:t>Sample XML file generated by XMLSpy v2015 rel. 4 sp1 (x64) (http://www.altova.com)</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tns:ServiceOrdersResponseMessage</w:t>
      </w:r>
      <w:r w:rsidRPr="00F170D0">
        <w:rPr>
          <w:rFonts w:ascii="Arial" w:hAnsi="Arial" w:cs="Arial"/>
          <w:color w:val="FF0000"/>
          <w:sz w:val="16"/>
          <w:szCs w:val="16"/>
          <w:highlight w:val="white"/>
        </w:rPr>
        <w:t xml:space="preserve"> xmlns</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xmlns:xml</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http://www.w3.org/XML/1998/namespace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xmlns:msg</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http://iec.ch/TC57/2011/schema/message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xmlns:xsi</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http://www.w3.org/2001/XMLSchema-instance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xmlns:tns</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http://iec.ch/TC57/2015/ServiceOrdersMessage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xmlns:n1</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http://www.altova.com/samplexml/other-namespace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xsi:schemaLocation</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http://iec.ch/TC57/2015/ServiceOrdersMessage ServiceOrdersMessage.xsd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tns:Header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msg:Verb</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reply</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msg:Verb</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msg:Noun</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ServiceOrders</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msg:Noun</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msg:Timestamp</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2015-07-29T12:56:36-06:00</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msg:Timestamp</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msg:MessageID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176e2ce4-5199-4c4c-a0d5-19d9c975945b</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msg:MessageID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msg:CorrelationID</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049bc258-cefd-438c-9956-7360fa7e4b6e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msg:CorrelationID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tns:Header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tns:Reply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msg:Result</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FAILED</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msg:Result</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msg:Error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msg:code</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6.1</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msg:code</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msg:level</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FATAL</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msg:level</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msg:details</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Request cancelled per business rule</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msg:details</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msg:ID</w:t>
      </w:r>
      <w:r w:rsidRPr="00F170D0">
        <w:rPr>
          <w:rFonts w:ascii="Arial" w:hAnsi="Arial" w:cs="Arial"/>
          <w:color w:val="FF0000"/>
          <w:sz w:val="16"/>
          <w:szCs w:val="16"/>
          <w:highlight w:val="white"/>
        </w:rPr>
        <w:t xml:space="preserve"> idType</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Service Order Number</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idAuthority</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Utility XYZ</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kind</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name</w:t>
      </w:r>
      <w:r w:rsidRPr="00F170D0">
        <w:rPr>
          <w:rFonts w:ascii="Arial" w:hAnsi="Arial" w:cs="Arial"/>
          <w:color w:val="0000FF"/>
          <w:sz w:val="16"/>
          <w:szCs w:val="16"/>
          <w:highlight w:val="white"/>
        </w:rPr>
        <w:t>"</w:t>
      </w:r>
      <w:r w:rsidRPr="00F170D0">
        <w:rPr>
          <w:rFonts w:ascii="Arial" w:hAnsi="Arial" w:cs="Arial"/>
          <w:color w:val="FF0000"/>
          <w:sz w:val="16"/>
          <w:szCs w:val="16"/>
          <w:highlight w:val="white"/>
        </w:rPr>
        <w:t xml:space="preserve"> objectType</w:t>
      </w:r>
      <w:r w:rsidRPr="00F170D0">
        <w:rPr>
          <w:rFonts w:ascii="Arial" w:hAnsi="Arial" w:cs="Arial"/>
          <w:color w:val="0000FF"/>
          <w:sz w:val="16"/>
          <w:szCs w:val="16"/>
          <w:highlight w:val="white"/>
        </w:rPr>
        <w:t>="</w:t>
      </w:r>
      <w:r w:rsidRPr="00F170D0">
        <w:rPr>
          <w:rFonts w:ascii="Arial" w:hAnsi="Arial" w:cs="Arial"/>
          <w:color w:val="000000"/>
          <w:sz w:val="16"/>
          <w:szCs w:val="16"/>
          <w:highlight w:val="white"/>
        </w:rPr>
        <w:t>ServiceOrder</w:t>
      </w:r>
      <w:r w:rsidRPr="00F170D0">
        <w:rPr>
          <w:rFonts w:ascii="Arial" w:hAnsi="Arial" w:cs="Arial"/>
          <w:color w:val="0000FF"/>
          <w:sz w:val="16"/>
          <w:szCs w:val="16"/>
          <w:highlight w:val="white"/>
        </w:rPr>
        <w:t>"&gt;</w:t>
      </w:r>
      <w:r w:rsidRPr="00F170D0">
        <w:rPr>
          <w:rFonts w:ascii="Arial" w:hAnsi="Arial" w:cs="Arial"/>
          <w:color w:val="000000"/>
          <w:sz w:val="16"/>
          <w:szCs w:val="16"/>
          <w:highlight w:val="white"/>
        </w:rPr>
        <w:t>SO-36784</w:t>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msg:ID</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msg:Error</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170D0">
        <w:rPr>
          <w:rFonts w:ascii="Arial" w:hAnsi="Arial" w:cs="Arial"/>
          <w:color w:val="000000"/>
          <w:sz w:val="16"/>
          <w:szCs w:val="16"/>
          <w:highlight w:val="white"/>
        </w:rPr>
        <w:tab/>
      </w: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tns:Reply</w:t>
      </w:r>
      <w:r w:rsidRPr="00F170D0">
        <w:rPr>
          <w:rFonts w:ascii="Arial" w:hAnsi="Arial" w:cs="Arial"/>
          <w:color w:val="0000FF"/>
          <w:sz w:val="16"/>
          <w:szCs w:val="16"/>
          <w:highlight w:val="white"/>
        </w:rPr>
        <w:t>&gt;</w:t>
      </w:r>
    </w:p>
    <w:p w:rsidR="00F170D0" w:rsidRPr="00F170D0" w:rsidRDefault="00F170D0" w:rsidP="00F170D0">
      <w:pPr>
        <w:pBdr>
          <w:top w:val="single" w:sz="4" w:space="1" w:color="auto"/>
          <w:left w:val="single" w:sz="4" w:space="4" w:color="auto"/>
          <w:bottom w:val="single" w:sz="4" w:space="1" w:color="auto"/>
          <w:right w:val="single" w:sz="4" w:space="4" w:color="auto"/>
        </w:pBdr>
        <w:rPr>
          <w:rFonts w:ascii="Arial" w:hAnsi="Arial" w:cs="Arial"/>
          <w:color w:val="0000FF"/>
          <w:sz w:val="16"/>
          <w:szCs w:val="16"/>
        </w:rPr>
      </w:pPr>
      <w:r w:rsidRPr="00F170D0">
        <w:rPr>
          <w:rFonts w:ascii="Arial" w:hAnsi="Arial" w:cs="Arial"/>
          <w:color w:val="0000FF"/>
          <w:sz w:val="16"/>
          <w:szCs w:val="16"/>
          <w:highlight w:val="white"/>
        </w:rPr>
        <w:t>&lt;/</w:t>
      </w:r>
      <w:r w:rsidRPr="00F170D0">
        <w:rPr>
          <w:rFonts w:ascii="Arial" w:hAnsi="Arial" w:cs="Arial"/>
          <w:color w:val="800000"/>
          <w:sz w:val="16"/>
          <w:szCs w:val="16"/>
          <w:highlight w:val="white"/>
        </w:rPr>
        <w:t>tns:ServiceOrdersResponseMessage</w:t>
      </w:r>
      <w:r w:rsidRPr="00F170D0">
        <w:rPr>
          <w:rFonts w:ascii="Arial" w:hAnsi="Arial" w:cs="Arial"/>
          <w:color w:val="0000FF"/>
          <w:sz w:val="16"/>
          <w:szCs w:val="16"/>
          <w:highlight w:val="white"/>
        </w:rPr>
        <w:t>&gt;</w:t>
      </w:r>
    </w:p>
    <w:p w:rsidR="00F170D0" w:rsidRDefault="00F170D0" w:rsidP="00F170D0">
      <w:pPr>
        <w:rPr>
          <w:rFonts w:ascii="Arial" w:hAnsi="Arial" w:cs="Arial"/>
          <w:color w:val="0000FF"/>
          <w:sz w:val="20"/>
        </w:rPr>
      </w:pPr>
    </w:p>
    <w:p w:rsidR="00F170D0" w:rsidRDefault="00F170D0" w:rsidP="00F170D0">
      <w:pPr>
        <w:rPr>
          <w:rFonts w:ascii="Arial" w:hAnsi="Arial" w:cs="Arial"/>
          <w:color w:val="0000FF"/>
          <w:sz w:val="20"/>
        </w:rPr>
      </w:pPr>
    </w:p>
    <w:p w:rsidR="00F170D0" w:rsidRDefault="00F170D0" w:rsidP="00F170D0">
      <w:pPr>
        <w:rPr>
          <w:rFonts w:ascii="Arial" w:hAnsi="Arial" w:cs="Arial"/>
          <w:color w:val="0000FF"/>
          <w:sz w:val="20"/>
        </w:rPr>
      </w:pPr>
    </w:p>
    <w:p w:rsidR="00F170D0" w:rsidRDefault="00F170D0" w:rsidP="00F170D0">
      <w:pPr>
        <w:rPr>
          <w:rFonts w:ascii="Arial" w:hAnsi="Arial" w:cs="Arial"/>
          <w:color w:val="0000FF"/>
          <w:sz w:val="20"/>
        </w:rPr>
      </w:pPr>
    </w:p>
    <w:p w:rsidR="00F170D0" w:rsidRDefault="00F170D0" w:rsidP="00F170D0">
      <w:pPr>
        <w:rPr>
          <w:rFonts w:ascii="Arial" w:hAnsi="Arial" w:cs="Arial"/>
          <w:color w:val="0000FF"/>
          <w:sz w:val="20"/>
        </w:rPr>
      </w:pPr>
    </w:p>
    <w:p w:rsidR="002714AB" w:rsidRDefault="002714AB" w:rsidP="00F170D0">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Failure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rPr>
          <w:b/>
          <w:u w:val="single"/>
        </w:rPr>
      </w:pPr>
    </w:p>
    <w:p w:rsidR="002714AB" w:rsidRDefault="002714AB" w:rsidP="002714AB">
      <w:pPr>
        <w:rPr>
          <w:b/>
          <w:u w:val="single"/>
        </w:rPr>
      </w:pPr>
      <w:r>
        <w:rPr>
          <w:u w:val="single"/>
        </w:rPr>
        <w:br w:type="page"/>
      </w:r>
    </w:p>
    <w:p w:rsidR="002714AB" w:rsidRDefault="002714AB" w:rsidP="002714AB">
      <w:pPr>
        <w:pStyle w:val="Heading2"/>
      </w:pPr>
      <w:bookmarkStart w:id="66" w:name="_Toc426121932"/>
      <w:r>
        <w:rPr>
          <w:u w:val="single"/>
        </w:rPr>
        <w:lastRenderedPageBreak/>
        <w:t>SO-</w:t>
      </w:r>
      <w:r w:rsidRPr="000A7205">
        <w:rPr>
          <w:u w:val="single"/>
        </w:rPr>
        <w:t>1</w:t>
      </w:r>
      <w:r>
        <w:rPr>
          <w:u w:val="single"/>
        </w:rPr>
        <w:t>c</w:t>
      </w:r>
      <w:r>
        <w:t>: Client</w:t>
      </w:r>
      <w:r w:rsidRPr="00A0723D">
        <w:t xml:space="preserve"> requests creation of </w:t>
      </w:r>
      <w:r w:rsidR="00462A67">
        <w:t>two</w:t>
      </w:r>
      <w:r w:rsidRPr="00A0723D">
        <w:t xml:space="preserve"> </w:t>
      </w:r>
      <w:r>
        <w:t>Service Order</w:t>
      </w:r>
      <w:r w:rsidR="00462A67">
        <w:t>s</w:t>
      </w:r>
      <w:r w:rsidRPr="00A0723D">
        <w:t xml:space="preserve"> and </w:t>
      </w:r>
      <w:r>
        <w:t>Server</w:t>
      </w:r>
      <w:r w:rsidRPr="00A0723D">
        <w:t xml:space="preserve"> replies</w:t>
      </w:r>
      <w:r>
        <w:t xml:space="preserve"> (</w:t>
      </w:r>
      <w:r w:rsidR="004C0390">
        <w:t>Success</w:t>
      </w:r>
      <w:r>
        <w:t xml:space="preserve"> - Two Service Orders in a single message)</w:t>
      </w:r>
      <w:bookmarkEnd w:id="66"/>
    </w:p>
    <w:p w:rsidR="002714AB" w:rsidRPr="00DF1F99"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instantiate </w:t>
      </w:r>
      <w:r>
        <w:rPr>
          <w:kern w:val="32"/>
        </w:rPr>
        <w:t>two</w:t>
      </w:r>
      <w:r w:rsidRPr="00DF1F99">
        <w:rPr>
          <w:kern w:val="32"/>
        </w:rPr>
        <w:t xml:space="preserve"> </w:t>
      </w:r>
      <w:r>
        <w:rPr>
          <w:kern w:val="32"/>
        </w:rPr>
        <w:t>Service Orders</w:t>
      </w:r>
      <w:r w:rsidRPr="00DF1F99">
        <w:rPr>
          <w:kern w:val="32"/>
        </w:rPr>
        <w:t xml:space="preserve">.  The </w:t>
      </w:r>
      <w:r>
        <w:rPr>
          <w:kern w:val="32"/>
        </w:rPr>
        <w:t>Server</w:t>
      </w:r>
      <w:r w:rsidRPr="00DF1F99">
        <w:rPr>
          <w:kern w:val="32"/>
        </w:rPr>
        <w:t xml:space="preserve"> returns a response message indicating success with no errors.</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Service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 xml:space="preserve">Two </w:t>
            </w:r>
            <w:r w:rsidRPr="002A5E02">
              <w:t xml:space="preserve">new </w:t>
            </w:r>
            <w:r>
              <w:t>Service Orders are</w:t>
            </w:r>
            <w:r w:rsidRPr="002A5E02">
              <w:t xml:space="preserve"> created with the Names identifier</w:t>
            </w:r>
            <w:r>
              <w:t xml:space="preserve">s </w:t>
            </w:r>
            <w:r w:rsidRPr="002A5E02">
              <w:t>that were passed in the request message.</w:t>
            </w:r>
          </w:p>
        </w:tc>
      </w:tr>
    </w:tbl>
    <w:p w:rsidR="002714AB" w:rsidRDefault="002714AB" w:rsidP="002714AB"/>
    <w:p w:rsidR="002714AB" w:rsidRPr="00DF1F99" w:rsidRDefault="002714AB" w:rsidP="002714AB">
      <w:pPr>
        <w:rPr>
          <w:kern w:val="32"/>
        </w:rPr>
      </w:pPr>
    </w:p>
    <w:p w:rsidR="002714AB"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02150" cy="2505073"/>
            <wp:effectExtent l="19050" t="0" r="0" b="0"/>
            <wp:docPr id="57"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8" cstate="print"/>
                    <a:stretch>
                      <a:fillRect/>
                    </a:stretch>
                  </pic:blipFill>
                  <pic:spPr>
                    <a:xfrm>
                      <a:off x="0" y="0"/>
                      <a:ext cx="5302150" cy="2505073"/>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3</w:t>
        </w:r>
      </w:fldSimple>
      <w:r>
        <w:t xml:space="preserve"> </w:t>
      </w:r>
      <w:r w:rsidRPr="006E4CC6">
        <w:t>Sequ</w:t>
      </w:r>
      <w:r>
        <w:t>ence Diagram for Test Case SO-1c</w:t>
      </w:r>
    </w:p>
    <w:p w:rsidR="002714AB" w:rsidRDefault="002714AB" w:rsidP="002714AB">
      <w:pPr>
        <w:rPr>
          <w:kern w:val="32"/>
        </w:rPr>
      </w:pPr>
    </w:p>
    <w:p w:rsidR="002714AB" w:rsidRDefault="002714AB" w:rsidP="002714AB">
      <w:pPr>
        <w:rPr>
          <w:kern w:val="32"/>
        </w:rPr>
      </w:pPr>
      <w:r>
        <w:rPr>
          <w:kern w:val="32"/>
        </w:rPr>
        <w:lastRenderedPageBreak/>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8080"/>
          <w:sz w:val="16"/>
          <w:szCs w:val="16"/>
          <w:highlight w:val="white"/>
        </w:rPr>
        <w:t>&lt;?xml version="1.0" encoding="UTF-8"?&gt;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FF"/>
          <w:sz w:val="16"/>
          <w:szCs w:val="16"/>
          <w:highlight w:val="white"/>
        </w:rPr>
        <w:t>&lt;!--</w:t>
      </w:r>
      <w:r w:rsidRPr="00D94091">
        <w:rPr>
          <w:rFonts w:ascii="Arial" w:hAnsi="Arial" w:cs="Arial"/>
          <w:color w:val="808080"/>
          <w:sz w:val="16"/>
          <w:szCs w:val="16"/>
          <w:highlight w:val="white"/>
        </w:rPr>
        <w:t>Sample XML file generated by XMLSpy v2015 rel. 4 sp1 (x64) (http://www.altova.com)</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tns:CreateServiceOrders</w:t>
      </w:r>
      <w:r w:rsidRPr="00D94091">
        <w:rPr>
          <w:rFonts w:ascii="Arial" w:hAnsi="Arial" w:cs="Arial"/>
          <w:color w:val="FF0000"/>
          <w:sz w:val="16"/>
          <w:szCs w:val="16"/>
          <w:highlight w:val="white"/>
        </w:rPr>
        <w:t xml:space="preserve"> xmlns</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xmlns:msg</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http://iec.ch/TC57/2011/schema/message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xmlns:xsi</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http://www.w3.org/2001/XMLSchema-instance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xmlns:tns</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http://iec.ch/TC57/2015/ServiceOrdersMessage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xmlns:n1</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http://www.altova.com/samplexml/other-namespace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xsi:schemaLocation</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http://iec.ch/TC57/2015/ServiceOrdersMessage ServiceOrdersMessage.xsd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tns:Header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msg:Verb</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create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msg:Verb</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msg:Noun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ServiceOrders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msg:Noun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msg:Timestamp</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2015-07-29T13:14:08-06:00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msg:Timestamp</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msg:MessageID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0b6b45b2-cd2c-43e7-b2bc-eed13fb2a8d9</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msg:MessageID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msg:CorrelationID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2fb77797-b5c2-44f8-aa62-0d4c7f0a2aaa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msg:CorrelationID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tns:Header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tns:Payload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1641e7f1-6337-415d-81b3-d517ad2eedb5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SO-56214</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 Order Number</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NameTypeAuthority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Utility XYZ</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NameTypeAuthority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3501040a-0359-4b97-8742-a60a7043233a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lastModifiedDateTime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2015-07-29T13:14:04-06:00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lastModifiedDateTime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requestDateTime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2015-07-29T13:14:04-06:00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requestDateTime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scheduled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ActivityRecords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createdDateTime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2015-07-29T13:14:04-06:00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createdDateTime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reason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Calibration due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severity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Normal</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severity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 Order Created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ActivityRecords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Appointments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callAhead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callAhead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meetingInterval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2015-08-01T14:00:00-06:00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meetingInterval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Appointments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lastRenderedPageBreak/>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9de93d13-a979-4903-a0e9-29b650988b41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residential</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CustomerAgreements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0f5116f9-8eef-41bb-953c-f944b8675dbd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CustomerAgreements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Dickerson, Earl</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priority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justification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Appointment required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justification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rank</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rank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High</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priority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request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2015-08-01T14:00:00-06:00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e74236bd-5741-4eac-b45d-2b9d4ee50ba2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InternalLocation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Residence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Floor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BSMT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Floor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RoomNumber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RoomNumber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InternalLocation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2206 Elm St NE, Cedar Rapids, IA 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Elm</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2204</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USA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Cedar Rapids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IA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phone1</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areaCode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319</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areaCode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cityCode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555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cityCode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localNumber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2133</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localNumber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phone1</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WorkTasks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23d0b4e7-404c-45b4-8c91-db77920fc969</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crewETA</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2015-08-01T14:00:00-06:00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crewETA</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instruction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Perform 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instruction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scheduled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subject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subject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taskKind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taskKind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1621e551-fa4c-478a-93ba-8ee2ffc6e073</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CrewMembers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Person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firstName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Gretta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firstName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Nichols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Person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CrewMembers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Nichols, Gretta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lastRenderedPageBreak/>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request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2015-08-01T14:00:00-06:00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71ca95f3-f789-41e1-a412-31e0a370faba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connectionState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connected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connectionState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isSdp</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isSdp</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nominalServiceVoltage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240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nominalServiceVoltage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ratedCurrent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ratedCurrent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serviceDeliveryRemark</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Call ahead for access to basement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serviceDeliveryRemark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MetrologyRequirements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48c5068e-5b46-4ecf-9d06-db6ab9ace3f5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ReadingTypes</w:t>
      </w:r>
      <w:r w:rsidRPr="00D94091">
        <w:rPr>
          <w:rFonts w:ascii="Arial" w:hAnsi="Arial" w:cs="Arial"/>
          <w:color w:val="FF0000"/>
          <w:sz w:val="16"/>
          <w:szCs w:val="16"/>
          <w:highlight w:val="white"/>
        </w:rPr>
        <w:t xml:space="preserve"> ref</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0.0.0.1.1.1.12.0.0.0.0.0.0.0.0.3.72.0</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MetrologyRequirements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ServiceCategory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electricity</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ServiceCategory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ServiceMultipliers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transformerRatio</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value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value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ServiceMultipliers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03aef6e3-55cf-455c-8865-705424a4844d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remark</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Call ahead for access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remark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siteAccessProblem</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Basement location</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siteAccessProblem</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InternalLocation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Residence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BuildingNumber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Floor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BSMT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Floor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RoomNumber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RoomNumber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InternalLocation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2206 Elm St NE, Cedar Rapids, IA 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Elm</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2206</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USA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Cedar Rapids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IA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WorkTasks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fd6b6141-c5ff-48ab-b5e5-7348292098c1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SO-56215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 Order Number</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NameTypeAuthority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Utility XYZ</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NameTypeAuthority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ec6a4b6c-716e-4c3b-8607-b316615f8348</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lastRenderedPageBreak/>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lastModifiedDateTime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2015-07-29T13:14:05-06:00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lastModifiedDateTime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requestDateTime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2015-07-29T13:14:05-06:00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requestDateTime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scheduled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ActivityRecords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createdDateTime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2015-07-29T13:14:05-06:00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createdDateTime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reason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Calibration due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severity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Normal</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severity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 Order Created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ActivityRecords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Appointments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callAhead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callAhead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meetingInterval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2015-08-01T16:00:00-06:00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meetingInterval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Appointments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2895e1b7-e0e9-4d99-880c-e5c7c6f6fe3a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residential</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CustomerAgreements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96404301-b5f9-4229-b794-8101edbf83fd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CustomerAgreements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Kline, Gerald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Customers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priority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justification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Appointment required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justification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rank</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rank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High</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priority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request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2015-08-01T16:00:00-06:00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fd3e6dc1-4a30-4108-9f75-e730b9b52faa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2208 Elm St NE, Cedar Rapids, IA 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Elm</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2208</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USA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Cedar Rapids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IA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phone1</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areaCode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319</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areaCode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cityCode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555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cityCode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localNumber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9924</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localNumber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phone1</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WorkTasks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7d01c6b4-a532-4824-9305-da97717bacf2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crewETA</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crewETA</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instruction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Perform 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instruction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scheduled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statusKind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lastRenderedPageBreak/>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subject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Meter 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subject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taskKind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exchange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taskKind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1621e551-fa4c-478a-93ba-8ee2ffc6e073</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CrewMembers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Person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firstName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Gretta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firstName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Nichols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lastName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Person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CrewMembers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Nichols, Gretta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Crews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request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2015-08-01T16:00:00-06:00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end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2015-08-01T15:00:00-06:00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start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scheduleInterval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TimeSchedules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ef856c2d-26d6-4491-9bcf-aad4fca20078</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connectionState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connected</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connectionState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isSdp</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isSdp</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nominalServiceVoltage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240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nominalServiceVoltage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ratedCurrent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ratedCurrent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MetrologyRequirements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48c5068e-5b46-4ecf-9d06-db6ab9ace3f5</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ReadingTypes</w:t>
      </w:r>
      <w:r w:rsidRPr="00D94091">
        <w:rPr>
          <w:rFonts w:ascii="Arial" w:hAnsi="Arial" w:cs="Arial"/>
          <w:color w:val="FF0000"/>
          <w:sz w:val="16"/>
          <w:szCs w:val="16"/>
          <w:highlight w:val="white"/>
        </w:rPr>
        <w:t xml:space="preserve"> ref</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0.0.0.1.1.1.12.0.0.0.0.0.0.0.0.3.72.0</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MetrologyRequirements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ServiceCategory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electricity</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ServiceCategory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ServiceMultipliers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transformerRatio</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kind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value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1.0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value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ServiceMultipliers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476fc26a-53d8-4510-8b0a-436a1859ab57</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mRID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2208 Elm St NE, Cedar Rapids, IA 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addressGeneral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Elm</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2208</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number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NE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suffix</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St</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type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true</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withinTownLimits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streetDetail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52402</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USA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country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Cedar Rapids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name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IA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stateOrProvince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townDetail</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mainAddress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UsagePointLocation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UsagePoint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WorkTasks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Work</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ServiceOrders</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tns:Payload</w:t>
      </w:r>
      <w:r w:rsidRPr="00D94091">
        <w:rPr>
          <w:rFonts w:ascii="Arial" w:hAnsi="Arial" w:cs="Arial"/>
          <w:color w:val="0000FF"/>
          <w:sz w:val="16"/>
          <w:szCs w:val="16"/>
          <w:highlight w:val="white"/>
        </w:rPr>
        <w:t>&gt;</w:t>
      </w:r>
    </w:p>
    <w:p w:rsidR="002714AB" w:rsidRPr="00D94091" w:rsidRDefault="00D94091" w:rsidP="00D94091">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tns:CreateServiceOrders</w:t>
      </w:r>
      <w:r w:rsidRPr="00D94091">
        <w:rPr>
          <w:rFonts w:ascii="Arial" w:hAnsi="Arial" w:cs="Arial"/>
          <w:color w:val="0000FF"/>
          <w:sz w:val="16"/>
          <w:szCs w:val="16"/>
          <w:highlight w:val="white"/>
        </w:rPr>
        <w:t>&gt;</w:t>
      </w:r>
    </w:p>
    <w:p w:rsidR="002714AB" w:rsidRDefault="002714AB" w:rsidP="002714AB">
      <w:pPr>
        <w:rPr>
          <w:rFonts w:ascii="Arial" w:hAnsi="Arial" w:cs="Arial"/>
          <w:color w:val="0000FF"/>
          <w:sz w:val="20"/>
        </w:rPr>
      </w:pPr>
    </w:p>
    <w:p w:rsidR="002714AB" w:rsidRDefault="002714AB" w:rsidP="002714AB">
      <w:pPr>
        <w:rPr>
          <w:i/>
        </w:rPr>
      </w:pPr>
      <w:r>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2714AB" w:rsidRDefault="002714AB" w:rsidP="002714AB">
      <w:pPr>
        <w:rPr>
          <w:kern w:val="32"/>
        </w:rPr>
      </w:pP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8080"/>
          <w:sz w:val="16"/>
          <w:szCs w:val="16"/>
          <w:highlight w:val="white"/>
        </w:rPr>
        <w:t>&lt;?xml version="1.0" encoding="UTF-8"?&gt;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FF"/>
          <w:sz w:val="16"/>
          <w:szCs w:val="16"/>
          <w:highlight w:val="white"/>
        </w:rPr>
        <w:t>&lt;!--</w:t>
      </w:r>
      <w:r w:rsidRPr="00D94091">
        <w:rPr>
          <w:rFonts w:ascii="Arial" w:hAnsi="Arial" w:cs="Arial"/>
          <w:color w:val="808080"/>
          <w:sz w:val="16"/>
          <w:szCs w:val="16"/>
          <w:highlight w:val="white"/>
        </w:rPr>
        <w:t>Sample XML file generated by XMLSpy v2015 rel. 4 sp1 (x64) (http://www.altova.com)</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tns:ServiceOrdersResponseMessage</w:t>
      </w:r>
      <w:r w:rsidRPr="00D94091">
        <w:rPr>
          <w:rFonts w:ascii="Arial" w:hAnsi="Arial" w:cs="Arial"/>
          <w:color w:val="FF0000"/>
          <w:sz w:val="16"/>
          <w:szCs w:val="16"/>
          <w:highlight w:val="white"/>
        </w:rPr>
        <w:t xml:space="preserve"> xmlns</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xmlns:xml</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http://www.w3.org/XML/1998/namespace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xmlns:msg</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http://iec.ch/TC57/2011/schema/message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xmlns:xsi</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http://www.w3.org/2001/XMLSchema-instance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xmlns:tns</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http://iec.ch/TC57/2015/ServiceOrdersMessage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xmlns:n1</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http://www.altova.com/samplexml/other-namespace</w:t>
      </w:r>
      <w:r w:rsidRPr="00D94091">
        <w:rPr>
          <w:rFonts w:ascii="Arial" w:hAnsi="Arial" w:cs="Arial"/>
          <w:color w:val="0000FF"/>
          <w:sz w:val="16"/>
          <w:szCs w:val="16"/>
          <w:highlight w:val="white"/>
        </w:rPr>
        <w:t>"</w:t>
      </w:r>
      <w:r w:rsidRPr="00D94091">
        <w:rPr>
          <w:rFonts w:ascii="Arial" w:hAnsi="Arial" w:cs="Arial"/>
          <w:color w:val="FF0000"/>
          <w:sz w:val="16"/>
          <w:szCs w:val="16"/>
          <w:highlight w:val="white"/>
        </w:rPr>
        <w:t xml:space="preserve"> xsi:schemaLocation</w:t>
      </w:r>
      <w:r w:rsidRPr="00D94091">
        <w:rPr>
          <w:rFonts w:ascii="Arial" w:hAnsi="Arial" w:cs="Arial"/>
          <w:color w:val="0000FF"/>
          <w:sz w:val="16"/>
          <w:szCs w:val="16"/>
          <w:highlight w:val="white"/>
        </w:rPr>
        <w:t>="</w:t>
      </w:r>
      <w:r w:rsidRPr="00D94091">
        <w:rPr>
          <w:rFonts w:ascii="Arial" w:hAnsi="Arial" w:cs="Arial"/>
          <w:color w:val="000000"/>
          <w:sz w:val="16"/>
          <w:szCs w:val="16"/>
          <w:highlight w:val="white"/>
        </w:rPr>
        <w:t>http://iec.ch/TC57/2015/ServiceOrdersMessage ServiceOrdersMessage.xsd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tns:Header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msg:Verb</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reply</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msg:Verb</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msg:Noun</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ServiceOrders</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msg:Noun</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msg:Timestamp</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2015-07-29T13:14:11-06:00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msg:Timestamp</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msg:MessageID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2d9b3be2-af50-4bf1-a812-8058bbd28b94</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msg:MessageID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msg:CorrelationID</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2fb77797-b5c2-44f8-aa62-0d4c7f0a2aaa</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msg:CorrelationID</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tns:Header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tns:Reply</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msg:Result</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OK</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msg:Result</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msg:Error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msg:code</w:t>
      </w:r>
      <w:r w:rsidRPr="00D94091">
        <w:rPr>
          <w:rFonts w:ascii="Arial" w:hAnsi="Arial" w:cs="Arial"/>
          <w:color w:val="0000FF"/>
          <w:sz w:val="16"/>
          <w:szCs w:val="16"/>
          <w:highlight w:val="white"/>
        </w:rPr>
        <w:t>&gt;</w:t>
      </w:r>
      <w:r w:rsidRPr="00D94091">
        <w:rPr>
          <w:rFonts w:ascii="Arial" w:hAnsi="Arial" w:cs="Arial"/>
          <w:color w:val="000000"/>
          <w:sz w:val="16"/>
          <w:szCs w:val="16"/>
          <w:highlight w:val="white"/>
        </w:rPr>
        <w:t>0.0</w:t>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msg:code</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msg:Error</w:t>
      </w:r>
      <w:r w:rsidRPr="00D94091">
        <w:rPr>
          <w:rFonts w:ascii="Arial" w:hAnsi="Arial" w:cs="Arial"/>
          <w:color w:val="0000FF"/>
          <w:sz w:val="16"/>
          <w:szCs w:val="16"/>
          <w:highlight w:val="white"/>
        </w:rPr>
        <w:t>&gt;</w:t>
      </w:r>
    </w:p>
    <w:p w:rsidR="00D94091" w:rsidRPr="00D94091" w:rsidRDefault="00D94091" w:rsidP="00D94091">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D94091">
        <w:rPr>
          <w:rFonts w:ascii="Arial" w:hAnsi="Arial" w:cs="Arial"/>
          <w:color w:val="000000"/>
          <w:sz w:val="16"/>
          <w:szCs w:val="16"/>
          <w:highlight w:val="white"/>
        </w:rPr>
        <w:tab/>
      </w: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tns:Reply</w:t>
      </w:r>
      <w:r w:rsidRPr="00D94091">
        <w:rPr>
          <w:rFonts w:ascii="Arial" w:hAnsi="Arial" w:cs="Arial"/>
          <w:color w:val="0000FF"/>
          <w:sz w:val="16"/>
          <w:szCs w:val="16"/>
          <w:highlight w:val="white"/>
        </w:rPr>
        <w:t>&gt;</w:t>
      </w:r>
    </w:p>
    <w:p w:rsidR="002714AB" w:rsidRPr="00D94091" w:rsidRDefault="00D94091" w:rsidP="00D94091">
      <w:pPr>
        <w:pBdr>
          <w:top w:val="single" w:sz="4" w:space="1" w:color="auto"/>
          <w:left w:val="single" w:sz="4" w:space="4" w:color="auto"/>
          <w:bottom w:val="single" w:sz="4" w:space="1" w:color="auto"/>
          <w:right w:val="single" w:sz="4" w:space="4" w:color="auto"/>
        </w:pBdr>
        <w:rPr>
          <w:b/>
          <w:kern w:val="32"/>
          <w:sz w:val="16"/>
          <w:szCs w:val="16"/>
          <w:u w:val="single"/>
        </w:rPr>
      </w:pPr>
      <w:r w:rsidRPr="00D94091">
        <w:rPr>
          <w:rFonts w:ascii="Arial" w:hAnsi="Arial" w:cs="Arial"/>
          <w:color w:val="0000FF"/>
          <w:sz w:val="16"/>
          <w:szCs w:val="16"/>
          <w:highlight w:val="white"/>
        </w:rPr>
        <w:t>&lt;/</w:t>
      </w:r>
      <w:r w:rsidRPr="00D94091">
        <w:rPr>
          <w:rFonts w:ascii="Arial" w:hAnsi="Arial" w:cs="Arial"/>
          <w:color w:val="800000"/>
          <w:sz w:val="16"/>
          <w:szCs w:val="16"/>
          <w:highlight w:val="white"/>
        </w:rPr>
        <w:t>tns:ServiceOrdersResponseMessage</w:t>
      </w:r>
      <w:r w:rsidRPr="00D94091">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2714AB" w:rsidRDefault="002714AB" w:rsidP="002714AB">
      <w:pPr>
        <w:rPr>
          <w:b/>
          <w:u w:val="single"/>
        </w:rPr>
      </w:pPr>
    </w:p>
    <w:p w:rsidR="002714AB" w:rsidRDefault="002714AB" w:rsidP="002714AB">
      <w:pPr>
        <w:rPr>
          <w:b/>
          <w:u w:val="single"/>
        </w:rPr>
      </w:pPr>
      <w:r>
        <w:rPr>
          <w:u w:val="single"/>
        </w:rPr>
        <w:br w:type="page"/>
      </w:r>
    </w:p>
    <w:p w:rsidR="002714AB" w:rsidRDefault="002714AB" w:rsidP="002714AB">
      <w:pPr>
        <w:pStyle w:val="Heading2"/>
        <w:numPr>
          <w:ilvl w:val="0"/>
          <w:numId w:val="0"/>
        </w:numPr>
      </w:pPr>
      <w:bookmarkStart w:id="67" w:name="_Toc426121933"/>
      <w:r>
        <w:rPr>
          <w:u w:val="single"/>
        </w:rPr>
        <w:lastRenderedPageBreak/>
        <w:t>SO-</w:t>
      </w:r>
      <w:r w:rsidRPr="000A7205">
        <w:rPr>
          <w:u w:val="single"/>
        </w:rPr>
        <w:t>1</w:t>
      </w:r>
      <w:r>
        <w:rPr>
          <w:u w:val="single"/>
        </w:rPr>
        <w:t>d</w:t>
      </w:r>
      <w:r>
        <w:t>: Client</w:t>
      </w:r>
      <w:r w:rsidRPr="00A0723D">
        <w:t xml:space="preserve"> requests creation of </w:t>
      </w:r>
      <w:r w:rsidR="004C0390">
        <w:t xml:space="preserve">two </w:t>
      </w:r>
      <w:r>
        <w:t>Service Order</w:t>
      </w:r>
      <w:r w:rsidR="004C0390">
        <w:t>s</w:t>
      </w:r>
      <w:r w:rsidRPr="00A0723D">
        <w:t xml:space="preserve"> and </w:t>
      </w:r>
      <w:r>
        <w:t>Server</w:t>
      </w:r>
      <w:r w:rsidRPr="00A0723D">
        <w:t xml:space="preserve"> replies</w:t>
      </w:r>
      <w:r>
        <w:t xml:space="preserve"> (</w:t>
      </w:r>
      <w:r w:rsidRPr="00CA3DE3">
        <w:t xml:space="preserve">Two </w:t>
      </w:r>
      <w:r>
        <w:t>Service Order</w:t>
      </w:r>
      <w:r w:rsidRPr="00CA3DE3">
        <w:t>s in a single message - One succeeds and one fails</w:t>
      </w:r>
      <w:r>
        <w:t>)</w:t>
      </w:r>
      <w:bookmarkEnd w:id="67"/>
    </w:p>
    <w:p w:rsidR="002714AB" w:rsidRPr="00DF1F99"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instantiate </w:t>
      </w:r>
      <w:r>
        <w:rPr>
          <w:kern w:val="32"/>
        </w:rPr>
        <w:t>two</w:t>
      </w:r>
      <w:r w:rsidRPr="00DF1F99">
        <w:rPr>
          <w:kern w:val="32"/>
        </w:rPr>
        <w:t xml:space="preserve"> </w:t>
      </w:r>
      <w:r>
        <w:rPr>
          <w:kern w:val="32"/>
        </w:rPr>
        <w:t>Service Orders</w:t>
      </w:r>
      <w:r w:rsidRPr="00DF1F99">
        <w:rPr>
          <w:kern w:val="32"/>
        </w:rPr>
        <w:t xml:space="preserve">.  The </w:t>
      </w:r>
      <w:r>
        <w:rPr>
          <w:kern w:val="32"/>
        </w:rPr>
        <w:t>Server</w:t>
      </w:r>
      <w:r w:rsidRPr="00DF1F99">
        <w:rPr>
          <w:kern w:val="32"/>
        </w:rPr>
        <w:t xml:space="preserve"> returns a response message indicating </w:t>
      </w:r>
      <w:r>
        <w:rPr>
          <w:kern w:val="32"/>
        </w:rPr>
        <w:t>that instantiation of the second Service Order failed. Since no error is reported for the first Service Order, the interpretation of the response message is that the instantiation of the first Service Order succeeded.</w:t>
      </w:r>
    </w:p>
    <w:p w:rsidR="002714AB" w:rsidRPr="00DF1F99"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first of the two Service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xml:space="preserve">, Maintenance Orders, and Service Orders and refer to them by the mRIDs and/or Names assigned in the "create"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rsidRPr="002A5E02">
              <w:t>None</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EE4992">
            <w:r>
              <w:t xml:space="preserve">One </w:t>
            </w:r>
            <w:r w:rsidRPr="002A5E02">
              <w:t xml:space="preserve">new </w:t>
            </w:r>
            <w:r>
              <w:t>Service Order is</w:t>
            </w:r>
            <w:r w:rsidRPr="002A5E02">
              <w:t xml:space="preserve"> created with the Names identifier</w:t>
            </w:r>
            <w:r>
              <w:t xml:space="preserve"> </w:t>
            </w:r>
            <w:r w:rsidRPr="002A5E02">
              <w:t>that w</w:t>
            </w:r>
            <w:r>
              <w:t>as</w:t>
            </w:r>
            <w:r w:rsidRPr="002A5E02">
              <w:t xml:space="preserve"> passed in the request message</w:t>
            </w:r>
            <w:r>
              <w:t xml:space="preserve">. An error is returned indicating that instantiation of the second Service Order failed. </w:t>
            </w:r>
          </w:p>
        </w:tc>
      </w:tr>
    </w:tbl>
    <w:p w:rsidR="002714AB" w:rsidRDefault="002714AB" w:rsidP="002714AB"/>
    <w:p w:rsidR="002714AB" w:rsidRPr="00DF1F99" w:rsidRDefault="002714AB" w:rsidP="002714AB">
      <w:pPr>
        <w:rPr>
          <w:kern w:val="32"/>
        </w:rPr>
      </w:pPr>
    </w:p>
    <w:p w:rsidR="002714AB" w:rsidRDefault="002714AB" w:rsidP="002714AB">
      <w:pPr>
        <w:rPr>
          <w:kern w:val="32"/>
        </w:rPr>
      </w:pP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16638" cy="2342194"/>
            <wp:effectExtent l="19050" t="0" r="0" b="0"/>
            <wp:docPr id="58"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59" cstate="print"/>
                    <a:stretch>
                      <a:fillRect/>
                    </a:stretch>
                  </pic:blipFill>
                  <pic:spPr>
                    <a:xfrm>
                      <a:off x="0" y="0"/>
                      <a:ext cx="5316638" cy="2342194"/>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4</w:t>
        </w:r>
      </w:fldSimple>
      <w:r>
        <w:t xml:space="preserve"> </w:t>
      </w:r>
      <w:r w:rsidRPr="009A304D">
        <w:t>Sequ</w:t>
      </w:r>
      <w:r>
        <w:t>ence Diagram for Test Case SO-1d</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714AB" w:rsidRDefault="002714AB" w:rsidP="002714AB">
      <w:pPr>
        <w:rPr>
          <w:kern w:val="32"/>
        </w:rPr>
      </w:pP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8080"/>
          <w:sz w:val="16"/>
          <w:szCs w:val="16"/>
          <w:highlight w:val="white"/>
        </w:rPr>
        <w:t>&lt;?xml version="1.0" encoding="UTF-8"?&gt;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FF"/>
          <w:sz w:val="16"/>
          <w:szCs w:val="16"/>
          <w:highlight w:val="white"/>
        </w:rPr>
        <w:t>&lt;!--</w:t>
      </w:r>
      <w:r w:rsidRPr="00E51DC1">
        <w:rPr>
          <w:rFonts w:ascii="Arial" w:hAnsi="Arial" w:cs="Arial"/>
          <w:color w:val="808080"/>
          <w:sz w:val="16"/>
          <w:szCs w:val="16"/>
          <w:highlight w:val="white"/>
        </w:rPr>
        <w:t>Sample XML file generated by XMLSpy v2015 rel. 4 sp1 (x64) (http://www.altova.com)</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tns:CreateServiceOrders</w:t>
      </w:r>
      <w:r w:rsidRPr="00E51DC1">
        <w:rPr>
          <w:rFonts w:ascii="Arial" w:hAnsi="Arial" w:cs="Arial"/>
          <w:color w:val="FF0000"/>
          <w:sz w:val="16"/>
          <w:szCs w:val="16"/>
          <w:highlight w:val="white"/>
        </w:rPr>
        <w:t xml:space="preserve"> xmlns</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http://iec.ch/TC57/2015/ServiceOrders#</w:t>
      </w:r>
      <w:r w:rsidRPr="00E51DC1">
        <w:rPr>
          <w:rFonts w:ascii="Arial" w:hAnsi="Arial" w:cs="Arial"/>
          <w:color w:val="0000FF"/>
          <w:sz w:val="16"/>
          <w:szCs w:val="16"/>
          <w:highlight w:val="white"/>
        </w:rPr>
        <w:t>"</w:t>
      </w:r>
      <w:r w:rsidRPr="00E51DC1">
        <w:rPr>
          <w:rFonts w:ascii="Arial" w:hAnsi="Arial" w:cs="Arial"/>
          <w:color w:val="FF0000"/>
          <w:sz w:val="16"/>
          <w:szCs w:val="16"/>
          <w:highlight w:val="white"/>
        </w:rPr>
        <w:t xml:space="preserve"> xmlns:msg</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http://iec.ch/TC57/2011/schema/message</w:t>
      </w:r>
      <w:r w:rsidRPr="00E51DC1">
        <w:rPr>
          <w:rFonts w:ascii="Arial" w:hAnsi="Arial" w:cs="Arial"/>
          <w:color w:val="0000FF"/>
          <w:sz w:val="16"/>
          <w:szCs w:val="16"/>
          <w:highlight w:val="white"/>
        </w:rPr>
        <w:t>"</w:t>
      </w:r>
      <w:r w:rsidRPr="00E51DC1">
        <w:rPr>
          <w:rFonts w:ascii="Arial" w:hAnsi="Arial" w:cs="Arial"/>
          <w:color w:val="FF0000"/>
          <w:sz w:val="16"/>
          <w:szCs w:val="16"/>
          <w:highlight w:val="white"/>
        </w:rPr>
        <w:t xml:space="preserve"> xmlns:xsi</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http://www.w3.org/2001/XMLSchema-instance</w:t>
      </w:r>
      <w:r w:rsidRPr="00E51DC1">
        <w:rPr>
          <w:rFonts w:ascii="Arial" w:hAnsi="Arial" w:cs="Arial"/>
          <w:color w:val="0000FF"/>
          <w:sz w:val="16"/>
          <w:szCs w:val="16"/>
          <w:highlight w:val="white"/>
        </w:rPr>
        <w:t>"</w:t>
      </w:r>
      <w:r w:rsidRPr="00E51DC1">
        <w:rPr>
          <w:rFonts w:ascii="Arial" w:hAnsi="Arial" w:cs="Arial"/>
          <w:color w:val="FF0000"/>
          <w:sz w:val="16"/>
          <w:szCs w:val="16"/>
          <w:highlight w:val="white"/>
        </w:rPr>
        <w:t xml:space="preserve"> xmlns:tns</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http://iec.ch/TC57/2015/ServiceOrdersMessage</w:t>
      </w:r>
      <w:r w:rsidRPr="00E51DC1">
        <w:rPr>
          <w:rFonts w:ascii="Arial" w:hAnsi="Arial" w:cs="Arial"/>
          <w:color w:val="0000FF"/>
          <w:sz w:val="16"/>
          <w:szCs w:val="16"/>
          <w:highlight w:val="white"/>
        </w:rPr>
        <w:t>"</w:t>
      </w:r>
      <w:r w:rsidRPr="00E51DC1">
        <w:rPr>
          <w:rFonts w:ascii="Arial" w:hAnsi="Arial" w:cs="Arial"/>
          <w:color w:val="FF0000"/>
          <w:sz w:val="16"/>
          <w:szCs w:val="16"/>
          <w:highlight w:val="white"/>
        </w:rPr>
        <w:t xml:space="preserve"> xmlns:n1</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http://www.altova.com/samplexml/other-namespace</w:t>
      </w:r>
      <w:r w:rsidRPr="00E51DC1">
        <w:rPr>
          <w:rFonts w:ascii="Arial" w:hAnsi="Arial" w:cs="Arial"/>
          <w:color w:val="0000FF"/>
          <w:sz w:val="16"/>
          <w:szCs w:val="16"/>
          <w:highlight w:val="white"/>
        </w:rPr>
        <w:t>"</w:t>
      </w:r>
      <w:r w:rsidRPr="00E51DC1">
        <w:rPr>
          <w:rFonts w:ascii="Arial" w:hAnsi="Arial" w:cs="Arial"/>
          <w:color w:val="FF0000"/>
          <w:sz w:val="16"/>
          <w:szCs w:val="16"/>
          <w:highlight w:val="white"/>
        </w:rPr>
        <w:t xml:space="preserve"> xsi:schemaLocation</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http://iec.ch/TC57/2015/ServiceOrdersMessage ServiceOrdersMessage.xsd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tns:Header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msg:Verb</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create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msg:Verb</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msg:Noun</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ServiceOrders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msg:Noun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msg:Timestamp</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2015-07-29T14:11:28-06:00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msg:Timestamp</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msg:MessageID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5aac2f0f-11b9-4c80-bce6-784d36f80575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msg:MessageID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msg:CorrelationID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c1dc653f-9237-4808-9614-0b12dbf46996</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msg:CorrelationID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tns:Header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lastRenderedPageBreak/>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tns:Payload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2810a605-70bb-4e87-9039-d66c013ac58b</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SO-86339</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 Order Number</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NameTypeAuthority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Utility XYZ</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NameTypeAuthority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ce728e3c-6f85-4d72-9222-4931ad77b2c8</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lastModifiedDateTime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2015-07-29T14:11:24-06:00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lastModifiedDateTime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requestDateTime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2015-07-29T14:11:24-06:00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requestDateTime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scheduled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Meter Removal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ActivityRecords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createdDateTime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2015-07-29T14:11:24-06:00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createdDateTime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reason</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Move out - Residence to be unoccupied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reason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severity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Normal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severity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 Order Created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ActivityRecords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priority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rank</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rank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Normal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priority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request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2015-08-02T17:00:00-06:00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2015-08-02T08:00:00-06:00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65b122e3-a331-4b77-80a3-9a3206c6b523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 Grant Circle SW, Cedar Rapids, IA 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Grant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SW</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Circle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USA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Cedar Rapids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IA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WorkTasks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8e4557ce-ffc4-499b-88ba-e06b42b11885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instruction</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Remove meter</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instruction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scheduled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subject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Meter removal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subject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taskKind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remove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taskKind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47c49565-1bf6-4087-a517-849862cc8358</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CrewMembers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Person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firstName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Robbie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firstName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Conrad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Person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CrewMembers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lastRenderedPageBreak/>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Conrad, Robbie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request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2015-08-02T17:00:00-06:00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2015-08-02T08:00:00-06:00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f0036e5a-e238-4de4-b581-2e7ec0249525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connectionState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connected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connectionState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isSdp</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isSdp</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ratedCurrent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ratedCurrent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ServiceCategory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electricity</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ServiceCategory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f0036e5a-e238-4de4-b581-2e7ec0249525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 Grant circle SW, Cedar Rapids, IA 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Grant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SW</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Circle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USA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Cedar Rapids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IA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WorkTasks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a768c62c-89c6-4310-a350-35f8ab19dfd3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SO-86340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 Order Number</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NameTypeAuthority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Utility XYZ</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NameTypeAuthority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1f63d885-b4ac-48ca-80a5-8aa679eb51dd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lastModifiedDateTime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2015-07-29T14:11:26-06:00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lastModifiedDateTime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requestDateTime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2015-07-29T14:11:26-06:00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requestDateTime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scheduled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Meter Installation</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ActivityRecords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createdDateTime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2015-07-29T14:11:26-06:00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createdDateTime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reason</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Tenant move-in</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reason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severity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Normal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severity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Service Order Created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ActivityRecords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Customers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6b81797b-f4f4-4f4a-8422-ba4d0b0a16ec</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residential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CustomerAgreements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lastRenderedPageBreak/>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6b81797b-f4f4-4f4a-8422-ba4d0b0a16ec</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CustomerAgreements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Myers, Betsy</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Customers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priority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rank</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rank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Normal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priority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request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2015-09-01T12:00:00-06:00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2015-09-01T08:00:00-06:00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65b122e3-a331-4b77-80a3-9a3206c6b523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 Grant Circle SW, Cedar Rapids, IA 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Grant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SW</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Circle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USA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Cedar Rapids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IA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WorkTasks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2d87e6ae-1b17-4d10-99a7-0e62474f4452</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crewETA</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2015-09-01T08:00:00-06:00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crewETA</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instruction</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Perform meter installation</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instruction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scheduled</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statusKind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subject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Meter installation</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subject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taskKind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install</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taskKind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1621e551-fa4c-478a-93ba-8ee2ffc6e073</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CrewMembers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Person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firstName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Gretta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firstName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Nichols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lastName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Person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CrewMembers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Nichols, Gretta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Crews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request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2015-09-01T12:00:00-06:00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end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2015-09-01T08:00:00-06:00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start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scheduleInterval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TimeSchedules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f0036e5a-e238-4de4-b581-2e7ec0249525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isSdp</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isSdp</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nominalServiceVoltage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240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nominalServiceVoltage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ratedCurrent</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200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ratedCurrent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MetrologyRequirements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48c5068e-5b46-4ecf-9d06-db6ab9ace3f5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ReadingTypes</w:t>
      </w:r>
      <w:r w:rsidRPr="00E51DC1">
        <w:rPr>
          <w:rFonts w:ascii="Arial" w:hAnsi="Arial" w:cs="Arial"/>
          <w:color w:val="FF0000"/>
          <w:sz w:val="16"/>
          <w:szCs w:val="16"/>
          <w:highlight w:val="white"/>
        </w:rPr>
        <w:t xml:space="preserve"> ref</w:t>
      </w:r>
      <w:r w:rsidRPr="00E51DC1">
        <w:rPr>
          <w:rFonts w:ascii="Arial" w:hAnsi="Arial" w:cs="Arial"/>
          <w:color w:val="0000FF"/>
          <w:sz w:val="16"/>
          <w:szCs w:val="16"/>
          <w:highlight w:val="white"/>
        </w:rPr>
        <w:t>="</w:t>
      </w:r>
      <w:r w:rsidRPr="00E51DC1">
        <w:rPr>
          <w:rFonts w:ascii="Arial" w:hAnsi="Arial" w:cs="Arial"/>
          <w:color w:val="000000"/>
          <w:sz w:val="16"/>
          <w:szCs w:val="16"/>
          <w:highlight w:val="white"/>
        </w:rPr>
        <w:t>0.0.0.1.1.1.12.0.0.0.0.0.0.0.0.3.72.0</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lastRenderedPageBreak/>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MetrologyRequirements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ServiceCategory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electricity</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ServiceCategory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ServiceMultipliers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transformerRatio</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kind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value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1.0</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value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ServiceMultipliers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f0036e5a-e238-4de4-b581-2e7ec0249525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mRID</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 Grant circle SW, Cedar Rapids, IA 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addressGeneral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Grant</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13445</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number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SW</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suffix</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Circle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type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true</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withinTownLimits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streetDetail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52404</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code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USA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country</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Cedar Rapids</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name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r w:rsidRPr="00E51DC1">
        <w:rPr>
          <w:rFonts w:ascii="Arial" w:hAnsi="Arial" w:cs="Arial"/>
          <w:color w:val="000000"/>
          <w:sz w:val="16"/>
          <w:szCs w:val="16"/>
          <w:highlight w:val="white"/>
        </w:rPr>
        <w:t>IA</w:t>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stateOrProvince</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townDetail</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mainAddress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UsagePointLocation</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UsagePoint</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WorkTasks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Work</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ServiceOrders</w:t>
      </w:r>
      <w:r w:rsidRPr="00E51DC1">
        <w:rPr>
          <w:rFonts w:ascii="Arial" w:hAnsi="Arial" w:cs="Arial"/>
          <w:color w:val="0000FF"/>
          <w:sz w:val="16"/>
          <w:szCs w:val="16"/>
          <w:highlight w:val="white"/>
        </w:rPr>
        <w:t>&gt;</w:t>
      </w:r>
    </w:p>
    <w:p w:rsidR="00E51DC1" w:rsidRPr="00E51DC1" w:rsidRDefault="00E51DC1" w:rsidP="00E51DC1">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E51DC1">
        <w:rPr>
          <w:rFonts w:ascii="Arial" w:hAnsi="Arial" w:cs="Arial"/>
          <w:color w:val="000000"/>
          <w:sz w:val="16"/>
          <w:szCs w:val="16"/>
          <w:highlight w:val="white"/>
        </w:rPr>
        <w:tab/>
      </w: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tns:Payload</w:t>
      </w:r>
      <w:r w:rsidRPr="00E51DC1">
        <w:rPr>
          <w:rFonts w:ascii="Arial" w:hAnsi="Arial" w:cs="Arial"/>
          <w:color w:val="0000FF"/>
          <w:sz w:val="16"/>
          <w:szCs w:val="16"/>
          <w:highlight w:val="white"/>
        </w:rPr>
        <w:t>&gt;</w:t>
      </w:r>
    </w:p>
    <w:p w:rsidR="00521480" w:rsidRPr="00E51DC1" w:rsidRDefault="00E51DC1" w:rsidP="00E51DC1">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E51DC1">
        <w:rPr>
          <w:rFonts w:ascii="Arial" w:hAnsi="Arial" w:cs="Arial"/>
          <w:color w:val="0000FF"/>
          <w:sz w:val="16"/>
          <w:szCs w:val="16"/>
          <w:highlight w:val="white"/>
        </w:rPr>
        <w:t>&lt;/</w:t>
      </w:r>
      <w:r w:rsidRPr="00E51DC1">
        <w:rPr>
          <w:rFonts w:ascii="Arial" w:hAnsi="Arial" w:cs="Arial"/>
          <w:color w:val="800000"/>
          <w:sz w:val="16"/>
          <w:szCs w:val="16"/>
          <w:highlight w:val="white"/>
        </w:rPr>
        <w:t>tns:CreateServiceOrders</w:t>
      </w:r>
      <w:r w:rsidRPr="00E51DC1">
        <w:rPr>
          <w:rFonts w:ascii="Arial" w:hAnsi="Arial" w:cs="Arial"/>
          <w:color w:val="0000FF"/>
          <w:sz w:val="16"/>
          <w:szCs w:val="16"/>
          <w:highlight w:val="white"/>
        </w:rPr>
        <w:t>&gt;</w:t>
      </w:r>
    </w:p>
    <w:p w:rsidR="00521480" w:rsidRDefault="00521480" w:rsidP="00521480">
      <w:pPr>
        <w:rPr>
          <w:rFonts w:ascii="Arial" w:hAnsi="Arial" w:cs="Arial"/>
          <w:color w:val="0000FF"/>
          <w:sz w:val="20"/>
        </w:rPr>
      </w:pPr>
    </w:p>
    <w:p w:rsidR="00521480" w:rsidRDefault="00521480">
      <w:pPr>
        <w:rPr>
          <w:i/>
        </w:rPr>
      </w:pPr>
      <w:r>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EE7048" w:rsidP="006367C3">
            <w:pPr>
              <w:rPr>
                <w:kern w:val="32"/>
                <w:sz w:val="14"/>
                <w:szCs w:val="14"/>
              </w:rPr>
            </w:pPr>
            <w:r>
              <w:rPr>
                <w:kern w:val="32"/>
                <w:sz w:val="14"/>
                <w:szCs w:val="14"/>
              </w:rPr>
              <w:t>03-Part 6 Strongly-typed Messages and WSDLs generated by EPRI\Messages and WSDLs</w:t>
            </w:r>
            <w:r w:rsidR="002714AB" w:rsidRPr="003D519B">
              <w:rPr>
                <w:kern w:val="32"/>
                <w:sz w:val="14"/>
                <w:szCs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8080"/>
          <w:sz w:val="16"/>
          <w:szCs w:val="16"/>
          <w:highlight w:val="white"/>
        </w:rPr>
        <w:t>&lt;?xml version="1.0" encoding="UTF-8"?&gt;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FF"/>
          <w:sz w:val="16"/>
          <w:szCs w:val="16"/>
          <w:highlight w:val="white"/>
        </w:rPr>
        <w:t>&lt;!--</w:t>
      </w:r>
      <w:r w:rsidRPr="00521480">
        <w:rPr>
          <w:rFonts w:ascii="Arial" w:hAnsi="Arial" w:cs="Arial"/>
          <w:color w:val="808080"/>
          <w:sz w:val="16"/>
          <w:szCs w:val="16"/>
          <w:highlight w:val="white"/>
        </w:rPr>
        <w:t>Sample XML file generated by XMLSpy v2015 rel. 4 sp1 (x64) (http://www.altova.com)</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tns:ServiceOrdersResponseMessage</w:t>
      </w:r>
      <w:r w:rsidRPr="00521480">
        <w:rPr>
          <w:rFonts w:ascii="Arial" w:hAnsi="Arial" w:cs="Arial"/>
          <w:color w:val="FF0000"/>
          <w:sz w:val="16"/>
          <w:szCs w:val="16"/>
          <w:highlight w:val="white"/>
        </w:rPr>
        <w:t xml:space="preserve"> xmlns</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http://iec.ch/TC57/2015/ServiceOrders#</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xmlns:xml</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http://www.w3.org/XML/1998/namespace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xmlns:msg</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http://iec.ch/TC57/2011/schema/message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xmlns:xsi</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http://www.w3.org/2001/XMLSchema-instance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xmlns:tns</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http://iec.ch/TC57/2015/ServiceOrdersMessage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xmlns:n1</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http://www.altova.com/samplexml/other-namespace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xsi:schemaLocation</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http://iec.ch/TC57/2015/ServiceOrdersMessage ServiceOrdersMessage.xsd</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tns:Header</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msg:Verb</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reply</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msg:Verb</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msg:Noun</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ServiceOrders</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msg:Noun</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msg:Timestamp</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2015-07-29T14:11:31-06:00</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msg:Timestamp</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msg:MessageID</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c9a08705-72db-433a-ba58-8c5a9b8ea509</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msg:MessageID</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msg:CorrelationID</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c1dc653f-9237-4808-9614-0b12dbf46996</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msg:CorrelationID</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tns:Header</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tns:Reply</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msg:Result</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FAILED</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msg:Result</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msg:Error</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msg:code</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6.1</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msg:code</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msg:level</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FATAL</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msg:level</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msg:details</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Request cancelled per business rule</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msg:details</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msg:ID</w:t>
      </w:r>
      <w:r w:rsidRPr="00521480">
        <w:rPr>
          <w:rFonts w:ascii="Arial" w:hAnsi="Arial" w:cs="Arial"/>
          <w:color w:val="FF0000"/>
          <w:sz w:val="16"/>
          <w:szCs w:val="16"/>
          <w:highlight w:val="white"/>
        </w:rPr>
        <w:t xml:space="preserve"> idType</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Service Order Number</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idAuthority</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Utility XYZ</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kind</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name</w:t>
      </w:r>
      <w:r w:rsidRPr="00521480">
        <w:rPr>
          <w:rFonts w:ascii="Arial" w:hAnsi="Arial" w:cs="Arial"/>
          <w:color w:val="0000FF"/>
          <w:sz w:val="16"/>
          <w:szCs w:val="16"/>
          <w:highlight w:val="white"/>
        </w:rPr>
        <w:t>"</w:t>
      </w:r>
      <w:r w:rsidRPr="00521480">
        <w:rPr>
          <w:rFonts w:ascii="Arial" w:hAnsi="Arial" w:cs="Arial"/>
          <w:color w:val="FF0000"/>
          <w:sz w:val="16"/>
          <w:szCs w:val="16"/>
          <w:highlight w:val="white"/>
        </w:rPr>
        <w:t xml:space="preserve"> objectType</w:t>
      </w:r>
      <w:r w:rsidRPr="00521480">
        <w:rPr>
          <w:rFonts w:ascii="Arial" w:hAnsi="Arial" w:cs="Arial"/>
          <w:color w:val="0000FF"/>
          <w:sz w:val="16"/>
          <w:szCs w:val="16"/>
          <w:highlight w:val="white"/>
        </w:rPr>
        <w:t>="</w:t>
      </w:r>
      <w:r w:rsidRPr="00521480">
        <w:rPr>
          <w:rFonts w:ascii="Arial" w:hAnsi="Arial" w:cs="Arial"/>
          <w:color w:val="000000"/>
          <w:sz w:val="16"/>
          <w:szCs w:val="16"/>
          <w:highlight w:val="white"/>
        </w:rPr>
        <w:t>ServiceOrder</w:t>
      </w:r>
      <w:r w:rsidRPr="00521480">
        <w:rPr>
          <w:rFonts w:ascii="Arial" w:hAnsi="Arial" w:cs="Arial"/>
          <w:color w:val="0000FF"/>
          <w:sz w:val="16"/>
          <w:szCs w:val="16"/>
          <w:highlight w:val="white"/>
        </w:rPr>
        <w:t>"&gt;</w:t>
      </w:r>
      <w:r w:rsidRPr="00521480">
        <w:rPr>
          <w:rFonts w:ascii="Arial" w:hAnsi="Arial" w:cs="Arial"/>
          <w:color w:val="000000"/>
          <w:sz w:val="16"/>
          <w:szCs w:val="16"/>
          <w:highlight w:val="white"/>
        </w:rPr>
        <w:t>SO-86340</w:t>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msg:ID</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msg:Error</w:t>
      </w:r>
      <w:r w:rsidRPr="00521480">
        <w:rPr>
          <w:rFonts w:ascii="Arial" w:hAnsi="Arial" w:cs="Arial"/>
          <w:color w:val="0000FF"/>
          <w:sz w:val="16"/>
          <w:szCs w:val="16"/>
          <w:highlight w:val="white"/>
        </w:rPr>
        <w:t>&gt;</w:t>
      </w:r>
    </w:p>
    <w:p w:rsidR="00521480" w:rsidRPr="00521480" w:rsidRDefault="00521480" w:rsidP="00521480">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21480">
        <w:rPr>
          <w:rFonts w:ascii="Arial" w:hAnsi="Arial" w:cs="Arial"/>
          <w:color w:val="000000"/>
          <w:sz w:val="16"/>
          <w:szCs w:val="16"/>
          <w:highlight w:val="white"/>
        </w:rPr>
        <w:tab/>
      </w: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tns:Reply</w:t>
      </w:r>
      <w:r w:rsidRPr="00521480">
        <w:rPr>
          <w:rFonts w:ascii="Arial" w:hAnsi="Arial" w:cs="Arial"/>
          <w:color w:val="0000FF"/>
          <w:sz w:val="16"/>
          <w:szCs w:val="16"/>
          <w:highlight w:val="white"/>
        </w:rPr>
        <w:t>&gt;</w:t>
      </w:r>
    </w:p>
    <w:p w:rsidR="002714AB" w:rsidRPr="00521480" w:rsidRDefault="00521480" w:rsidP="00521480">
      <w:pPr>
        <w:pBdr>
          <w:top w:val="single" w:sz="4" w:space="1" w:color="auto"/>
          <w:left w:val="single" w:sz="4" w:space="4" w:color="auto"/>
          <w:bottom w:val="single" w:sz="4" w:space="1" w:color="auto"/>
          <w:right w:val="single" w:sz="4" w:space="4" w:color="auto"/>
        </w:pBdr>
        <w:rPr>
          <w:b/>
          <w:kern w:val="32"/>
          <w:sz w:val="16"/>
          <w:szCs w:val="16"/>
          <w:u w:val="single"/>
        </w:rPr>
      </w:pPr>
      <w:r w:rsidRPr="00521480">
        <w:rPr>
          <w:rFonts w:ascii="Arial" w:hAnsi="Arial" w:cs="Arial"/>
          <w:color w:val="0000FF"/>
          <w:sz w:val="16"/>
          <w:szCs w:val="16"/>
          <w:highlight w:val="white"/>
        </w:rPr>
        <w:t>&lt;/</w:t>
      </w:r>
      <w:r w:rsidRPr="00521480">
        <w:rPr>
          <w:rFonts w:ascii="Arial" w:hAnsi="Arial" w:cs="Arial"/>
          <w:color w:val="800000"/>
          <w:sz w:val="16"/>
          <w:szCs w:val="16"/>
          <w:highlight w:val="white"/>
        </w:rPr>
        <w:t>tns:ServiceOrdersResponseMessage</w:t>
      </w:r>
      <w:r w:rsidRPr="00521480">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119A1" w:rsidRDefault="002119A1">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Mixed Success / Failure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119A1" w:rsidRDefault="002119A1">
      <w:pPr>
        <w:rPr>
          <w:b/>
          <w:u w:val="single"/>
        </w:rPr>
      </w:pPr>
      <w:r>
        <w:rPr>
          <w:u w:val="single"/>
        </w:rPr>
        <w:br w:type="page"/>
      </w:r>
    </w:p>
    <w:p w:rsidR="002714AB" w:rsidRDefault="002714AB" w:rsidP="002714AB">
      <w:pPr>
        <w:pStyle w:val="Heading2"/>
      </w:pPr>
      <w:bookmarkStart w:id="68" w:name="_Toc426121934"/>
      <w:r>
        <w:rPr>
          <w:u w:val="single"/>
        </w:rPr>
        <w:lastRenderedPageBreak/>
        <w:t>SO-2</w:t>
      </w:r>
      <w:r>
        <w:t>: Client</w:t>
      </w:r>
      <w:r w:rsidRPr="00CA3DE3">
        <w:t xml:space="preserve"> requests modification </w:t>
      </w:r>
      <w:r w:rsidR="004C0390">
        <w:t xml:space="preserve">of </w:t>
      </w:r>
      <w:r w:rsidRPr="00CA3DE3">
        <w:t xml:space="preserve">an existing </w:t>
      </w:r>
      <w:r>
        <w:t>Service Order</w:t>
      </w:r>
      <w:r w:rsidRPr="00CA3DE3">
        <w:t xml:space="preserve"> and </w:t>
      </w:r>
      <w:r>
        <w:t>Server</w:t>
      </w:r>
      <w:r w:rsidRPr="00CA3DE3">
        <w:t xml:space="preserve"> replies </w:t>
      </w:r>
      <w:r>
        <w:t>(</w:t>
      </w:r>
      <w:r w:rsidR="004C0390">
        <w:t>Success</w:t>
      </w:r>
      <w:r>
        <w:t xml:space="preserve"> - </w:t>
      </w:r>
      <w:r w:rsidR="002F48A0">
        <w:t>Service Order Completion</w:t>
      </w:r>
      <w:r>
        <w:t>)</w:t>
      </w:r>
      <w:bookmarkEnd w:id="68"/>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modify an existing Service Order</w:t>
      </w:r>
      <w:r w:rsidR="00EA7645">
        <w:rPr>
          <w:kern w:val="32"/>
        </w:rPr>
        <w:t>.</w:t>
      </w:r>
      <w:r w:rsidRPr="00DF1F99">
        <w:rPr>
          <w:kern w:val="32"/>
        </w:rPr>
        <w:t xml:space="preserve">  </w:t>
      </w:r>
      <w:r w:rsidR="00232FB4">
        <w:rPr>
          <w:kern w:val="32"/>
        </w:rPr>
        <w:t xml:space="preserve">Contrary to the simple modification of a Work Request illustrated in test case WR-2a and of a Maintenance Order </w:t>
      </w:r>
      <w:r w:rsidR="00EA7645">
        <w:rPr>
          <w:kern w:val="32"/>
        </w:rPr>
        <w:t xml:space="preserve">illustrated </w:t>
      </w:r>
      <w:r w:rsidR="00232FB4">
        <w:rPr>
          <w:kern w:val="32"/>
        </w:rPr>
        <w:t xml:space="preserve">in test case MO-2a, this test case illustrates an extensive update associated with completing the Service Order and capturing the final reading of the removed meter (OldAsset) and the initial reading of the installed meter (New Asset). </w:t>
      </w:r>
    </w:p>
    <w:p w:rsidR="002714AB" w:rsidRDefault="002714AB" w:rsidP="002714AB">
      <w:pPr>
        <w:rPr>
          <w:kern w:val="32"/>
        </w:rPr>
      </w:pPr>
    </w:p>
    <w:p w:rsidR="002714AB" w:rsidRPr="00856DE6" w:rsidRDefault="002714AB" w:rsidP="002714AB">
      <w:pPr>
        <w:rPr>
          <w:i/>
          <w:kern w:val="32"/>
        </w:rPr>
      </w:pPr>
      <w:r w:rsidRPr="00856DE6">
        <w:rPr>
          <w:i/>
          <w:kern w:val="32"/>
        </w:rPr>
        <w:t>Note</w:t>
      </w:r>
      <w:r w:rsidR="00232FB4">
        <w:rPr>
          <w:i/>
          <w:kern w:val="32"/>
        </w:rPr>
        <w:t>: In this example, the ReadingType and ReadingQualityType elements at the root level of the ServiceOrders XSD are not populated. Leaving these unpopulated is the normal practice since the ReadingType and ReadingQualityType codes are normatively specified in the IEC 61968-9 standard.  For an example in which these elements are populated,</w:t>
      </w:r>
      <w:r w:rsidR="0094222A">
        <w:rPr>
          <w:i/>
          <w:kern w:val="32"/>
        </w:rPr>
        <w:t xml:space="preserve"> please refer to test case SO-5</w:t>
      </w:r>
      <w:r w:rsidR="00232FB4">
        <w:rPr>
          <w:i/>
          <w:kern w:val="32"/>
        </w:rPr>
        <w:t>.</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F60C68" w:rsidP="00F60C68">
            <w:r>
              <w:t xml:space="preserve">A Service Order with a Names.name identifier of  </w:t>
            </w:r>
            <w:r w:rsidRPr="00F60C68">
              <w:t>SO-36784</w:t>
            </w:r>
            <w:r w:rsidR="002714AB">
              <w:t>, as created in test case SO-1a,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subject Service Order</w:t>
            </w:r>
            <w:r w:rsidRPr="002A5E02">
              <w:t xml:space="preserve"> is </w:t>
            </w:r>
            <w:r>
              <w:t>modified to have a new schedule.</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02148" cy="2505073"/>
            <wp:effectExtent l="19050" t="0" r="0" b="0"/>
            <wp:docPr id="59"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0" cstate="print"/>
                    <a:stretch>
                      <a:fillRect/>
                    </a:stretch>
                  </pic:blipFill>
                  <pic:spPr>
                    <a:xfrm>
                      <a:off x="0" y="0"/>
                      <a:ext cx="5302148" cy="2505073"/>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5</w:t>
        </w:r>
      </w:fldSimple>
      <w:r>
        <w:t xml:space="preserve"> </w:t>
      </w:r>
      <w:r w:rsidRPr="006F1A8C">
        <w:t>Sequ</w:t>
      </w:r>
      <w:r>
        <w:t>ence Diagram for Test Case SO-2</w:t>
      </w:r>
    </w:p>
    <w:p w:rsidR="002714AB" w:rsidRDefault="002714AB" w:rsidP="002714AB">
      <w:pPr>
        <w:rPr>
          <w:kern w:val="32"/>
        </w:rPr>
      </w:pPr>
    </w:p>
    <w:p w:rsidR="002714AB" w:rsidRDefault="002714AB" w:rsidP="002714AB">
      <w:pPr>
        <w:rPr>
          <w:kern w:val="32"/>
        </w:rPr>
      </w:pPr>
      <w:r>
        <w:rPr>
          <w:kern w:val="32"/>
        </w:rPr>
        <w:lastRenderedPageBreak/>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E51DC1" w:rsidRDefault="00E51DC1">
      <w:pPr>
        <w:rPr>
          <w:i/>
        </w:rPr>
      </w:pPr>
    </w:p>
    <w:p w:rsidR="00E51DC1" w:rsidRDefault="00E51DC1">
      <w:pPr>
        <w:rPr>
          <w:i/>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ChangeServiceOrders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8080"/>
          <w:sz w:val="16"/>
          <w:szCs w:val="16"/>
          <w:highlight w:val="white"/>
        </w:rPr>
        <w:t>&lt;?xml version="1.0" encoding="UTF-8"?&gt;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FF"/>
          <w:sz w:val="16"/>
          <w:szCs w:val="16"/>
          <w:highlight w:val="white"/>
        </w:rPr>
        <w:t>&lt;!--</w:t>
      </w:r>
      <w:r w:rsidRPr="00542025">
        <w:rPr>
          <w:rFonts w:ascii="Arial" w:hAnsi="Arial" w:cs="Arial"/>
          <w:color w:val="808080"/>
          <w:sz w:val="16"/>
          <w:szCs w:val="16"/>
          <w:highlight w:val="white"/>
        </w:rPr>
        <w:t>Sample XML file generated by XMLSpy v2015 rel. 4 sp1 (x64) (http://www.altova.com)</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tns:ChangeServiceOrders</w:t>
      </w:r>
      <w:r w:rsidRPr="00542025">
        <w:rPr>
          <w:rFonts w:ascii="Arial" w:hAnsi="Arial" w:cs="Arial"/>
          <w:color w:val="FF0000"/>
          <w:sz w:val="16"/>
          <w:szCs w:val="16"/>
          <w:highlight w:val="white"/>
        </w:rPr>
        <w:t xml:space="preserve"> xmlns</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xmlns:msg</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http://iec.ch/TC57/2011/schema/message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xmlns:xsi</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http://www.w3.org/2001/XMLSchema-instance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xmlns:tns</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http://iec.ch/TC57/2015/ServiceOrdersMessage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xmlns:n1</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http://www.altova.com/samplexml/other-namespace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xsi:schemaLocation</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http://iec.ch/TC57/2015/ServiceOrdersMessage ServiceOrdersMessage.xsd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tns:Header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msg:Verb</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change</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msg:Verb</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msg:Noun</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ServiceOrders</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msg:Noun</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2015-08-01T13:20:15-06:00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msg:MessageID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b1902e6c-49d0-4190-96ce-c8bbaab3aa3d</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msg:MessageID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msg:CorrelationID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7d55999e-9acc-4498-99cb-ea650c19c3c3</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msg:CorrelationID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tns:Header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tns:Payload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ServiceOrders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ServiceOrder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SO-36784</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Work</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e1df59f5-c152-4451-b7b4-7c36afd653db</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lastModifiedDateTime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2015-08-01T13:20:15-06:00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lastModifiedDateTime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statusKind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completed</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statusKind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ActivityRecords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createdDateTime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2015-08-01T13:20:15-06:00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createdDateTime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type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Service Order Complet</w:t>
      </w:r>
      <w:r w:rsidR="002F48A0">
        <w:rPr>
          <w:rFonts w:ascii="Arial" w:hAnsi="Arial" w:cs="Arial"/>
          <w:color w:val="000000"/>
          <w:sz w:val="16"/>
          <w:szCs w:val="16"/>
          <w:highlight w:val="white"/>
        </w:rPr>
        <w:t>e</w:t>
      </w:r>
      <w:r w:rsidRPr="00542025">
        <w:rPr>
          <w:rFonts w:ascii="Arial" w:hAnsi="Arial" w:cs="Arial"/>
          <w:color w:val="000000"/>
          <w:sz w:val="16"/>
          <w:szCs w:val="16"/>
          <w:highlight w:val="white"/>
        </w:rPr>
        <w:t>d</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type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ActivityRecords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TimeSchedules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actual</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scheduleInterval</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end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2015-08-01T13:21:00-06:00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end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start</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2015-08-01T13:16:00-06:00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start</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scheduleInterval</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TimeSchedules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WorkTasks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f5ac0622-cc7d-4064-ab3f-bdd53fe0174a</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statusKind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completed</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statusKind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Assets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aa20d219-0470-4a7f-9655-7fcdd7bdb048</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amrSystem</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Itron</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amrSystem</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formNumber</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2S</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formNumber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MeterMultipliers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transformerRatio</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1.0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MeterMultipliers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reason</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installation</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reason</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lastRenderedPageBreak/>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reportedDateTime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reportedDateTime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14233</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ReadingQualities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ReadingQualityType</w:t>
      </w:r>
      <w:r w:rsidRPr="00542025">
        <w:rPr>
          <w:rFonts w:ascii="Arial" w:hAnsi="Arial" w:cs="Arial"/>
          <w:color w:val="FF0000"/>
          <w:sz w:val="16"/>
          <w:szCs w:val="16"/>
          <w:highlight w:val="white"/>
        </w:rPr>
        <w:t xml:space="preserve"> ref</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1.0.0</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ReadingQualities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ReadingType</w:t>
      </w:r>
      <w:r w:rsidRPr="00542025">
        <w:rPr>
          <w:rFonts w:ascii="Arial" w:hAnsi="Arial" w:cs="Arial"/>
          <w:color w:val="FF0000"/>
          <w:sz w:val="16"/>
          <w:szCs w:val="16"/>
          <w:highlight w:val="white"/>
        </w:rPr>
        <w:t xml:space="preserve"> ref</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0.0.0.1.1.1.12.0.0.0.0.0.0.0.0.3.72.0</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MTR-98447629</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Meter Badge Number</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NameTypeAuthority</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Utility XYZ</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NameTypeAuthority</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Assets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OldAsset</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ff7f1105-434c-419a-b823-a74c97626744</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mRID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amrSystem</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Itron</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amrSystem</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formNumber</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2S</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formNumber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MeterMultipliers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transformerRatio</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1.0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MeterMultipliers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reason</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removal</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reason</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reportedDateTime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2015-08-01T13:19:18-06:00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reportedDateTime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2015-08-01T13:19:18-06:00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69877</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value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ReadingQualities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2015-08-01T13:19:18-06:00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ReadingQualityType</w:t>
      </w:r>
      <w:r w:rsidRPr="00542025">
        <w:rPr>
          <w:rFonts w:ascii="Arial" w:hAnsi="Arial" w:cs="Arial"/>
          <w:color w:val="FF0000"/>
          <w:sz w:val="16"/>
          <w:szCs w:val="16"/>
          <w:highlight w:val="white"/>
        </w:rPr>
        <w:t xml:space="preserve"> ref</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1.0.0</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ReadingQualities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ReadingType</w:t>
      </w:r>
      <w:r w:rsidRPr="00542025">
        <w:rPr>
          <w:rFonts w:ascii="Arial" w:hAnsi="Arial" w:cs="Arial"/>
          <w:color w:val="FF0000"/>
          <w:sz w:val="16"/>
          <w:szCs w:val="16"/>
          <w:highlight w:val="white"/>
        </w:rPr>
        <w:t xml:space="preserve"> ref</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0.0.0.1.1.1.12.0.0.0.0.0.0.0.0.3.72.0</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MeterReadings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MTR-22387601</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Meter Badge Number</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NameTypeAuthority</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Utility XYZ</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NameTypeAuthority</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NameType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Names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OldAsset</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TimeSchedules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actual</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kind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scheduleInterval</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end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2015-08-01T13:21:00-06:00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end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start</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2015-08-01T13:16:00-06:00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start</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scheduleInterval</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TimeSchedules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WorkTasks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Work</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ServiceOrder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ServiceOrders</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tns:Payload</w:t>
      </w:r>
      <w:r w:rsidRPr="00542025">
        <w:rPr>
          <w:rFonts w:ascii="Arial" w:hAnsi="Arial" w:cs="Arial"/>
          <w:color w:val="0000FF"/>
          <w:sz w:val="16"/>
          <w:szCs w:val="16"/>
          <w:highlight w:val="white"/>
        </w:rPr>
        <w:t>&gt;</w:t>
      </w:r>
    </w:p>
    <w:p w:rsidR="002714AB" w:rsidRDefault="00542025" w:rsidP="00542025">
      <w:pPr>
        <w:pBdr>
          <w:top w:val="single" w:sz="4" w:space="1" w:color="auto"/>
          <w:left w:val="single" w:sz="4" w:space="1" w:color="auto"/>
          <w:bottom w:val="single" w:sz="4" w:space="1" w:color="auto"/>
          <w:right w:val="single" w:sz="4" w:space="1" w:color="auto"/>
        </w:pBdr>
        <w:rPr>
          <w:i/>
        </w:rPr>
      </w:pP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tns:ChangeServiceOrders</w:t>
      </w:r>
      <w:r w:rsidRPr="00542025">
        <w:rPr>
          <w:rFonts w:ascii="Arial" w:hAnsi="Arial" w:cs="Arial"/>
          <w:color w:val="0000FF"/>
          <w:sz w:val="16"/>
          <w:szCs w:val="16"/>
          <w:highlight w:val="white"/>
        </w:rPr>
        <w:t>&gt;</w:t>
      </w:r>
      <w:r w:rsidR="002714AB">
        <w:rPr>
          <w:i/>
        </w:rPr>
        <w:br w:type="page"/>
      </w:r>
    </w:p>
    <w:p w:rsidR="002714AB" w:rsidRPr="00785F81" w:rsidRDefault="002714AB" w:rsidP="002714AB">
      <w:pPr>
        <w:rPr>
          <w:i/>
        </w:rPr>
      </w:pPr>
      <w:r>
        <w:rPr>
          <w:i/>
        </w:rPr>
        <w:lastRenderedPageBreak/>
        <w:t>Step 2 - Response Message</w:t>
      </w:r>
    </w:p>
    <w:p w:rsidR="002714AB" w:rsidRDefault="002714AB" w:rsidP="002714AB">
      <w:pPr>
        <w:jc w:val="center"/>
        <w:rPr>
          <w:b/>
          <w:kern w:val="32"/>
          <w:sz w:val="20"/>
        </w:rPr>
      </w:pP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8080"/>
          <w:sz w:val="16"/>
          <w:szCs w:val="16"/>
          <w:highlight w:val="white"/>
        </w:rPr>
        <w:t>&lt;?xml version="1.0" encoding="UTF-8"?&gt;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FF"/>
          <w:sz w:val="16"/>
          <w:szCs w:val="16"/>
          <w:highlight w:val="white"/>
        </w:rPr>
        <w:t>&lt;!--</w:t>
      </w:r>
      <w:r w:rsidRPr="00542025">
        <w:rPr>
          <w:rFonts w:ascii="Arial" w:hAnsi="Arial" w:cs="Arial"/>
          <w:color w:val="808080"/>
          <w:sz w:val="16"/>
          <w:szCs w:val="16"/>
          <w:highlight w:val="white"/>
        </w:rPr>
        <w:t>Sample XML file generated by XMLSpy v2015 rel. 4 sp1 (x64) (http://www.altova.com)</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tns:ServiceOrdersResponseMessage</w:t>
      </w:r>
      <w:r w:rsidRPr="00542025">
        <w:rPr>
          <w:rFonts w:ascii="Arial" w:hAnsi="Arial" w:cs="Arial"/>
          <w:color w:val="FF0000"/>
          <w:sz w:val="16"/>
          <w:szCs w:val="16"/>
          <w:highlight w:val="white"/>
        </w:rPr>
        <w:t xml:space="preserve"> xmlns</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xmlns:xml</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http://www.w3.org/XML/1998/namespace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xmlns:msg</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http://iec.ch/TC57/2011/schema/message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xmlns:xsi</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http://www.w3.org/2001/XMLSchema-instance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xmlns:tns</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http://iec.ch/TC57/2015/ServiceOrdersMessage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xmlns:n1</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http://www.altova.com/samplexml/other-namespace</w:t>
      </w:r>
      <w:r w:rsidRPr="00542025">
        <w:rPr>
          <w:rFonts w:ascii="Arial" w:hAnsi="Arial" w:cs="Arial"/>
          <w:color w:val="0000FF"/>
          <w:sz w:val="16"/>
          <w:szCs w:val="16"/>
          <w:highlight w:val="white"/>
        </w:rPr>
        <w:t>"</w:t>
      </w:r>
      <w:r w:rsidRPr="00542025">
        <w:rPr>
          <w:rFonts w:ascii="Arial" w:hAnsi="Arial" w:cs="Arial"/>
          <w:color w:val="FF0000"/>
          <w:sz w:val="16"/>
          <w:szCs w:val="16"/>
          <w:highlight w:val="white"/>
        </w:rPr>
        <w:t xml:space="preserve"> xsi:schemaLocation</w:t>
      </w:r>
      <w:r w:rsidRPr="00542025">
        <w:rPr>
          <w:rFonts w:ascii="Arial" w:hAnsi="Arial" w:cs="Arial"/>
          <w:color w:val="0000FF"/>
          <w:sz w:val="16"/>
          <w:szCs w:val="16"/>
          <w:highlight w:val="white"/>
        </w:rPr>
        <w:t>="</w:t>
      </w:r>
      <w:r w:rsidRPr="00542025">
        <w:rPr>
          <w:rFonts w:ascii="Arial" w:hAnsi="Arial" w:cs="Arial"/>
          <w:color w:val="000000"/>
          <w:sz w:val="16"/>
          <w:szCs w:val="16"/>
          <w:highlight w:val="white"/>
        </w:rPr>
        <w:t>http://iec.ch/TC57/2015/ServiceOrdersMessage ServiceOrdersMessage.xsd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tns:Header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msg:Verb</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reply</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msg:Verb</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msg:Noun</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ServiceOrders</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msg:Noun</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msg:Timestamp</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2015-08-01T13:20:18-06:00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msg:Timestamp</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msg:MessageID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92c1b64b-1587-4fe1-b5a9-ed410ddaa4e5</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msg:MessageID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msg:CorrelationID</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7d55999e-9acc-4498-99cb-ea650c19c3c3</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msg:CorrelationID</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tns:Header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tns:Reply</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msg:Result</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OK</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msg:Result</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msg:Error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msg:code</w:t>
      </w:r>
      <w:r w:rsidRPr="00542025">
        <w:rPr>
          <w:rFonts w:ascii="Arial" w:hAnsi="Arial" w:cs="Arial"/>
          <w:color w:val="0000FF"/>
          <w:sz w:val="16"/>
          <w:szCs w:val="16"/>
          <w:highlight w:val="white"/>
        </w:rPr>
        <w:t>&gt;</w:t>
      </w:r>
      <w:r w:rsidRPr="00542025">
        <w:rPr>
          <w:rFonts w:ascii="Arial" w:hAnsi="Arial" w:cs="Arial"/>
          <w:color w:val="000000"/>
          <w:sz w:val="16"/>
          <w:szCs w:val="16"/>
          <w:highlight w:val="white"/>
        </w:rPr>
        <w:t>0.0</w:t>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msg:code</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msg:Error</w:t>
      </w:r>
      <w:r w:rsidRPr="00542025">
        <w:rPr>
          <w:rFonts w:ascii="Arial" w:hAnsi="Arial" w:cs="Arial"/>
          <w:color w:val="0000FF"/>
          <w:sz w:val="16"/>
          <w:szCs w:val="16"/>
          <w:highlight w:val="white"/>
        </w:rPr>
        <w:t>&gt;</w:t>
      </w:r>
    </w:p>
    <w:p w:rsidR="00542025" w:rsidRPr="00542025" w:rsidRDefault="00542025" w:rsidP="0054202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542025">
        <w:rPr>
          <w:rFonts w:ascii="Arial" w:hAnsi="Arial" w:cs="Arial"/>
          <w:color w:val="000000"/>
          <w:sz w:val="16"/>
          <w:szCs w:val="16"/>
          <w:highlight w:val="white"/>
        </w:rPr>
        <w:tab/>
      </w: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tns:Reply</w:t>
      </w:r>
      <w:r w:rsidRPr="00542025">
        <w:rPr>
          <w:rFonts w:ascii="Arial" w:hAnsi="Arial" w:cs="Arial"/>
          <w:color w:val="0000FF"/>
          <w:sz w:val="16"/>
          <w:szCs w:val="16"/>
          <w:highlight w:val="white"/>
        </w:rPr>
        <w:t>&gt;</w:t>
      </w:r>
    </w:p>
    <w:p w:rsidR="002714AB" w:rsidRPr="00542025" w:rsidRDefault="00542025" w:rsidP="00542025">
      <w:pPr>
        <w:pBdr>
          <w:top w:val="single" w:sz="4" w:space="1" w:color="auto"/>
          <w:left w:val="single" w:sz="4" w:space="4" w:color="auto"/>
          <w:bottom w:val="single" w:sz="4" w:space="1" w:color="auto"/>
          <w:right w:val="single" w:sz="4" w:space="4" w:color="auto"/>
        </w:pBdr>
        <w:rPr>
          <w:kern w:val="32"/>
          <w:sz w:val="16"/>
          <w:szCs w:val="16"/>
        </w:rPr>
      </w:pPr>
      <w:r w:rsidRPr="00542025">
        <w:rPr>
          <w:rFonts w:ascii="Arial" w:hAnsi="Arial" w:cs="Arial"/>
          <w:color w:val="0000FF"/>
          <w:sz w:val="16"/>
          <w:szCs w:val="16"/>
          <w:highlight w:val="white"/>
        </w:rPr>
        <w:t>&lt;/</w:t>
      </w:r>
      <w:r w:rsidRPr="00542025">
        <w:rPr>
          <w:rFonts w:ascii="Arial" w:hAnsi="Arial" w:cs="Arial"/>
          <w:color w:val="800000"/>
          <w:sz w:val="16"/>
          <w:szCs w:val="16"/>
          <w:highlight w:val="white"/>
        </w:rPr>
        <w:t>tns:ServiceOrdersResponseMessage</w:t>
      </w:r>
      <w:r w:rsidRPr="00542025">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Change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Pr="00CA3DE3" w:rsidRDefault="002714AB" w:rsidP="002714AB">
      <w:pPr>
        <w:pStyle w:val="BodyText"/>
      </w:pPr>
    </w:p>
    <w:p w:rsidR="002714AB" w:rsidRDefault="002714AB" w:rsidP="002714AB">
      <w:pPr>
        <w:rPr>
          <w:b/>
          <w:u w:val="single"/>
        </w:rPr>
      </w:pPr>
      <w:r>
        <w:rPr>
          <w:u w:val="single"/>
        </w:rPr>
        <w:br w:type="page"/>
      </w:r>
    </w:p>
    <w:p w:rsidR="002714AB" w:rsidRPr="00AC2FC1" w:rsidRDefault="002714AB" w:rsidP="002714AB">
      <w:pPr>
        <w:pStyle w:val="Heading2"/>
      </w:pPr>
      <w:bookmarkStart w:id="69" w:name="_Toc426121935"/>
      <w:r>
        <w:rPr>
          <w:u w:val="single"/>
        </w:rPr>
        <w:lastRenderedPageBreak/>
        <w:t>SO-</w:t>
      </w:r>
      <w:r w:rsidRPr="00AC2FC1">
        <w:rPr>
          <w:u w:val="single"/>
        </w:rPr>
        <w:t>3</w:t>
      </w:r>
      <w:r w:rsidRPr="00AC2FC1">
        <w:t xml:space="preserve">: </w:t>
      </w:r>
      <w:r>
        <w:t>Client</w:t>
      </w:r>
      <w:r w:rsidRPr="00AC2FC1">
        <w:t xml:space="preserve"> requests modification </w:t>
      </w:r>
      <w:r w:rsidR="004C0390">
        <w:t xml:space="preserve">of </w:t>
      </w:r>
      <w:r w:rsidRPr="00AC2FC1">
        <w:t xml:space="preserve">an existing </w:t>
      </w:r>
      <w:r>
        <w:t>Service Order</w:t>
      </w:r>
      <w:r w:rsidRPr="00AC2FC1">
        <w:t xml:space="preserve"> and </w:t>
      </w:r>
      <w:r>
        <w:t>Server</w:t>
      </w:r>
      <w:r w:rsidRPr="00AC2FC1">
        <w:t xml:space="preserve"> replies (</w:t>
      </w:r>
      <w:r w:rsidR="004C0390">
        <w:t>Success</w:t>
      </w:r>
      <w:r w:rsidRPr="00AC2FC1">
        <w:t xml:space="preserve"> - Delete </w:t>
      </w:r>
      <w:r w:rsidR="00462A67">
        <w:t xml:space="preserve">an </w:t>
      </w:r>
      <w:r w:rsidR="000E3E5C">
        <w:t>Internal Location</w:t>
      </w:r>
      <w:r w:rsidRPr="00AC2FC1">
        <w:t>)</w:t>
      </w:r>
      <w:bookmarkEnd w:id="69"/>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 xml:space="preserve">modify an existing Service Order by deleting </w:t>
      </w:r>
      <w:r w:rsidR="000E3E5C">
        <w:rPr>
          <w:kern w:val="32"/>
        </w:rPr>
        <w:t>the InternalLocation from the WorkLocation.</w:t>
      </w:r>
      <w:r w:rsidRPr="00DF1F99">
        <w:rPr>
          <w:kern w:val="32"/>
        </w:rPr>
        <w:t xml:space="preserve"> The </w:t>
      </w:r>
      <w:r>
        <w:rPr>
          <w:kern w:val="32"/>
        </w:rPr>
        <w:t>Server</w:t>
      </w:r>
      <w:r w:rsidRPr="00DF1F99">
        <w:rPr>
          <w:kern w:val="32"/>
        </w:rPr>
        <w:t xml:space="preserve"> returns a response message indicating success with no errors.</w:t>
      </w:r>
    </w:p>
    <w:p w:rsidR="002714AB" w:rsidRDefault="002714AB" w:rsidP="002714AB">
      <w:pPr>
        <w:rPr>
          <w:kern w:val="32"/>
        </w:rPr>
      </w:pPr>
    </w:p>
    <w:p w:rsidR="002714AB" w:rsidRPr="004F200F" w:rsidRDefault="002714AB" w:rsidP="002714AB">
      <w:pPr>
        <w:rPr>
          <w:b/>
          <w:i/>
          <w:kern w:val="32"/>
        </w:rPr>
      </w:pPr>
      <w:r w:rsidRPr="004F200F">
        <w:rPr>
          <w:b/>
          <w:i/>
          <w:kern w:val="32"/>
        </w:rPr>
        <w:t xml:space="preserve">IMPORTANT: </w:t>
      </w:r>
      <w:r>
        <w:rPr>
          <w:b/>
          <w:i/>
          <w:kern w:val="32"/>
        </w:rPr>
        <w:t>B</w:t>
      </w:r>
      <w:r w:rsidRPr="004F200F">
        <w:rPr>
          <w:b/>
          <w:i/>
          <w:kern w:val="32"/>
        </w:rPr>
        <w:t xml:space="preserve">ecause the intent is to remove an existing </w:t>
      </w:r>
      <w:r w:rsidR="000E3E5C">
        <w:rPr>
          <w:b/>
          <w:i/>
          <w:kern w:val="32"/>
        </w:rPr>
        <w:t>element</w:t>
      </w:r>
      <w:r w:rsidRPr="004F200F">
        <w:rPr>
          <w:b/>
          <w:i/>
          <w:kern w:val="32"/>
        </w:rPr>
        <w:t xml:space="preserve">, it is necessary to leverage the OperationSet technique.  Please refer to </w:t>
      </w:r>
      <w:r>
        <w:rPr>
          <w:b/>
          <w:i/>
          <w:kern w:val="32"/>
        </w:rPr>
        <w:t xml:space="preserve">the subsection entitled </w:t>
      </w:r>
      <w:r w:rsidRPr="0038349D">
        <w:rPr>
          <w:b/>
          <w:i/>
          <w:kern w:val="32"/>
        </w:rPr>
        <w:t xml:space="preserve">61968 Part 100 Considerations </w:t>
      </w:r>
      <w:r>
        <w:rPr>
          <w:b/>
          <w:i/>
          <w:kern w:val="32"/>
        </w:rPr>
        <w:t>in Section 2</w:t>
      </w:r>
      <w:r w:rsidRPr="004F200F">
        <w:rPr>
          <w:b/>
          <w:i/>
          <w:kern w:val="32"/>
        </w:rPr>
        <w:t xml:space="preserve"> and Annex D for a more complete discussion concerning the use of OperationSets to accomplish the deletion of attributes and/or association classes.</w:t>
      </w:r>
      <w:r w:rsidR="000E3E5C">
        <w:rPr>
          <w:b/>
          <w:i/>
          <w:kern w:val="32"/>
        </w:rPr>
        <w:t xml:space="preserve"> An InternalLocation </w:t>
      </w:r>
      <w:r w:rsidR="0083484D">
        <w:rPr>
          <w:b/>
          <w:i/>
          <w:kern w:val="32"/>
        </w:rPr>
        <w:t>is an example of an association class - in the UML an InternalLocation is a separate CIM object that is associated with a WorkLocation.  Attributes, in contrast, are just that - they appear in the UML as an attribute of a CIM Class (sometimes inherited from a parent class)</w:t>
      </w:r>
      <w:r w:rsidR="000E3E5C">
        <w:rPr>
          <w:b/>
          <w:i/>
          <w:kern w:val="32"/>
        </w:rPr>
        <w:t>.</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Default="002714AB" w:rsidP="002714AB">
      <w:pPr>
        <w:rPr>
          <w:kern w:val="32"/>
        </w:rPr>
      </w:pPr>
      <w:r>
        <w:rPr>
          <w:kern w:val="32"/>
        </w:rPr>
        <w:t>In this test case, ServiceOrder SO-</w:t>
      </w:r>
      <w:r w:rsidR="0083484D">
        <w:rPr>
          <w:kern w:val="32"/>
        </w:rPr>
        <w:t>56214</w:t>
      </w:r>
      <w:r>
        <w:rPr>
          <w:kern w:val="32"/>
        </w:rPr>
        <w:t xml:space="preserve"> already exists and has </w:t>
      </w:r>
      <w:r w:rsidR="0083484D">
        <w:rPr>
          <w:kern w:val="32"/>
        </w:rPr>
        <w:t>a WorkLocation with an InternalLocation</w:t>
      </w:r>
      <w:r>
        <w:rPr>
          <w:kern w:val="32"/>
        </w:rPr>
        <w:t xml:space="preserve">. This test case will delete the </w:t>
      </w:r>
      <w:r w:rsidR="0083484D">
        <w:rPr>
          <w:kern w:val="32"/>
        </w:rPr>
        <w:t>InternalLocation</w:t>
      </w:r>
      <w:r>
        <w:rPr>
          <w:kern w:val="32"/>
        </w:rPr>
        <w:t xml:space="preserve">. </w:t>
      </w:r>
    </w:p>
    <w:p w:rsidR="003A375C" w:rsidRDefault="003A375C" w:rsidP="002714AB">
      <w:pPr>
        <w:rPr>
          <w:kern w:val="32"/>
        </w:rPr>
      </w:pPr>
    </w:p>
    <w:p w:rsidR="003A375C" w:rsidRPr="003A375C" w:rsidRDefault="003A375C" w:rsidP="002714AB">
      <w:pPr>
        <w:rPr>
          <w:i/>
          <w:kern w:val="32"/>
        </w:rPr>
      </w:pPr>
      <w:r>
        <w:rPr>
          <w:i/>
          <w:kern w:val="32"/>
        </w:rPr>
        <w:t>Note: InternalLocation also exists within the UsagePointLocation for Service Order SO-56214.  This instance of InternalLocation remains.</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83484D">
            <w:r>
              <w:t xml:space="preserve">Service Order </w:t>
            </w:r>
            <w:r w:rsidR="0083484D">
              <w:t xml:space="preserve">SO-56214, </w:t>
            </w:r>
            <w:r>
              <w:t>with a Work</w:t>
            </w:r>
            <w:r w:rsidR="0083484D">
              <w:t>Location having an InternalLocation</w:t>
            </w:r>
            <w:r>
              <w:t>,</w:t>
            </w:r>
            <w:r w:rsidR="0083484D">
              <w:t xml:space="preserve"> </w:t>
            </w:r>
            <w:r>
              <w:t xml:space="preserve"> as created in test case SO-1c,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83484D">
            <w:r>
              <w:t>The subject Service Order</w:t>
            </w:r>
            <w:r w:rsidRPr="002A5E02">
              <w:t xml:space="preserve"> is </w:t>
            </w:r>
            <w:r>
              <w:t xml:space="preserve">modified to have </w:t>
            </w:r>
            <w:r w:rsidR="0083484D">
              <w:t>the InternalLocation removed from the WorkLocation.</w:t>
            </w:r>
          </w:p>
        </w:tc>
      </w:tr>
    </w:tbl>
    <w:p w:rsidR="002714AB" w:rsidRDefault="002714AB" w:rsidP="002714AB"/>
    <w:p w:rsidR="002714AB" w:rsidRPr="00DF1F99" w:rsidRDefault="002714AB" w:rsidP="002714AB">
      <w:pPr>
        <w:rPr>
          <w:kern w:val="32"/>
        </w:rPr>
      </w:pP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30780" cy="2337238"/>
            <wp:effectExtent l="19050" t="0" r="3220" b="0"/>
            <wp:docPr id="61"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1" cstate="print"/>
                    <a:stretch>
                      <a:fillRect/>
                    </a:stretch>
                  </pic:blipFill>
                  <pic:spPr>
                    <a:xfrm>
                      <a:off x="0" y="0"/>
                      <a:ext cx="5330780" cy="2337238"/>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6</w:t>
        </w:r>
      </w:fldSimple>
      <w:r>
        <w:t xml:space="preserve"> </w:t>
      </w:r>
      <w:r w:rsidRPr="005B034F">
        <w:t>Sequ</w:t>
      </w:r>
      <w:r>
        <w:t>ence Diagram for Test Case SO-3</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330"/>
        <w:gridCol w:w="369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3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6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33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t>
            </w:r>
            <w:r>
              <w:rPr>
                <w:kern w:val="32"/>
                <w:sz w:val="18"/>
              </w:rPr>
              <w:t>OperationSet</w:t>
            </w:r>
            <w:r w:rsidRPr="003D519B">
              <w:rPr>
                <w:kern w:val="32"/>
                <w:sz w:val="18"/>
              </w:rPr>
              <w:t>.wsdl</w:t>
            </w:r>
          </w:p>
        </w:tc>
        <w:tc>
          <w:tcPr>
            <w:tcW w:w="369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33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369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330" w:type="dxa"/>
          </w:tcPr>
          <w:p w:rsidR="002714AB" w:rsidRPr="003D519B" w:rsidRDefault="002714AB" w:rsidP="006367C3">
            <w:pPr>
              <w:rPr>
                <w:kern w:val="32"/>
                <w:sz w:val="18"/>
              </w:rPr>
            </w:pPr>
            <w:r>
              <w:rPr>
                <w:kern w:val="32"/>
                <w:sz w:val="18"/>
              </w:rPr>
              <w:t>ServiceOrder</w:t>
            </w:r>
            <w:r w:rsidRPr="003D519B">
              <w:rPr>
                <w:kern w:val="32"/>
                <w:sz w:val="18"/>
              </w:rPr>
              <w:t>s</w:t>
            </w:r>
            <w:r>
              <w:rPr>
                <w:kern w:val="32"/>
                <w:sz w:val="18"/>
              </w:rPr>
              <w:t>OperationSet</w:t>
            </w:r>
            <w:r w:rsidRPr="003D519B">
              <w:rPr>
                <w:kern w:val="32"/>
                <w:sz w:val="18"/>
              </w:rPr>
              <w:t>Message.xsd</w:t>
            </w:r>
          </w:p>
        </w:tc>
        <w:tc>
          <w:tcPr>
            <w:tcW w:w="369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330" w:type="dxa"/>
          </w:tcPr>
          <w:p w:rsidR="002714AB" w:rsidRPr="003D519B" w:rsidRDefault="002714AB" w:rsidP="006367C3">
            <w:pPr>
              <w:rPr>
                <w:kern w:val="32"/>
                <w:sz w:val="18"/>
              </w:rPr>
            </w:pPr>
            <w:r>
              <w:rPr>
                <w:kern w:val="32"/>
                <w:sz w:val="18"/>
              </w:rPr>
              <w:t>ExecuteServiceOrdersOperationSet</w:t>
            </w:r>
          </w:p>
        </w:tc>
        <w:tc>
          <w:tcPr>
            <w:tcW w:w="369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8080"/>
          <w:sz w:val="16"/>
          <w:szCs w:val="16"/>
          <w:highlight w:val="white"/>
        </w:rPr>
        <w:t>&lt;?xml version="1.0" encoding="UTF-8"?&gt;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FF"/>
          <w:sz w:val="16"/>
          <w:szCs w:val="16"/>
          <w:highlight w:val="white"/>
        </w:rPr>
        <w:t>&lt;!--</w:t>
      </w:r>
      <w:r w:rsidRPr="00227B65">
        <w:rPr>
          <w:rFonts w:ascii="Arial" w:hAnsi="Arial" w:cs="Arial"/>
          <w:color w:val="808080"/>
          <w:sz w:val="16"/>
          <w:szCs w:val="16"/>
          <w:highlight w:val="white"/>
        </w:rPr>
        <w:t>Sample XML file generated by XMLSpy v2015 rel. 4 sp1 (x64) (http://www.altova.com)</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tns:ExecuteServiceOrdersOperationSet</w:t>
      </w:r>
      <w:r w:rsidRPr="00227B65">
        <w:rPr>
          <w:rFonts w:ascii="Arial" w:hAnsi="Arial" w:cs="Arial"/>
          <w:color w:val="FF0000"/>
          <w:sz w:val="16"/>
          <w:szCs w:val="16"/>
          <w:highlight w:val="white"/>
        </w:rPr>
        <w:t xml:space="preserve"> xmlns</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http://iec.ch/TC57/2011/schema/message</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xmlns:xsi</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http://www.w3.org/2001/XMLSchema-instance</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xmlns:n1</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http://www.altova.com/samplexml/other-namespace</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xmlns:tns</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http://iec.ch/TC57/2015/ServiceOrdersOperationSetMessage</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xsi:schemaLocation</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http://iec.ch/TC57/2015/ServiceOrdersOperationSetMessage ServiceOrdersOperationSetMessage.xsd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tns:Header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Verb</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execute</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Verb</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Noun</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OperationSet</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Noun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Timestamp</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2015-07-29T16:35:30-06:00</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Timestamp</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MessageID</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9546c7e2-e41c-4f0f-92c0-58cc3a9a7412</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MessageID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CorrelationID</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96dcddf5-6679-4b87-babd-7edcbee0eb14</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CorrelationID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tns:Header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tns:Payload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tns:OperationSet</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Operation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lastRenderedPageBreak/>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operationId</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1</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operationId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noun</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ServiceOrders</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noun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verb</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delete</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verb</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elementOperation</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true</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elementOperation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ServiceOrders</w:t>
      </w:r>
      <w:r w:rsidRPr="00227B65">
        <w:rPr>
          <w:rFonts w:ascii="Arial" w:hAnsi="Arial" w:cs="Arial"/>
          <w:color w:val="FF0000"/>
          <w:sz w:val="16"/>
          <w:szCs w:val="16"/>
          <w:highlight w:val="white"/>
        </w:rPr>
        <w:t xml:space="preserve"> xmlns</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http://iec.ch/TC57/2015/ServiceOrders#</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xmlns:xsi</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http://www.w3.org/2001/XMLSchema-instance</w:t>
      </w:r>
      <w:r w:rsidRPr="00227B65">
        <w:rPr>
          <w:rFonts w:ascii="Arial" w:hAnsi="Arial" w:cs="Arial"/>
          <w:color w:val="0000FF"/>
          <w:sz w:val="16"/>
          <w:szCs w:val="16"/>
          <w:highlight w:val="white"/>
        </w:rPr>
        <w:t>"</w:t>
      </w:r>
      <w:r w:rsidRPr="00227B65">
        <w:rPr>
          <w:rFonts w:ascii="Arial" w:hAnsi="Arial" w:cs="Arial"/>
          <w:color w:val="FF0000"/>
          <w:sz w:val="16"/>
          <w:szCs w:val="16"/>
          <w:highlight w:val="white"/>
        </w:rPr>
        <w:t xml:space="preserve"> xsi:schemaLocation</w:t>
      </w:r>
      <w:r w:rsidRPr="00227B65">
        <w:rPr>
          <w:rFonts w:ascii="Arial" w:hAnsi="Arial" w:cs="Arial"/>
          <w:color w:val="0000FF"/>
          <w:sz w:val="16"/>
          <w:szCs w:val="16"/>
          <w:highlight w:val="white"/>
        </w:rPr>
        <w:t>="</w:t>
      </w:r>
      <w:r w:rsidRPr="00227B65">
        <w:rPr>
          <w:rFonts w:ascii="Arial" w:hAnsi="Arial" w:cs="Arial"/>
          <w:color w:val="000000"/>
          <w:sz w:val="16"/>
          <w:szCs w:val="16"/>
          <w:highlight w:val="white"/>
        </w:rPr>
        <w:t>http://iec.ch/TC57/2015/ServiceOrders# ServiceOrders.xsd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ServiceOrder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Names</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name</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SO-56214</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name</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Names</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Work</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mRID</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3501040a-0359-4b97-8742-a60a7043233a</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mRID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WorkLocation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mRID</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e74236bd-5741-4eac-b45d-2b9d4ee50ba2</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mRID</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InternalLocation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BuildingName</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Residence</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BuildingName</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BuildingNumber</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1</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BuildingNumber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Floor</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BSMT</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Floor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RoomNumber</w:t>
      </w:r>
      <w:r w:rsidRPr="00227B65">
        <w:rPr>
          <w:rFonts w:ascii="Arial" w:hAnsi="Arial" w:cs="Arial"/>
          <w:color w:val="0000FF"/>
          <w:sz w:val="16"/>
          <w:szCs w:val="16"/>
          <w:highlight w:val="white"/>
        </w:rPr>
        <w:t>&gt;</w:t>
      </w:r>
      <w:r w:rsidRPr="00227B65">
        <w:rPr>
          <w:rFonts w:ascii="Arial" w:hAnsi="Arial" w:cs="Arial"/>
          <w:color w:val="000000"/>
          <w:sz w:val="16"/>
          <w:szCs w:val="16"/>
          <w:highlight w:val="white"/>
        </w:rPr>
        <w:t>1</w:t>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RoomNumber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InternalLocation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WorkLocation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Work</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ServiceOrder</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ServiceOrders</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Operation</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27B65">
        <w:rPr>
          <w:rFonts w:ascii="Arial" w:hAnsi="Arial" w:cs="Arial"/>
          <w:color w:val="000000"/>
          <w:sz w:val="16"/>
          <w:szCs w:val="16"/>
          <w:highlight w:val="white"/>
        </w:rPr>
        <w:tab/>
      </w: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tns:OperationSet</w:t>
      </w:r>
      <w:r w:rsidRPr="00227B65">
        <w:rPr>
          <w:rFonts w:ascii="Arial" w:hAnsi="Arial" w:cs="Arial"/>
          <w:color w:val="0000FF"/>
          <w:sz w:val="16"/>
          <w:szCs w:val="16"/>
          <w:highlight w:val="white"/>
        </w:rPr>
        <w:t>&gt;</w:t>
      </w:r>
    </w:p>
    <w:p w:rsidR="00227B65"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FF"/>
          <w:sz w:val="16"/>
          <w:szCs w:val="16"/>
          <w:highlight w:val="white"/>
        </w:rPr>
      </w:pPr>
      <w:r w:rsidRPr="00227B65">
        <w:rPr>
          <w:rFonts w:ascii="Arial" w:hAnsi="Arial" w:cs="Arial"/>
          <w:color w:val="000000"/>
          <w:sz w:val="16"/>
          <w:szCs w:val="16"/>
          <w:highlight w:val="white"/>
        </w:rPr>
        <w:tab/>
      </w: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tns:Payload</w:t>
      </w:r>
      <w:r w:rsidRPr="00227B65">
        <w:rPr>
          <w:rFonts w:ascii="Arial" w:hAnsi="Arial" w:cs="Arial"/>
          <w:color w:val="0000FF"/>
          <w:sz w:val="16"/>
          <w:szCs w:val="16"/>
          <w:highlight w:val="white"/>
        </w:rPr>
        <w:t>&gt;</w:t>
      </w:r>
    </w:p>
    <w:p w:rsidR="002714AB" w:rsidRPr="00227B65" w:rsidRDefault="00227B65" w:rsidP="00227B65">
      <w:pPr>
        <w:pBdr>
          <w:top w:val="single" w:sz="4" w:space="1" w:color="auto"/>
          <w:left w:val="single" w:sz="4" w:space="4" w:color="auto"/>
          <w:bottom w:val="single" w:sz="4" w:space="1" w:color="auto"/>
          <w:right w:val="single" w:sz="4" w:space="4" w:color="auto"/>
        </w:pBdr>
        <w:autoSpaceDE w:val="0"/>
        <w:autoSpaceDN w:val="0"/>
        <w:adjustRightInd w:val="0"/>
        <w:rPr>
          <w:b/>
          <w:kern w:val="32"/>
          <w:sz w:val="16"/>
          <w:szCs w:val="16"/>
        </w:rPr>
      </w:pPr>
      <w:r w:rsidRPr="00227B65">
        <w:rPr>
          <w:rFonts w:ascii="Arial" w:hAnsi="Arial" w:cs="Arial"/>
          <w:color w:val="0000FF"/>
          <w:sz w:val="16"/>
          <w:szCs w:val="16"/>
          <w:highlight w:val="white"/>
        </w:rPr>
        <w:t>&lt;/</w:t>
      </w:r>
      <w:r w:rsidRPr="00227B65">
        <w:rPr>
          <w:rFonts w:ascii="Arial" w:hAnsi="Arial" w:cs="Arial"/>
          <w:color w:val="800000"/>
          <w:sz w:val="16"/>
          <w:szCs w:val="16"/>
          <w:highlight w:val="white"/>
        </w:rPr>
        <w:t>tns:ExecuteServiceOrdersOperationSet</w:t>
      </w:r>
      <w:r w:rsidRPr="00227B65">
        <w:rPr>
          <w:rFonts w:ascii="Arial" w:hAnsi="Arial" w:cs="Arial"/>
          <w:color w:val="0000FF"/>
          <w:sz w:val="16"/>
          <w:szCs w:val="16"/>
          <w:highlight w:val="white"/>
        </w:rPr>
        <w:t>&gt;</w:t>
      </w:r>
    </w:p>
    <w:p w:rsidR="002714AB" w:rsidRDefault="002714AB" w:rsidP="002714AB">
      <w:pPr>
        <w:rPr>
          <w:i/>
        </w:rPr>
      </w:pPr>
    </w:p>
    <w:p w:rsidR="00227B65" w:rsidRDefault="00227B65" w:rsidP="002714AB">
      <w:pPr>
        <w:rPr>
          <w:i/>
        </w:rPr>
      </w:pPr>
    </w:p>
    <w:p w:rsidR="00227B65" w:rsidRDefault="00227B65">
      <w:pPr>
        <w:rPr>
          <w:i/>
        </w:rPr>
      </w:pPr>
      <w:r>
        <w:rPr>
          <w:i/>
        </w:rPr>
        <w:br w:type="page"/>
      </w:r>
    </w:p>
    <w:p w:rsidR="002714AB" w:rsidRDefault="002714AB" w:rsidP="002714AB">
      <w:pPr>
        <w:rPr>
          <w:b/>
          <w:kern w:val="32"/>
          <w:sz w:val="20"/>
        </w:rPr>
      </w:pPr>
      <w:r>
        <w:rPr>
          <w:i/>
        </w:rPr>
        <w:lastRenderedPageBreak/>
        <w:t>Step 2 - Response Message</w:t>
      </w: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538"/>
        <w:gridCol w:w="3690"/>
        <w:gridCol w:w="333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6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3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69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t>
            </w:r>
            <w:r>
              <w:rPr>
                <w:kern w:val="32"/>
                <w:sz w:val="18"/>
              </w:rPr>
              <w:t>OperationSet</w:t>
            </w:r>
            <w:r w:rsidRPr="003D519B">
              <w:rPr>
                <w:kern w:val="32"/>
                <w:sz w:val="18"/>
              </w:rPr>
              <w:t>.wsdl</w:t>
            </w:r>
          </w:p>
        </w:tc>
        <w:tc>
          <w:tcPr>
            <w:tcW w:w="33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690" w:type="dxa"/>
          </w:tcPr>
          <w:p w:rsidR="002714AB" w:rsidRPr="003D519B" w:rsidRDefault="002714AB" w:rsidP="006367C3">
            <w:pPr>
              <w:rPr>
                <w:kern w:val="32"/>
                <w:sz w:val="18"/>
              </w:rPr>
            </w:pPr>
            <w:r>
              <w:rPr>
                <w:kern w:val="32"/>
                <w:sz w:val="18"/>
              </w:rPr>
              <w:t>ServiceOrders.xsd</w:t>
            </w:r>
          </w:p>
        </w:tc>
        <w:tc>
          <w:tcPr>
            <w:tcW w:w="33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690" w:type="dxa"/>
          </w:tcPr>
          <w:p w:rsidR="002714AB" w:rsidRPr="003D519B" w:rsidRDefault="002714AB" w:rsidP="006367C3">
            <w:pPr>
              <w:rPr>
                <w:kern w:val="32"/>
                <w:sz w:val="18"/>
              </w:rPr>
            </w:pPr>
            <w:r>
              <w:rPr>
                <w:kern w:val="32"/>
                <w:sz w:val="18"/>
              </w:rPr>
              <w:t>ServiceOrder</w:t>
            </w:r>
            <w:r w:rsidRPr="003D519B">
              <w:rPr>
                <w:kern w:val="32"/>
                <w:sz w:val="18"/>
              </w:rPr>
              <w:t>s</w:t>
            </w:r>
            <w:r>
              <w:rPr>
                <w:kern w:val="32"/>
                <w:sz w:val="18"/>
              </w:rPr>
              <w:t>OperationSet</w:t>
            </w:r>
            <w:r w:rsidRPr="003D519B">
              <w:rPr>
                <w:kern w:val="32"/>
                <w:sz w:val="18"/>
              </w:rPr>
              <w:t>Message.xsd</w:t>
            </w:r>
          </w:p>
        </w:tc>
        <w:tc>
          <w:tcPr>
            <w:tcW w:w="33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690" w:type="dxa"/>
          </w:tcPr>
          <w:p w:rsidR="002714AB" w:rsidRPr="003D519B" w:rsidRDefault="002714AB" w:rsidP="006367C3">
            <w:pPr>
              <w:rPr>
                <w:kern w:val="32"/>
                <w:sz w:val="18"/>
              </w:rPr>
            </w:pPr>
            <w:r>
              <w:rPr>
                <w:kern w:val="32"/>
                <w:sz w:val="18"/>
              </w:rPr>
              <w:t>ServiceOrdersOperationSet</w:t>
            </w:r>
            <w:r w:rsidRPr="003D519B">
              <w:rPr>
                <w:kern w:val="32"/>
                <w:sz w:val="18"/>
              </w:rPr>
              <w:t>ResponseMessage</w:t>
            </w:r>
          </w:p>
        </w:tc>
        <w:tc>
          <w:tcPr>
            <w:tcW w:w="33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8080"/>
          <w:sz w:val="16"/>
          <w:szCs w:val="16"/>
          <w:highlight w:val="white"/>
        </w:rPr>
        <w:t>&lt;?xml version="1.0" encoding="UTF-8"?&gt;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8080"/>
          <w:sz w:val="16"/>
          <w:szCs w:val="16"/>
          <w:highlight w:val="white"/>
        </w:rPr>
        <w:t>Sample XML file generated by XMLSpy v2015 rel. 4 sp1 (x64) (http://www.altova.com)</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tns:ServiceOrdersOperationSetResponseMessage</w:t>
      </w:r>
      <w:r w:rsidRPr="00F62A97">
        <w:rPr>
          <w:rFonts w:ascii="Arial" w:hAnsi="Arial" w:cs="Arial"/>
          <w:color w:val="FF0000"/>
          <w:sz w:val="16"/>
          <w:szCs w:val="16"/>
          <w:highlight w:val="white"/>
        </w:rPr>
        <w:t xml:space="preserve"> xmlns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http://iec.ch/TC57/2011/schema/message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xmlns:xml</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http://www.w3.org/XML/1998/namespace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xmlns:xsi</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http://www.w3.org/2001/XMLSchema-instance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xmlns:n1</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http://www.altova.com/samplexml/other-namespace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xmlns:tns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http://iec.ch/TC57/2015/ServiceOrdersOperationSetMessage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xsi:schemaLocation</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http://iec.ch/TC57/2015/ServiceOrdersOperationSetMessage ServiceOrdersOperationSetMessage.xsd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Verb</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reply</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Verb</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Noun</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OperationSet</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Noun</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Timestamp</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2015-07-29T16:35:33-06:00</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Timestamp</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MessageID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d1ce7814-7d4e-4a0f-94e7-0b70988aeedd</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MessageID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CorrelationID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96dcddf5-6679-4b87-babd-7edcbee0eb14</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CorrelationID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tns:Reply</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Result</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OK</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Result</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Error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code</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0.0</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code</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operationId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1</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operationId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Error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operationId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1</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operationId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tns:Reply</w:t>
      </w:r>
      <w:r w:rsidRPr="00F62A97">
        <w:rPr>
          <w:rFonts w:ascii="Arial" w:hAnsi="Arial" w:cs="Arial"/>
          <w:color w:val="0000FF"/>
          <w:sz w:val="16"/>
          <w:szCs w:val="16"/>
          <w:highlight w:val="white"/>
        </w:rPr>
        <w:t>&gt;</w:t>
      </w:r>
    </w:p>
    <w:p w:rsidR="002714AB" w:rsidRPr="00F62A97" w:rsidRDefault="00F62A97" w:rsidP="00F62A97">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tns:ServiceOrdersOperationSetResponseMessage</w:t>
      </w:r>
      <w:r w:rsidRPr="00F62A97">
        <w:rPr>
          <w:rFonts w:ascii="Arial" w:hAnsi="Arial" w:cs="Arial"/>
          <w:color w:val="0000FF"/>
          <w:sz w:val="16"/>
          <w:szCs w:val="16"/>
          <w:highlight w:val="white"/>
        </w:rPr>
        <w:t>&gt;</w:t>
      </w:r>
    </w:p>
    <w:p w:rsidR="002714AB" w:rsidRDefault="002714AB" w:rsidP="002714AB">
      <w:pPr>
        <w:rPr>
          <w:kern w:val="32"/>
        </w:rPr>
      </w:pPr>
    </w:p>
    <w:p w:rsidR="00F62A97" w:rsidRDefault="00F62A97" w:rsidP="002714AB">
      <w:pPr>
        <w:rPr>
          <w:b/>
          <w:kern w:val="32"/>
          <w:u w:val="single"/>
        </w:rPr>
      </w:pPr>
    </w:p>
    <w:p w:rsidR="00F62A97" w:rsidRDefault="00F62A97"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 Details from existing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execute</w:t>
            </w:r>
          </w:p>
        </w:tc>
        <w:tc>
          <w:tcPr>
            <w:tcW w:w="2250" w:type="dxa"/>
          </w:tcPr>
          <w:p w:rsidR="002714AB" w:rsidRPr="00C7295C" w:rsidRDefault="002714AB" w:rsidP="006367C3">
            <w:r>
              <w:t>OperationSet*</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OperationSet*</w:t>
            </w:r>
          </w:p>
        </w:tc>
        <w:tc>
          <w:tcPr>
            <w:tcW w:w="1278" w:type="dxa"/>
          </w:tcPr>
          <w:p w:rsidR="002714AB" w:rsidRPr="00C7295C" w:rsidRDefault="002714AB" w:rsidP="006367C3"/>
        </w:tc>
      </w:tr>
    </w:tbl>
    <w:p w:rsidR="002714AB" w:rsidRPr="00DF30D2" w:rsidRDefault="002714AB" w:rsidP="002714AB"/>
    <w:p w:rsidR="002714AB" w:rsidRDefault="002714AB" w:rsidP="002714AB">
      <w:pPr>
        <w:rPr>
          <w:rFonts w:ascii="Times" w:hAnsi="Times"/>
        </w:rPr>
      </w:pPr>
      <w:r w:rsidRPr="00AC2FC1">
        <w:t>*The Operation</w:t>
      </w:r>
      <w:r>
        <w:rPr>
          <w:rFonts w:ascii="Times" w:hAnsi="Times"/>
        </w:rPr>
        <w:t>Set includes a single Operation having:</w:t>
      </w:r>
    </w:p>
    <w:p w:rsidR="002714AB" w:rsidRDefault="002714AB" w:rsidP="002714AB">
      <w:pPr>
        <w:pStyle w:val="ListParagraph"/>
        <w:numPr>
          <w:ilvl w:val="0"/>
          <w:numId w:val="26"/>
        </w:numPr>
        <w:rPr>
          <w:rFonts w:ascii="Times" w:hAnsi="Times"/>
        </w:rPr>
      </w:pPr>
      <w:r>
        <w:rPr>
          <w:rFonts w:ascii="Times" w:hAnsi="Times"/>
        </w:rPr>
        <w:t>verb = "delete"</w:t>
      </w:r>
    </w:p>
    <w:p w:rsidR="002714AB" w:rsidRDefault="002714AB" w:rsidP="002714AB">
      <w:pPr>
        <w:pStyle w:val="ListParagraph"/>
        <w:numPr>
          <w:ilvl w:val="0"/>
          <w:numId w:val="26"/>
        </w:numPr>
        <w:rPr>
          <w:rFonts w:ascii="Times" w:hAnsi="Times"/>
        </w:rPr>
      </w:pPr>
      <w:r>
        <w:rPr>
          <w:rFonts w:ascii="Times" w:hAnsi="Times"/>
        </w:rPr>
        <w:t>noun = "ServiceOrders"</w:t>
      </w:r>
    </w:p>
    <w:p w:rsidR="002714AB" w:rsidRPr="00AC2FC1" w:rsidRDefault="002714AB" w:rsidP="002714AB">
      <w:pPr>
        <w:pStyle w:val="ListParagraph"/>
        <w:numPr>
          <w:ilvl w:val="0"/>
          <w:numId w:val="26"/>
        </w:numPr>
        <w:rPr>
          <w:rFonts w:ascii="Times" w:hAnsi="Times"/>
        </w:rPr>
      </w:pPr>
      <w:r>
        <w:rPr>
          <w:rFonts w:ascii="Times" w:hAnsi="Times"/>
        </w:rPr>
        <w:t>elementOperation = "true"</w:t>
      </w:r>
    </w:p>
    <w:p w:rsidR="002714AB" w:rsidRDefault="002714AB" w:rsidP="002714AB">
      <w:pPr>
        <w:pStyle w:val="Heading2"/>
      </w:pPr>
      <w:bookmarkStart w:id="70" w:name="_Toc426121936"/>
      <w:r>
        <w:rPr>
          <w:u w:val="single"/>
        </w:rPr>
        <w:lastRenderedPageBreak/>
        <w:t>SO-4</w:t>
      </w:r>
      <w:r>
        <w:t>: Client</w:t>
      </w:r>
      <w:r w:rsidRPr="00580186">
        <w:t xml:space="preserve"> requests deletion of an existing </w:t>
      </w:r>
      <w:r>
        <w:t>Service Order</w:t>
      </w:r>
      <w:r w:rsidRPr="00580186">
        <w:t xml:space="preserve"> and </w:t>
      </w:r>
      <w:r>
        <w:t>Server</w:t>
      </w:r>
      <w:r w:rsidRPr="00580186">
        <w:t xml:space="preserve"> replies </w:t>
      </w:r>
      <w:r>
        <w:t>(</w:t>
      </w:r>
      <w:r w:rsidR="004C0390">
        <w:t>Success)</w:t>
      </w:r>
      <w:bookmarkEnd w:id="70"/>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 xml:space="preserve">delete an existing Service Order (in its entirety). </w:t>
      </w:r>
      <w:r w:rsidRPr="00DF1F99">
        <w:rPr>
          <w:kern w:val="32"/>
        </w:rPr>
        <w:t xml:space="preserve">The </w:t>
      </w:r>
      <w:r>
        <w:rPr>
          <w:kern w:val="32"/>
        </w:rPr>
        <w:t>Server</w:t>
      </w:r>
      <w:r w:rsidRPr="00DF1F99">
        <w:rPr>
          <w:kern w:val="32"/>
        </w:rPr>
        <w:t xml:space="preserve"> returns a response message indicating success with no errors.</w:t>
      </w:r>
      <w:r>
        <w:rPr>
          <w:kern w:val="32"/>
        </w:rPr>
        <w:t xml:space="preserve"> </w:t>
      </w:r>
    </w:p>
    <w:p w:rsidR="002714AB" w:rsidRDefault="002714AB" w:rsidP="002714AB">
      <w:pPr>
        <w:rPr>
          <w:kern w:val="32"/>
        </w:rPr>
      </w:pPr>
    </w:p>
    <w:p w:rsidR="002714AB" w:rsidRDefault="002714AB" w:rsidP="002714AB">
      <w:pPr>
        <w:rPr>
          <w:kern w:val="32"/>
        </w:rPr>
      </w:pPr>
      <w:r>
        <w:rPr>
          <w:kern w:val="32"/>
        </w:rPr>
        <w:t xml:space="preserve">It is noted that in practice, ServiceOrders would seldom be deleted; instead they would more likely be closed or cancelled. Nevertheless, this use case is included for completeness and to distinguish the deletion of a Service Order in its entirety from the deletion of attributes or associated classes from an existing Service Order (as illustrated in test case SO-3). </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Pr="00DF1F99" w:rsidRDefault="002714AB" w:rsidP="002714AB">
      <w:pPr>
        <w:rPr>
          <w:kern w:val="32"/>
        </w:rPr>
      </w:pPr>
      <w:r>
        <w:rPr>
          <w:kern w:val="32"/>
        </w:rPr>
        <w:t>In this test case, ServiceOrder SO-</w:t>
      </w:r>
      <w:r w:rsidR="00F62A97">
        <w:rPr>
          <w:kern w:val="32"/>
        </w:rPr>
        <w:t>86339</w:t>
      </w:r>
      <w:r>
        <w:rPr>
          <w:kern w:val="32"/>
        </w:rPr>
        <w:t>, which was previously created in test case SO-1</w:t>
      </w:r>
      <w:r w:rsidR="00F62A97">
        <w:rPr>
          <w:kern w:val="32"/>
        </w:rPr>
        <w:t>d</w:t>
      </w:r>
      <w:r>
        <w:rPr>
          <w:kern w:val="32"/>
        </w:rPr>
        <w:t>, will be deleted. However, for illustrative purposes, this deletion will be processed by referencing the mRID of the existing ServiceOrder ("</w:t>
      </w:r>
      <w:r w:rsidR="00F62A97" w:rsidRPr="00F62A97">
        <w:rPr>
          <w:kern w:val="32"/>
        </w:rPr>
        <w:t xml:space="preserve">2810a605-70bb-4e87-9039-d66c013ac58b </w:t>
      </w:r>
      <w:r>
        <w:rPr>
          <w:kern w:val="32"/>
        </w:rPr>
        <w:t>", as assigned when it was created in test case SO-1a) rather than its Names.name identifier of SO-14657.</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F62A97">
            <w:r>
              <w:t>A Service Order with a Names.name identifier of SO-</w:t>
            </w:r>
            <w:r w:rsidR="00F62A97">
              <w:t>86339</w:t>
            </w:r>
            <w:r>
              <w:t xml:space="preserve"> and mRID of </w:t>
            </w:r>
            <w:r w:rsidR="00F62A97" w:rsidRPr="00F62A97">
              <w:t>2810a605-70bb-4e87-9039-d66c013ac58b</w:t>
            </w:r>
            <w:r>
              <w:t>, as created in test case SO-1</w:t>
            </w:r>
            <w:r w:rsidR="00F62A97">
              <w:t>d</w:t>
            </w:r>
            <w:r>
              <w:t>,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subject Service Order</w:t>
            </w:r>
            <w:r w:rsidRPr="002A5E02">
              <w:t xml:space="preserve"> is </w:t>
            </w:r>
            <w:r>
              <w:t>deleted.</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4946916" cy="2337238"/>
            <wp:effectExtent l="19050" t="0" r="6084" b="0"/>
            <wp:docPr id="62"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2" cstate="print"/>
                    <a:stretch>
                      <a:fillRect/>
                    </a:stretch>
                  </pic:blipFill>
                  <pic:spPr>
                    <a:xfrm>
                      <a:off x="0" y="0"/>
                      <a:ext cx="4946916" cy="2337238"/>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7</w:t>
        </w:r>
      </w:fldSimple>
      <w:r>
        <w:t xml:space="preserve"> </w:t>
      </w:r>
      <w:r w:rsidRPr="00886B11">
        <w:t>Sequ</w:t>
      </w:r>
      <w:r>
        <w:t>ence Diagram for Test Case SO-4</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DeleteServiceOrders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8080"/>
          <w:sz w:val="16"/>
          <w:szCs w:val="16"/>
          <w:highlight w:val="white"/>
        </w:rPr>
        <w:t>&lt;?xml version="1.0" encoding="UTF-8"?&gt;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8080"/>
          <w:sz w:val="16"/>
          <w:szCs w:val="16"/>
          <w:highlight w:val="white"/>
        </w:rPr>
        <w:t>Sample XML file generated by XMLSpy v2015 rel. 4 sp1 (x64) (http://www.altova.com)</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tns:DeleteServiceOrders</w:t>
      </w:r>
      <w:r w:rsidRPr="00F62A97">
        <w:rPr>
          <w:rFonts w:ascii="Arial" w:hAnsi="Arial" w:cs="Arial"/>
          <w:color w:val="FF0000"/>
          <w:sz w:val="16"/>
          <w:szCs w:val="16"/>
          <w:highlight w:val="white"/>
        </w:rPr>
        <w:t xml:space="preserve"> xmlns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xmlns:msg</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http://iec.ch/TC57/2011/schema/message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xmlns:xsi</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http://www.w3.org/2001/XMLSchema-instance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xmlns:tns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xmlns:n1</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http://www.altova.com/samplexml/other-namespace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xsi:schemaLocation</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http://iec.ch/TC57/2015/ServiceOrdersMessage ServiceOrdersMessage.xsd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msg:Verb</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delete</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msg:Verb</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msg:Noun</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ServiceOrders</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msg:Noun</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msg:Timestamp</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2015-07-29T17:00:34-06:00</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msg:Timestamp</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msg:MessageID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aabc24e4-728a-4091-80b1-60fc1abcf8de</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msg:MessageID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msg:CorrelationID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f86655e5-3cd0-4d21-957f-0fed8e065226</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msg:CorrelationID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tns:Payload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ServiceOrders</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ServiceOrder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mRID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2810a605-70bb-4e87-9039-d66c013ac58b</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mRID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ServiceOrder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ServiceOrders</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tns:Payload</w:t>
      </w:r>
      <w:r w:rsidRPr="00F62A97">
        <w:rPr>
          <w:rFonts w:ascii="Arial" w:hAnsi="Arial" w:cs="Arial"/>
          <w:color w:val="0000FF"/>
          <w:sz w:val="16"/>
          <w:szCs w:val="16"/>
          <w:highlight w:val="white"/>
        </w:rPr>
        <w:t>&gt;</w:t>
      </w:r>
    </w:p>
    <w:p w:rsidR="002714AB" w:rsidRPr="00F62A97" w:rsidRDefault="00F62A97" w:rsidP="00F62A97">
      <w:pPr>
        <w:pBdr>
          <w:top w:val="single" w:sz="4" w:space="1" w:color="auto"/>
          <w:left w:val="single" w:sz="4" w:space="4" w:color="auto"/>
          <w:bottom w:val="single" w:sz="4" w:space="1" w:color="auto"/>
          <w:right w:val="single" w:sz="4" w:space="4" w:color="auto"/>
        </w:pBdr>
        <w:rPr>
          <w:i/>
          <w:sz w:val="16"/>
          <w:szCs w:val="16"/>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tns:DeleteServiceOrders</w:t>
      </w:r>
      <w:r w:rsidRPr="00F62A97">
        <w:rPr>
          <w:rFonts w:ascii="Arial" w:hAnsi="Arial" w:cs="Arial"/>
          <w:color w:val="0000FF"/>
          <w:sz w:val="16"/>
          <w:szCs w:val="16"/>
          <w:highlight w:val="white"/>
        </w:rPr>
        <w:t>&gt;</w:t>
      </w:r>
    </w:p>
    <w:p w:rsidR="002714AB" w:rsidRDefault="002714AB" w:rsidP="002714AB">
      <w:pPr>
        <w:rPr>
          <w:i/>
        </w:rPr>
      </w:pPr>
    </w:p>
    <w:p w:rsidR="002714AB" w:rsidRDefault="002714AB" w:rsidP="002714AB">
      <w:pPr>
        <w:rPr>
          <w:i/>
        </w:rPr>
      </w:pPr>
      <w:r>
        <w:rPr>
          <w:i/>
        </w:rPr>
        <w:br w:type="page"/>
      </w:r>
    </w:p>
    <w:p w:rsidR="002714AB" w:rsidRDefault="002714AB" w:rsidP="002714AB">
      <w:pPr>
        <w:rPr>
          <w:b/>
          <w:kern w:val="32"/>
          <w:sz w:val="20"/>
        </w:rPr>
      </w:pPr>
      <w:r>
        <w:rPr>
          <w:i/>
        </w:rPr>
        <w:lastRenderedPageBreak/>
        <w:t>Step 2 - Response Message</w:t>
      </w:r>
    </w:p>
    <w:p w:rsidR="002714AB" w:rsidRPr="00BF433D" w:rsidRDefault="002714AB" w:rsidP="002714AB">
      <w:pPr>
        <w:jc w:val="center"/>
        <w:rPr>
          <w:b/>
          <w:kern w:val="32"/>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sidRPr="003D519B">
              <w:rPr>
                <w:kern w:val="32"/>
                <w:sz w:val="18"/>
              </w:rPr>
              <w:t>Execute</w:t>
            </w:r>
            <w:r>
              <w:rPr>
                <w:kern w:val="32"/>
                <w:sz w:val="18"/>
              </w:rPr>
              <w:t>ServiceOrder</w:t>
            </w:r>
            <w:r w:rsidRPr="003D519B">
              <w:rPr>
                <w:kern w:val="32"/>
                <w:sz w:val="18"/>
              </w:rPr>
              <w:t>s.wsdl</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Pr>
                <w:kern w:val="32"/>
                <w:sz w:val="14"/>
                <w:szCs w:val="14"/>
              </w:rPr>
              <w:t>for 'change or delete'</w:t>
            </w:r>
            <w:r w:rsidRPr="001F2AFF">
              <w:rPr>
                <w:kern w:val="32"/>
                <w:sz w:val="14"/>
                <w:szCs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ServiceOrders.xsd</w:t>
            </w:r>
          </w:p>
        </w:tc>
        <w:tc>
          <w:tcPr>
            <w:tcW w:w="4230" w:type="dxa"/>
          </w:tcPr>
          <w:p w:rsidR="002714AB" w:rsidRPr="003D519B" w:rsidRDefault="002714AB" w:rsidP="006367C3">
            <w:pPr>
              <w:rPr>
                <w:kern w:val="32"/>
                <w:sz w:val="14"/>
                <w:szCs w:val="14"/>
              </w:rPr>
            </w:pPr>
            <w:r w:rsidRPr="001F2AFF">
              <w:rPr>
                <w:kern w:val="32"/>
                <w:sz w:val="14"/>
                <w:szCs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14"/>
                <w:szCs w:val="14"/>
              </w:rPr>
            </w:pPr>
            <w:r w:rsidRPr="001F2AFF">
              <w:rPr>
                <w:kern w:val="32"/>
                <w:sz w:val="14"/>
                <w:szCs w:val="14"/>
              </w:rPr>
              <w:t>{</w:t>
            </w:r>
            <w:r w:rsidR="00EE7048">
              <w:rPr>
                <w:kern w:val="32"/>
                <w:sz w:val="14"/>
                <w:szCs w:val="14"/>
              </w:rPr>
              <w:t xml:space="preserve">03-Part 6 Strongly-typed Messages and WSDLs generated by EPRI\Messages and WSDLs </w:t>
            </w:r>
            <w:r w:rsidRPr="001F2AFF">
              <w:rPr>
                <w:kern w:val="32"/>
                <w:sz w:val="14"/>
                <w:szCs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ServiceOrders</w:t>
            </w:r>
            <w:r w:rsidRPr="003D519B">
              <w:rPr>
                <w:kern w:val="32"/>
                <w:sz w:val="18"/>
              </w:rPr>
              <w:t>ResponseMessage</w:t>
            </w:r>
          </w:p>
        </w:tc>
        <w:tc>
          <w:tcPr>
            <w:tcW w:w="4230" w:type="dxa"/>
          </w:tcPr>
          <w:p w:rsidR="002714AB" w:rsidRPr="003D519B" w:rsidRDefault="002714AB" w:rsidP="006367C3">
            <w:pPr>
              <w:rPr>
                <w:kern w:val="32"/>
                <w:sz w:val="14"/>
                <w:szCs w:val="14"/>
              </w:rPr>
            </w:pPr>
            <w:r w:rsidRPr="003D519B">
              <w:rPr>
                <w:kern w:val="32"/>
                <w:sz w:val="14"/>
                <w:szCs w:val="14"/>
              </w:rPr>
              <w:t>n/a</w:t>
            </w:r>
          </w:p>
        </w:tc>
      </w:tr>
    </w:tbl>
    <w:p w:rsidR="002714AB" w:rsidRDefault="002714AB" w:rsidP="002714AB">
      <w:pPr>
        <w:rPr>
          <w:kern w:val="32"/>
        </w:rPr>
      </w:pP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8080"/>
          <w:sz w:val="16"/>
          <w:szCs w:val="16"/>
          <w:highlight w:val="white"/>
        </w:rPr>
        <w:t>&lt;?xml version="1.0" encoding="UTF-8"?&gt;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8080"/>
          <w:sz w:val="16"/>
          <w:szCs w:val="16"/>
          <w:highlight w:val="white"/>
        </w:rPr>
        <w:t>Sample XML file generated by XMLSpy v2015 rel. 4 sp1 (x64) (http://www.altova.com)</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tns:ServiceOrdersResponseMessage</w:t>
      </w:r>
      <w:r w:rsidRPr="00F62A97">
        <w:rPr>
          <w:rFonts w:ascii="Arial" w:hAnsi="Arial" w:cs="Arial"/>
          <w:color w:val="FF0000"/>
          <w:sz w:val="16"/>
          <w:szCs w:val="16"/>
          <w:highlight w:val="white"/>
        </w:rPr>
        <w:t xml:space="preserve"> xmlns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xmlns:xml</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http://www.w3.org/XML/1998/namespace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xmlns:msg</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http://iec.ch/TC57/2011/schema/message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xmlns:xsi</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http://www.w3.org/2001/XMLSchema-instance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xmlns:tns</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http://iec.ch/TC57/2015/ServiceOrdersMessage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xmlns:n1</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http://www.altova.com/samplexml/other-namespace</w:t>
      </w:r>
      <w:r w:rsidRPr="00F62A97">
        <w:rPr>
          <w:rFonts w:ascii="Arial" w:hAnsi="Arial" w:cs="Arial"/>
          <w:color w:val="0000FF"/>
          <w:sz w:val="16"/>
          <w:szCs w:val="16"/>
          <w:highlight w:val="white"/>
        </w:rPr>
        <w:t>"</w:t>
      </w:r>
      <w:r w:rsidRPr="00F62A97">
        <w:rPr>
          <w:rFonts w:ascii="Arial" w:hAnsi="Arial" w:cs="Arial"/>
          <w:color w:val="FF0000"/>
          <w:sz w:val="16"/>
          <w:szCs w:val="16"/>
          <w:highlight w:val="white"/>
        </w:rPr>
        <w:t xml:space="preserve"> xsi:schemaLocation</w:t>
      </w:r>
      <w:r w:rsidRPr="00F62A97">
        <w:rPr>
          <w:rFonts w:ascii="Arial" w:hAnsi="Arial" w:cs="Arial"/>
          <w:color w:val="0000FF"/>
          <w:sz w:val="16"/>
          <w:szCs w:val="16"/>
          <w:highlight w:val="white"/>
        </w:rPr>
        <w:t>="</w:t>
      </w:r>
      <w:r w:rsidRPr="00F62A97">
        <w:rPr>
          <w:rFonts w:ascii="Arial" w:hAnsi="Arial" w:cs="Arial"/>
          <w:color w:val="000000"/>
          <w:sz w:val="16"/>
          <w:szCs w:val="16"/>
          <w:highlight w:val="white"/>
        </w:rPr>
        <w:t>http://iec.ch/TC57/2015/ServiceOrdersMessage ServiceOrdersMessage.xsd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msg:Verb</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reply</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msg:Verb</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msg:Noun</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ServiceOrders</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msg:Noun</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msg:Timestamp</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2015-07-29T17:00:36-06:00</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msg:Timestamp</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msg:MessageID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69f62af4-307a-4d71-8409-9bc57ee25c34</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msg:MessageID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msg:CorrelationID</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f86655e5-3cd0-4d21-957f-0fed8e065226</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msg:CorrelationID</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tns:Header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tns:Reply</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msg:Result</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OK</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msg:Result</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msg:Error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msg:code</w:t>
      </w:r>
      <w:r w:rsidRPr="00F62A97">
        <w:rPr>
          <w:rFonts w:ascii="Arial" w:hAnsi="Arial" w:cs="Arial"/>
          <w:color w:val="0000FF"/>
          <w:sz w:val="16"/>
          <w:szCs w:val="16"/>
          <w:highlight w:val="white"/>
        </w:rPr>
        <w:t>&gt;</w:t>
      </w:r>
      <w:r w:rsidRPr="00F62A97">
        <w:rPr>
          <w:rFonts w:ascii="Arial" w:hAnsi="Arial" w:cs="Arial"/>
          <w:color w:val="000000"/>
          <w:sz w:val="16"/>
          <w:szCs w:val="16"/>
          <w:highlight w:val="white"/>
        </w:rPr>
        <w:t>0.0</w:t>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msg:code</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msg:Error</w:t>
      </w:r>
      <w:r w:rsidRPr="00F62A97">
        <w:rPr>
          <w:rFonts w:ascii="Arial" w:hAnsi="Arial" w:cs="Arial"/>
          <w:color w:val="0000FF"/>
          <w:sz w:val="16"/>
          <w:szCs w:val="16"/>
          <w:highlight w:val="white"/>
        </w:rPr>
        <w:t>&gt;</w:t>
      </w:r>
    </w:p>
    <w:p w:rsidR="00F62A97" w:rsidRPr="00F62A97" w:rsidRDefault="00F62A97" w:rsidP="00F62A97">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F62A97">
        <w:rPr>
          <w:rFonts w:ascii="Arial" w:hAnsi="Arial" w:cs="Arial"/>
          <w:color w:val="000000"/>
          <w:sz w:val="16"/>
          <w:szCs w:val="16"/>
          <w:highlight w:val="white"/>
        </w:rPr>
        <w:tab/>
      </w: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tns:Reply</w:t>
      </w:r>
      <w:r w:rsidRPr="00F62A97">
        <w:rPr>
          <w:rFonts w:ascii="Arial" w:hAnsi="Arial" w:cs="Arial"/>
          <w:color w:val="0000FF"/>
          <w:sz w:val="16"/>
          <w:szCs w:val="16"/>
          <w:highlight w:val="white"/>
        </w:rPr>
        <w:t>&gt;</w:t>
      </w:r>
    </w:p>
    <w:p w:rsidR="002714AB" w:rsidRPr="00F62A97" w:rsidRDefault="00F62A97" w:rsidP="00F62A97">
      <w:pPr>
        <w:pBdr>
          <w:top w:val="single" w:sz="4" w:space="1" w:color="auto"/>
          <w:left w:val="single" w:sz="4" w:space="4" w:color="auto"/>
          <w:bottom w:val="single" w:sz="4" w:space="1" w:color="auto"/>
          <w:right w:val="single" w:sz="4" w:space="4" w:color="auto"/>
        </w:pBdr>
        <w:rPr>
          <w:kern w:val="32"/>
          <w:sz w:val="16"/>
          <w:szCs w:val="16"/>
        </w:rPr>
      </w:pPr>
      <w:r w:rsidRPr="00F62A97">
        <w:rPr>
          <w:rFonts w:ascii="Arial" w:hAnsi="Arial" w:cs="Arial"/>
          <w:color w:val="0000FF"/>
          <w:sz w:val="16"/>
          <w:szCs w:val="16"/>
          <w:highlight w:val="white"/>
        </w:rPr>
        <w:t>&lt;/</w:t>
      </w:r>
      <w:r w:rsidRPr="00F62A97">
        <w:rPr>
          <w:rFonts w:ascii="Arial" w:hAnsi="Arial" w:cs="Arial"/>
          <w:color w:val="800000"/>
          <w:sz w:val="16"/>
          <w:szCs w:val="16"/>
          <w:highlight w:val="white"/>
        </w:rPr>
        <w:t>tns:ServiceOrdersResponseMessage</w:t>
      </w:r>
      <w:r w:rsidRPr="00F62A97">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 existing Service Order</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delete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pStyle w:val="BodyText"/>
      </w:pPr>
    </w:p>
    <w:p w:rsidR="002714AB" w:rsidRDefault="002714AB" w:rsidP="002714AB">
      <w:pPr>
        <w:pStyle w:val="BodyText"/>
      </w:pPr>
    </w:p>
    <w:p w:rsidR="002714AB" w:rsidRDefault="002714AB" w:rsidP="002714AB"/>
    <w:p w:rsidR="002714AB" w:rsidRDefault="002714AB" w:rsidP="002714AB">
      <w:pPr>
        <w:rPr>
          <w:b/>
          <w:u w:val="single"/>
        </w:rPr>
      </w:pPr>
      <w:r>
        <w:rPr>
          <w:u w:val="single"/>
        </w:rPr>
        <w:br w:type="page"/>
      </w:r>
    </w:p>
    <w:p w:rsidR="002714AB" w:rsidRDefault="002714AB" w:rsidP="002714AB">
      <w:pPr>
        <w:pStyle w:val="Heading2"/>
      </w:pPr>
      <w:bookmarkStart w:id="71" w:name="_Toc426121937"/>
      <w:r>
        <w:rPr>
          <w:u w:val="single"/>
        </w:rPr>
        <w:lastRenderedPageBreak/>
        <w:t>SO-5</w:t>
      </w:r>
      <w:r>
        <w:t>:  Client</w:t>
      </w:r>
      <w:r w:rsidRPr="00580186">
        <w:t xml:space="preserve"> request</w:t>
      </w:r>
      <w:r w:rsidR="004C0390">
        <w:t>s</w:t>
      </w:r>
      <w:r w:rsidRPr="00580186">
        <w:t xml:space="preserve"> retriev</w:t>
      </w:r>
      <w:r w:rsidR="004C0390">
        <w:t>al</w:t>
      </w:r>
      <w:r w:rsidRPr="00580186">
        <w:t xml:space="preserve"> </w:t>
      </w:r>
      <w:r w:rsidR="004C0390">
        <w:t xml:space="preserve">of </w:t>
      </w:r>
      <w:r>
        <w:t>Service Order</w:t>
      </w:r>
      <w:r w:rsidRPr="00580186">
        <w:t xml:space="preserve">s and </w:t>
      </w:r>
      <w:r>
        <w:t>Server</w:t>
      </w:r>
      <w:r w:rsidRPr="00580186">
        <w:t xml:space="preserve"> replies </w:t>
      </w:r>
      <w:r>
        <w:t>(</w:t>
      </w:r>
      <w:r w:rsidR="004C0390">
        <w:t>Success - T</w:t>
      </w:r>
      <w:r>
        <w:t>wo</w:t>
      </w:r>
      <w:r w:rsidRPr="00580186">
        <w:t xml:space="preserve"> </w:t>
      </w:r>
      <w:r>
        <w:t>Service Orders</w:t>
      </w:r>
      <w:r w:rsidR="004C0390">
        <w:t xml:space="preserve"> in a single message</w:t>
      </w:r>
      <w:r>
        <w:t>)</w:t>
      </w:r>
      <w:bookmarkEnd w:id="71"/>
    </w:p>
    <w:p w:rsidR="002714AB" w:rsidRDefault="002714AB" w:rsidP="002714AB">
      <w:pPr>
        <w:rPr>
          <w:kern w:val="32"/>
        </w:rPr>
      </w:pPr>
      <w:r w:rsidRPr="00DF1F99">
        <w:rPr>
          <w:kern w:val="32"/>
        </w:rPr>
        <w:t xml:space="preserve">In this test case, the </w:t>
      </w:r>
      <w:r>
        <w:rPr>
          <w:kern w:val="32"/>
        </w:rPr>
        <w:t>Client</w:t>
      </w:r>
      <w:r w:rsidRPr="00DF1F99">
        <w:rPr>
          <w:kern w:val="32"/>
        </w:rPr>
        <w:t xml:space="preserve"> requests the </w:t>
      </w:r>
      <w:r>
        <w:rPr>
          <w:kern w:val="32"/>
        </w:rPr>
        <w:t>Server</w:t>
      </w:r>
      <w:r w:rsidRPr="00DF1F99">
        <w:rPr>
          <w:kern w:val="32"/>
        </w:rPr>
        <w:t xml:space="preserve"> to </w:t>
      </w:r>
      <w:r>
        <w:rPr>
          <w:kern w:val="32"/>
        </w:rPr>
        <w:t xml:space="preserve">provide the details of </w:t>
      </w:r>
      <w:r w:rsidR="000F5B70">
        <w:rPr>
          <w:kern w:val="32"/>
        </w:rPr>
        <w:t xml:space="preserve">two </w:t>
      </w:r>
      <w:r>
        <w:rPr>
          <w:kern w:val="32"/>
        </w:rPr>
        <w:t>Service Order(s)</w:t>
      </w:r>
      <w:r w:rsidR="000F5B70">
        <w:rPr>
          <w:kern w:val="32"/>
        </w:rPr>
        <w:t xml:space="preserve">, making the request by explicityl identifying the desired Service Orders by their identifiers. </w:t>
      </w:r>
      <w:r w:rsidRPr="00DF1F99">
        <w:rPr>
          <w:kern w:val="32"/>
        </w:rPr>
        <w:t xml:space="preserve">The </w:t>
      </w:r>
      <w:r>
        <w:rPr>
          <w:kern w:val="32"/>
        </w:rPr>
        <w:t>Server</w:t>
      </w:r>
      <w:r w:rsidRPr="00DF1F99">
        <w:rPr>
          <w:kern w:val="32"/>
        </w:rPr>
        <w:t xml:space="preserve"> returns a response message indicating success with no errors</w:t>
      </w:r>
      <w:r>
        <w:rPr>
          <w:kern w:val="32"/>
        </w:rPr>
        <w:t xml:space="preserve"> and including the details of the current state of the two Service Orders in the payload section of the response message.</w:t>
      </w:r>
    </w:p>
    <w:p w:rsidR="002714AB" w:rsidRDefault="002714AB" w:rsidP="002714AB">
      <w:pPr>
        <w:rPr>
          <w:kern w:val="32"/>
        </w:rPr>
      </w:pPr>
    </w:p>
    <w:p w:rsidR="002714AB" w:rsidRPr="00856DE6" w:rsidRDefault="002714AB" w:rsidP="002714AB">
      <w:pPr>
        <w:rPr>
          <w:i/>
          <w:kern w:val="32"/>
        </w:rPr>
      </w:pPr>
      <w:r w:rsidRPr="00856DE6">
        <w:rPr>
          <w:i/>
          <w:kern w:val="32"/>
        </w:rPr>
        <w:t xml:space="preserve">Note 1: The parameters for the request query (in this case the </w:t>
      </w:r>
      <w:r w:rsidR="000F5B70">
        <w:rPr>
          <w:i/>
          <w:kern w:val="32"/>
        </w:rPr>
        <w:t>identifiers of the two Service Orders,</w:t>
      </w:r>
      <w:r w:rsidRPr="00856DE6">
        <w:rPr>
          <w:i/>
          <w:kern w:val="32"/>
        </w:rPr>
        <w:t xml:space="preserve"> are supplied using XML generated using the GetMeterReadings profile </w:t>
      </w:r>
      <w:r>
        <w:rPr>
          <w:i/>
          <w:kern w:val="32"/>
        </w:rPr>
        <w:t>.  The</w:t>
      </w:r>
      <w:r w:rsidRPr="00856DE6">
        <w:rPr>
          <w:i/>
          <w:kern w:val="32"/>
        </w:rPr>
        <w:t xml:space="preserve"> xml for this request is placed in the Request section of the Message envelope and not in the Payload section of the message envelope.</w:t>
      </w:r>
    </w:p>
    <w:p w:rsidR="002714AB" w:rsidRDefault="002714AB" w:rsidP="002714AB">
      <w:pPr>
        <w:rPr>
          <w:kern w:val="32"/>
        </w:rPr>
      </w:pPr>
    </w:p>
    <w:p w:rsidR="002714AB" w:rsidRDefault="002714AB" w:rsidP="002714AB">
      <w:pPr>
        <w:rPr>
          <w:i/>
          <w:kern w:val="32"/>
        </w:rPr>
      </w:pPr>
      <w:r w:rsidRPr="00856DE6">
        <w:rPr>
          <w:i/>
          <w:kern w:val="32"/>
        </w:rPr>
        <w:t xml:space="preserve">Note 2: Not all response messages will contain a payload; only those for which the query returns one or more </w:t>
      </w:r>
      <w:r>
        <w:rPr>
          <w:i/>
          <w:kern w:val="32"/>
        </w:rPr>
        <w:t>Service Order</w:t>
      </w:r>
      <w:r w:rsidRPr="00856DE6">
        <w:rPr>
          <w:i/>
          <w:kern w:val="32"/>
        </w:rPr>
        <w:t xml:space="preserve">s will have contents in the payload section.  In response messages that contain a payload, the payload must validate against the "constrained" version of the </w:t>
      </w:r>
      <w:r>
        <w:rPr>
          <w:i/>
          <w:kern w:val="32"/>
        </w:rPr>
        <w:t>ServiceOrder</w:t>
      </w:r>
      <w:r w:rsidRPr="00856DE6">
        <w:rPr>
          <w:i/>
          <w:kern w:val="32"/>
        </w:rPr>
        <w:t>s.xsd that is used for "create" scenarios and not the "unconstrained" version that is used for "change or delete" scenarios.</w:t>
      </w:r>
    </w:p>
    <w:p w:rsidR="000F5B70" w:rsidRDefault="000F5B70" w:rsidP="002714AB">
      <w:pPr>
        <w:rPr>
          <w:i/>
          <w:kern w:val="32"/>
        </w:rPr>
      </w:pPr>
    </w:p>
    <w:p w:rsidR="000F5B70" w:rsidRPr="000F5B70" w:rsidRDefault="000F5B70" w:rsidP="002714AB">
      <w:pPr>
        <w:rPr>
          <w:kern w:val="32"/>
        </w:rPr>
      </w:pPr>
      <w:r>
        <w:rPr>
          <w:kern w:val="32"/>
        </w:rPr>
        <w:t>In this tesst case, one of the requested Service Orders (</w:t>
      </w:r>
      <w:r w:rsidRPr="000F5B70">
        <w:rPr>
          <w:kern w:val="32"/>
        </w:rPr>
        <w:t>SO-36784</w:t>
      </w:r>
      <w:r>
        <w:rPr>
          <w:kern w:val="32"/>
        </w:rPr>
        <w:t xml:space="preserve">) was previously created in test case SO-1a and modified with completion details and meter readings in test case SO-2. Careful examination of the below example message will reveal that the payload contains a combination of elements from the creation and modification steps.  This includes, for example, 2 instances of ActivityRecords and two instances of  TimeSchedules in addition to the meter readings and asset information.  The other Service Order (SO-56215) , was previously created in </w:t>
      </w:r>
      <w:r w:rsidR="005D3C4D">
        <w:rPr>
          <w:kern w:val="32"/>
        </w:rPr>
        <w:t>test case SO-1c and not subsequently modified or deleted. Therefore the payload in the below example message reflects the same information as existed upon creation of the Service Order.</w:t>
      </w:r>
    </w:p>
    <w:p w:rsidR="002714AB" w:rsidRPr="00DF1F99" w:rsidRDefault="002714AB" w:rsidP="002714AB">
      <w:pPr>
        <w:rPr>
          <w:kern w:val="32"/>
        </w:rPr>
      </w:pPr>
      <w:r>
        <w:rPr>
          <w:kern w:val="32"/>
        </w:rPr>
        <w:t xml:space="preserve"> </w:t>
      </w: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Actual </w:t>
      </w:r>
      <w:r w:rsidR="002714AB">
        <w:rPr>
          <w:kern w:val="32"/>
        </w:rPr>
        <w:t>messages created by the Applications Being Tested</w:t>
      </w:r>
      <w:r w:rsidR="002714AB" w:rsidRPr="00DF1F99">
        <w:rPr>
          <w:kern w:val="32"/>
        </w:rPr>
        <w:t xml:space="preserve"> may contain any of the </w:t>
      </w:r>
      <w:r w:rsidR="002714AB">
        <w:rPr>
          <w:kern w:val="32"/>
        </w:rPr>
        <w:t xml:space="preserve">request and payload </w:t>
      </w:r>
      <w:r w:rsidR="002714AB" w:rsidRPr="00DF1F99">
        <w:rPr>
          <w:kern w:val="32"/>
        </w:rPr>
        <w:t xml:space="preserve">elements and attributes </w:t>
      </w:r>
      <w:r w:rsidR="002714AB">
        <w:rPr>
          <w:kern w:val="32"/>
        </w:rPr>
        <w:t xml:space="preserve">permitted </w:t>
      </w:r>
      <w:r w:rsidR="002714AB" w:rsidRPr="00DF1F99">
        <w:rPr>
          <w:kern w:val="32"/>
        </w:rPr>
        <w:t xml:space="preserve">by the XSDs found in Annex </w:t>
      </w:r>
      <w:r w:rsidR="002714AB">
        <w:rPr>
          <w:kern w:val="32"/>
        </w:rPr>
        <w:t>G and F respectively</w:t>
      </w:r>
      <w:r w:rsidR="002714AB" w:rsidRPr="00DF1F99">
        <w:rPr>
          <w:kern w:val="32"/>
        </w:rPr>
        <w:t>.</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Default="002714AB" w:rsidP="005D3C4D">
            <w:r>
              <w:t xml:space="preserve">Service Order with </w:t>
            </w:r>
            <w:r w:rsidR="005D3C4D">
              <w:t xml:space="preserve">the </w:t>
            </w:r>
            <w:r>
              <w:t>Names.name identifier of SO-</w:t>
            </w:r>
            <w:r w:rsidR="005D3C4D" w:rsidRPr="000F5B70">
              <w:rPr>
                <w:kern w:val="32"/>
              </w:rPr>
              <w:t>36784</w:t>
            </w:r>
            <w:r>
              <w:t xml:space="preserve"> </w:t>
            </w:r>
            <w:r w:rsidR="005D3C4D">
              <w:t>, as created in test case SO-1a</w:t>
            </w:r>
            <w:r>
              <w:t xml:space="preserve"> and </w:t>
            </w:r>
            <w:r w:rsidR="005D3C4D">
              <w:t xml:space="preserve">modified in test case </w:t>
            </w:r>
            <w:r>
              <w:t>SO-</w:t>
            </w:r>
            <w:r w:rsidR="005D3C4D">
              <w:t>2</w:t>
            </w:r>
            <w:r>
              <w:t xml:space="preserve">, </w:t>
            </w:r>
            <w:r w:rsidR="005D3C4D">
              <w:t xml:space="preserve">is </w:t>
            </w:r>
            <w:r>
              <w:t>assumed to exist.</w:t>
            </w:r>
          </w:p>
          <w:p w:rsidR="005D3C4D" w:rsidRDefault="005D3C4D" w:rsidP="005D3C4D"/>
          <w:p w:rsidR="005D3C4D" w:rsidRPr="002A5E02" w:rsidRDefault="005D3C4D" w:rsidP="005D3C4D">
            <w:r>
              <w:t>Service Order with the Names.name identifiers of SO-</w:t>
            </w:r>
            <w:r>
              <w:rPr>
                <w:kern w:val="32"/>
              </w:rPr>
              <w:t>56215</w:t>
            </w:r>
            <w:r>
              <w:t>, as created in test case SO-1c,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 xml:space="preserve">The full </w:t>
            </w:r>
            <w:r w:rsidR="005D3C4D">
              <w:t xml:space="preserve">and current </w:t>
            </w:r>
            <w:r>
              <w:t>content</w:t>
            </w:r>
            <w:r w:rsidR="005D3C4D">
              <w:t>s</w:t>
            </w:r>
            <w:r>
              <w:t xml:space="preserve"> of the subject Service Orders</w:t>
            </w:r>
            <w:r w:rsidRPr="002A5E02">
              <w:t xml:space="preserve"> </w:t>
            </w:r>
            <w:r>
              <w:t>are</w:t>
            </w:r>
            <w:r w:rsidRPr="002A5E02">
              <w:t xml:space="preserve"> </w:t>
            </w:r>
            <w:r>
              <w:t>returned in response to the query.</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02147" cy="2437941"/>
            <wp:effectExtent l="19050" t="0" r="0" b="0"/>
            <wp:docPr id="64"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3" cstate="print"/>
                    <a:stretch>
                      <a:fillRect/>
                    </a:stretch>
                  </pic:blipFill>
                  <pic:spPr>
                    <a:xfrm>
                      <a:off x="0" y="0"/>
                      <a:ext cx="5302147" cy="2437941"/>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8</w:t>
        </w:r>
      </w:fldSimple>
      <w:r>
        <w:t xml:space="preserve"> </w:t>
      </w:r>
      <w:r w:rsidRPr="003645A1">
        <w:t>Sequ</w:t>
      </w:r>
      <w:r>
        <w:t>ence Diagram for Test Case SO-5</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Pr="00785F81" w:rsidRDefault="002714AB" w:rsidP="002714AB">
      <w:pPr>
        <w:rPr>
          <w:i/>
        </w:rPr>
      </w:pPr>
      <w:r>
        <w:rPr>
          <w:i/>
        </w:rPr>
        <w:t xml:space="preserve">Step 1 - Request </w:t>
      </w:r>
      <w:r w:rsidRPr="007F4274">
        <w:rPr>
          <w:i/>
        </w:rPr>
        <w:t>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790"/>
        <w:gridCol w:w="405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9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05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790" w:type="dxa"/>
          </w:tcPr>
          <w:p w:rsidR="002714AB" w:rsidRPr="003D519B" w:rsidRDefault="002714AB" w:rsidP="006367C3">
            <w:pPr>
              <w:rPr>
                <w:kern w:val="32"/>
                <w:sz w:val="18"/>
              </w:rPr>
            </w:pPr>
            <w:r>
              <w:rPr>
                <w:kern w:val="32"/>
                <w:sz w:val="18"/>
              </w:rPr>
              <w:t>GetServiceOrder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790" w:type="dxa"/>
          </w:tcPr>
          <w:p w:rsidR="002714AB" w:rsidRDefault="002714AB" w:rsidP="006367C3">
            <w:pPr>
              <w:rPr>
                <w:kern w:val="32"/>
                <w:sz w:val="18"/>
              </w:rPr>
            </w:pPr>
            <w:r>
              <w:rPr>
                <w:kern w:val="32"/>
                <w:sz w:val="18"/>
              </w:rPr>
              <w:t>GetService Order</w:t>
            </w:r>
            <w:r w:rsidRPr="003D519B">
              <w:rPr>
                <w:kern w:val="32"/>
                <w:sz w:val="18"/>
              </w:rPr>
              <w:t>s.xsd</w:t>
            </w:r>
          </w:p>
          <w:p w:rsidR="002714AB" w:rsidRDefault="002714AB" w:rsidP="006367C3">
            <w:pPr>
              <w:rPr>
                <w:kern w:val="32"/>
                <w:sz w:val="18"/>
              </w:rPr>
            </w:pPr>
          </w:p>
          <w:p w:rsidR="002714AB" w:rsidRPr="003D519B" w:rsidRDefault="002714AB" w:rsidP="006367C3">
            <w:pPr>
              <w:rPr>
                <w:kern w:val="32"/>
                <w:sz w:val="18"/>
              </w:rPr>
            </w:pPr>
            <w:r>
              <w:rPr>
                <w:kern w:val="32"/>
                <w:sz w:val="18"/>
              </w:rPr>
              <w:t>ServiceOrders.xsd</w:t>
            </w:r>
          </w:p>
        </w:tc>
        <w:tc>
          <w:tcPr>
            <w:tcW w:w="4050" w:type="dxa"/>
          </w:tcPr>
          <w:p w:rsidR="002714AB" w:rsidRDefault="002714AB" w:rsidP="006367C3">
            <w:pPr>
              <w:rPr>
                <w:kern w:val="32"/>
                <w:sz w:val="14"/>
              </w:rPr>
            </w:pPr>
            <w:r w:rsidRPr="00C25A94">
              <w:rPr>
                <w:kern w:val="32"/>
                <w:sz w:val="14"/>
              </w:rPr>
              <w:t>{02-Part 6 XSDs modified by EPRI\'</w:t>
            </w:r>
            <w:r>
              <w:rPr>
                <w:kern w:val="32"/>
                <w:sz w:val="14"/>
              </w:rPr>
              <w:t>get</w:t>
            </w:r>
            <w:r w:rsidRPr="00C25A94">
              <w:rPr>
                <w:kern w:val="32"/>
                <w:sz w:val="14"/>
              </w:rPr>
              <w:t>' Profiles}</w:t>
            </w:r>
          </w:p>
          <w:p w:rsidR="002714AB" w:rsidRDefault="002714AB" w:rsidP="006367C3">
            <w:pPr>
              <w:rPr>
                <w:kern w:val="32"/>
                <w:sz w:val="14"/>
              </w:rPr>
            </w:pPr>
          </w:p>
          <w:p w:rsidR="002714AB" w:rsidRDefault="002714AB" w:rsidP="006367C3">
            <w:pPr>
              <w:rPr>
                <w:kern w:val="32"/>
                <w:sz w:val="14"/>
              </w:rPr>
            </w:pPr>
          </w:p>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790" w:type="dxa"/>
          </w:tcPr>
          <w:p w:rsidR="002714AB" w:rsidRPr="003D519B" w:rsidRDefault="002714AB" w:rsidP="006367C3">
            <w:pPr>
              <w:rPr>
                <w:kern w:val="32"/>
                <w:sz w:val="18"/>
              </w:rPr>
            </w:pPr>
            <w:r>
              <w:rPr>
                <w:kern w:val="32"/>
                <w:sz w:val="18"/>
              </w:rPr>
              <w:t>GetServiceOrder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790" w:type="dxa"/>
          </w:tcPr>
          <w:p w:rsidR="002714AB" w:rsidRPr="003D519B" w:rsidRDefault="002714AB" w:rsidP="006367C3">
            <w:pPr>
              <w:rPr>
                <w:kern w:val="32"/>
                <w:sz w:val="18"/>
              </w:rPr>
            </w:pPr>
            <w:r>
              <w:rPr>
                <w:kern w:val="32"/>
                <w:sz w:val="18"/>
              </w:rPr>
              <w:t>GetServiceOrdersRequestMessage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8080"/>
          <w:sz w:val="16"/>
          <w:szCs w:val="16"/>
          <w:highlight w:val="white"/>
        </w:rPr>
        <w:t>&lt;?xml version="1.0" encoding="UTF-8"?&gt;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FF"/>
          <w:sz w:val="16"/>
          <w:szCs w:val="16"/>
          <w:highlight w:val="white"/>
        </w:rPr>
        <w:t>&lt;!--</w:t>
      </w:r>
      <w:r w:rsidRPr="008271EC">
        <w:rPr>
          <w:rFonts w:ascii="Arial" w:hAnsi="Arial" w:cs="Arial"/>
          <w:color w:val="808080"/>
          <w:sz w:val="16"/>
          <w:szCs w:val="16"/>
          <w:highlight w:val="white"/>
        </w:rPr>
        <w:t>Sample XML file generated by XMLSpy v2015 rel. 4 sp1 (x64) (http://www.altova.com)</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tns:GetServiceOrdersRequestMessage</w:t>
      </w:r>
      <w:r w:rsidRPr="008271EC">
        <w:rPr>
          <w:rFonts w:ascii="Arial" w:hAnsi="Arial" w:cs="Arial"/>
          <w:color w:val="FF0000"/>
          <w:sz w:val="16"/>
          <w:szCs w:val="16"/>
          <w:highlight w:val="white"/>
        </w:rPr>
        <w:t xml:space="preserve"> xmlns</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http://iec.ch/TC57/2015/GetServiceOrders#</w:t>
      </w:r>
      <w:r w:rsidRPr="008271EC">
        <w:rPr>
          <w:rFonts w:ascii="Arial" w:hAnsi="Arial" w:cs="Arial"/>
          <w:color w:val="0000FF"/>
          <w:sz w:val="16"/>
          <w:szCs w:val="16"/>
          <w:highlight w:val="white"/>
        </w:rPr>
        <w:t>"</w:t>
      </w:r>
      <w:r w:rsidRPr="008271EC">
        <w:rPr>
          <w:rFonts w:ascii="Arial" w:hAnsi="Arial" w:cs="Arial"/>
          <w:color w:val="FF0000"/>
          <w:sz w:val="16"/>
          <w:szCs w:val="16"/>
          <w:highlight w:val="white"/>
        </w:rPr>
        <w:t xml:space="preserve"> xmlns:msg</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http://iec.ch/TC57/2011/schema/message</w:t>
      </w:r>
      <w:r w:rsidRPr="008271EC">
        <w:rPr>
          <w:rFonts w:ascii="Arial" w:hAnsi="Arial" w:cs="Arial"/>
          <w:color w:val="0000FF"/>
          <w:sz w:val="16"/>
          <w:szCs w:val="16"/>
          <w:highlight w:val="white"/>
        </w:rPr>
        <w:t>"</w:t>
      </w:r>
      <w:r w:rsidRPr="008271EC">
        <w:rPr>
          <w:rFonts w:ascii="Arial" w:hAnsi="Arial" w:cs="Arial"/>
          <w:color w:val="FF0000"/>
          <w:sz w:val="16"/>
          <w:szCs w:val="16"/>
          <w:highlight w:val="white"/>
        </w:rPr>
        <w:t xml:space="preserve"> xmlns:xsi</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http://www.w3.org/2001/XMLSchema-instance</w:t>
      </w:r>
      <w:r w:rsidRPr="008271EC">
        <w:rPr>
          <w:rFonts w:ascii="Arial" w:hAnsi="Arial" w:cs="Arial"/>
          <w:color w:val="0000FF"/>
          <w:sz w:val="16"/>
          <w:szCs w:val="16"/>
          <w:highlight w:val="white"/>
        </w:rPr>
        <w:t>"</w:t>
      </w:r>
      <w:r w:rsidRPr="008271EC">
        <w:rPr>
          <w:rFonts w:ascii="Arial" w:hAnsi="Arial" w:cs="Arial"/>
          <w:color w:val="FF0000"/>
          <w:sz w:val="16"/>
          <w:szCs w:val="16"/>
          <w:highlight w:val="white"/>
        </w:rPr>
        <w:t xml:space="preserve"> xmlns:tns</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http://iec.ch/TC57/2015/GetServiceOrdersMessage</w:t>
      </w:r>
      <w:r w:rsidRPr="008271EC">
        <w:rPr>
          <w:rFonts w:ascii="Arial" w:hAnsi="Arial" w:cs="Arial"/>
          <w:color w:val="0000FF"/>
          <w:sz w:val="16"/>
          <w:szCs w:val="16"/>
          <w:highlight w:val="white"/>
        </w:rPr>
        <w:t>"</w:t>
      </w:r>
      <w:r w:rsidRPr="008271EC">
        <w:rPr>
          <w:rFonts w:ascii="Arial" w:hAnsi="Arial" w:cs="Arial"/>
          <w:color w:val="FF0000"/>
          <w:sz w:val="16"/>
          <w:szCs w:val="16"/>
          <w:highlight w:val="white"/>
        </w:rPr>
        <w:t xml:space="preserve"> xmlns:n1</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http://www.altova.com/samplexml/other-namespace</w:t>
      </w:r>
      <w:r w:rsidRPr="008271EC">
        <w:rPr>
          <w:rFonts w:ascii="Arial" w:hAnsi="Arial" w:cs="Arial"/>
          <w:color w:val="0000FF"/>
          <w:sz w:val="16"/>
          <w:szCs w:val="16"/>
          <w:highlight w:val="white"/>
        </w:rPr>
        <w:t>"</w:t>
      </w:r>
      <w:r w:rsidRPr="008271EC">
        <w:rPr>
          <w:rFonts w:ascii="Arial" w:hAnsi="Arial" w:cs="Arial"/>
          <w:color w:val="FF0000"/>
          <w:sz w:val="16"/>
          <w:szCs w:val="16"/>
          <w:highlight w:val="white"/>
        </w:rPr>
        <w:t xml:space="preserve"> xsi:schemaLocation</w:t>
      </w:r>
      <w:r w:rsidRPr="008271EC">
        <w:rPr>
          <w:rFonts w:ascii="Arial" w:hAnsi="Arial" w:cs="Arial"/>
          <w:color w:val="0000FF"/>
          <w:sz w:val="16"/>
          <w:szCs w:val="16"/>
          <w:highlight w:val="white"/>
        </w:rPr>
        <w:t>="</w:t>
      </w:r>
      <w:r w:rsidRPr="008271EC">
        <w:rPr>
          <w:rFonts w:ascii="Arial" w:hAnsi="Arial" w:cs="Arial"/>
          <w:color w:val="000000"/>
          <w:sz w:val="16"/>
          <w:szCs w:val="16"/>
          <w:highlight w:val="white"/>
        </w:rPr>
        <w:t>http://iec.ch/TC57/2015/GetServiceOrdersMessage GetServiceOrdersMessage.xsd</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tns:Header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msg:Verb</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get</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msg:Verb</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msg:Noun</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ServiceOrders</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msg:Noun</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msg:Timestamp</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2015-08-17T17:33:56-06:00</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msg:Timestamp</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msg:MessageID</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b07b3a66-1a56-4227-b61b-a8a733937341</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msg:MessageID</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msg:CorrelationID</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dd577705-6dd4-4738-9ea9-18aca6e964af</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msg:CorrelationID</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tns:Header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lastRenderedPageBreak/>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tns:Request</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GetServiceOrders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ServiceOrder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SO-36784</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ServiceOrder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ServiceOrder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w:t>
      </w:r>
      <w:r w:rsidRPr="008271EC">
        <w:rPr>
          <w:rFonts w:ascii="Arial" w:hAnsi="Arial" w:cs="Arial"/>
          <w:color w:val="0000FF"/>
          <w:sz w:val="16"/>
          <w:szCs w:val="16"/>
          <w:highlight w:val="white"/>
        </w:rPr>
        <w:t>&gt;</w:t>
      </w:r>
      <w:r w:rsidRPr="008271EC">
        <w:rPr>
          <w:rFonts w:ascii="Arial" w:hAnsi="Arial" w:cs="Arial"/>
          <w:color w:val="000000"/>
          <w:sz w:val="16"/>
          <w:szCs w:val="16"/>
          <w:highlight w:val="white"/>
        </w:rPr>
        <w:t>SO-56215</w:t>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Names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ServiceOrder</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GetServiceOrders</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n1:auto-generated_for_wildcard</w:t>
      </w:r>
      <w:r w:rsidRPr="008271EC">
        <w:rPr>
          <w:rFonts w:ascii="Arial" w:hAnsi="Arial" w:cs="Arial"/>
          <w:color w:val="0000FF"/>
          <w:sz w:val="16"/>
          <w:szCs w:val="16"/>
          <w:highlight w:val="white"/>
        </w:rPr>
        <w:t>/&gt;</w:t>
      </w:r>
    </w:p>
    <w:p w:rsidR="008271EC" w:rsidRPr="008271EC" w:rsidRDefault="008271EC" w:rsidP="008271EC">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8271EC">
        <w:rPr>
          <w:rFonts w:ascii="Arial" w:hAnsi="Arial" w:cs="Arial"/>
          <w:color w:val="000000"/>
          <w:sz w:val="16"/>
          <w:szCs w:val="16"/>
          <w:highlight w:val="white"/>
        </w:rPr>
        <w:tab/>
      </w: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tns:Request</w:t>
      </w:r>
      <w:r w:rsidRPr="008271EC">
        <w:rPr>
          <w:rFonts w:ascii="Arial" w:hAnsi="Arial" w:cs="Arial"/>
          <w:color w:val="0000FF"/>
          <w:sz w:val="16"/>
          <w:szCs w:val="16"/>
          <w:highlight w:val="white"/>
        </w:rPr>
        <w:t>&gt;</w:t>
      </w:r>
    </w:p>
    <w:p w:rsidR="002714AB" w:rsidRPr="008271EC" w:rsidRDefault="008271EC" w:rsidP="008271EC">
      <w:pPr>
        <w:pBdr>
          <w:top w:val="single" w:sz="4" w:space="1" w:color="auto"/>
          <w:left w:val="single" w:sz="4" w:space="4" w:color="auto"/>
          <w:bottom w:val="single" w:sz="4" w:space="1" w:color="auto"/>
          <w:right w:val="single" w:sz="4" w:space="4" w:color="auto"/>
        </w:pBdr>
        <w:rPr>
          <w:i/>
          <w:sz w:val="16"/>
          <w:szCs w:val="16"/>
        </w:rPr>
      </w:pPr>
      <w:r w:rsidRPr="008271EC">
        <w:rPr>
          <w:rFonts w:ascii="Arial" w:hAnsi="Arial" w:cs="Arial"/>
          <w:color w:val="0000FF"/>
          <w:sz w:val="16"/>
          <w:szCs w:val="16"/>
          <w:highlight w:val="white"/>
        </w:rPr>
        <w:t>&lt;/</w:t>
      </w:r>
      <w:r w:rsidRPr="008271EC">
        <w:rPr>
          <w:rFonts w:ascii="Arial" w:hAnsi="Arial" w:cs="Arial"/>
          <w:color w:val="800000"/>
          <w:sz w:val="16"/>
          <w:szCs w:val="16"/>
          <w:highlight w:val="white"/>
        </w:rPr>
        <w:t>tns:GetServiceOrdersRequestMessage</w:t>
      </w:r>
      <w:r w:rsidRPr="008271EC">
        <w:rPr>
          <w:rFonts w:ascii="Arial" w:hAnsi="Arial" w:cs="Arial"/>
          <w:color w:val="0000FF"/>
          <w:sz w:val="16"/>
          <w:szCs w:val="16"/>
          <w:highlight w:val="white"/>
        </w:rPr>
        <w:t>&gt;</w:t>
      </w:r>
    </w:p>
    <w:p w:rsidR="002714AB" w:rsidRDefault="002714AB" w:rsidP="002714AB">
      <w:pPr>
        <w:rPr>
          <w:i/>
        </w:rPr>
      </w:pPr>
    </w:p>
    <w:p w:rsidR="002714AB" w:rsidRPr="00785F81" w:rsidRDefault="002714AB" w:rsidP="002714AB">
      <w:pPr>
        <w:rPr>
          <w:i/>
        </w:rPr>
      </w:pPr>
      <w:r>
        <w:rPr>
          <w:i/>
        </w:rPr>
        <w:t>Step 2 - Response Message</w:t>
      </w:r>
    </w:p>
    <w:p w:rsidR="002714AB" w:rsidRDefault="002714AB" w:rsidP="002714AB">
      <w:pPr>
        <w:jc w:val="center"/>
        <w:rPr>
          <w:b/>
          <w:kern w:val="32"/>
          <w:sz w:val="20"/>
        </w:rPr>
      </w:pPr>
    </w:p>
    <w:p w:rsidR="002714AB" w:rsidRPr="00A14CDA" w:rsidRDefault="002714AB" w:rsidP="002714AB">
      <w:pPr>
        <w:jc w:val="center"/>
        <w:rPr>
          <w:b/>
          <w:kern w:val="32"/>
          <w:sz w:val="20"/>
        </w:rPr>
      </w:pPr>
      <w:r w:rsidRPr="00BF433D">
        <w:rPr>
          <w:b/>
          <w:kern w:val="32"/>
          <w:sz w:val="20"/>
        </w:rPr>
        <w:t xml:space="preserve">Metadata for Step </w:t>
      </w:r>
      <w:r>
        <w:rPr>
          <w:b/>
          <w:kern w:val="32"/>
          <w:sz w:val="20"/>
        </w:rPr>
        <w:t>2</w:t>
      </w:r>
      <w:r w:rsidRPr="00BF433D">
        <w:rPr>
          <w:b/>
          <w:kern w:val="32"/>
          <w:sz w:val="20"/>
        </w:rPr>
        <w:t xml:space="preserve"> Message</w:t>
      </w:r>
    </w:p>
    <w:tbl>
      <w:tblPr>
        <w:tblStyle w:val="TableGrid"/>
        <w:tblW w:w="0" w:type="auto"/>
        <w:tblLayout w:type="fixed"/>
        <w:tblLook w:val="04A0"/>
      </w:tblPr>
      <w:tblGrid>
        <w:gridCol w:w="2628"/>
        <w:gridCol w:w="2700"/>
        <w:gridCol w:w="180"/>
        <w:gridCol w:w="4050"/>
      </w:tblGrid>
      <w:tr w:rsidR="002714AB" w:rsidRPr="003D519B" w:rsidTr="006367C3">
        <w:tc>
          <w:tcPr>
            <w:tcW w:w="262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70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gridSpan w:val="2"/>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WSDL</w:t>
            </w:r>
          </w:p>
        </w:tc>
        <w:tc>
          <w:tcPr>
            <w:tcW w:w="2880" w:type="dxa"/>
            <w:gridSpan w:val="2"/>
          </w:tcPr>
          <w:p w:rsidR="002714AB" w:rsidRPr="003D519B" w:rsidRDefault="002714AB" w:rsidP="006367C3">
            <w:pPr>
              <w:rPr>
                <w:kern w:val="32"/>
                <w:sz w:val="18"/>
              </w:rPr>
            </w:pPr>
            <w:r>
              <w:rPr>
                <w:kern w:val="32"/>
                <w:sz w:val="18"/>
              </w:rPr>
              <w:t>GetServiceOrder</w:t>
            </w:r>
            <w:r w:rsidRPr="003D519B">
              <w:rPr>
                <w:kern w:val="32"/>
                <w:sz w:val="18"/>
              </w:rPr>
              <w:t>s.wsdl</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Part 6 XSD</w:t>
            </w:r>
          </w:p>
        </w:tc>
        <w:tc>
          <w:tcPr>
            <w:tcW w:w="2880" w:type="dxa"/>
            <w:gridSpan w:val="2"/>
          </w:tcPr>
          <w:p w:rsidR="002714AB" w:rsidRPr="003D519B" w:rsidRDefault="002714AB" w:rsidP="006367C3">
            <w:pPr>
              <w:rPr>
                <w:kern w:val="32"/>
                <w:sz w:val="18"/>
              </w:rPr>
            </w:pPr>
            <w:r>
              <w:rPr>
                <w:kern w:val="32"/>
                <w:sz w:val="18"/>
              </w:rPr>
              <w:t>ServiceOrders.xsd</w:t>
            </w:r>
          </w:p>
        </w:tc>
        <w:tc>
          <w:tcPr>
            <w:tcW w:w="405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Strongly-Typed Message XSD</w:t>
            </w:r>
          </w:p>
        </w:tc>
        <w:tc>
          <w:tcPr>
            <w:tcW w:w="2880" w:type="dxa"/>
            <w:gridSpan w:val="2"/>
          </w:tcPr>
          <w:p w:rsidR="002714AB" w:rsidRPr="003D519B" w:rsidRDefault="002714AB" w:rsidP="006367C3">
            <w:pPr>
              <w:rPr>
                <w:kern w:val="32"/>
                <w:sz w:val="18"/>
              </w:rPr>
            </w:pPr>
            <w:r>
              <w:rPr>
                <w:kern w:val="32"/>
                <w:sz w:val="18"/>
              </w:rPr>
              <w:t>GetServiceOrder</w:t>
            </w:r>
            <w:r w:rsidRPr="003D519B">
              <w:rPr>
                <w:kern w:val="32"/>
                <w:sz w:val="18"/>
              </w:rPr>
              <w:t>sMessage.xsd</w:t>
            </w:r>
          </w:p>
        </w:tc>
        <w:tc>
          <w:tcPr>
            <w:tcW w:w="405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w:t>
            </w:r>
            <w:r>
              <w:rPr>
                <w:kern w:val="32"/>
                <w:sz w:val="14"/>
              </w:rPr>
              <w:t>get</w:t>
            </w:r>
            <w:r w:rsidRPr="00C25A94">
              <w:rPr>
                <w:kern w:val="32"/>
                <w:sz w:val="14"/>
              </w:rPr>
              <w:t>'\xsd}</w:t>
            </w:r>
          </w:p>
        </w:tc>
      </w:tr>
      <w:tr w:rsidR="002714AB" w:rsidRPr="003D519B" w:rsidTr="006367C3">
        <w:tc>
          <w:tcPr>
            <w:tcW w:w="2628" w:type="dxa"/>
          </w:tcPr>
          <w:p w:rsidR="002714AB" w:rsidRPr="003D519B" w:rsidRDefault="002714AB" w:rsidP="006367C3">
            <w:pPr>
              <w:rPr>
                <w:b/>
                <w:kern w:val="32"/>
                <w:sz w:val="18"/>
              </w:rPr>
            </w:pPr>
            <w:r w:rsidRPr="003D519B">
              <w:rPr>
                <w:b/>
                <w:kern w:val="32"/>
                <w:sz w:val="18"/>
              </w:rPr>
              <w:t>Message Stereotype</w:t>
            </w:r>
          </w:p>
        </w:tc>
        <w:tc>
          <w:tcPr>
            <w:tcW w:w="2880" w:type="dxa"/>
            <w:gridSpan w:val="2"/>
          </w:tcPr>
          <w:p w:rsidR="002714AB" w:rsidRPr="003D519B" w:rsidRDefault="002714AB" w:rsidP="006367C3">
            <w:pPr>
              <w:rPr>
                <w:kern w:val="32"/>
                <w:sz w:val="18"/>
              </w:rPr>
            </w:pPr>
            <w:r>
              <w:rPr>
                <w:kern w:val="32"/>
                <w:sz w:val="18"/>
              </w:rPr>
              <w:t>GetServiceOrdersResponseMessage</w:t>
            </w:r>
          </w:p>
        </w:tc>
        <w:tc>
          <w:tcPr>
            <w:tcW w:w="405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8080"/>
          <w:sz w:val="16"/>
          <w:szCs w:val="16"/>
          <w:highlight w:val="white"/>
        </w:rPr>
        <w:t>&lt;?xml version="1.0" encoding="UTF-8"?&gt;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FF"/>
          <w:sz w:val="16"/>
          <w:szCs w:val="16"/>
          <w:highlight w:val="white"/>
        </w:rPr>
        <w:t>&lt;!--</w:t>
      </w:r>
      <w:r w:rsidRPr="0060454A">
        <w:rPr>
          <w:rFonts w:ascii="Arial" w:hAnsi="Arial" w:cs="Arial"/>
          <w:color w:val="808080"/>
          <w:sz w:val="16"/>
          <w:szCs w:val="16"/>
          <w:highlight w:val="white"/>
        </w:rPr>
        <w:t>Sample XML file generated by XMLSpy v2015 rel. 4 sp1 (x64) (http://www.altova.com)</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tns:GetServiceOrdersResponseMessage</w:t>
      </w:r>
      <w:r w:rsidRPr="0060454A">
        <w:rPr>
          <w:rFonts w:ascii="Arial" w:hAnsi="Arial" w:cs="Arial"/>
          <w:color w:val="FF0000"/>
          <w:sz w:val="16"/>
          <w:szCs w:val="16"/>
          <w:highlight w:val="white"/>
        </w:rPr>
        <w:t xml:space="preserve"> xmlns</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http://iec.ch/TC57/2015/ServiceOrders#</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xmlns:xml</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http://www.w3.org/XML/1998/namespace</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xmlns:msg</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http://iec.ch/TC57/2011/schema/message</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xmlns:xsi</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http://www.w3.org/2001/XMLSchema-instance</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xmlns:tns</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http://iec.ch/TC57/2015/GetServiceOrdersMessage</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xmlns:n1</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http://www.altova.com/samplexml/other-namespace</w:t>
      </w:r>
      <w:r w:rsidRPr="0060454A">
        <w:rPr>
          <w:rFonts w:ascii="Arial" w:hAnsi="Arial" w:cs="Arial"/>
          <w:color w:val="0000FF"/>
          <w:sz w:val="16"/>
          <w:szCs w:val="16"/>
          <w:highlight w:val="white"/>
        </w:rPr>
        <w:t>"</w:t>
      </w:r>
      <w:r w:rsidRPr="0060454A">
        <w:rPr>
          <w:rFonts w:ascii="Arial" w:hAnsi="Arial" w:cs="Arial"/>
          <w:color w:val="FF0000"/>
          <w:sz w:val="16"/>
          <w:szCs w:val="16"/>
          <w:highlight w:val="white"/>
        </w:rPr>
        <w:t xml:space="preserve"> xsi:schemaLocation</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http://iec.ch/TC57/2015/GetServiceOrdersMessage GetServiceOrdersMessage.xsd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tns:Header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msg:Verb</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reply</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msg:Verb</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msg:Noun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ServiceOrders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msg:Noun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msg:Timestamp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2015-08-17T17:33:59-06:00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msg:Timestamp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msg:MessageID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0ba116d7-fd2b-4f77-bc4e-5ac8ccd43aca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msg:MessageID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msg:CorrelationID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dd577705-6dd4-4738-9ea9-18aca6e964af</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msg:CorrelationID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tns:Header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tns:Reply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msg:Result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OK</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msg:Result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msg:Error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msg:Error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tns:Reply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tns:Payload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ReadingQualityType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category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subCategory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systemId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systemId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ReadingQualityType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accumulation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accumulation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aggregate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aggregate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commodity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commodity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consumptionTier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consumptionTier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cpp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cpp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currency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currency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flowDirection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flowDirection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macroPeriod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macroPeriod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measurementKind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measurementKind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measuringPeriod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measuringPeriod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multiplier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3</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multiplier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phases</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phases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tou</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tou</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unit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72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unit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argument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denominator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denominator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numerator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numerator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argument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interharmonic</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denominator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denominator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numerator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numerator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interharmonic</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0.0.0.1.1.1.12.0.0.0.0.0.0.0.0.3.72.0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65be755c-109f-467a-84ff-9c93fdefeeb7</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SO-36784</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 Order Number</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Utility XYZ</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e1df59f5-c152-4451-b7b4-7c36afd653db</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lastModifiedDateTime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2015-08-01T13:20:15-06:00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lastModifiedDateTime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requestDateTime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2015-07-29T12:11:40-06:00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requestDateTime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completed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2015-07-29T12:11:40-06:00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Calibration due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severity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Normal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severity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 Order Created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2015-08-01T13:20:15-06:00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 Order Completed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Appointments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callAhead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callAhead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meetingInterval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2015-08-01T14:00:00-06:00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meetingInterval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Appointments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4bcaa968-2079-4e03-aedd-bf968be4b380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residential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CustomerAgreements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237c1efa-c187-4b5d-9ba0-987f8a7c95d8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CustomerAgreements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Michels, Mary</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priority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justification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Appointment required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justification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rank</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rank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High</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priority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request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2015-08-01T14:00:00-06:00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actual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2015-08-01T13:21:00-06:00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2015-08-01T13:16:00-06:00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f5ce974a-8937-4db8-aa96-e03a358a2799</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Hazards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Dog</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Hazards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InternalLocation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Residence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BSMT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RoomNumber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RoomNumber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InternalLocation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2204 Elm St NE, Cedar Rapids, IA 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Elm</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2204</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USA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Cedar Rapids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phone1</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areaCode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319</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areaCode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cityCode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555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cityCode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localNumber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6538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localNumber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phone1</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WorkTasks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f5ac0622-cc7d-4064-ab3f-bdd53fe0174a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crewETA</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crewETA</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instruction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Perform 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instruction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completed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subject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subject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taskKind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taskKind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Assets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aa20d219-0470-4a7f-9655-7fcdd7bdb048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amrSystem</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Itron</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amrSystem</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formNumber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formNumber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transformerRatio</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installation</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reportedDateTime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2015-08-01T13:20:10-06:00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reportedDateTime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2015-08-01T13:20:10-06:00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14233</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ReadingQualities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2015-08-01T13:20:10-06:00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ReadingQualityType</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1.0.0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ReadingQualities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0.0.0.1.1.1.12.0.0.0.0.0.0.0.0.3.72.0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MTR-98447629</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Badge Number</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Utility XYZ</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Assets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1621e551-fa4c-478a-93ba-8ee2ffc6e073</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CrewMembers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Person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firstName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Gretta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firstName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Nichols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Person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CrewMembers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Nichols, Gretta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OldAsset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ff7f1105-434c-419a-b823-a74c97626744</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amrSystem</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Itron</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amrSystem</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formNumber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formNumber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transformerRatio</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removal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reportedDateTime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2015-08-01T13:19:18-06:00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reportedDateTime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2015-08-01T13:19:18-06:00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69877</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ReadingQualities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2015-08-01T13:19:18-06:00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timeStamp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ReadingQualityType</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1.0.0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ReadingQualities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0.0.0.1.1.1.12.0.0.0.0.0.0.0.0.3.72.0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MeterReadings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MTR-22387601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Badge Number</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Utility XYZ</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OldAsset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request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2015-08-01T14:00:00-06:00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actual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2015-08-01T13:21:00-06:00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2015-08-01T13:16:00-06:00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b0f46cbf-5315-44f8-b116-3e98ace55066</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connectionState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connected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connectionState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isSdp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isSdp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nominalServiceVoltage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240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nominalServiceVoltage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ratedCurrent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ratedCurrent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serviceDeliveryRemark</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Call ahead for access to basement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serviceDeliveryRemark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MetrologyRequirements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48c5068e-5b46-4ecf-9d06-db6ab9ace3f5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ReadingTypes</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0.0.0.1.1.1.12.0.0.0.0.0.0.0.0.3.72.0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MetrologyRequirements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electricity</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transformerRatio</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7fe651da-e9f5-4687-9ac9-ba5223f02c65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remark</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Call ahead for access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remark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siteAccessProblem</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Basement location</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siteAccessProblem</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InternalLocation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Residence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BuildingNumber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Floor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BSMT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Floor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RoomNumber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RoomNumber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InternalLocation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2204 Elm St NE, Cedar Rapids, IA 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Elm</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2204</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USA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Cedar Rapids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WorkTasks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fd6b6141-c5ff-48ab-b5e5-7348292098c1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SO-56215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 Order Number</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Utility XYZ</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NameTypeAuthority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ec6a4b6c-716e-4c3b-8607-b316615f8348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lastModifiedDateTime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2015-07-29T13:14:05-06:00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lastModifiedDateTime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requestDateTime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2015-07-29T13:14:05-06:00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requestDateTime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scheduled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2015-07-29T13:14:05-06:00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createdDateTime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Calibration due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severity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Normal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severity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Service Order Created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ActivityRecords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Appointments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callAhead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callAhead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meetingInterval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2015-08-01T16:00:00-06:00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2015-08-01T15:00:00-06:00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meetingInterval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Appointments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2895e1b7-e0e9-4d99-880c-e5c7c6f6fe3a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residential</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CustomerAgreements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96404301-b5f9-4229-b794-8101edbf83fd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CustomerAgreements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Kline, Gerald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Customers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priority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justification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Appointment required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justification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rank</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rank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High</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priority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request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2015-08-01T16:00:00-06:00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2015-08-01T15:00:00-06:00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fd3e6dc1-4a30-4108-9f75-e730b9b52faa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2208 Elm St NE, Cedar Rapids, IA 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Elm</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USA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Cedar Rapids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phone1</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areaCode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319</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areaCode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cityCode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555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cityCode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localNumber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9924</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localNumber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phone1</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WorkTasks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7d01c6b4-a532-4824-9305-da97717bacf2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crewETA</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2015-08-01T15:00:00-06:00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crewETA</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instruction</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Perform 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instruction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scheduled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statusKind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subject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Meter 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subject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taskKind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exchange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taskKind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1621e551-fa4c-478a-93ba-8ee2ffc6e073</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CrewMembers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Person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lastRenderedPageBreak/>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firstName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Gretta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firstName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Nichols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lastName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Person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CrewMembers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Nichols, Gretta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Crews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request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2015-08-01T16:00:00-06:00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end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2015-08-01T15:00:00-06:00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start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scheduleInterval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TimeSchedules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ef856c2d-26d6-4491-9bcf-aad4fca20078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connectionState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connected</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connectionState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isSdp</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isSdp</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nominalServiceVoltage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240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nominalServiceVoltage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ratedCurrent</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200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ratedCurrent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MetrologyRequirements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48c5068e-5b46-4ecf-9d06-db6ab9ace3f5</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ReadingTypes</w:t>
      </w:r>
      <w:r w:rsidRPr="0060454A">
        <w:rPr>
          <w:rFonts w:ascii="Arial" w:hAnsi="Arial" w:cs="Arial"/>
          <w:color w:val="FF0000"/>
          <w:sz w:val="16"/>
          <w:szCs w:val="16"/>
          <w:highlight w:val="white"/>
        </w:rPr>
        <w:t xml:space="preserve"> ref</w:t>
      </w:r>
      <w:r w:rsidRPr="0060454A">
        <w:rPr>
          <w:rFonts w:ascii="Arial" w:hAnsi="Arial" w:cs="Arial"/>
          <w:color w:val="0000FF"/>
          <w:sz w:val="16"/>
          <w:szCs w:val="16"/>
          <w:highlight w:val="white"/>
        </w:rPr>
        <w:t>="</w:t>
      </w:r>
      <w:r w:rsidRPr="0060454A">
        <w:rPr>
          <w:rFonts w:ascii="Arial" w:hAnsi="Arial" w:cs="Arial"/>
          <w:color w:val="000000"/>
          <w:sz w:val="16"/>
          <w:szCs w:val="16"/>
          <w:highlight w:val="white"/>
        </w:rPr>
        <w:t>0.0.0.1.1.1.12.0.0.0.0.0.0.0.0.3.72.0</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MetrologyRequirements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electricity</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ServiceCategory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transformerRatio</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kind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1.0</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value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ServiceMultipliers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476fc26a-53d8-4510-8b0a-436a1859ab57</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mRID</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2208 Elm St NE, Cedar Rapids, IA 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addressGeneral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Elm</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2208</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number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NE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suffix</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St</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type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true</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withinTownLimits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streetDetail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52402</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code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USA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country</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Cedar Rapids</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name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r w:rsidRPr="0060454A">
        <w:rPr>
          <w:rFonts w:ascii="Arial" w:hAnsi="Arial" w:cs="Arial"/>
          <w:color w:val="000000"/>
          <w:sz w:val="16"/>
          <w:szCs w:val="16"/>
          <w:highlight w:val="white"/>
        </w:rPr>
        <w:t>IA</w:t>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stateOrProvince</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townDetail</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mainAddress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UsagePointLocation</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UsagePoint</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WorkTasks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Work</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ServiceOrders</w:t>
      </w:r>
      <w:r w:rsidRPr="0060454A">
        <w:rPr>
          <w:rFonts w:ascii="Arial" w:hAnsi="Arial" w:cs="Arial"/>
          <w:color w:val="0000FF"/>
          <w:sz w:val="16"/>
          <w:szCs w:val="16"/>
          <w:highlight w:val="white"/>
        </w:rPr>
        <w:t>&gt;</w:t>
      </w:r>
    </w:p>
    <w:p w:rsidR="0060454A" w:rsidRPr="0060454A" w:rsidRDefault="0060454A" w:rsidP="0060454A">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60454A">
        <w:rPr>
          <w:rFonts w:ascii="Arial" w:hAnsi="Arial" w:cs="Arial"/>
          <w:color w:val="000000"/>
          <w:sz w:val="16"/>
          <w:szCs w:val="16"/>
          <w:highlight w:val="white"/>
        </w:rPr>
        <w:tab/>
      </w: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tns:Payload</w:t>
      </w:r>
      <w:r w:rsidRPr="0060454A">
        <w:rPr>
          <w:rFonts w:ascii="Arial" w:hAnsi="Arial" w:cs="Arial"/>
          <w:color w:val="0000FF"/>
          <w:sz w:val="16"/>
          <w:szCs w:val="16"/>
          <w:highlight w:val="white"/>
        </w:rPr>
        <w:t>&gt;</w:t>
      </w:r>
    </w:p>
    <w:p w:rsidR="002714AB" w:rsidRPr="0060454A" w:rsidRDefault="0060454A" w:rsidP="0060454A">
      <w:pPr>
        <w:pBdr>
          <w:top w:val="single" w:sz="4" w:space="1" w:color="auto"/>
          <w:left w:val="single" w:sz="4" w:space="1" w:color="auto"/>
          <w:bottom w:val="single" w:sz="4" w:space="1" w:color="auto"/>
          <w:right w:val="single" w:sz="4" w:space="1" w:color="auto"/>
        </w:pBdr>
        <w:rPr>
          <w:rFonts w:ascii="Arial" w:hAnsi="Arial" w:cs="Arial"/>
          <w:color w:val="0000FF"/>
          <w:sz w:val="16"/>
          <w:szCs w:val="16"/>
        </w:rPr>
      </w:pPr>
      <w:r w:rsidRPr="0060454A">
        <w:rPr>
          <w:rFonts w:ascii="Arial" w:hAnsi="Arial" w:cs="Arial"/>
          <w:color w:val="0000FF"/>
          <w:sz w:val="16"/>
          <w:szCs w:val="16"/>
          <w:highlight w:val="white"/>
        </w:rPr>
        <w:t>&lt;/</w:t>
      </w:r>
      <w:r w:rsidRPr="0060454A">
        <w:rPr>
          <w:rFonts w:ascii="Arial" w:hAnsi="Arial" w:cs="Arial"/>
          <w:color w:val="800000"/>
          <w:sz w:val="16"/>
          <w:szCs w:val="16"/>
          <w:highlight w:val="white"/>
        </w:rPr>
        <w:t>tns:GetServiceOrdersResponseMessage</w:t>
      </w:r>
      <w:r w:rsidRPr="0060454A">
        <w:rPr>
          <w:rFonts w:ascii="Arial" w:hAnsi="Arial" w:cs="Arial"/>
          <w:color w:val="0000FF"/>
          <w:sz w:val="16"/>
          <w:szCs w:val="16"/>
          <w:highlight w:val="white"/>
        </w:rPr>
        <w:t>&gt;</w:t>
      </w:r>
    </w:p>
    <w:p w:rsidR="0060454A" w:rsidRDefault="0060454A" w:rsidP="0060454A">
      <w:pPr>
        <w:rPr>
          <w:rFonts w:ascii="Arial" w:hAnsi="Arial" w:cs="Arial"/>
          <w:color w:val="0000FF"/>
          <w:sz w:val="20"/>
        </w:rPr>
      </w:pPr>
    </w:p>
    <w:p w:rsidR="0060454A" w:rsidRDefault="0060454A" w:rsidP="0060454A">
      <w:pPr>
        <w:rPr>
          <w:kern w:val="32"/>
        </w:rPr>
      </w:pPr>
    </w:p>
    <w:p w:rsidR="0060454A" w:rsidRDefault="0060454A">
      <w:pPr>
        <w:rPr>
          <w:b/>
          <w:kern w:val="32"/>
          <w:u w:val="single"/>
        </w:rPr>
      </w:pPr>
      <w:r>
        <w:rPr>
          <w:b/>
          <w:kern w:val="32"/>
          <w:u w:val="single"/>
        </w:rPr>
        <w:br w:type="page"/>
      </w:r>
    </w:p>
    <w:p w:rsidR="002714AB" w:rsidRDefault="002714AB" w:rsidP="002714AB">
      <w:pPr>
        <w:rPr>
          <w:b/>
          <w:kern w:val="32"/>
          <w:u w:val="single"/>
        </w:rPr>
      </w:pPr>
      <w:r w:rsidRPr="00667B64">
        <w:rPr>
          <w:b/>
          <w:kern w:val="32"/>
          <w:u w:val="single"/>
        </w:rPr>
        <w:lastRenderedPageBreak/>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Get Service Orders</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w:t>
            </w:r>
          </w:p>
        </w:tc>
        <w:tc>
          <w:tcPr>
            <w:tcW w:w="2250" w:type="dxa"/>
          </w:tcPr>
          <w:p w:rsidR="002714AB" w:rsidRPr="00C7295C" w:rsidRDefault="002714AB" w:rsidP="006367C3">
            <w:r>
              <w:t>ServiceOrders</w:t>
            </w:r>
          </w:p>
        </w:tc>
        <w:tc>
          <w:tcPr>
            <w:tcW w:w="1278" w:type="dxa"/>
          </w:tcPr>
          <w:p w:rsidR="002714AB" w:rsidRPr="00C7295C" w:rsidRDefault="002714AB" w:rsidP="006367C3"/>
        </w:tc>
      </w:tr>
      <w:tr w:rsidR="002714AB" w:rsidRPr="00C7295C" w:rsidTr="006367C3">
        <w:tc>
          <w:tcPr>
            <w:tcW w:w="670" w:type="dxa"/>
          </w:tcPr>
          <w:p w:rsidR="002714AB" w:rsidRPr="00C7295C" w:rsidRDefault="002714AB" w:rsidP="006367C3">
            <w:pPr>
              <w:jc w:val="center"/>
            </w:pPr>
            <w:r w:rsidRPr="00C7295C">
              <w:t>2</w:t>
            </w:r>
          </w:p>
        </w:tc>
        <w:tc>
          <w:tcPr>
            <w:tcW w:w="1778" w:type="dxa"/>
          </w:tcPr>
          <w:p w:rsidR="002714AB" w:rsidRPr="00C7295C" w:rsidRDefault="002714AB" w:rsidP="006367C3">
            <w:r>
              <w:t>Success Response</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reply</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Pr="00CA3DE3" w:rsidRDefault="002714AB" w:rsidP="002714AB">
      <w:pPr>
        <w:pStyle w:val="BodyText"/>
      </w:pPr>
    </w:p>
    <w:p w:rsidR="002714AB" w:rsidRDefault="002714AB" w:rsidP="002714AB">
      <w:pPr>
        <w:pStyle w:val="BodyText"/>
      </w:pPr>
    </w:p>
    <w:p w:rsidR="002714AB" w:rsidRDefault="002714AB" w:rsidP="002714AB">
      <w:pPr>
        <w:pStyle w:val="BodyText"/>
      </w:pPr>
    </w:p>
    <w:p w:rsidR="002714AB" w:rsidRPr="00580186" w:rsidRDefault="002714AB" w:rsidP="002714AB">
      <w:pPr>
        <w:pStyle w:val="BodyText"/>
      </w:pPr>
    </w:p>
    <w:p w:rsidR="002714AB" w:rsidRDefault="002714AB" w:rsidP="002714AB">
      <w:pPr>
        <w:rPr>
          <w:b/>
          <w:u w:val="single"/>
        </w:rPr>
      </w:pPr>
      <w:r>
        <w:rPr>
          <w:u w:val="single"/>
        </w:rPr>
        <w:br w:type="page"/>
      </w:r>
    </w:p>
    <w:p w:rsidR="00736F38" w:rsidRDefault="002714AB" w:rsidP="00736F38">
      <w:pPr>
        <w:pStyle w:val="Heading2"/>
      </w:pPr>
      <w:bookmarkStart w:id="72" w:name="_Toc426121938"/>
      <w:r>
        <w:rPr>
          <w:u w:val="single"/>
        </w:rPr>
        <w:lastRenderedPageBreak/>
        <w:t>SO-6</w:t>
      </w:r>
      <w:r w:rsidR="00641E3D">
        <w:t xml:space="preserve">: </w:t>
      </w:r>
      <w:r>
        <w:t>Server</w:t>
      </w:r>
      <w:r w:rsidRPr="00580186">
        <w:t xml:space="preserve"> informs </w:t>
      </w:r>
      <w:r>
        <w:t>Client</w:t>
      </w:r>
      <w:r w:rsidRPr="00580186">
        <w:t xml:space="preserve"> of the creation of </w:t>
      </w:r>
      <w:r>
        <w:t>Service Order</w:t>
      </w:r>
      <w:r w:rsidRPr="00580186">
        <w:t>s</w:t>
      </w:r>
      <w:r w:rsidR="00736F38">
        <w:t xml:space="preserve"> (Two Service Orders in a single message)</w:t>
      </w:r>
      <w:bookmarkEnd w:id="72"/>
    </w:p>
    <w:p w:rsidR="0076398B" w:rsidRDefault="0076398B" w:rsidP="0076398B">
      <w:pPr>
        <w:rPr>
          <w:kern w:val="32"/>
        </w:rPr>
      </w:pPr>
      <w:r>
        <w:rPr>
          <w:kern w:val="32"/>
        </w:rPr>
        <w:t>In this test case, the Server informs the Client</w:t>
      </w:r>
      <w:r w:rsidRPr="00DF1F99">
        <w:rPr>
          <w:kern w:val="32"/>
        </w:rPr>
        <w:t xml:space="preserve"> </w:t>
      </w:r>
      <w:r>
        <w:rPr>
          <w:kern w:val="32"/>
        </w:rPr>
        <w:t xml:space="preserve">of the creation of two Service Orders. Such a notification may occur if the Client is not the original requestor, but instead is being notified of the Sevice Orders instantiated directly within the Server or as a result of a request by a third system. The notification may occur immediately upon instantiation or at some later date/time. </w:t>
      </w:r>
      <w:r w:rsidRPr="00DF1F99">
        <w:rPr>
          <w:kern w:val="32"/>
        </w:rPr>
        <w:t>Th</w:t>
      </w:r>
      <w:r>
        <w:rPr>
          <w:kern w:val="32"/>
        </w:rPr>
        <w:t>is is an asynchronous notification using an Event Stereotype message.  There is no response message.</w:t>
      </w:r>
    </w:p>
    <w:p w:rsidR="002714AB" w:rsidRDefault="002714AB" w:rsidP="002714AB">
      <w:pPr>
        <w:rPr>
          <w:kern w:val="32"/>
        </w:rPr>
      </w:pPr>
    </w:p>
    <w:p w:rsidR="002714AB" w:rsidRPr="00DF1F99" w:rsidRDefault="002714AB" w:rsidP="002714AB">
      <w:pPr>
        <w:rPr>
          <w:kern w:val="32"/>
        </w:rPr>
      </w:pPr>
      <w:r w:rsidRPr="00DF1F99">
        <w:rPr>
          <w:kern w:val="32"/>
        </w:rPr>
        <w:t xml:space="preserve">If the </w:t>
      </w:r>
      <w:r>
        <w:rPr>
          <w:kern w:val="32"/>
        </w:rPr>
        <w:t>Server</w:t>
      </w:r>
      <w:r w:rsidRPr="00DF1F99">
        <w:rPr>
          <w:kern w:val="32"/>
        </w:rPr>
        <w:t xml:space="preserve"> were in fact a true Work Management System (WMS), then upon success of this messaging interchange, the </w:t>
      </w:r>
      <w:r>
        <w:rPr>
          <w:kern w:val="32"/>
        </w:rPr>
        <w:t>Service Orders</w:t>
      </w:r>
      <w:r w:rsidRPr="00DF1F99">
        <w:rPr>
          <w:kern w:val="32"/>
        </w:rPr>
        <w:t xml:space="preserve"> would be known to the WMS and could be subsequently changed or deleted. Subsequent test cases in this document will assume the persistence of specific </w:t>
      </w:r>
      <w:r w:rsidR="009162A0">
        <w:rPr>
          <w:kern w:val="32"/>
        </w:rPr>
        <w:t>Work Requests</w:t>
      </w:r>
      <w:r w:rsidRPr="00DF1F99">
        <w:rPr>
          <w:kern w:val="32"/>
        </w:rPr>
        <w:t>, Maintenance Orders, and Service Orders and refer to them by the mRIDs and/or Names assigned in the "create</w:t>
      </w:r>
      <w:r>
        <w:rPr>
          <w:kern w:val="32"/>
        </w:rPr>
        <w:t>d</w:t>
      </w:r>
      <w:r w:rsidRPr="00DF1F99">
        <w:rPr>
          <w:kern w:val="32"/>
        </w:rPr>
        <w:t xml:space="preserve">" test cases. See the Preconditions section of subsequent test cases for additional information.  </w:t>
      </w:r>
    </w:p>
    <w:p w:rsidR="002714AB" w:rsidRPr="00DF1F99" w:rsidRDefault="002714AB"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6367C3">
            <w:r>
              <w:t>It is assumed that Service Orders SO-24255 and SO-24256 were created at different times earlier in the day.</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of the details of two Service Orders created earlier in the day.</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4617195" cy="2413852"/>
            <wp:effectExtent l="19050" t="0" r="0" b="0"/>
            <wp:docPr id="65"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4" cstate="print"/>
                    <a:stretch>
                      <a:fillRect/>
                    </a:stretch>
                  </pic:blipFill>
                  <pic:spPr>
                    <a:xfrm>
                      <a:off x="0" y="0"/>
                      <a:ext cx="4617195" cy="2413852"/>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9</w:t>
        </w:r>
      </w:fldSimple>
      <w:r w:rsidR="00785816">
        <w:t xml:space="preserve"> </w:t>
      </w:r>
      <w:r w:rsidRPr="00E2457D">
        <w:t>Sequ</w:t>
      </w:r>
      <w:r>
        <w:t>ence Diagram for Test Case SO-6</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Pr>
                <w:kern w:val="32"/>
                <w:sz w:val="18"/>
              </w:rPr>
              <w:t>ReceiveServiceOrder</w:t>
            </w:r>
            <w:r w:rsidRPr="003D519B">
              <w:rPr>
                <w:kern w:val="32"/>
                <w:sz w:val="18"/>
              </w:rPr>
              <w:t>s.wsdl</w:t>
            </w:r>
          </w:p>
        </w:tc>
        <w:tc>
          <w:tcPr>
            <w:tcW w:w="4230" w:type="dxa"/>
          </w:tcPr>
          <w:p w:rsidR="002714AB" w:rsidRPr="003D519B" w:rsidRDefault="00EE7048" w:rsidP="006367C3">
            <w:pPr>
              <w:rPr>
                <w:kern w:val="32"/>
                <w:sz w:val="20"/>
              </w:rPr>
            </w:pPr>
            <w:r>
              <w:rPr>
                <w:kern w:val="32"/>
                <w:sz w:val="14"/>
              </w:rPr>
              <w:t>03-Part 6 Strongly-typed Messages and WSDLs generated by EPRI\Messages and WSDLs</w:t>
            </w:r>
            <w:r w:rsidR="002714AB" w:rsidRPr="003D519B">
              <w:rPr>
                <w:kern w:val="32"/>
                <w:sz w:val="14"/>
              </w:rPr>
              <w:t xml:space="preserve"> for 'create'}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3D519B">
              <w:rPr>
                <w:kern w:val="32"/>
                <w:sz w:val="14"/>
              </w:rPr>
              <w:t>{02-Part 6 XSDs modified by EPRI\'create' Profiles\Constrained by EPRI}</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'create'\xsd}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CreatedServiceOrders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8080"/>
          <w:sz w:val="16"/>
          <w:szCs w:val="16"/>
          <w:highlight w:val="white"/>
        </w:rPr>
        <w:t>&lt;?xml version="1.0" encoding="UTF-8"?&gt;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FF"/>
          <w:sz w:val="16"/>
          <w:szCs w:val="16"/>
          <w:highlight w:val="white"/>
        </w:rPr>
        <w:t>&lt;!--</w:t>
      </w:r>
      <w:r w:rsidRPr="002E1732">
        <w:rPr>
          <w:rFonts w:ascii="Arial" w:hAnsi="Arial" w:cs="Arial"/>
          <w:color w:val="808080"/>
          <w:sz w:val="16"/>
          <w:szCs w:val="16"/>
          <w:highlight w:val="white"/>
        </w:rPr>
        <w:t>Sample XML file generated by XMLSpy v2015 rel. 4 sp1 (x64) (http://www.altova.com)</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tns:CreatedServiceOrders</w:t>
      </w:r>
      <w:r w:rsidRPr="002E1732">
        <w:rPr>
          <w:rFonts w:ascii="Arial" w:hAnsi="Arial" w:cs="Arial"/>
          <w:color w:val="FF0000"/>
          <w:sz w:val="16"/>
          <w:szCs w:val="16"/>
          <w:highlight w:val="white"/>
        </w:rPr>
        <w:t xml:space="preserve"> xmlns</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http://iec.ch/TC57/2015/ServiceOrders#</w:t>
      </w:r>
      <w:r w:rsidRPr="002E1732">
        <w:rPr>
          <w:rFonts w:ascii="Arial" w:hAnsi="Arial" w:cs="Arial"/>
          <w:color w:val="0000FF"/>
          <w:sz w:val="16"/>
          <w:szCs w:val="16"/>
          <w:highlight w:val="white"/>
        </w:rPr>
        <w:t>"</w:t>
      </w:r>
      <w:r w:rsidRPr="002E1732">
        <w:rPr>
          <w:rFonts w:ascii="Arial" w:hAnsi="Arial" w:cs="Arial"/>
          <w:color w:val="FF0000"/>
          <w:sz w:val="16"/>
          <w:szCs w:val="16"/>
          <w:highlight w:val="white"/>
        </w:rPr>
        <w:t xml:space="preserve"> xmlns:msg</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http://iec.ch/TC57/2011/schema/message</w:t>
      </w:r>
      <w:r w:rsidRPr="002E1732">
        <w:rPr>
          <w:rFonts w:ascii="Arial" w:hAnsi="Arial" w:cs="Arial"/>
          <w:color w:val="0000FF"/>
          <w:sz w:val="16"/>
          <w:szCs w:val="16"/>
          <w:highlight w:val="white"/>
        </w:rPr>
        <w:t>"</w:t>
      </w:r>
      <w:r w:rsidRPr="002E1732">
        <w:rPr>
          <w:rFonts w:ascii="Arial" w:hAnsi="Arial" w:cs="Arial"/>
          <w:color w:val="FF0000"/>
          <w:sz w:val="16"/>
          <w:szCs w:val="16"/>
          <w:highlight w:val="white"/>
        </w:rPr>
        <w:t xml:space="preserve"> xmlns:xsi</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http://www.w3.org/2001/XMLSchema-instance</w:t>
      </w:r>
      <w:r w:rsidRPr="002E1732">
        <w:rPr>
          <w:rFonts w:ascii="Arial" w:hAnsi="Arial" w:cs="Arial"/>
          <w:color w:val="0000FF"/>
          <w:sz w:val="16"/>
          <w:szCs w:val="16"/>
          <w:highlight w:val="white"/>
        </w:rPr>
        <w:t>"</w:t>
      </w:r>
      <w:r w:rsidRPr="002E1732">
        <w:rPr>
          <w:rFonts w:ascii="Arial" w:hAnsi="Arial" w:cs="Arial"/>
          <w:color w:val="FF0000"/>
          <w:sz w:val="16"/>
          <w:szCs w:val="16"/>
          <w:highlight w:val="white"/>
        </w:rPr>
        <w:t xml:space="preserve"> xmlns:tns</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http://iec.ch/TC57/2015/ServiceOrdersMessage</w:t>
      </w:r>
      <w:r w:rsidRPr="002E1732">
        <w:rPr>
          <w:rFonts w:ascii="Arial" w:hAnsi="Arial" w:cs="Arial"/>
          <w:color w:val="0000FF"/>
          <w:sz w:val="16"/>
          <w:szCs w:val="16"/>
          <w:highlight w:val="white"/>
        </w:rPr>
        <w:t>"</w:t>
      </w:r>
      <w:r w:rsidRPr="002E1732">
        <w:rPr>
          <w:rFonts w:ascii="Arial" w:hAnsi="Arial" w:cs="Arial"/>
          <w:color w:val="FF0000"/>
          <w:sz w:val="16"/>
          <w:szCs w:val="16"/>
          <w:highlight w:val="white"/>
        </w:rPr>
        <w:t xml:space="preserve"> xmlns:n1</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http://www.altova.com/samplexml/other-namespace</w:t>
      </w:r>
      <w:r w:rsidRPr="002E1732">
        <w:rPr>
          <w:rFonts w:ascii="Arial" w:hAnsi="Arial" w:cs="Arial"/>
          <w:color w:val="0000FF"/>
          <w:sz w:val="16"/>
          <w:szCs w:val="16"/>
          <w:highlight w:val="white"/>
        </w:rPr>
        <w:t>"</w:t>
      </w:r>
      <w:r w:rsidRPr="002E1732">
        <w:rPr>
          <w:rFonts w:ascii="Arial" w:hAnsi="Arial" w:cs="Arial"/>
          <w:color w:val="FF0000"/>
          <w:sz w:val="16"/>
          <w:szCs w:val="16"/>
          <w:highlight w:val="white"/>
        </w:rPr>
        <w:t xml:space="preserve"> xsi:schemaLocation</w:t>
      </w:r>
      <w:r w:rsidRPr="002E1732">
        <w:rPr>
          <w:rFonts w:ascii="Arial" w:hAnsi="Arial" w:cs="Arial"/>
          <w:color w:val="0000FF"/>
          <w:sz w:val="16"/>
          <w:szCs w:val="16"/>
          <w:highlight w:val="white"/>
        </w:rPr>
        <w:t>="</w:t>
      </w:r>
      <w:r w:rsidRPr="002E1732">
        <w:rPr>
          <w:rFonts w:ascii="Arial" w:hAnsi="Arial" w:cs="Arial"/>
          <w:color w:val="000000"/>
          <w:sz w:val="16"/>
          <w:szCs w:val="16"/>
          <w:highlight w:val="white"/>
        </w:rPr>
        <w:t>http://iec.ch/TC57/2015/ServiceOrdersMessage ServiceOrdersMessage.xsd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tns:Header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msg:Verb</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created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msg:Verb</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msg:Noun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ServiceOrders</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msg:Noun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msg:Timestamp</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2015-07-29T20:00:03-06:00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msg:Timestamp</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msg:MessageID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254287fd-84e8-4e8a-9c24-a1e0ba75c588</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msg:MessageID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tns:Header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tns:Payload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lastRenderedPageBreak/>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eec501b8-b41d-4968-9794-60a6c0afb677</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SO-76677</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 Order Number</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Utility XYZ</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47eb318b-ce72-4339-8894-d2c0b95f7667</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lastModifiedDateTime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2015-07-29T18:45:01-06:00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lastModifiedDateTime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requestDateTime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2015-07-29T18:45:01-06:00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requestDateTime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scheduled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ActivityRecords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createdDateTime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2015-07-29T18:45:01-06:00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createdDateTime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reason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Calibration due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reason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severity</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Normal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severity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 Order Created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ActivityRecords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21ad34ee-2b6a-428c-b39d-d5511e3afe6c</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residentialAndCommercial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CustomerAgreements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3603ebc9-0c74-4677-89aa-3339d15bce7e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CustomerAgreements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priority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rank</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rank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Normal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priority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TimeSchedules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request</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scheduleInterval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2015-08-04T16:30:00-06:00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start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2015-08-04T08:00:00-06:00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start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scheduleInterval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TimeSchedules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WorkLocation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804197a1-369c-4b5a-8da0-e7e2cc614058</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mainAddress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streetDetail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addressGeneral</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501 Hunter Av, Hiawatha, IA 52233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addressGeneral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Hunter</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501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suiteNumber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101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suiteNumber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Av</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withinTownLimits</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true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withinTownLimits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streetDetail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townDetail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52233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USA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Hiawatha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stateOrProvince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IA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stateOrProvince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townDetail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mainAddress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phone1</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areaCode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319</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areaCode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cityCode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555</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cityCode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localNumber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2888</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localNumber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phone1</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WorkLocation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WorkTasks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ca5e95f0-d8b6-443b-b394-7d4ccf4d857d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instruction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Perform 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instruction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lastRenderedPageBreak/>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scheduled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subject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subject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taskKind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taskKind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UsagePoint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801a43d1-e6fd-4567-8931-c210d6cb9a03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nominalServiceVoltage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480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nominalServiceVoltage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phaseCode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ABCN</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phaseCode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ratedCurrent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1200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ratedCurrent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UP-98767554</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Usage Point ID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Utility XYZ</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ServiceCategory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electricity</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ServiceCategory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ServiceMultipliers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transformerRatio</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value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value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ServiceMultipliers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UsagePoint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WorkTasks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f7835b5a-665c-4585-b54b-3545d88e4e97</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SO-76678</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 Order Number</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Utility XYZ</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f7835b5a-665c-4585-b54b-3545d88e4e97</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lastModifiedDateTime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2015-07-29T18:45:02-06:00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lastModifiedDateTime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requestDateTime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2015-07-29T18:45:02-06:00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requestDateTime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scheduled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ActivityRecords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createdDateTime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2015-07-29T18:45:02-06:00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createdDateTime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reason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Calibration due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reason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severity</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Normal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severity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Service Order Created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ActivityRecords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ca60e745-a211-4a6a-bb38-b3ca460a6841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residentialAndCommercial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CustomerAgreements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dcc9b7ae-c2b2-4c0c-b752-8ab028e06dfd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CustomerAgreements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Customers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priority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rank</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rank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Normal</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priority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TimeSchedules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request</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scheduleInterval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2015-08-04T16:30:00-06:00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start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2015-08-04T08:00:00-06:00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start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scheduleInterval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TimeSchedules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lastRenderedPageBreak/>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WorkLocation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743bd16b-a18a-47bf-bb91-dcec9603cf52</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mainAddress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streetDetail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addressGeneral</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501 Hunter Av, Hiawatha, IA 52233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addressGeneral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Hunter</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501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suiteNumber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102</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suiteNumber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Av</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withinTownLimits</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true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withinTownLimits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streetDetail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townDetail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52233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USA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Hiawatha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stateOrProvince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IA</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stateOrProvince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townDetail</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mainAddress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phone1</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areaCode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319</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areaCode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cityCode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555</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cityCode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countryCode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extension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4</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extension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localNumber</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2433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localNumber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phone1</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WorkLocation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WorkTasks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0c3e51b1-f6f6-423b-8d8e-b6b78748b583</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instruction</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Perform 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instruction</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scheduled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statusKind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subject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Meter 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subject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taskKind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exchange</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taskKind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UsagePoint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a5912b52-0dae-46d8-bec9-a182cdc1d2bd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mRID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nominalServiceVoltage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480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nominalServiceVoltage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phaseCode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ABCN</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phaseCode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ratedCurrent</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2200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ratedCurrent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UP-9855432</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Usage Point ID</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Utility XYZ</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NameTypeAuthority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NameType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Names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ServiceCategory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electricity</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ServiceCategory</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ServiceMultipliers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transformerRatio</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kind</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value</w:t>
      </w:r>
      <w:r w:rsidRPr="002E1732">
        <w:rPr>
          <w:rFonts w:ascii="Arial" w:hAnsi="Arial" w:cs="Arial"/>
          <w:color w:val="0000FF"/>
          <w:sz w:val="16"/>
          <w:szCs w:val="16"/>
          <w:highlight w:val="white"/>
        </w:rPr>
        <w:t>&gt;</w:t>
      </w:r>
      <w:r w:rsidRPr="002E1732">
        <w:rPr>
          <w:rFonts w:ascii="Arial" w:hAnsi="Arial" w:cs="Arial"/>
          <w:color w:val="000000"/>
          <w:sz w:val="16"/>
          <w:szCs w:val="16"/>
          <w:highlight w:val="white"/>
        </w:rPr>
        <w:t>1.0</w:t>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value</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ServiceMultipliers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UsagePoint</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WorkTasks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Work</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ServiceOrders</w:t>
      </w:r>
      <w:r w:rsidRPr="002E1732">
        <w:rPr>
          <w:rFonts w:ascii="Arial" w:hAnsi="Arial" w:cs="Arial"/>
          <w:color w:val="0000FF"/>
          <w:sz w:val="16"/>
          <w:szCs w:val="16"/>
          <w:highlight w:val="white"/>
        </w:rPr>
        <w:t>&gt;</w:t>
      </w:r>
    </w:p>
    <w:p w:rsidR="002E1732" w:rsidRPr="002E1732" w:rsidRDefault="002E1732" w:rsidP="002E1732">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2E1732">
        <w:rPr>
          <w:rFonts w:ascii="Arial" w:hAnsi="Arial" w:cs="Arial"/>
          <w:color w:val="000000"/>
          <w:sz w:val="16"/>
          <w:szCs w:val="16"/>
          <w:highlight w:val="white"/>
        </w:rPr>
        <w:tab/>
      </w: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tns:Payload</w:t>
      </w:r>
      <w:r w:rsidRPr="002E1732">
        <w:rPr>
          <w:rFonts w:ascii="Arial" w:hAnsi="Arial" w:cs="Arial"/>
          <w:color w:val="0000FF"/>
          <w:sz w:val="16"/>
          <w:szCs w:val="16"/>
          <w:highlight w:val="white"/>
        </w:rPr>
        <w:t>&gt;</w:t>
      </w:r>
    </w:p>
    <w:p w:rsidR="002714AB" w:rsidRPr="002E1732" w:rsidRDefault="002E1732" w:rsidP="002E1732">
      <w:pPr>
        <w:pBdr>
          <w:top w:val="single" w:sz="4" w:space="1" w:color="auto"/>
          <w:left w:val="single" w:sz="4" w:space="1" w:color="auto"/>
          <w:bottom w:val="single" w:sz="4" w:space="1" w:color="auto"/>
          <w:right w:val="single" w:sz="4" w:space="1" w:color="auto"/>
        </w:pBdr>
        <w:rPr>
          <w:b/>
          <w:kern w:val="32"/>
          <w:sz w:val="16"/>
          <w:szCs w:val="16"/>
          <w:u w:val="single"/>
        </w:rPr>
      </w:pPr>
      <w:r w:rsidRPr="002E1732">
        <w:rPr>
          <w:rFonts w:ascii="Arial" w:hAnsi="Arial" w:cs="Arial"/>
          <w:color w:val="0000FF"/>
          <w:sz w:val="16"/>
          <w:szCs w:val="16"/>
          <w:highlight w:val="white"/>
        </w:rPr>
        <w:t>&lt;/</w:t>
      </w:r>
      <w:r w:rsidRPr="002E1732">
        <w:rPr>
          <w:rFonts w:ascii="Arial" w:hAnsi="Arial" w:cs="Arial"/>
          <w:color w:val="800000"/>
          <w:sz w:val="16"/>
          <w:szCs w:val="16"/>
          <w:highlight w:val="white"/>
        </w:rPr>
        <w:t>tns:CreatedServiceOrders</w:t>
      </w:r>
      <w:r w:rsidRPr="002E1732">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E17621" w:rsidRDefault="00E17621">
      <w:pPr>
        <w:rPr>
          <w:b/>
          <w:kern w:val="32"/>
          <w:u w:val="single"/>
        </w:rPr>
      </w:pPr>
      <w:r>
        <w:rPr>
          <w:b/>
          <w:kern w:val="32"/>
          <w:u w:val="single"/>
        </w:rPr>
        <w:br w:type="page"/>
      </w:r>
    </w:p>
    <w:p w:rsidR="002714AB" w:rsidRDefault="002714AB" w:rsidP="002714AB">
      <w:pPr>
        <w:rPr>
          <w:b/>
          <w:kern w:val="32"/>
          <w:u w:val="single"/>
        </w:rPr>
      </w:pPr>
      <w:r w:rsidRPr="00667B64">
        <w:rPr>
          <w:b/>
          <w:kern w:val="32"/>
          <w:u w:val="single"/>
        </w:rPr>
        <w:lastRenderedPageBreak/>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Created Service Orders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created</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u w:val="single"/>
        </w:rPr>
      </w:pPr>
    </w:p>
    <w:p w:rsidR="002714AB" w:rsidRDefault="002714AB" w:rsidP="002714AB">
      <w:pPr>
        <w:rPr>
          <w:u w:val="single"/>
        </w:rPr>
      </w:pPr>
    </w:p>
    <w:p w:rsidR="00E17621" w:rsidRDefault="00E17621">
      <w:pPr>
        <w:rPr>
          <w:b/>
          <w:u w:val="single"/>
        </w:rPr>
      </w:pPr>
      <w:r>
        <w:rPr>
          <w:u w:val="single"/>
        </w:rPr>
        <w:br w:type="page"/>
      </w:r>
    </w:p>
    <w:p w:rsidR="002714AB" w:rsidRDefault="002714AB" w:rsidP="002714AB">
      <w:pPr>
        <w:pStyle w:val="Heading2"/>
      </w:pPr>
      <w:bookmarkStart w:id="73" w:name="_Toc426121939"/>
      <w:r>
        <w:rPr>
          <w:u w:val="single"/>
        </w:rPr>
        <w:lastRenderedPageBreak/>
        <w:t>SO-7</w:t>
      </w:r>
      <w:r w:rsidR="00641E3D">
        <w:t xml:space="preserve">: </w:t>
      </w:r>
      <w:r>
        <w:t>Server</w:t>
      </w:r>
      <w:r w:rsidRPr="007D1473">
        <w:t xml:space="preserve"> informs </w:t>
      </w:r>
      <w:r>
        <w:t>Client</w:t>
      </w:r>
      <w:r w:rsidRPr="007D1473">
        <w:t xml:space="preserve"> of modification </w:t>
      </w:r>
      <w:r w:rsidR="004C0390">
        <w:t xml:space="preserve">of </w:t>
      </w:r>
      <w:r w:rsidRPr="007D1473">
        <w:t xml:space="preserve">an existing </w:t>
      </w:r>
      <w:r>
        <w:t>Service Order</w:t>
      </w:r>
      <w:r w:rsidRPr="00580186">
        <w:t xml:space="preserve"> </w:t>
      </w:r>
      <w:r>
        <w:t>(C</w:t>
      </w:r>
      <w:r w:rsidR="002E1732">
        <w:t>ompletion of Service Order</w:t>
      </w:r>
      <w:r>
        <w:t>)</w:t>
      </w:r>
      <w:bookmarkEnd w:id="73"/>
    </w:p>
    <w:p w:rsidR="005B2F7F" w:rsidRDefault="005B2F7F" w:rsidP="005B2F7F">
      <w:pPr>
        <w:rPr>
          <w:kern w:val="32"/>
        </w:rPr>
      </w:pPr>
      <w:r>
        <w:rPr>
          <w:kern w:val="32"/>
        </w:rPr>
        <w:t>In this test case, the Server informs the Client</w:t>
      </w:r>
      <w:r w:rsidRPr="00DF1F99">
        <w:rPr>
          <w:kern w:val="32"/>
        </w:rPr>
        <w:t xml:space="preserve"> </w:t>
      </w:r>
      <w:r w:rsidR="00540849">
        <w:rPr>
          <w:kern w:val="32"/>
        </w:rPr>
        <w:t>of the completion of a Service Order.</w:t>
      </w:r>
      <w:r>
        <w:rPr>
          <w:kern w:val="32"/>
        </w:rPr>
        <w:t xml:space="preserve"> Such a notification may occur if the Client is not the original requestor of the change, but instead is being notified of the change made directly within the Server or as a result of a request by a third system. The notification may occur immediately at the time of the change or at some later date/time. </w:t>
      </w:r>
      <w:r w:rsidRPr="00DF1F99">
        <w:rPr>
          <w:kern w:val="32"/>
        </w:rPr>
        <w:t>Th</w:t>
      </w:r>
      <w:r>
        <w:rPr>
          <w:kern w:val="32"/>
        </w:rPr>
        <w:t>is is an asynchronous notification using an Event Stereotype message. There is no response message.</w:t>
      </w:r>
    </w:p>
    <w:p w:rsidR="002714AB" w:rsidRDefault="002714AB" w:rsidP="002714AB">
      <w:pPr>
        <w:rPr>
          <w:kern w:val="32"/>
        </w:rPr>
      </w:pPr>
    </w:p>
    <w:p w:rsidR="00540849" w:rsidRDefault="00540849" w:rsidP="00540849">
      <w:pPr>
        <w:rPr>
          <w:kern w:val="32"/>
        </w:rPr>
      </w:pPr>
      <w:r>
        <w:rPr>
          <w:kern w:val="32"/>
        </w:rPr>
        <w:t xml:space="preserve">Contrary to the simple modification of a Work Request illustrated in test case WR-7 and of a Maintenance Order illustrated in test case MO-7, this test case illustrates an extensive update associated with completing the Service Order and capturing the final reading of the removed meter (OldAsset) and the initial reading of the installed meter (New Asset). </w:t>
      </w:r>
    </w:p>
    <w:p w:rsidR="00540849" w:rsidRDefault="00540849" w:rsidP="002714AB">
      <w:pPr>
        <w:rPr>
          <w:kern w:val="32"/>
        </w:rPr>
      </w:pPr>
    </w:p>
    <w:p w:rsidR="002714AB" w:rsidRDefault="002714AB" w:rsidP="002714AB">
      <w:pPr>
        <w:rPr>
          <w:kern w:val="32"/>
        </w:rPr>
      </w:pPr>
      <w:r>
        <w:rPr>
          <w:kern w:val="32"/>
        </w:rPr>
        <w:t>In this test case, Service Order SO-</w:t>
      </w:r>
      <w:r w:rsidR="00540849">
        <w:rPr>
          <w:kern w:val="32"/>
        </w:rPr>
        <w:t>76677</w:t>
      </w:r>
      <w:r>
        <w:rPr>
          <w:kern w:val="32"/>
        </w:rPr>
        <w:t xml:space="preserve"> was previously created.  </w:t>
      </w:r>
    </w:p>
    <w:p w:rsidR="005B2F7F" w:rsidRDefault="005B2F7F" w:rsidP="002714AB">
      <w:pPr>
        <w:rPr>
          <w:kern w:val="32"/>
        </w:rPr>
      </w:pPr>
    </w:p>
    <w:p w:rsidR="002714AB" w:rsidRPr="00DF1F99"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540849">
            <w:r>
              <w:t>A Service Order with a Names.name identifier of SO-</w:t>
            </w:r>
            <w:r w:rsidR="00540849">
              <w:t>76677</w:t>
            </w:r>
            <w:r>
              <w:t>, as created in test case SO-6,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540849">
            <w:r>
              <w:t>The Client is informed that the subject Service Order</w:t>
            </w:r>
            <w:r w:rsidRPr="002A5E02">
              <w:t xml:space="preserve"> </w:t>
            </w:r>
            <w:r>
              <w:t>has been</w:t>
            </w:r>
            <w:r w:rsidRPr="002A5E02">
              <w:t xml:space="preserve"> </w:t>
            </w:r>
            <w:r>
              <w:t>modified</w:t>
            </w:r>
            <w:r w:rsidR="00540849">
              <w:t>. The payload reflects the completion details including the meter readings and asset information.</w:t>
            </w:r>
          </w:p>
        </w:tc>
      </w:tr>
    </w:tbl>
    <w:p w:rsidR="002714AB" w:rsidRDefault="002714AB" w:rsidP="002714AB"/>
    <w:p w:rsidR="002714AB" w:rsidRPr="00DF1F99" w:rsidRDefault="002714AB" w:rsidP="002714AB">
      <w:pPr>
        <w:rPr>
          <w:kern w:val="32"/>
        </w:rPr>
      </w:pPr>
    </w:p>
    <w:p w:rsidR="000219B5" w:rsidRDefault="000219B5" w:rsidP="002714AB">
      <w:pPr>
        <w:rPr>
          <w:kern w:val="32"/>
        </w:rPr>
      </w:pPr>
      <w:r>
        <w:rPr>
          <w:kern w:val="32"/>
        </w:rPr>
        <w:br/>
      </w:r>
    </w:p>
    <w:p w:rsidR="000219B5" w:rsidRDefault="000219B5">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4658311" cy="2483963"/>
            <wp:effectExtent l="19050" t="0" r="8939" b="0"/>
            <wp:docPr id="66"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5" cstate="print"/>
                    <a:stretch>
                      <a:fillRect/>
                    </a:stretch>
                  </pic:blipFill>
                  <pic:spPr>
                    <a:xfrm>
                      <a:off x="0" y="0"/>
                      <a:ext cx="4658311" cy="2483963"/>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10</w:t>
        </w:r>
      </w:fldSimple>
      <w:r>
        <w:t xml:space="preserve"> </w:t>
      </w:r>
      <w:r w:rsidRPr="00EC21C8">
        <w:t>Sequ</w:t>
      </w:r>
      <w:r>
        <w:t>ence Diagram for Test Case SO-7</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718"/>
        <w:gridCol w:w="2610"/>
        <w:gridCol w:w="4230"/>
      </w:tblGrid>
      <w:tr w:rsidR="002714AB" w:rsidRPr="003D519B" w:rsidTr="006367C3">
        <w:tc>
          <w:tcPr>
            <w:tcW w:w="271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261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423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WSDL</w:t>
            </w:r>
          </w:p>
        </w:tc>
        <w:tc>
          <w:tcPr>
            <w:tcW w:w="2610" w:type="dxa"/>
          </w:tcPr>
          <w:p w:rsidR="002714AB" w:rsidRPr="003D519B" w:rsidRDefault="002714AB" w:rsidP="006367C3">
            <w:pPr>
              <w:rPr>
                <w:kern w:val="32"/>
                <w:sz w:val="18"/>
              </w:rPr>
            </w:pPr>
            <w:r>
              <w:rPr>
                <w:kern w:val="32"/>
                <w:sz w:val="18"/>
              </w:rPr>
              <w:t>ReceiveServiceOrder</w:t>
            </w:r>
            <w:r w:rsidRPr="003D519B">
              <w:rPr>
                <w:kern w:val="32"/>
                <w:sz w:val="18"/>
              </w:rPr>
              <w:t>s.wsdl</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Part 6 XSD</w:t>
            </w:r>
          </w:p>
        </w:tc>
        <w:tc>
          <w:tcPr>
            <w:tcW w:w="261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423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Strongly-Typed Message XSD</w:t>
            </w:r>
          </w:p>
        </w:tc>
        <w:tc>
          <w:tcPr>
            <w:tcW w:w="261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423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718" w:type="dxa"/>
          </w:tcPr>
          <w:p w:rsidR="002714AB" w:rsidRPr="003D519B" w:rsidRDefault="002714AB" w:rsidP="006367C3">
            <w:pPr>
              <w:rPr>
                <w:b/>
                <w:kern w:val="32"/>
                <w:sz w:val="18"/>
              </w:rPr>
            </w:pPr>
            <w:r w:rsidRPr="003D519B">
              <w:rPr>
                <w:b/>
                <w:kern w:val="32"/>
                <w:sz w:val="18"/>
              </w:rPr>
              <w:t>Message Stereotype</w:t>
            </w:r>
          </w:p>
        </w:tc>
        <w:tc>
          <w:tcPr>
            <w:tcW w:w="2610" w:type="dxa"/>
          </w:tcPr>
          <w:p w:rsidR="002714AB" w:rsidRPr="003D519B" w:rsidRDefault="002714AB" w:rsidP="006367C3">
            <w:pPr>
              <w:rPr>
                <w:kern w:val="32"/>
                <w:sz w:val="18"/>
              </w:rPr>
            </w:pPr>
            <w:r>
              <w:rPr>
                <w:kern w:val="32"/>
                <w:sz w:val="18"/>
              </w:rPr>
              <w:t>ChangedServiceOrders</w:t>
            </w:r>
          </w:p>
        </w:tc>
        <w:tc>
          <w:tcPr>
            <w:tcW w:w="423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8080"/>
          <w:sz w:val="16"/>
          <w:szCs w:val="16"/>
          <w:highlight w:val="white"/>
        </w:rPr>
        <w:t>&lt;?xml version="1.0" encoding="UTF-8"?&gt;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FF"/>
          <w:sz w:val="16"/>
          <w:szCs w:val="16"/>
          <w:highlight w:val="white"/>
        </w:rPr>
        <w:t>&lt;!--</w:t>
      </w:r>
      <w:r w:rsidRPr="00B11D15">
        <w:rPr>
          <w:rFonts w:ascii="Arial" w:hAnsi="Arial" w:cs="Arial"/>
          <w:color w:val="808080"/>
          <w:sz w:val="16"/>
          <w:szCs w:val="16"/>
          <w:highlight w:val="white"/>
        </w:rPr>
        <w:t>Sample XML file generated by XMLSpy v2015 rel. 4 sp1 (x64) (http://www.altova.com)</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tns:ChangedServiceOrders</w:t>
      </w:r>
      <w:r w:rsidRPr="00B11D15">
        <w:rPr>
          <w:rFonts w:ascii="Arial" w:hAnsi="Arial" w:cs="Arial"/>
          <w:color w:val="FF0000"/>
          <w:sz w:val="16"/>
          <w:szCs w:val="16"/>
          <w:highlight w:val="white"/>
        </w:rPr>
        <w:t xml:space="preserve"> xmlns</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http://iec.ch/TC57/2015/ServiceOrders#</w:t>
      </w:r>
      <w:r w:rsidRPr="00B11D15">
        <w:rPr>
          <w:rFonts w:ascii="Arial" w:hAnsi="Arial" w:cs="Arial"/>
          <w:color w:val="0000FF"/>
          <w:sz w:val="16"/>
          <w:szCs w:val="16"/>
          <w:highlight w:val="white"/>
        </w:rPr>
        <w:t>"</w:t>
      </w:r>
      <w:r w:rsidRPr="00B11D15">
        <w:rPr>
          <w:rFonts w:ascii="Arial" w:hAnsi="Arial" w:cs="Arial"/>
          <w:color w:val="FF0000"/>
          <w:sz w:val="16"/>
          <w:szCs w:val="16"/>
          <w:highlight w:val="white"/>
        </w:rPr>
        <w:t xml:space="preserve"> xmlns:msg</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http://iec.ch/TC57/2011/schema/message</w:t>
      </w:r>
      <w:r w:rsidRPr="00B11D15">
        <w:rPr>
          <w:rFonts w:ascii="Arial" w:hAnsi="Arial" w:cs="Arial"/>
          <w:color w:val="0000FF"/>
          <w:sz w:val="16"/>
          <w:szCs w:val="16"/>
          <w:highlight w:val="white"/>
        </w:rPr>
        <w:t>"</w:t>
      </w:r>
      <w:r w:rsidRPr="00B11D15">
        <w:rPr>
          <w:rFonts w:ascii="Arial" w:hAnsi="Arial" w:cs="Arial"/>
          <w:color w:val="FF0000"/>
          <w:sz w:val="16"/>
          <w:szCs w:val="16"/>
          <w:highlight w:val="white"/>
        </w:rPr>
        <w:t xml:space="preserve"> xmlns:xsi</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http://www.w3.org/2001/XMLSchema-instance</w:t>
      </w:r>
      <w:r w:rsidRPr="00B11D15">
        <w:rPr>
          <w:rFonts w:ascii="Arial" w:hAnsi="Arial" w:cs="Arial"/>
          <w:color w:val="0000FF"/>
          <w:sz w:val="16"/>
          <w:szCs w:val="16"/>
          <w:highlight w:val="white"/>
        </w:rPr>
        <w:t>"</w:t>
      </w:r>
      <w:r w:rsidRPr="00B11D15">
        <w:rPr>
          <w:rFonts w:ascii="Arial" w:hAnsi="Arial" w:cs="Arial"/>
          <w:color w:val="FF0000"/>
          <w:sz w:val="16"/>
          <w:szCs w:val="16"/>
          <w:highlight w:val="white"/>
        </w:rPr>
        <w:t xml:space="preserve"> xmlns:tns</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http://iec.ch/TC57/2015/ServiceOrdersMessage</w:t>
      </w:r>
      <w:r w:rsidRPr="00B11D15">
        <w:rPr>
          <w:rFonts w:ascii="Arial" w:hAnsi="Arial" w:cs="Arial"/>
          <w:color w:val="0000FF"/>
          <w:sz w:val="16"/>
          <w:szCs w:val="16"/>
          <w:highlight w:val="white"/>
        </w:rPr>
        <w:t>"</w:t>
      </w:r>
      <w:r w:rsidRPr="00B11D15">
        <w:rPr>
          <w:rFonts w:ascii="Arial" w:hAnsi="Arial" w:cs="Arial"/>
          <w:color w:val="FF0000"/>
          <w:sz w:val="16"/>
          <w:szCs w:val="16"/>
          <w:highlight w:val="white"/>
        </w:rPr>
        <w:t xml:space="preserve"> xmlns:n1</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http://www.altova.com/samplexml/other-namespace</w:t>
      </w:r>
      <w:r w:rsidRPr="00B11D15">
        <w:rPr>
          <w:rFonts w:ascii="Arial" w:hAnsi="Arial" w:cs="Arial"/>
          <w:color w:val="0000FF"/>
          <w:sz w:val="16"/>
          <w:szCs w:val="16"/>
          <w:highlight w:val="white"/>
        </w:rPr>
        <w:t>"</w:t>
      </w:r>
      <w:r w:rsidRPr="00B11D15">
        <w:rPr>
          <w:rFonts w:ascii="Arial" w:hAnsi="Arial" w:cs="Arial"/>
          <w:color w:val="FF0000"/>
          <w:sz w:val="16"/>
          <w:szCs w:val="16"/>
          <w:highlight w:val="white"/>
        </w:rPr>
        <w:t xml:space="preserve"> xsi:schemaLocation</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http://iec.ch/TC57/2015/ServiceOrdersMessage ServiceOrdersMessage.xsd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tns:Header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msg:Verb</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changed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msg:Verb</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msg:Noun</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ServiceOrders</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msg:Noun</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msg:Timestamp</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2015-08-04T18:30:00-06:00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msg:Timestamp</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msg:MessageID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1aa50616-f922-4417-861b-f8aaee63a800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msg:MessageID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tns:Header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tns:Payload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ServiceOrders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lastRenderedPageBreak/>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ServiceOrder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SO-76677</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Work</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47eb318b-ce72-4339-8894-d2c0b95f7667</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lastModifiedDateTime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2015-08-04T14:46:17-06:00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lastModifiedDateTime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requestDateTime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2001-12-17T09:30:47Z</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requestDateTime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statusKind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completed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statusKind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ActivityRecords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createdDateTime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2015-08-04T14:46:17-06:00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createdDateTime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type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Service Order Completed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type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ActivityRecords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TimeSchedules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actual</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scheduleInterval</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end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2015-08-04T14:30:00-06:00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end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start</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2015-08-04T14:50:00-06:00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start</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scheduleInterval</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TimeSchedules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WorkTasks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ca5e95f0-d8b6-443b-b394-7d4ccf4d857d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statusKind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completed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statusKind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Assets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5dd1d75f-3a03-4369-860d-e2afba0ab54d</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amrSystem</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Itron</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amrSystem</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formNumber</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2S</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formNumber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MeterMultipliers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transformerRatio</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1.0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MeterMultipliers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reason</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installation</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reason</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reportedDateTime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2015-08-04T14:44:22-06:00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reportedDateTime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2015-08-04T14:44:22-06:00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767453</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ReadingQualities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2015-08-04T14:44:22-06:00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ReadingQualityType</w:t>
      </w:r>
      <w:r w:rsidRPr="00B11D15">
        <w:rPr>
          <w:rFonts w:ascii="Arial" w:hAnsi="Arial" w:cs="Arial"/>
          <w:color w:val="FF0000"/>
          <w:sz w:val="16"/>
          <w:szCs w:val="16"/>
          <w:highlight w:val="white"/>
        </w:rPr>
        <w:t xml:space="preserve"> ref</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1.0.0</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ReadingQualities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ReadingType</w:t>
      </w:r>
      <w:r w:rsidRPr="00B11D15">
        <w:rPr>
          <w:rFonts w:ascii="Arial" w:hAnsi="Arial" w:cs="Arial"/>
          <w:color w:val="FF0000"/>
          <w:sz w:val="16"/>
          <w:szCs w:val="16"/>
          <w:highlight w:val="white"/>
        </w:rPr>
        <w:t xml:space="preserve"> ref</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0.0.0.1.1.1.12.0.0.0.0.0.0.0.0.3.72.0</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MTR-0099988765</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Meter Badge Number</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NameTypeAuthority</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Utility XYZ</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NameTypeAuthority</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Assets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OldAsset</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49f2e134-7c3a-4006-a735-1ff7ccc76c38</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mRID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amrSystem</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Itron</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amrSystem</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formNumber</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2S</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formNumber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MeterMultipliers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transformerRatio</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kind</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1.0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MeterMultipliers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reason</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installation</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reason</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reportedDateTime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2015-08-04T14:43:02-06:00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reportedDateTime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2015-08-04T14:43:02-06:00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334532</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value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ReadingQualities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2015-08-04T14:43:02-06:00</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timeStamp</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lastRenderedPageBreak/>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ReadingQualityType</w:t>
      </w:r>
      <w:r w:rsidRPr="00B11D15">
        <w:rPr>
          <w:rFonts w:ascii="Arial" w:hAnsi="Arial" w:cs="Arial"/>
          <w:color w:val="FF0000"/>
          <w:sz w:val="16"/>
          <w:szCs w:val="16"/>
          <w:highlight w:val="white"/>
        </w:rPr>
        <w:t xml:space="preserve"> ref</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1.0.0</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ReadingQualities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ReadingType</w:t>
      </w:r>
      <w:r w:rsidRPr="00B11D15">
        <w:rPr>
          <w:rFonts w:ascii="Arial" w:hAnsi="Arial" w:cs="Arial"/>
          <w:color w:val="FF0000"/>
          <w:sz w:val="16"/>
          <w:szCs w:val="16"/>
          <w:highlight w:val="white"/>
        </w:rPr>
        <w:t xml:space="preserve"> ref</w:t>
      </w:r>
      <w:r w:rsidRPr="00B11D15">
        <w:rPr>
          <w:rFonts w:ascii="Arial" w:hAnsi="Arial" w:cs="Arial"/>
          <w:color w:val="0000FF"/>
          <w:sz w:val="16"/>
          <w:szCs w:val="16"/>
          <w:highlight w:val="white"/>
        </w:rPr>
        <w:t>="</w:t>
      </w:r>
      <w:r w:rsidRPr="00B11D15">
        <w:rPr>
          <w:rFonts w:ascii="Arial" w:hAnsi="Arial" w:cs="Arial"/>
          <w:color w:val="000000"/>
          <w:sz w:val="16"/>
          <w:szCs w:val="16"/>
          <w:highlight w:val="white"/>
        </w:rPr>
        <w:t>0.0.0.1.1.1.12.0.0.0.0.0.0.0.0.3.72.0</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MeterReadings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MTR-017765435</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Meter Badge Number</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NameTypeAuthority</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r w:rsidRPr="00B11D15">
        <w:rPr>
          <w:rFonts w:ascii="Arial" w:hAnsi="Arial" w:cs="Arial"/>
          <w:color w:val="000000"/>
          <w:sz w:val="16"/>
          <w:szCs w:val="16"/>
          <w:highlight w:val="white"/>
        </w:rPr>
        <w:t>Utility XYZ</w:t>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NameTypeAuthority</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NameType</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Names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OldAsset</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WorkTasks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Work</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ServiceOrder</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00"/>
          <w:sz w:val="16"/>
          <w:szCs w:val="16"/>
          <w:highlight w:val="white"/>
        </w:rPr>
      </w:pPr>
      <w:r w:rsidRPr="00B11D15">
        <w:rPr>
          <w:rFonts w:ascii="Arial" w:hAnsi="Arial" w:cs="Arial"/>
          <w:color w:val="000000"/>
          <w:sz w:val="16"/>
          <w:szCs w:val="16"/>
          <w:highlight w:val="white"/>
        </w:rPr>
        <w:tab/>
      </w: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ServiceOrders</w:t>
      </w:r>
      <w:r w:rsidRPr="00B11D15">
        <w:rPr>
          <w:rFonts w:ascii="Arial" w:hAnsi="Arial" w:cs="Arial"/>
          <w:color w:val="0000FF"/>
          <w:sz w:val="16"/>
          <w:szCs w:val="16"/>
          <w:highlight w:val="white"/>
        </w:rPr>
        <w:t>&gt;</w:t>
      </w:r>
    </w:p>
    <w:p w:rsidR="00B11D15"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rFonts w:ascii="Arial" w:hAnsi="Arial" w:cs="Arial"/>
          <w:color w:val="0000FF"/>
          <w:sz w:val="16"/>
          <w:szCs w:val="16"/>
          <w:highlight w:val="white"/>
        </w:rPr>
      </w:pPr>
      <w:r w:rsidRPr="00B11D15">
        <w:rPr>
          <w:rFonts w:ascii="Arial" w:hAnsi="Arial" w:cs="Arial"/>
          <w:color w:val="000000"/>
          <w:sz w:val="16"/>
          <w:szCs w:val="16"/>
          <w:highlight w:val="white"/>
        </w:rPr>
        <w:tab/>
      </w: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tns:Payload</w:t>
      </w:r>
      <w:r w:rsidRPr="00B11D15">
        <w:rPr>
          <w:rFonts w:ascii="Arial" w:hAnsi="Arial" w:cs="Arial"/>
          <w:color w:val="0000FF"/>
          <w:sz w:val="16"/>
          <w:szCs w:val="16"/>
          <w:highlight w:val="white"/>
        </w:rPr>
        <w:t>&gt;</w:t>
      </w:r>
    </w:p>
    <w:p w:rsidR="002714AB" w:rsidRPr="00B11D15" w:rsidRDefault="00B11D15" w:rsidP="00B11D15">
      <w:pPr>
        <w:pBdr>
          <w:top w:val="single" w:sz="4" w:space="1" w:color="auto"/>
          <w:left w:val="single" w:sz="4" w:space="1" w:color="auto"/>
          <w:bottom w:val="single" w:sz="4" w:space="1" w:color="auto"/>
          <w:right w:val="single" w:sz="4" w:space="1" w:color="auto"/>
        </w:pBdr>
        <w:autoSpaceDE w:val="0"/>
        <w:autoSpaceDN w:val="0"/>
        <w:adjustRightInd w:val="0"/>
        <w:rPr>
          <w:b/>
          <w:kern w:val="32"/>
          <w:sz w:val="16"/>
          <w:szCs w:val="16"/>
        </w:rPr>
      </w:pPr>
      <w:r w:rsidRPr="00B11D15">
        <w:rPr>
          <w:rFonts w:ascii="Arial" w:hAnsi="Arial" w:cs="Arial"/>
          <w:color w:val="0000FF"/>
          <w:sz w:val="16"/>
          <w:szCs w:val="16"/>
          <w:highlight w:val="white"/>
        </w:rPr>
        <w:t>&lt;/</w:t>
      </w:r>
      <w:r w:rsidRPr="00B11D15">
        <w:rPr>
          <w:rFonts w:ascii="Arial" w:hAnsi="Arial" w:cs="Arial"/>
          <w:color w:val="800000"/>
          <w:sz w:val="16"/>
          <w:szCs w:val="16"/>
          <w:highlight w:val="white"/>
        </w:rPr>
        <w:t>tns:ChangedServiceOrders</w:t>
      </w:r>
      <w:r w:rsidRPr="00B11D15">
        <w:rPr>
          <w:rFonts w:ascii="Arial" w:hAnsi="Arial" w:cs="Arial"/>
          <w:color w:val="0000FF"/>
          <w:sz w:val="16"/>
          <w:szCs w:val="16"/>
          <w:highlight w:val="white"/>
        </w:rPr>
        <w:t>&gt;</w:t>
      </w:r>
    </w:p>
    <w:p w:rsidR="002714AB" w:rsidRDefault="002714AB" w:rsidP="002714AB">
      <w:pPr>
        <w:rPr>
          <w:kern w:val="32"/>
        </w:rPr>
      </w:pPr>
    </w:p>
    <w:p w:rsidR="00B11D15" w:rsidRDefault="00B11D15" w:rsidP="002714AB">
      <w:pPr>
        <w:rPr>
          <w:b/>
          <w:kern w:val="32"/>
          <w:u w:val="single"/>
        </w:rPr>
      </w:pPr>
    </w:p>
    <w:p w:rsidR="00B11D15" w:rsidRDefault="00B11D15" w:rsidP="002714AB">
      <w:pPr>
        <w:rPr>
          <w:b/>
          <w:kern w:val="32"/>
          <w:u w:val="single"/>
        </w:rPr>
      </w:pPr>
    </w:p>
    <w:p w:rsidR="00B11D15" w:rsidRDefault="00B11D15"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Changed Service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changed</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Pr>
        <w:rPr>
          <w:b/>
          <w:u w:val="single"/>
        </w:rPr>
      </w:pPr>
      <w:r>
        <w:rPr>
          <w:u w:val="single"/>
        </w:rPr>
        <w:br w:type="page"/>
      </w:r>
    </w:p>
    <w:p w:rsidR="002714AB" w:rsidRDefault="002714AB" w:rsidP="002714AB">
      <w:pPr>
        <w:pStyle w:val="Heading2"/>
      </w:pPr>
      <w:bookmarkStart w:id="74" w:name="_Toc426121940"/>
      <w:r>
        <w:rPr>
          <w:u w:val="single"/>
        </w:rPr>
        <w:lastRenderedPageBreak/>
        <w:t>SO-8</w:t>
      </w:r>
      <w:r w:rsidR="00641E3D">
        <w:t xml:space="preserve">: </w:t>
      </w:r>
      <w:r>
        <w:t>Server</w:t>
      </w:r>
      <w:r w:rsidRPr="007D1473">
        <w:t xml:space="preserve"> informs </w:t>
      </w:r>
      <w:r>
        <w:t>Client</w:t>
      </w:r>
      <w:r w:rsidRPr="007D1473">
        <w:t xml:space="preserve"> of modification </w:t>
      </w:r>
      <w:r w:rsidR="00294FC3">
        <w:t>of a</w:t>
      </w:r>
      <w:r w:rsidRPr="007D1473">
        <w:t xml:space="preserve">n existing </w:t>
      </w:r>
      <w:r>
        <w:t>Service Order</w:t>
      </w:r>
      <w:r w:rsidRPr="007D1473">
        <w:t xml:space="preserve"> </w:t>
      </w:r>
      <w:r>
        <w:t>(</w:t>
      </w:r>
      <w:r w:rsidRPr="007D1473">
        <w:t>Deletion of a</w:t>
      </w:r>
      <w:r>
        <w:t>n attribute)</w:t>
      </w:r>
      <w:bookmarkEnd w:id="74"/>
    </w:p>
    <w:p w:rsidR="002714AB" w:rsidRDefault="002714AB" w:rsidP="002714AB">
      <w:pPr>
        <w:rPr>
          <w:kern w:val="32"/>
        </w:rPr>
      </w:pPr>
      <w:r w:rsidRPr="00DF1F99">
        <w:rPr>
          <w:kern w:val="32"/>
        </w:rPr>
        <w:t xml:space="preserve">In this test case, the </w:t>
      </w:r>
      <w:r>
        <w:rPr>
          <w:kern w:val="32"/>
        </w:rPr>
        <w:t>Server informs the Client</w:t>
      </w:r>
      <w:r w:rsidRPr="00DF1F99">
        <w:rPr>
          <w:kern w:val="32"/>
        </w:rPr>
        <w:t xml:space="preserve"> </w:t>
      </w:r>
      <w:r>
        <w:rPr>
          <w:kern w:val="32"/>
        </w:rPr>
        <w:t xml:space="preserve">of the deletion of an extension from the phone number of the </w:t>
      </w:r>
      <w:r w:rsidR="002E1732">
        <w:rPr>
          <w:kern w:val="32"/>
        </w:rPr>
        <w:t>Work Location</w:t>
      </w:r>
      <w:r>
        <w:rPr>
          <w:kern w:val="32"/>
        </w:rPr>
        <w:t xml:space="preserve"> </w:t>
      </w:r>
      <w:r w:rsidR="002E1732">
        <w:rPr>
          <w:kern w:val="32"/>
        </w:rPr>
        <w:t>for</w:t>
      </w:r>
      <w:r>
        <w:rPr>
          <w:kern w:val="32"/>
        </w:rPr>
        <w:t xml:space="preserve"> a Service Order. </w:t>
      </w:r>
      <w:r w:rsidRPr="00DF1F99">
        <w:rPr>
          <w:kern w:val="32"/>
        </w:rPr>
        <w:t xml:space="preserve"> Th</w:t>
      </w:r>
      <w:r>
        <w:rPr>
          <w:kern w:val="32"/>
        </w:rPr>
        <w:t>is is an asynchronous notification using an Event Stereotype message.  There is no response message.</w:t>
      </w:r>
    </w:p>
    <w:p w:rsidR="002714AB" w:rsidRDefault="002714AB" w:rsidP="002714AB">
      <w:pPr>
        <w:rPr>
          <w:kern w:val="32"/>
        </w:rPr>
      </w:pPr>
    </w:p>
    <w:p w:rsidR="002714AB" w:rsidRPr="004F200F" w:rsidRDefault="002714AB" w:rsidP="002714AB">
      <w:pPr>
        <w:rPr>
          <w:b/>
          <w:i/>
          <w:kern w:val="32"/>
        </w:rPr>
      </w:pPr>
      <w:r w:rsidRPr="004F200F">
        <w:rPr>
          <w:b/>
          <w:i/>
          <w:kern w:val="32"/>
        </w:rPr>
        <w:t xml:space="preserve">IMPORTANT: </w:t>
      </w:r>
      <w:r>
        <w:rPr>
          <w:b/>
          <w:i/>
          <w:kern w:val="32"/>
        </w:rPr>
        <w:t>B</w:t>
      </w:r>
      <w:r w:rsidRPr="004F200F">
        <w:rPr>
          <w:b/>
          <w:i/>
          <w:kern w:val="32"/>
        </w:rPr>
        <w:t xml:space="preserve">ecause the intent is to remove an existing </w:t>
      </w:r>
      <w:r>
        <w:rPr>
          <w:b/>
          <w:i/>
          <w:kern w:val="32"/>
        </w:rPr>
        <w:t>element (phone extension)</w:t>
      </w:r>
      <w:r w:rsidRPr="004F200F">
        <w:rPr>
          <w:b/>
          <w:i/>
          <w:kern w:val="32"/>
        </w:rPr>
        <w:t xml:space="preserve">, it is necessary to leverage the OperationSet technique.  Please refer to </w:t>
      </w:r>
      <w:r>
        <w:rPr>
          <w:b/>
          <w:i/>
          <w:kern w:val="32"/>
        </w:rPr>
        <w:t xml:space="preserve">the subsection entitled </w:t>
      </w:r>
      <w:r w:rsidRPr="0038349D">
        <w:rPr>
          <w:b/>
          <w:i/>
          <w:kern w:val="32"/>
        </w:rPr>
        <w:t xml:space="preserve">61968 Part 100 Considerations </w:t>
      </w:r>
      <w:r>
        <w:rPr>
          <w:b/>
          <w:i/>
          <w:kern w:val="32"/>
        </w:rPr>
        <w:t>in Section 2</w:t>
      </w:r>
      <w:r w:rsidRPr="004F200F">
        <w:rPr>
          <w:b/>
          <w:i/>
          <w:kern w:val="32"/>
        </w:rPr>
        <w:t xml:space="preserve"> and Annex D for a more complete discussion concerning the use of OperationSets to accomplish the deletion of attributes and/or association classes.</w:t>
      </w:r>
      <w:r>
        <w:rPr>
          <w:b/>
          <w:i/>
          <w:kern w:val="32"/>
        </w:rPr>
        <w:t xml:space="preserve"> A phone extension is an example of an attribute.</w:t>
      </w:r>
    </w:p>
    <w:p w:rsidR="002714AB" w:rsidRPr="00DF1F99"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Pr="00DF1F99" w:rsidRDefault="002714AB" w:rsidP="002714AB">
      <w:pPr>
        <w:rPr>
          <w:kern w:val="32"/>
        </w:rPr>
      </w:pPr>
      <w:r>
        <w:rPr>
          <w:kern w:val="32"/>
        </w:rPr>
        <w:t>In this test case, Service Order SO-</w:t>
      </w:r>
      <w:r w:rsidR="00AC2E53">
        <w:rPr>
          <w:kern w:val="32"/>
        </w:rPr>
        <w:t>76678</w:t>
      </w:r>
      <w:r>
        <w:rPr>
          <w:kern w:val="32"/>
        </w:rPr>
        <w:t xml:space="preserve"> was previously created with a phone extension of </w:t>
      </w:r>
      <w:r w:rsidR="00AC2E53">
        <w:rPr>
          <w:kern w:val="32"/>
        </w:rPr>
        <w:t>4</w:t>
      </w:r>
      <w:r>
        <w:rPr>
          <w:kern w:val="32"/>
        </w:rPr>
        <w:t xml:space="preserve"> for the </w:t>
      </w:r>
      <w:r w:rsidR="00AC2E53">
        <w:rPr>
          <w:kern w:val="32"/>
        </w:rPr>
        <w:t>Work Location</w:t>
      </w:r>
      <w:r>
        <w:rPr>
          <w:kern w:val="32"/>
        </w:rPr>
        <w:t>.</w:t>
      </w: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AC2E53">
            <w:r>
              <w:t>A Service Order with a Names.name identifier of SO-</w:t>
            </w:r>
            <w:r w:rsidR="00AC2E53">
              <w:t>76678</w:t>
            </w:r>
            <w:r>
              <w:t xml:space="preserve"> and a phone extension of </w:t>
            </w:r>
            <w:r w:rsidR="00AC2E53">
              <w:t>4</w:t>
            </w:r>
            <w:r>
              <w:t xml:space="preserve"> for the </w:t>
            </w:r>
            <w:r w:rsidR="00AC2E53">
              <w:t>Work Location</w:t>
            </w:r>
            <w:r>
              <w:t>, as created in test case SO-6,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that the subject Service Order</w:t>
            </w:r>
            <w:r w:rsidRPr="002A5E02">
              <w:t xml:space="preserve"> </w:t>
            </w:r>
            <w:r>
              <w:t>has been</w:t>
            </w:r>
            <w:r w:rsidRPr="002A5E02">
              <w:t xml:space="preserve"> </w:t>
            </w:r>
            <w:r>
              <w:t>modified to delete the phone extension.</w:t>
            </w:r>
          </w:p>
        </w:tc>
      </w:tr>
    </w:tbl>
    <w:p w:rsidR="002714AB" w:rsidRDefault="002714AB" w:rsidP="002714AB"/>
    <w:p w:rsidR="002714AB" w:rsidRPr="00DF1F99" w:rsidRDefault="002714AB" w:rsidP="002714AB">
      <w:pPr>
        <w:rPr>
          <w:kern w:val="32"/>
        </w:rPr>
      </w:pPr>
    </w:p>
    <w:p w:rsidR="002714AB" w:rsidRDefault="002714AB" w:rsidP="002714AB">
      <w:pPr>
        <w:rPr>
          <w:kern w:val="32"/>
        </w:rPr>
      </w:pPr>
      <w:r>
        <w:rPr>
          <w:kern w:val="32"/>
        </w:rPr>
        <w:br w:type="page"/>
      </w:r>
    </w:p>
    <w:p w:rsidR="002714AB" w:rsidRDefault="002714AB" w:rsidP="002714AB">
      <w:pPr>
        <w:rPr>
          <w:kern w:val="32"/>
        </w:rPr>
      </w:pPr>
      <w:r w:rsidRPr="00DF1F99">
        <w:rPr>
          <w:kern w:val="32"/>
        </w:rPr>
        <w:lastRenderedPageBreak/>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5327427" cy="2316272"/>
            <wp:effectExtent l="19050" t="0" r="6573" b="0"/>
            <wp:docPr id="67"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6" cstate="print"/>
                    <a:stretch>
                      <a:fillRect/>
                    </a:stretch>
                  </pic:blipFill>
                  <pic:spPr>
                    <a:xfrm>
                      <a:off x="0" y="0"/>
                      <a:ext cx="5327427" cy="2316272"/>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11</w:t>
        </w:r>
      </w:fldSimple>
      <w:r>
        <w:t xml:space="preserve"> </w:t>
      </w:r>
      <w:r w:rsidRPr="005F0037">
        <w:t>Sequ</w:t>
      </w:r>
      <w:r>
        <w:t>ence Diagram for Test Case SO-8</w:t>
      </w:r>
    </w:p>
    <w:p w:rsidR="002714AB" w:rsidRDefault="002714AB" w:rsidP="002714AB">
      <w:pPr>
        <w:rPr>
          <w:kern w:val="32"/>
        </w:rPr>
      </w:pP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2714AB" w:rsidRDefault="002714AB" w:rsidP="002714AB">
      <w:pPr>
        <w:rPr>
          <w:kern w:val="32"/>
        </w:rPr>
      </w:pPr>
    </w:p>
    <w:p w:rsidR="002714AB" w:rsidRPr="00785F81" w:rsidRDefault="002714AB" w:rsidP="002714AB">
      <w:pPr>
        <w:rPr>
          <w:i/>
        </w:rPr>
      </w:pPr>
      <w:r>
        <w:rPr>
          <w:i/>
        </w:rPr>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24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78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240" w:type="dxa"/>
          </w:tcPr>
          <w:p w:rsidR="002714AB" w:rsidRPr="003D519B" w:rsidRDefault="002714AB" w:rsidP="006367C3">
            <w:pPr>
              <w:rPr>
                <w:kern w:val="32"/>
                <w:sz w:val="18"/>
              </w:rPr>
            </w:pPr>
            <w:r>
              <w:rPr>
                <w:kern w:val="32"/>
                <w:sz w:val="18"/>
              </w:rPr>
              <w:t>ReceiveServiceOrder</w:t>
            </w:r>
            <w:r w:rsidRPr="003D519B">
              <w:rPr>
                <w:kern w:val="32"/>
                <w:sz w:val="18"/>
              </w:rPr>
              <w:t>s</w:t>
            </w:r>
            <w:r>
              <w:rPr>
                <w:kern w:val="32"/>
                <w:sz w:val="18"/>
              </w:rPr>
              <w:t>OperationSet</w:t>
            </w:r>
            <w:r w:rsidRPr="003D519B">
              <w:rPr>
                <w:kern w:val="32"/>
                <w:sz w:val="18"/>
              </w:rPr>
              <w:t>.wsdl</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24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378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240" w:type="dxa"/>
          </w:tcPr>
          <w:p w:rsidR="002714AB" w:rsidRPr="003D519B" w:rsidRDefault="002714AB" w:rsidP="006367C3">
            <w:pPr>
              <w:rPr>
                <w:kern w:val="32"/>
                <w:sz w:val="18"/>
              </w:rPr>
            </w:pPr>
            <w:r>
              <w:rPr>
                <w:kern w:val="32"/>
                <w:sz w:val="18"/>
              </w:rPr>
              <w:t>ServiceOrder</w:t>
            </w:r>
            <w:r w:rsidRPr="003D519B">
              <w:rPr>
                <w:kern w:val="32"/>
                <w:sz w:val="18"/>
              </w:rPr>
              <w:t>s</w:t>
            </w:r>
            <w:r>
              <w:rPr>
                <w:kern w:val="32"/>
                <w:sz w:val="18"/>
              </w:rPr>
              <w:t>OperationSet</w:t>
            </w:r>
            <w:r w:rsidRPr="003D519B">
              <w:rPr>
                <w:kern w:val="32"/>
                <w:sz w:val="18"/>
              </w:rPr>
              <w:t>Message.xsd</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240" w:type="dxa"/>
          </w:tcPr>
          <w:p w:rsidR="002714AB" w:rsidRPr="003D519B" w:rsidRDefault="002714AB" w:rsidP="006367C3">
            <w:pPr>
              <w:rPr>
                <w:kern w:val="32"/>
                <w:sz w:val="18"/>
              </w:rPr>
            </w:pPr>
            <w:r>
              <w:rPr>
                <w:kern w:val="32"/>
                <w:sz w:val="18"/>
              </w:rPr>
              <w:t>ExecutedServiceOrdersOperationSet</w:t>
            </w:r>
          </w:p>
        </w:tc>
        <w:tc>
          <w:tcPr>
            <w:tcW w:w="378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8080"/>
          <w:sz w:val="16"/>
          <w:szCs w:val="16"/>
          <w:highlight w:val="white"/>
        </w:rPr>
        <w:t>&lt;?xml version="1.0" encoding="UTF-8"?&gt;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FF"/>
          <w:sz w:val="16"/>
          <w:szCs w:val="16"/>
          <w:highlight w:val="white"/>
        </w:rPr>
        <w:t>&lt;!--</w:t>
      </w:r>
      <w:r w:rsidRPr="00AC2E53">
        <w:rPr>
          <w:rFonts w:ascii="Arial" w:hAnsi="Arial" w:cs="Arial"/>
          <w:color w:val="808080"/>
          <w:sz w:val="16"/>
          <w:szCs w:val="16"/>
          <w:highlight w:val="white"/>
        </w:rPr>
        <w:t>Sample XML file generated by XMLSpy v2015 rel. 4 sp1 (x64) (http://www.altova.com)</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tns:ExecutedServiceOrdersOperationSet</w:t>
      </w:r>
      <w:r w:rsidRPr="00AC2E53">
        <w:rPr>
          <w:rFonts w:ascii="Arial" w:hAnsi="Arial" w:cs="Arial"/>
          <w:color w:val="FF0000"/>
          <w:sz w:val="16"/>
          <w:szCs w:val="16"/>
          <w:highlight w:val="white"/>
        </w:rPr>
        <w:t xml:space="preserve"> xmlns</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http://iec.ch/TC57/2011/schema/message</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xmlns:xsi</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http://www.w3.org/2001/XMLSchema-instance</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xmlns:n1</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http://www.altova.com/samplexml/other-namespace</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xmlns:tns</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http://iec.ch/TC57/2015/ServiceOrdersOperationSetMessage</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xsi:schemaLocation</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http://iec.ch/TC57/2015/ServiceOrdersOperationSetMessage ServiceOrdersOperationSetMessage.xsd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tns:Header</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Verb</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executed</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Verb</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Noun</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OperationSet</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Noun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Timestamp</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2015-07-30T10:46:23-06:00</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Timestamp</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MessageID</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f1e8c015-d424-4d63-a188-39dc2238b0e1</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MessageID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tns:Header</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tns:Payload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tns:OperationSet</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lastRenderedPageBreak/>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Operation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operationId</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1</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operationId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noun</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ServiceOrders</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noun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verb</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deleted</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verb</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elementOperation</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true</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elementOperation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ServiceOrders</w:t>
      </w:r>
      <w:r w:rsidRPr="00AC2E53">
        <w:rPr>
          <w:rFonts w:ascii="Arial" w:hAnsi="Arial" w:cs="Arial"/>
          <w:color w:val="FF0000"/>
          <w:sz w:val="16"/>
          <w:szCs w:val="16"/>
          <w:highlight w:val="white"/>
        </w:rPr>
        <w:t xml:space="preserve"> xmlns</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http://iec.ch/TC57/2015/ServiceOrders#</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xmlns:xsi</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http://www.w3.org/2001/XMLSchema-instance</w:t>
      </w:r>
      <w:r w:rsidRPr="00AC2E53">
        <w:rPr>
          <w:rFonts w:ascii="Arial" w:hAnsi="Arial" w:cs="Arial"/>
          <w:color w:val="0000FF"/>
          <w:sz w:val="16"/>
          <w:szCs w:val="16"/>
          <w:highlight w:val="white"/>
        </w:rPr>
        <w:t>"</w:t>
      </w:r>
      <w:r w:rsidRPr="00AC2E53">
        <w:rPr>
          <w:rFonts w:ascii="Arial" w:hAnsi="Arial" w:cs="Arial"/>
          <w:color w:val="FF0000"/>
          <w:sz w:val="16"/>
          <w:szCs w:val="16"/>
          <w:highlight w:val="white"/>
        </w:rPr>
        <w:t xml:space="preserve"> xsi:schemaLocation</w:t>
      </w:r>
      <w:r w:rsidRPr="00AC2E53">
        <w:rPr>
          <w:rFonts w:ascii="Arial" w:hAnsi="Arial" w:cs="Arial"/>
          <w:color w:val="0000FF"/>
          <w:sz w:val="16"/>
          <w:szCs w:val="16"/>
          <w:highlight w:val="white"/>
        </w:rPr>
        <w:t>="</w:t>
      </w:r>
      <w:r w:rsidRPr="00AC2E53">
        <w:rPr>
          <w:rFonts w:ascii="Arial" w:hAnsi="Arial" w:cs="Arial"/>
          <w:color w:val="000000"/>
          <w:sz w:val="16"/>
          <w:szCs w:val="16"/>
          <w:highlight w:val="white"/>
        </w:rPr>
        <w:t>http://iec.ch/TC57/2015/ServiceOrders# ServiceOrders.xsd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ServiceOrder</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Names</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name</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SO-76678</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name</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Names</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Work</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mRID</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f7835b5a-665c-4585-b54b-3545d88e4e97</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mRID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WorkLocation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mRID</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743bd16b-a18a-47bf-bb91-dcec9603cf52</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mRID</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phone1</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extension</w:t>
      </w:r>
      <w:r w:rsidRPr="00AC2E53">
        <w:rPr>
          <w:rFonts w:ascii="Arial" w:hAnsi="Arial" w:cs="Arial"/>
          <w:color w:val="0000FF"/>
          <w:sz w:val="16"/>
          <w:szCs w:val="16"/>
          <w:highlight w:val="white"/>
        </w:rPr>
        <w:t>&gt;</w:t>
      </w:r>
      <w:r w:rsidRPr="00AC2E53">
        <w:rPr>
          <w:rFonts w:ascii="Arial" w:hAnsi="Arial" w:cs="Arial"/>
          <w:color w:val="000000"/>
          <w:sz w:val="16"/>
          <w:szCs w:val="16"/>
          <w:highlight w:val="white"/>
        </w:rPr>
        <w:t>4</w:t>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extension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phone1</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WorkLocation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Work</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ServiceOrder</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ServiceOrders</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Operation</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tns:OperationSet</w:t>
      </w:r>
      <w:r w:rsidRPr="00AC2E53">
        <w:rPr>
          <w:rFonts w:ascii="Arial" w:hAnsi="Arial" w:cs="Arial"/>
          <w:color w:val="0000FF"/>
          <w:sz w:val="16"/>
          <w:szCs w:val="16"/>
          <w:highlight w:val="white"/>
        </w:rPr>
        <w:t>&gt;</w:t>
      </w:r>
    </w:p>
    <w:p w:rsidR="00AC2E53" w:rsidRPr="00AC2E53" w:rsidRDefault="00AC2E53" w:rsidP="00AC2E53">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AC2E53">
        <w:rPr>
          <w:rFonts w:ascii="Arial" w:hAnsi="Arial" w:cs="Arial"/>
          <w:color w:val="000000"/>
          <w:sz w:val="16"/>
          <w:szCs w:val="16"/>
          <w:highlight w:val="white"/>
        </w:rPr>
        <w:tab/>
      </w: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tns:Payload</w:t>
      </w:r>
      <w:r w:rsidRPr="00AC2E53">
        <w:rPr>
          <w:rFonts w:ascii="Arial" w:hAnsi="Arial" w:cs="Arial"/>
          <w:color w:val="0000FF"/>
          <w:sz w:val="16"/>
          <w:szCs w:val="16"/>
          <w:highlight w:val="white"/>
        </w:rPr>
        <w:t>&gt;</w:t>
      </w:r>
    </w:p>
    <w:p w:rsidR="002714AB" w:rsidRPr="00AC2E53" w:rsidRDefault="00AC2E53" w:rsidP="00AC2E53">
      <w:pPr>
        <w:pBdr>
          <w:top w:val="single" w:sz="4" w:space="1" w:color="auto"/>
          <w:left w:val="single" w:sz="4" w:space="4" w:color="auto"/>
          <w:bottom w:val="single" w:sz="4" w:space="1" w:color="auto"/>
          <w:right w:val="single" w:sz="4" w:space="4" w:color="auto"/>
        </w:pBdr>
        <w:rPr>
          <w:i/>
          <w:sz w:val="16"/>
          <w:szCs w:val="16"/>
        </w:rPr>
      </w:pPr>
      <w:r w:rsidRPr="00AC2E53">
        <w:rPr>
          <w:rFonts w:ascii="Arial" w:hAnsi="Arial" w:cs="Arial"/>
          <w:color w:val="0000FF"/>
          <w:sz w:val="16"/>
          <w:szCs w:val="16"/>
          <w:highlight w:val="white"/>
        </w:rPr>
        <w:t>&lt;/</w:t>
      </w:r>
      <w:r w:rsidRPr="00AC2E53">
        <w:rPr>
          <w:rFonts w:ascii="Arial" w:hAnsi="Arial" w:cs="Arial"/>
          <w:color w:val="800000"/>
          <w:sz w:val="16"/>
          <w:szCs w:val="16"/>
          <w:highlight w:val="white"/>
        </w:rPr>
        <w:t>tns:ExecutedServiceOrdersOperationSet</w:t>
      </w:r>
      <w:r w:rsidRPr="00AC2E53">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Deleted Details from existing Service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executed</w:t>
            </w:r>
          </w:p>
        </w:tc>
        <w:tc>
          <w:tcPr>
            <w:tcW w:w="2250" w:type="dxa"/>
          </w:tcPr>
          <w:p w:rsidR="002714AB" w:rsidRPr="00C7295C" w:rsidRDefault="002714AB" w:rsidP="006367C3">
            <w:r>
              <w:t>OperationSet*</w:t>
            </w:r>
          </w:p>
        </w:tc>
        <w:tc>
          <w:tcPr>
            <w:tcW w:w="1278" w:type="dxa"/>
          </w:tcPr>
          <w:p w:rsidR="002714AB" w:rsidRPr="00C7295C" w:rsidRDefault="002714AB" w:rsidP="006367C3"/>
        </w:tc>
      </w:tr>
    </w:tbl>
    <w:p w:rsidR="002714AB" w:rsidRPr="00DF30D2" w:rsidRDefault="002714AB" w:rsidP="002714AB"/>
    <w:p w:rsidR="002714AB" w:rsidRDefault="002714AB" w:rsidP="002714AB">
      <w:pPr>
        <w:rPr>
          <w:rFonts w:ascii="Times" w:hAnsi="Times"/>
        </w:rPr>
      </w:pPr>
      <w:r w:rsidRPr="00AC2FC1">
        <w:t>*The Operation</w:t>
      </w:r>
      <w:r>
        <w:rPr>
          <w:rFonts w:ascii="Times" w:hAnsi="Times"/>
        </w:rPr>
        <w:t>Set includes a single Operation having:</w:t>
      </w:r>
    </w:p>
    <w:p w:rsidR="002714AB" w:rsidRDefault="002714AB" w:rsidP="002714AB">
      <w:pPr>
        <w:pStyle w:val="ListParagraph"/>
        <w:numPr>
          <w:ilvl w:val="0"/>
          <w:numId w:val="26"/>
        </w:numPr>
        <w:rPr>
          <w:rFonts w:ascii="Times" w:hAnsi="Times"/>
        </w:rPr>
      </w:pPr>
      <w:r>
        <w:rPr>
          <w:rFonts w:ascii="Times" w:hAnsi="Times"/>
        </w:rPr>
        <w:t>verb = "deleted"</w:t>
      </w:r>
    </w:p>
    <w:p w:rsidR="002714AB" w:rsidRDefault="002714AB" w:rsidP="002714AB">
      <w:pPr>
        <w:pStyle w:val="ListParagraph"/>
        <w:numPr>
          <w:ilvl w:val="0"/>
          <w:numId w:val="26"/>
        </w:numPr>
        <w:rPr>
          <w:rFonts w:ascii="Times" w:hAnsi="Times"/>
        </w:rPr>
      </w:pPr>
      <w:r>
        <w:rPr>
          <w:rFonts w:ascii="Times" w:hAnsi="Times"/>
        </w:rPr>
        <w:t>noun = "ServiceOrders"</w:t>
      </w:r>
    </w:p>
    <w:p w:rsidR="002714AB" w:rsidRPr="00AC2FC1" w:rsidRDefault="002714AB" w:rsidP="002714AB">
      <w:pPr>
        <w:pStyle w:val="ListParagraph"/>
        <w:numPr>
          <w:ilvl w:val="0"/>
          <w:numId w:val="26"/>
        </w:numPr>
        <w:rPr>
          <w:rFonts w:ascii="Times" w:hAnsi="Times"/>
        </w:rPr>
      </w:pPr>
      <w:r>
        <w:rPr>
          <w:rFonts w:ascii="Times" w:hAnsi="Times"/>
        </w:rPr>
        <w:t>elementOperation = "true"</w:t>
      </w:r>
    </w:p>
    <w:p w:rsidR="002714AB" w:rsidRDefault="002714AB" w:rsidP="002714AB">
      <w:pPr>
        <w:pStyle w:val="BodyText"/>
      </w:pPr>
    </w:p>
    <w:p w:rsidR="002714AB" w:rsidRDefault="002714AB" w:rsidP="002714AB"/>
    <w:p w:rsidR="002714AB" w:rsidRDefault="002714AB" w:rsidP="002714AB"/>
    <w:p w:rsidR="002714AB" w:rsidRDefault="002714AB" w:rsidP="002714AB">
      <w:pPr>
        <w:rPr>
          <w:b/>
          <w:u w:val="single"/>
        </w:rPr>
      </w:pPr>
      <w:r>
        <w:rPr>
          <w:u w:val="single"/>
        </w:rPr>
        <w:br w:type="page"/>
      </w:r>
    </w:p>
    <w:p w:rsidR="002714AB" w:rsidRDefault="002714AB" w:rsidP="002714AB">
      <w:pPr>
        <w:pStyle w:val="Heading2"/>
      </w:pPr>
      <w:bookmarkStart w:id="75" w:name="_Toc426121941"/>
      <w:r>
        <w:rPr>
          <w:u w:val="single"/>
        </w:rPr>
        <w:lastRenderedPageBreak/>
        <w:t>SO-9</w:t>
      </w:r>
      <w:r w:rsidR="00294FC3">
        <w:t xml:space="preserve">: </w:t>
      </w:r>
      <w:r>
        <w:t>Server</w:t>
      </w:r>
      <w:r w:rsidRPr="007D1473">
        <w:t xml:space="preserve"> informs </w:t>
      </w:r>
      <w:r>
        <w:t>Client</w:t>
      </w:r>
      <w:r w:rsidRPr="007D1473">
        <w:t xml:space="preserve"> of the deletion of an existing </w:t>
      </w:r>
      <w:r>
        <w:t>Service Order</w:t>
      </w:r>
      <w:bookmarkEnd w:id="75"/>
    </w:p>
    <w:p w:rsidR="002714AB" w:rsidRDefault="002714AB" w:rsidP="002714AB">
      <w:pPr>
        <w:rPr>
          <w:kern w:val="32"/>
        </w:rPr>
      </w:pPr>
      <w:r w:rsidRPr="00DF1F99">
        <w:rPr>
          <w:kern w:val="32"/>
        </w:rPr>
        <w:t xml:space="preserve">In this test case, the </w:t>
      </w:r>
      <w:r>
        <w:rPr>
          <w:kern w:val="32"/>
        </w:rPr>
        <w:t>Server informs the Client</w:t>
      </w:r>
      <w:r w:rsidRPr="00DF1F99">
        <w:rPr>
          <w:kern w:val="32"/>
        </w:rPr>
        <w:t xml:space="preserve"> </w:t>
      </w:r>
      <w:r>
        <w:rPr>
          <w:kern w:val="32"/>
        </w:rPr>
        <w:t xml:space="preserve">of the deletion of an existing Service Order. </w:t>
      </w:r>
      <w:r w:rsidRPr="00DF1F99">
        <w:rPr>
          <w:kern w:val="32"/>
        </w:rPr>
        <w:t xml:space="preserve"> Th</w:t>
      </w:r>
      <w:r>
        <w:rPr>
          <w:kern w:val="32"/>
        </w:rPr>
        <w:t>is is an asynchronous notification using an Event Stereotype message.  There is no response message.</w:t>
      </w:r>
    </w:p>
    <w:p w:rsidR="002714AB" w:rsidRDefault="002714AB" w:rsidP="002714AB">
      <w:pPr>
        <w:rPr>
          <w:kern w:val="32"/>
        </w:rPr>
      </w:pPr>
    </w:p>
    <w:p w:rsidR="002714AB" w:rsidRDefault="00232FB4" w:rsidP="002714AB">
      <w:pPr>
        <w:rPr>
          <w:kern w:val="32"/>
        </w:rPr>
      </w:pPr>
      <w:r>
        <w:rPr>
          <w:kern w:val="32"/>
        </w:rPr>
        <w:t xml:space="preserve">The examples in this and other test cases illustrate </w:t>
      </w:r>
      <w:r w:rsidR="002714AB" w:rsidRPr="00DF1F99">
        <w:rPr>
          <w:kern w:val="32"/>
        </w:rPr>
        <w:t xml:space="preserve"> the population of an exemplary subset of elements and attributes selected solely for illustrative purposes. </w:t>
      </w:r>
      <w:r w:rsidR="00526032">
        <w:rPr>
          <w:kern w:val="32"/>
        </w:rPr>
        <w:t>Actual messages created by the Client and Server applications may contain any of the elements and attributes permitted by the XSDs found in Annexes C, F, and G.</w:t>
      </w:r>
    </w:p>
    <w:p w:rsidR="002714AB" w:rsidRDefault="002714AB" w:rsidP="002714AB">
      <w:pPr>
        <w:rPr>
          <w:kern w:val="32"/>
        </w:rPr>
      </w:pPr>
    </w:p>
    <w:p w:rsidR="002714AB" w:rsidRDefault="002714AB" w:rsidP="002714AB">
      <w:pPr>
        <w:rPr>
          <w:kern w:val="32"/>
        </w:rPr>
      </w:pPr>
      <w:r>
        <w:rPr>
          <w:kern w:val="32"/>
        </w:rPr>
        <w:t>In this test case, Service Order SO-</w:t>
      </w:r>
      <w:r w:rsidR="002F3B8A">
        <w:rPr>
          <w:kern w:val="32"/>
        </w:rPr>
        <w:t>76678</w:t>
      </w:r>
      <w:r>
        <w:rPr>
          <w:kern w:val="32"/>
        </w:rPr>
        <w:t xml:space="preserve">, which was previously created, is deleted.  </w:t>
      </w:r>
    </w:p>
    <w:p w:rsidR="002714AB" w:rsidRPr="00DF1F99" w:rsidRDefault="002714AB" w:rsidP="002714AB">
      <w:pPr>
        <w:rPr>
          <w:kern w:val="32"/>
        </w:rPr>
      </w:pPr>
    </w:p>
    <w:p w:rsidR="002714AB" w:rsidRDefault="002714AB" w:rsidP="002714AB">
      <w:pPr>
        <w:rPr>
          <w:kern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8"/>
        <w:gridCol w:w="7488"/>
      </w:tblGrid>
      <w:tr w:rsidR="002714AB" w:rsidRPr="002A5E02" w:rsidTr="006367C3">
        <w:tc>
          <w:tcPr>
            <w:tcW w:w="2088" w:type="dxa"/>
          </w:tcPr>
          <w:p w:rsidR="002714AB" w:rsidRPr="002A5E02" w:rsidRDefault="002714AB" w:rsidP="006367C3">
            <w:pPr>
              <w:rPr>
                <w:b/>
              </w:rPr>
            </w:pPr>
            <w:r w:rsidRPr="002A5E02">
              <w:rPr>
                <w:b/>
              </w:rPr>
              <w:t xml:space="preserve">Pre-Condition(s) </w:t>
            </w:r>
          </w:p>
        </w:tc>
        <w:tc>
          <w:tcPr>
            <w:tcW w:w="7488" w:type="dxa"/>
          </w:tcPr>
          <w:p w:rsidR="002714AB" w:rsidRPr="002A5E02" w:rsidRDefault="002714AB" w:rsidP="002F3B8A">
            <w:r>
              <w:t>A Service Order with a Names.name identifier of SO-</w:t>
            </w:r>
            <w:r w:rsidR="002F3B8A">
              <w:t>76788</w:t>
            </w:r>
            <w:r>
              <w:t>, as created in test case SO-6, is assumed to exist.</w:t>
            </w:r>
          </w:p>
        </w:tc>
      </w:tr>
      <w:tr w:rsidR="002714AB" w:rsidRPr="002A5E02" w:rsidTr="006367C3">
        <w:tc>
          <w:tcPr>
            <w:tcW w:w="2088" w:type="dxa"/>
          </w:tcPr>
          <w:p w:rsidR="002714AB" w:rsidRPr="002A5E02" w:rsidRDefault="002714AB" w:rsidP="006367C3">
            <w:pPr>
              <w:rPr>
                <w:b/>
              </w:rPr>
            </w:pPr>
            <w:r w:rsidRPr="002A5E02">
              <w:rPr>
                <w:b/>
              </w:rPr>
              <w:t xml:space="preserve">Post Condition(s): </w:t>
            </w:r>
          </w:p>
        </w:tc>
        <w:tc>
          <w:tcPr>
            <w:tcW w:w="7488" w:type="dxa"/>
          </w:tcPr>
          <w:p w:rsidR="002714AB" w:rsidRPr="002A5E02" w:rsidRDefault="002714AB" w:rsidP="006367C3">
            <w:r>
              <w:t>The Client is informed that the subject Service Order</w:t>
            </w:r>
            <w:r w:rsidRPr="002A5E02">
              <w:t xml:space="preserve"> </w:t>
            </w:r>
            <w:r>
              <w:t>has been deleted.</w:t>
            </w:r>
          </w:p>
        </w:tc>
      </w:tr>
    </w:tbl>
    <w:p w:rsidR="002714AB" w:rsidRDefault="002714AB" w:rsidP="002714AB"/>
    <w:p w:rsidR="002714AB" w:rsidRPr="00DF1F99" w:rsidRDefault="002714AB" w:rsidP="002714AB">
      <w:pPr>
        <w:rPr>
          <w:kern w:val="32"/>
        </w:rPr>
      </w:pPr>
    </w:p>
    <w:p w:rsidR="002714AB" w:rsidRDefault="002714AB" w:rsidP="002714AB">
      <w:pPr>
        <w:rPr>
          <w:kern w:val="32"/>
        </w:rPr>
      </w:pPr>
      <w:r w:rsidRPr="00DF1F99">
        <w:rPr>
          <w:kern w:val="32"/>
        </w:rPr>
        <w:t xml:space="preserve">The following Sequence Diagram and sample XML illustrate the mesaging interaction for this test case using </w:t>
      </w:r>
      <w:r>
        <w:rPr>
          <w:kern w:val="32"/>
        </w:rPr>
        <w:t xml:space="preserve">IEC 61968 CIM </w:t>
      </w:r>
      <w:r w:rsidRPr="00DF1F99">
        <w:rPr>
          <w:kern w:val="32"/>
        </w:rPr>
        <w:t xml:space="preserve">terminology that would evident in messages being transported via </w:t>
      </w:r>
      <w:r>
        <w:rPr>
          <w:kern w:val="32"/>
        </w:rPr>
        <w:t>"Strongly-typed</w:t>
      </w:r>
      <w:r w:rsidRPr="00DF1F99">
        <w:rPr>
          <w:kern w:val="32"/>
        </w:rPr>
        <w:t xml:space="preserve"> Web Services as defined in IEC 61968 Part 100.</w:t>
      </w:r>
    </w:p>
    <w:p w:rsidR="002714AB" w:rsidRDefault="002714AB" w:rsidP="002714AB">
      <w:pPr>
        <w:rPr>
          <w:kern w:val="32"/>
        </w:rPr>
      </w:pPr>
    </w:p>
    <w:p w:rsidR="002714AB" w:rsidRDefault="002714AB" w:rsidP="002714AB">
      <w:pPr>
        <w:rPr>
          <w:kern w:val="32"/>
        </w:rPr>
      </w:pPr>
      <w:r w:rsidRPr="00DF1F99">
        <w:rPr>
          <w:kern w:val="32"/>
        </w:rPr>
        <w:t xml:space="preserve"> </w:t>
      </w:r>
    </w:p>
    <w:p w:rsidR="004E6C46" w:rsidRDefault="002714AB" w:rsidP="00785816">
      <w:pPr>
        <w:keepNext/>
        <w:jc w:val="center"/>
      </w:pPr>
      <w:r>
        <w:rPr>
          <w:noProof/>
          <w:kern w:val="32"/>
        </w:rPr>
        <w:drawing>
          <wp:inline distT="0" distB="0" distL="0" distR="0">
            <wp:extent cx="4235656" cy="2296753"/>
            <wp:effectExtent l="19050" t="0" r="0" b="0"/>
            <wp:docPr id="68" name="Picture 3" descr="61968-6 Test Case Client-WR-1a (Strongly-typed 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68-6 Test Case Client-WR-1a (Strongly-typed WS).png"/>
                    <pic:cNvPicPr/>
                  </pic:nvPicPr>
                  <pic:blipFill>
                    <a:blip r:embed="rId67" cstate="print"/>
                    <a:stretch>
                      <a:fillRect/>
                    </a:stretch>
                  </pic:blipFill>
                  <pic:spPr>
                    <a:xfrm>
                      <a:off x="0" y="0"/>
                      <a:ext cx="4235656" cy="2296753"/>
                    </a:xfrm>
                    <a:prstGeom prst="rect">
                      <a:avLst/>
                    </a:prstGeom>
                  </pic:spPr>
                </pic:pic>
              </a:graphicData>
            </a:graphic>
          </wp:inline>
        </w:drawing>
      </w:r>
    </w:p>
    <w:p w:rsidR="002714AB" w:rsidRDefault="004E6C46" w:rsidP="004E6C46">
      <w:pPr>
        <w:pStyle w:val="Caption"/>
        <w:jc w:val="center"/>
        <w:rPr>
          <w:kern w:val="32"/>
        </w:rPr>
      </w:pPr>
      <w:r>
        <w:t xml:space="preserve">Figure </w:t>
      </w:r>
      <w:fldSimple w:instr=" STYLEREF 1 \s ">
        <w:r>
          <w:rPr>
            <w:noProof/>
          </w:rPr>
          <w:t>12</w:t>
        </w:r>
      </w:fldSimple>
      <w:r>
        <w:noBreakHyphen/>
      </w:r>
      <w:fldSimple w:instr=" SEQ Figure \* ARABIC \s 1 ">
        <w:r>
          <w:rPr>
            <w:noProof/>
          </w:rPr>
          <w:t>12</w:t>
        </w:r>
      </w:fldSimple>
      <w:r>
        <w:t xml:space="preserve"> </w:t>
      </w:r>
      <w:r w:rsidRPr="00305B27">
        <w:t>Sequ</w:t>
      </w:r>
      <w:r>
        <w:t>ence Diagram for Test Case SO-9</w:t>
      </w:r>
    </w:p>
    <w:p w:rsidR="002714AB" w:rsidRDefault="002714AB" w:rsidP="002714AB">
      <w:pPr>
        <w:rPr>
          <w:kern w:val="32"/>
        </w:rPr>
      </w:pPr>
    </w:p>
    <w:p w:rsidR="002714AB" w:rsidRDefault="002714AB" w:rsidP="002714AB">
      <w:pPr>
        <w:rPr>
          <w:kern w:val="32"/>
        </w:rPr>
      </w:pPr>
      <w:r>
        <w:rPr>
          <w:kern w:val="32"/>
        </w:rPr>
        <w:t xml:space="preserve">Sample XML for the Strongly-typed Web Services variant of this test case is as follows. </w:t>
      </w:r>
      <w:r w:rsidR="009162A0">
        <w:rPr>
          <w:kern w:val="32"/>
        </w:rPr>
        <w:t xml:space="preserve">Client and Server applications being tested in accordance with this test case </w:t>
      </w:r>
      <w:r>
        <w:rPr>
          <w:kern w:val="32"/>
        </w:rPr>
        <w:t>are permitted to populate the create request message with any content that can be validated using the message envelope (61968 Part 100) and CIM Object (IEC 61968 Part 6) XSD profiles provided in this document.</w:t>
      </w:r>
    </w:p>
    <w:p w:rsidR="002714AB" w:rsidRDefault="002714AB" w:rsidP="002714AB">
      <w:pPr>
        <w:rPr>
          <w:kern w:val="32"/>
        </w:rPr>
      </w:pPr>
    </w:p>
    <w:p w:rsidR="000E3731" w:rsidRDefault="000E3731">
      <w:pPr>
        <w:rPr>
          <w:i/>
        </w:rPr>
      </w:pPr>
      <w:r>
        <w:rPr>
          <w:i/>
        </w:rPr>
        <w:br w:type="page"/>
      </w:r>
    </w:p>
    <w:p w:rsidR="002714AB" w:rsidRDefault="002714AB" w:rsidP="002714AB">
      <w:pPr>
        <w:rPr>
          <w:i/>
        </w:rPr>
      </w:pPr>
      <w:r>
        <w:rPr>
          <w:i/>
        </w:rPr>
        <w:lastRenderedPageBreak/>
        <w:t xml:space="preserve">Step 1 - Event </w:t>
      </w:r>
      <w:r w:rsidRPr="007F4274">
        <w:rPr>
          <w:i/>
        </w:rPr>
        <w:t>Message</w:t>
      </w:r>
      <w:r>
        <w:rPr>
          <w:i/>
        </w:rPr>
        <w:t xml:space="preserve"> (Notification Message)</w:t>
      </w:r>
    </w:p>
    <w:p w:rsidR="002714AB" w:rsidRDefault="002714AB" w:rsidP="002714AB">
      <w:pPr>
        <w:rPr>
          <w:kern w:val="32"/>
        </w:rPr>
      </w:pPr>
    </w:p>
    <w:p w:rsidR="002714AB" w:rsidRPr="00BF433D" w:rsidRDefault="002714AB" w:rsidP="002714AB">
      <w:pPr>
        <w:jc w:val="center"/>
        <w:rPr>
          <w:b/>
          <w:kern w:val="32"/>
        </w:rPr>
      </w:pPr>
      <w:r w:rsidRPr="00BF433D">
        <w:rPr>
          <w:b/>
          <w:kern w:val="32"/>
          <w:sz w:val="20"/>
        </w:rPr>
        <w:t>Metadata for Step 1 Message</w:t>
      </w:r>
    </w:p>
    <w:tbl>
      <w:tblPr>
        <w:tblStyle w:val="TableGrid"/>
        <w:tblW w:w="0" w:type="auto"/>
        <w:tblLayout w:type="fixed"/>
        <w:tblLook w:val="04A0"/>
      </w:tblPr>
      <w:tblGrid>
        <w:gridCol w:w="2538"/>
        <w:gridCol w:w="3240"/>
        <w:gridCol w:w="3780"/>
      </w:tblGrid>
      <w:tr w:rsidR="002714AB" w:rsidRPr="003D519B" w:rsidTr="006367C3">
        <w:tc>
          <w:tcPr>
            <w:tcW w:w="2538"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Artifact</w:t>
            </w:r>
          </w:p>
        </w:tc>
        <w:tc>
          <w:tcPr>
            <w:tcW w:w="324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Name</w:t>
            </w:r>
          </w:p>
        </w:tc>
        <w:tc>
          <w:tcPr>
            <w:tcW w:w="3780" w:type="dxa"/>
            <w:shd w:val="clear" w:color="auto" w:fill="A6A6A6" w:themeFill="background1" w:themeFillShade="A6"/>
          </w:tcPr>
          <w:p w:rsidR="002714AB" w:rsidRPr="003D519B" w:rsidRDefault="002714AB" w:rsidP="006367C3">
            <w:pPr>
              <w:jc w:val="center"/>
              <w:rPr>
                <w:b/>
                <w:kern w:val="32"/>
                <w:sz w:val="20"/>
              </w:rPr>
            </w:pPr>
            <w:r w:rsidRPr="003D519B">
              <w:rPr>
                <w:b/>
                <w:kern w:val="32"/>
                <w:sz w:val="20"/>
              </w:rPr>
              <w:t>Location in Supplemental Resource File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WSDL</w:t>
            </w:r>
          </w:p>
        </w:tc>
        <w:tc>
          <w:tcPr>
            <w:tcW w:w="3240" w:type="dxa"/>
          </w:tcPr>
          <w:p w:rsidR="002714AB" w:rsidRPr="003D519B" w:rsidRDefault="002714AB" w:rsidP="006367C3">
            <w:pPr>
              <w:rPr>
                <w:kern w:val="32"/>
                <w:sz w:val="18"/>
              </w:rPr>
            </w:pPr>
            <w:r>
              <w:rPr>
                <w:kern w:val="32"/>
                <w:sz w:val="18"/>
              </w:rPr>
              <w:t>ReceiveServiceOrder</w:t>
            </w:r>
            <w:r w:rsidRPr="003D519B">
              <w:rPr>
                <w:kern w:val="32"/>
                <w:sz w:val="18"/>
              </w:rPr>
              <w:t>s.wsdl</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Part 6 XSD</w:t>
            </w:r>
          </w:p>
        </w:tc>
        <w:tc>
          <w:tcPr>
            <w:tcW w:w="3240" w:type="dxa"/>
          </w:tcPr>
          <w:p w:rsidR="002714AB" w:rsidRPr="003D519B" w:rsidRDefault="002714AB" w:rsidP="006367C3">
            <w:pPr>
              <w:rPr>
                <w:kern w:val="32"/>
                <w:sz w:val="18"/>
              </w:rPr>
            </w:pPr>
            <w:r>
              <w:rPr>
                <w:kern w:val="32"/>
                <w:sz w:val="18"/>
              </w:rPr>
              <w:t>Service Order</w:t>
            </w:r>
            <w:r w:rsidRPr="003D519B">
              <w:rPr>
                <w:kern w:val="32"/>
                <w:sz w:val="18"/>
              </w:rPr>
              <w:t>s.xsd</w:t>
            </w:r>
          </w:p>
        </w:tc>
        <w:tc>
          <w:tcPr>
            <w:tcW w:w="3780" w:type="dxa"/>
          </w:tcPr>
          <w:p w:rsidR="002714AB" w:rsidRPr="003D519B" w:rsidRDefault="002714AB" w:rsidP="006367C3">
            <w:pPr>
              <w:rPr>
                <w:kern w:val="32"/>
                <w:sz w:val="20"/>
              </w:rPr>
            </w:pPr>
            <w:r w:rsidRPr="00C25A94">
              <w:rPr>
                <w:kern w:val="32"/>
                <w:sz w:val="14"/>
              </w:rPr>
              <w:t>{02-Part 6 XSDs modified by EPRI\'change or delete' Profiles}</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Strongly-Typed Message XSD</w:t>
            </w:r>
          </w:p>
        </w:tc>
        <w:tc>
          <w:tcPr>
            <w:tcW w:w="3240" w:type="dxa"/>
          </w:tcPr>
          <w:p w:rsidR="002714AB" w:rsidRPr="003D519B" w:rsidRDefault="002714AB" w:rsidP="006367C3">
            <w:pPr>
              <w:rPr>
                <w:kern w:val="32"/>
                <w:sz w:val="18"/>
              </w:rPr>
            </w:pPr>
            <w:r>
              <w:rPr>
                <w:kern w:val="32"/>
                <w:sz w:val="18"/>
              </w:rPr>
              <w:t>ServiceOrder</w:t>
            </w:r>
            <w:r w:rsidRPr="003D519B">
              <w:rPr>
                <w:kern w:val="32"/>
                <w:sz w:val="18"/>
              </w:rPr>
              <w:t>sMessage.xsd</w:t>
            </w:r>
          </w:p>
        </w:tc>
        <w:tc>
          <w:tcPr>
            <w:tcW w:w="3780" w:type="dxa"/>
          </w:tcPr>
          <w:p w:rsidR="002714AB" w:rsidRPr="003D519B" w:rsidRDefault="002714AB" w:rsidP="006367C3">
            <w:pPr>
              <w:rPr>
                <w:kern w:val="32"/>
                <w:sz w:val="20"/>
              </w:rPr>
            </w:pPr>
            <w:r w:rsidRPr="00C25A94">
              <w:rPr>
                <w:kern w:val="32"/>
                <w:sz w:val="14"/>
              </w:rPr>
              <w:t>{</w:t>
            </w:r>
            <w:r w:rsidR="00EE7048">
              <w:rPr>
                <w:kern w:val="32"/>
                <w:sz w:val="14"/>
              </w:rPr>
              <w:t xml:space="preserve">03-Part 6 Strongly-typed Messages and WSDLs generated by EPRI\Messages and WSDLs </w:t>
            </w:r>
            <w:r w:rsidRPr="00C25A94">
              <w:rPr>
                <w:kern w:val="32"/>
                <w:sz w:val="14"/>
              </w:rPr>
              <w:t>for 'change or delete'\xsd}</w:t>
            </w:r>
          </w:p>
        </w:tc>
      </w:tr>
      <w:tr w:rsidR="002714AB" w:rsidRPr="003D519B" w:rsidTr="006367C3">
        <w:tc>
          <w:tcPr>
            <w:tcW w:w="2538" w:type="dxa"/>
          </w:tcPr>
          <w:p w:rsidR="002714AB" w:rsidRPr="003D519B" w:rsidRDefault="002714AB" w:rsidP="006367C3">
            <w:pPr>
              <w:rPr>
                <w:b/>
                <w:kern w:val="32"/>
                <w:sz w:val="18"/>
              </w:rPr>
            </w:pPr>
            <w:r w:rsidRPr="003D519B">
              <w:rPr>
                <w:b/>
                <w:kern w:val="32"/>
                <w:sz w:val="18"/>
              </w:rPr>
              <w:t>Message Stereotype</w:t>
            </w:r>
          </w:p>
        </w:tc>
        <w:tc>
          <w:tcPr>
            <w:tcW w:w="3240" w:type="dxa"/>
          </w:tcPr>
          <w:p w:rsidR="002714AB" w:rsidRPr="003D519B" w:rsidRDefault="002714AB" w:rsidP="006367C3">
            <w:pPr>
              <w:rPr>
                <w:kern w:val="32"/>
                <w:sz w:val="18"/>
              </w:rPr>
            </w:pPr>
            <w:r>
              <w:rPr>
                <w:kern w:val="32"/>
                <w:sz w:val="18"/>
              </w:rPr>
              <w:t>DeletedServiceOrders</w:t>
            </w:r>
          </w:p>
        </w:tc>
        <w:tc>
          <w:tcPr>
            <w:tcW w:w="3780" w:type="dxa"/>
          </w:tcPr>
          <w:p w:rsidR="002714AB" w:rsidRPr="003D519B" w:rsidRDefault="002714AB" w:rsidP="006367C3">
            <w:pPr>
              <w:rPr>
                <w:kern w:val="32"/>
                <w:sz w:val="14"/>
              </w:rPr>
            </w:pPr>
            <w:r w:rsidRPr="003D519B">
              <w:rPr>
                <w:kern w:val="32"/>
                <w:sz w:val="14"/>
              </w:rPr>
              <w:t>n/a</w:t>
            </w:r>
          </w:p>
        </w:tc>
      </w:tr>
    </w:tbl>
    <w:p w:rsidR="002714AB" w:rsidRDefault="002714AB" w:rsidP="002714AB">
      <w:pPr>
        <w:rPr>
          <w:kern w:val="32"/>
        </w:rPr>
      </w:pP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8080"/>
          <w:sz w:val="16"/>
          <w:szCs w:val="16"/>
          <w:highlight w:val="white"/>
        </w:rPr>
        <w:t>&lt;?xml version="1.0" encoding="UTF-8"?&gt;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FF"/>
          <w:sz w:val="16"/>
          <w:szCs w:val="16"/>
          <w:highlight w:val="white"/>
        </w:rPr>
        <w:t>&lt;!--</w:t>
      </w:r>
      <w:r w:rsidRPr="002F3B8A">
        <w:rPr>
          <w:rFonts w:ascii="Arial" w:hAnsi="Arial" w:cs="Arial"/>
          <w:color w:val="808080"/>
          <w:sz w:val="16"/>
          <w:szCs w:val="16"/>
          <w:highlight w:val="white"/>
        </w:rPr>
        <w:t>Sample XML file generated by XMLSpy v2015 rel. 4 sp1 (x64) (http://www.altova.com)</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tns:DeletedServiceOrders</w:t>
      </w:r>
      <w:r w:rsidRPr="002F3B8A">
        <w:rPr>
          <w:rFonts w:ascii="Arial" w:hAnsi="Arial" w:cs="Arial"/>
          <w:color w:val="FF0000"/>
          <w:sz w:val="16"/>
          <w:szCs w:val="16"/>
          <w:highlight w:val="white"/>
        </w:rPr>
        <w:t xml:space="preserve"> xmlns</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http://iec.ch/TC57/2015/ServiceOrders#</w:t>
      </w:r>
      <w:r w:rsidRPr="002F3B8A">
        <w:rPr>
          <w:rFonts w:ascii="Arial" w:hAnsi="Arial" w:cs="Arial"/>
          <w:color w:val="0000FF"/>
          <w:sz w:val="16"/>
          <w:szCs w:val="16"/>
          <w:highlight w:val="white"/>
        </w:rPr>
        <w:t>"</w:t>
      </w:r>
      <w:r w:rsidRPr="002F3B8A">
        <w:rPr>
          <w:rFonts w:ascii="Arial" w:hAnsi="Arial" w:cs="Arial"/>
          <w:color w:val="FF0000"/>
          <w:sz w:val="16"/>
          <w:szCs w:val="16"/>
          <w:highlight w:val="white"/>
        </w:rPr>
        <w:t xml:space="preserve"> xmlns:msg</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http://iec.ch/TC57/2011/schema/message</w:t>
      </w:r>
      <w:r w:rsidRPr="002F3B8A">
        <w:rPr>
          <w:rFonts w:ascii="Arial" w:hAnsi="Arial" w:cs="Arial"/>
          <w:color w:val="0000FF"/>
          <w:sz w:val="16"/>
          <w:szCs w:val="16"/>
          <w:highlight w:val="white"/>
        </w:rPr>
        <w:t>"</w:t>
      </w:r>
      <w:r w:rsidRPr="002F3B8A">
        <w:rPr>
          <w:rFonts w:ascii="Arial" w:hAnsi="Arial" w:cs="Arial"/>
          <w:color w:val="FF0000"/>
          <w:sz w:val="16"/>
          <w:szCs w:val="16"/>
          <w:highlight w:val="white"/>
        </w:rPr>
        <w:t xml:space="preserve"> xmlns:xsi</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http://www.w3.org/2001/XMLSchema-instance</w:t>
      </w:r>
      <w:r w:rsidRPr="002F3B8A">
        <w:rPr>
          <w:rFonts w:ascii="Arial" w:hAnsi="Arial" w:cs="Arial"/>
          <w:color w:val="0000FF"/>
          <w:sz w:val="16"/>
          <w:szCs w:val="16"/>
          <w:highlight w:val="white"/>
        </w:rPr>
        <w:t>"</w:t>
      </w:r>
      <w:r w:rsidRPr="002F3B8A">
        <w:rPr>
          <w:rFonts w:ascii="Arial" w:hAnsi="Arial" w:cs="Arial"/>
          <w:color w:val="FF0000"/>
          <w:sz w:val="16"/>
          <w:szCs w:val="16"/>
          <w:highlight w:val="white"/>
        </w:rPr>
        <w:t xml:space="preserve"> xmlns:tns</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http://iec.ch/TC57/2015/ServiceOrdersMessage</w:t>
      </w:r>
      <w:r w:rsidRPr="002F3B8A">
        <w:rPr>
          <w:rFonts w:ascii="Arial" w:hAnsi="Arial" w:cs="Arial"/>
          <w:color w:val="0000FF"/>
          <w:sz w:val="16"/>
          <w:szCs w:val="16"/>
          <w:highlight w:val="white"/>
        </w:rPr>
        <w:t>"</w:t>
      </w:r>
      <w:r w:rsidRPr="002F3B8A">
        <w:rPr>
          <w:rFonts w:ascii="Arial" w:hAnsi="Arial" w:cs="Arial"/>
          <w:color w:val="FF0000"/>
          <w:sz w:val="16"/>
          <w:szCs w:val="16"/>
          <w:highlight w:val="white"/>
        </w:rPr>
        <w:t xml:space="preserve"> xmlns:n1</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http://www.altova.com/samplexml/other-namespace</w:t>
      </w:r>
      <w:r w:rsidRPr="002F3B8A">
        <w:rPr>
          <w:rFonts w:ascii="Arial" w:hAnsi="Arial" w:cs="Arial"/>
          <w:color w:val="0000FF"/>
          <w:sz w:val="16"/>
          <w:szCs w:val="16"/>
          <w:highlight w:val="white"/>
        </w:rPr>
        <w:t>"</w:t>
      </w:r>
      <w:r w:rsidRPr="002F3B8A">
        <w:rPr>
          <w:rFonts w:ascii="Arial" w:hAnsi="Arial" w:cs="Arial"/>
          <w:color w:val="FF0000"/>
          <w:sz w:val="16"/>
          <w:szCs w:val="16"/>
          <w:highlight w:val="white"/>
        </w:rPr>
        <w:t xml:space="preserve"> xsi:schemaLocation</w:t>
      </w:r>
      <w:r w:rsidRPr="002F3B8A">
        <w:rPr>
          <w:rFonts w:ascii="Arial" w:hAnsi="Arial" w:cs="Arial"/>
          <w:color w:val="0000FF"/>
          <w:sz w:val="16"/>
          <w:szCs w:val="16"/>
          <w:highlight w:val="white"/>
        </w:rPr>
        <w:t>="</w:t>
      </w:r>
      <w:r w:rsidRPr="002F3B8A">
        <w:rPr>
          <w:rFonts w:ascii="Arial" w:hAnsi="Arial" w:cs="Arial"/>
          <w:color w:val="000000"/>
          <w:sz w:val="16"/>
          <w:szCs w:val="16"/>
          <w:highlight w:val="white"/>
        </w:rPr>
        <w:t>http://iec.ch/TC57/2015/ServiceOrdersMessage ServiceOrdersMessage.xsd</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tns:Header</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msg:Verb</w:t>
      </w:r>
      <w:r w:rsidRPr="002F3B8A">
        <w:rPr>
          <w:rFonts w:ascii="Arial" w:hAnsi="Arial" w:cs="Arial"/>
          <w:color w:val="0000FF"/>
          <w:sz w:val="16"/>
          <w:szCs w:val="16"/>
          <w:highlight w:val="white"/>
        </w:rPr>
        <w:t>&gt;</w:t>
      </w:r>
      <w:r w:rsidRPr="002F3B8A">
        <w:rPr>
          <w:rFonts w:ascii="Arial" w:hAnsi="Arial" w:cs="Arial"/>
          <w:color w:val="000000"/>
          <w:sz w:val="16"/>
          <w:szCs w:val="16"/>
          <w:highlight w:val="white"/>
        </w:rPr>
        <w:t>deleted</w:t>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msg:Verb</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msg:Noun</w:t>
      </w:r>
      <w:r w:rsidRPr="002F3B8A">
        <w:rPr>
          <w:rFonts w:ascii="Arial" w:hAnsi="Arial" w:cs="Arial"/>
          <w:color w:val="0000FF"/>
          <w:sz w:val="16"/>
          <w:szCs w:val="16"/>
          <w:highlight w:val="white"/>
        </w:rPr>
        <w:t>&gt;</w:t>
      </w:r>
      <w:r w:rsidRPr="002F3B8A">
        <w:rPr>
          <w:rFonts w:ascii="Arial" w:hAnsi="Arial" w:cs="Arial"/>
          <w:color w:val="000000"/>
          <w:sz w:val="16"/>
          <w:szCs w:val="16"/>
          <w:highlight w:val="white"/>
        </w:rPr>
        <w:t>ServiceOrders</w:t>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msg:Noun</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msg:Timestamp</w:t>
      </w:r>
      <w:r w:rsidRPr="002F3B8A">
        <w:rPr>
          <w:rFonts w:ascii="Arial" w:hAnsi="Arial" w:cs="Arial"/>
          <w:color w:val="0000FF"/>
          <w:sz w:val="16"/>
          <w:szCs w:val="16"/>
          <w:highlight w:val="white"/>
        </w:rPr>
        <w:t>&gt;</w:t>
      </w:r>
      <w:r w:rsidRPr="002F3B8A">
        <w:rPr>
          <w:rFonts w:ascii="Arial" w:hAnsi="Arial" w:cs="Arial"/>
          <w:color w:val="000000"/>
          <w:sz w:val="16"/>
          <w:szCs w:val="16"/>
          <w:highlight w:val="white"/>
        </w:rPr>
        <w:t>2015-07-30T11:20:41-06:00</w:t>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msg:Timestamp</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msg:MessageID</w:t>
      </w:r>
      <w:r w:rsidRPr="002F3B8A">
        <w:rPr>
          <w:rFonts w:ascii="Arial" w:hAnsi="Arial" w:cs="Arial"/>
          <w:color w:val="0000FF"/>
          <w:sz w:val="16"/>
          <w:szCs w:val="16"/>
          <w:highlight w:val="white"/>
        </w:rPr>
        <w:t>&gt;</w:t>
      </w:r>
      <w:r w:rsidRPr="002F3B8A">
        <w:rPr>
          <w:rFonts w:ascii="Arial" w:hAnsi="Arial" w:cs="Arial"/>
          <w:color w:val="000000"/>
          <w:sz w:val="16"/>
          <w:szCs w:val="16"/>
          <w:highlight w:val="white"/>
        </w:rPr>
        <w:t>6efc6425-4bdc-4c63-8a47-5c0874237e8e</w:t>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msg:MessageID</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tns:Header</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tns:Payload</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ServiceOrders</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ServiceOrder</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Names</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name</w:t>
      </w:r>
      <w:r w:rsidRPr="002F3B8A">
        <w:rPr>
          <w:rFonts w:ascii="Arial" w:hAnsi="Arial" w:cs="Arial"/>
          <w:color w:val="0000FF"/>
          <w:sz w:val="16"/>
          <w:szCs w:val="16"/>
          <w:highlight w:val="white"/>
        </w:rPr>
        <w:t>&gt;</w:t>
      </w:r>
      <w:r w:rsidRPr="002F3B8A">
        <w:rPr>
          <w:rFonts w:ascii="Arial" w:hAnsi="Arial" w:cs="Arial"/>
          <w:color w:val="000000"/>
          <w:sz w:val="16"/>
          <w:szCs w:val="16"/>
          <w:highlight w:val="white"/>
        </w:rPr>
        <w:t>SO-76678</w:t>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name</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Names</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ServiceOrder</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ServiceOrders</w:t>
      </w:r>
      <w:r w:rsidRPr="002F3B8A">
        <w:rPr>
          <w:rFonts w:ascii="Arial" w:hAnsi="Arial" w:cs="Arial"/>
          <w:color w:val="0000FF"/>
          <w:sz w:val="16"/>
          <w:szCs w:val="16"/>
          <w:highlight w:val="white"/>
        </w:rPr>
        <w:t>&gt;</w:t>
      </w:r>
    </w:p>
    <w:p w:rsidR="002F3B8A" w:rsidRPr="002F3B8A" w:rsidRDefault="002F3B8A" w:rsidP="002F3B8A">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000000"/>
          <w:sz w:val="16"/>
          <w:szCs w:val="16"/>
          <w:highlight w:val="white"/>
        </w:rPr>
      </w:pPr>
      <w:r w:rsidRPr="002F3B8A">
        <w:rPr>
          <w:rFonts w:ascii="Arial" w:hAnsi="Arial" w:cs="Arial"/>
          <w:color w:val="000000"/>
          <w:sz w:val="16"/>
          <w:szCs w:val="16"/>
          <w:highlight w:val="white"/>
        </w:rPr>
        <w:tab/>
      </w: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tns:Payload</w:t>
      </w:r>
      <w:r w:rsidRPr="002F3B8A">
        <w:rPr>
          <w:rFonts w:ascii="Arial" w:hAnsi="Arial" w:cs="Arial"/>
          <w:color w:val="0000FF"/>
          <w:sz w:val="16"/>
          <w:szCs w:val="16"/>
          <w:highlight w:val="white"/>
        </w:rPr>
        <w:t>&gt;</w:t>
      </w:r>
    </w:p>
    <w:p w:rsidR="002714AB" w:rsidRPr="002F3B8A" w:rsidRDefault="002F3B8A" w:rsidP="002F3B8A">
      <w:pPr>
        <w:pBdr>
          <w:top w:val="single" w:sz="4" w:space="1" w:color="auto"/>
          <w:left w:val="single" w:sz="4" w:space="4" w:color="auto"/>
          <w:bottom w:val="single" w:sz="4" w:space="1" w:color="auto"/>
          <w:right w:val="single" w:sz="4" w:space="4" w:color="auto"/>
        </w:pBdr>
        <w:rPr>
          <w:b/>
          <w:kern w:val="32"/>
          <w:sz w:val="16"/>
          <w:szCs w:val="16"/>
          <w:u w:val="single"/>
        </w:rPr>
      </w:pPr>
      <w:r w:rsidRPr="002F3B8A">
        <w:rPr>
          <w:rFonts w:ascii="Arial" w:hAnsi="Arial" w:cs="Arial"/>
          <w:color w:val="0000FF"/>
          <w:sz w:val="16"/>
          <w:szCs w:val="16"/>
          <w:highlight w:val="white"/>
        </w:rPr>
        <w:t>&lt;/</w:t>
      </w:r>
      <w:r w:rsidRPr="002F3B8A">
        <w:rPr>
          <w:rFonts w:ascii="Arial" w:hAnsi="Arial" w:cs="Arial"/>
          <w:color w:val="800000"/>
          <w:sz w:val="16"/>
          <w:szCs w:val="16"/>
          <w:highlight w:val="white"/>
        </w:rPr>
        <w:t>tns:DeletedServiceOrders</w:t>
      </w:r>
      <w:r w:rsidRPr="002F3B8A">
        <w:rPr>
          <w:rFonts w:ascii="Arial" w:hAnsi="Arial" w:cs="Arial"/>
          <w:color w:val="0000FF"/>
          <w:sz w:val="16"/>
          <w:szCs w:val="16"/>
          <w:highlight w:val="white"/>
        </w:rPr>
        <w:t>&gt;</w:t>
      </w: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p>
    <w:p w:rsidR="002714AB" w:rsidRDefault="002714AB" w:rsidP="002714AB">
      <w:pPr>
        <w:rPr>
          <w:b/>
          <w:kern w:val="32"/>
          <w:u w:val="single"/>
        </w:rPr>
      </w:pPr>
      <w:r w:rsidRPr="00667B64">
        <w:rPr>
          <w:b/>
          <w:kern w:val="32"/>
          <w:u w:val="single"/>
        </w:rPr>
        <w:t>Test Results</w:t>
      </w:r>
    </w:p>
    <w:p w:rsidR="002714AB" w:rsidRDefault="002714AB" w:rsidP="002714AB">
      <w:pPr>
        <w:rPr>
          <w:b/>
          <w:kern w:val="32"/>
          <w:u w:val="single"/>
        </w:rPr>
      </w:pPr>
    </w:p>
    <w:p w:rsidR="002714AB" w:rsidRDefault="002714AB" w:rsidP="002714AB">
      <w:pPr>
        <w:rPr>
          <w:kern w:val="32"/>
        </w:rPr>
      </w:pPr>
      <w:r>
        <w:rPr>
          <w:kern w:val="32"/>
        </w:rPr>
        <w:tab/>
      </w:r>
      <w:r w:rsidRPr="00B727E2">
        <w:rPr>
          <w:kern w:val="32"/>
        </w:rPr>
        <w:t xml:space="preserve">Application Being Tested: </w:t>
      </w:r>
      <w:r>
        <w:rPr>
          <w:kern w:val="32"/>
        </w:rPr>
        <w:tab/>
      </w:r>
      <w:r w:rsidRPr="00B727E2">
        <w:rPr>
          <w:kern w:val="32"/>
        </w:rPr>
        <w:t></w:t>
      </w:r>
      <w:r w:rsidRPr="00B727E2">
        <w:rPr>
          <w:kern w:val="32"/>
        </w:rPr>
        <w:tab/>
        <w:t>Client Role</w:t>
      </w:r>
      <w:r w:rsidRPr="00B727E2">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ind w:left="432"/>
        <w:rPr>
          <w:kern w:val="32"/>
        </w:rPr>
      </w:pPr>
    </w:p>
    <w:p w:rsidR="002714AB" w:rsidRDefault="002714AB" w:rsidP="002714AB">
      <w:pPr>
        <w:ind w:left="144"/>
        <w:rPr>
          <w:kern w:val="32"/>
        </w:rPr>
      </w:pPr>
      <w:r>
        <w:rPr>
          <w:kern w:val="32"/>
        </w:rPr>
        <w:t>EPRI Test Harness:</w:t>
      </w:r>
      <w:r w:rsidRPr="00B727E2">
        <w:rPr>
          <w:kern w:val="32"/>
        </w:rPr>
        <w:t xml:space="preserve"> </w:t>
      </w:r>
      <w:r>
        <w:rPr>
          <w:kern w:val="32"/>
        </w:rPr>
        <w:tab/>
      </w:r>
      <w:r>
        <w:rPr>
          <w:kern w:val="32"/>
        </w:rPr>
        <w:tab/>
      </w:r>
      <w:r>
        <w:rPr>
          <w:kern w:val="32"/>
        </w:rPr>
        <w:tab/>
      </w:r>
      <w:r>
        <w:rPr>
          <w:kern w:val="32"/>
        </w:rPr>
        <w:tab/>
      </w:r>
      <w:r>
        <w:rPr>
          <w:kern w:val="32"/>
        </w:rPr>
        <w:tab/>
      </w:r>
      <w:r>
        <w:rPr>
          <w:kern w:val="32"/>
        </w:rPr>
        <w:tab/>
      </w:r>
      <w:r w:rsidRPr="00B727E2">
        <w:rPr>
          <w:kern w:val="32"/>
        </w:rPr>
        <w:t></w:t>
      </w:r>
      <w:r w:rsidRPr="00B727E2">
        <w:rPr>
          <w:kern w:val="32"/>
        </w:rPr>
        <w:tab/>
        <w:t>Client Role</w:t>
      </w:r>
      <w:r>
        <w:rPr>
          <w:kern w:val="32"/>
        </w:rPr>
        <w:tab/>
      </w:r>
      <w:r>
        <w:rPr>
          <w:kern w:val="32"/>
        </w:rPr>
        <w:tab/>
      </w:r>
      <w:r>
        <w:rPr>
          <w:kern w:val="32"/>
        </w:rPr>
        <w:tab/>
      </w:r>
      <w:r w:rsidRPr="00B727E2">
        <w:rPr>
          <w:kern w:val="32"/>
        </w:rPr>
        <w:t></w:t>
      </w:r>
      <w:r w:rsidRPr="00B727E2">
        <w:rPr>
          <w:kern w:val="32"/>
        </w:rPr>
        <w:tab/>
        <w:t>Server Role</w:t>
      </w:r>
    </w:p>
    <w:p w:rsidR="002714AB" w:rsidRDefault="002714AB" w:rsidP="002714AB">
      <w:pPr>
        <w:rPr>
          <w:kern w:val="32"/>
        </w:rPr>
      </w:pPr>
    </w:p>
    <w:tbl>
      <w:tblPr>
        <w:tblStyle w:val="TableGrid"/>
        <w:tblW w:w="0" w:type="auto"/>
        <w:tblLayout w:type="fixed"/>
        <w:tblLook w:val="04A0"/>
      </w:tblPr>
      <w:tblGrid>
        <w:gridCol w:w="670"/>
        <w:gridCol w:w="1778"/>
        <w:gridCol w:w="2430"/>
        <w:gridCol w:w="1170"/>
        <w:gridCol w:w="2250"/>
        <w:gridCol w:w="1278"/>
      </w:tblGrid>
      <w:tr w:rsidR="002714AB" w:rsidRPr="00C7295C" w:rsidTr="006367C3">
        <w:tc>
          <w:tcPr>
            <w:tcW w:w="670" w:type="dxa"/>
            <w:shd w:val="clear" w:color="auto" w:fill="A6A6A6" w:themeFill="background1" w:themeFillShade="A6"/>
          </w:tcPr>
          <w:p w:rsidR="002714AB" w:rsidRPr="00C7295C" w:rsidRDefault="002714AB" w:rsidP="006367C3">
            <w:pPr>
              <w:jc w:val="center"/>
              <w:rPr>
                <w:b/>
              </w:rPr>
            </w:pPr>
            <w:r w:rsidRPr="00C7295C">
              <w:rPr>
                <w:b/>
              </w:rPr>
              <w:t>Step</w:t>
            </w:r>
          </w:p>
        </w:tc>
        <w:tc>
          <w:tcPr>
            <w:tcW w:w="1778" w:type="dxa"/>
            <w:shd w:val="clear" w:color="auto" w:fill="A6A6A6" w:themeFill="background1" w:themeFillShade="A6"/>
          </w:tcPr>
          <w:p w:rsidR="002714AB" w:rsidRPr="00C7295C" w:rsidRDefault="002714AB" w:rsidP="006367C3">
            <w:pPr>
              <w:rPr>
                <w:b/>
              </w:rPr>
            </w:pPr>
            <w:r w:rsidRPr="00C7295C">
              <w:rPr>
                <w:b/>
              </w:rPr>
              <w:t>Function</w:t>
            </w:r>
          </w:p>
        </w:tc>
        <w:tc>
          <w:tcPr>
            <w:tcW w:w="2430" w:type="dxa"/>
            <w:shd w:val="clear" w:color="auto" w:fill="A6A6A6" w:themeFill="background1" w:themeFillShade="A6"/>
          </w:tcPr>
          <w:p w:rsidR="002714AB" w:rsidRPr="00C7295C" w:rsidRDefault="002714AB" w:rsidP="006367C3">
            <w:pPr>
              <w:rPr>
                <w:b/>
              </w:rPr>
            </w:pPr>
            <w:r w:rsidRPr="00C7295C">
              <w:rPr>
                <w:b/>
              </w:rPr>
              <w:t>End Point</w:t>
            </w:r>
          </w:p>
        </w:tc>
        <w:tc>
          <w:tcPr>
            <w:tcW w:w="1170" w:type="dxa"/>
            <w:shd w:val="clear" w:color="auto" w:fill="A6A6A6" w:themeFill="background1" w:themeFillShade="A6"/>
          </w:tcPr>
          <w:p w:rsidR="002714AB" w:rsidRPr="00C7295C" w:rsidRDefault="002714AB" w:rsidP="006367C3">
            <w:pPr>
              <w:rPr>
                <w:b/>
              </w:rPr>
            </w:pPr>
            <w:r w:rsidRPr="00C7295C">
              <w:rPr>
                <w:b/>
              </w:rPr>
              <w:t>Verb</w:t>
            </w:r>
          </w:p>
        </w:tc>
        <w:tc>
          <w:tcPr>
            <w:tcW w:w="2250" w:type="dxa"/>
            <w:shd w:val="clear" w:color="auto" w:fill="A6A6A6" w:themeFill="background1" w:themeFillShade="A6"/>
          </w:tcPr>
          <w:p w:rsidR="002714AB" w:rsidRPr="00C7295C" w:rsidRDefault="002714AB" w:rsidP="006367C3">
            <w:pPr>
              <w:rPr>
                <w:b/>
              </w:rPr>
            </w:pPr>
            <w:r>
              <w:rPr>
                <w:b/>
              </w:rPr>
              <w:t>Noun</w:t>
            </w:r>
          </w:p>
        </w:tc>
        <w:tc>
          <w:tcPr>
            <w:tcW w:w="1278" w:type="dxa"/>
            <w:shd w:val="clear" w:color="auto" w:fill="A6A6A6" w:themeFill="background1" w:themeFillShade="A6"/>
          </w:tcPr>
          <w:p w:rsidR="002714AB" w:rsidRPr="00C7295C" w:rsidRDefault="002714AB" w:rsidP="006367C3">
            <w:pPr>
              <w:rPr>
                <w:b/>
              </w:rPr>
            </w:pPr>
            <w:r w:rsidRPr="00C7295C">
              <w:rPr>
                <w:b/>
              </w:rPr>
              <w:t>Pass / Fail</w:t>
            </w:r>
          </w:p>
        </w:tc>
      </w:tr>
      <w:tr w:rsidR="002714AB" w:rsidRPr="00C7295C" w:rsidTr="006367C3">
        <w:tc>
          <w:tcPr>
            <w:tcW w:w="670" w:type="dxa"/>
          </w:tcPr>
          <w:p w:rsidR="002714AB" w:rsidRPr="00C7295C" w:rsidRDefault="002714AB" w:rsidP="006367C3">
            <w:pPr>
              <w:jc w:val="center"/>
            </w:pPr>
            <w:r w:rsidRPr="00C7295C">
              <w:t>1</w:t>
            </w:r>
          </w:p>
        </w:tc>
        <w:tc>
          <w:tcPr>
            <w:tcW w:w="1778" w:type="dxa"/>
          </w:tcPr>
          <w:p w:rsidR="002714AB" w:rsidRPr="00C7295C" w:rsidRDefault="002714AB" w:rsidP="006367C3">
            <w:r>
              <w:t>Deleted Details from existing Service Order Notification</w:t>
            </w:r>
          </w:p>
        </w:tc>
        <w:tc>
          <w:tcPr>
            <w:tcW w:w="2430" w:type="dxa"/>
          </w:tcPr>
          <w:p w:rsidR="002714AB" w:rsidRPr="00C7295C" w:rsidRDefault="002714AB" w:rsidP="006367C3">
            <w:r w:rsidRPr="00C7295C">
              <w:t>http://</w:t>
            </w:r>
            <w:r>
              <w:t>xx</w:t>
            </w:r>
            <w:r w:rsidRPr="00C7295C">
              <w:t>.</w:t>
            </w:r>
            <w:r>
              <w:t>xxx</w:t>
            </w:r>
            <w:r w:rsidRPr="00C7295C">
              <w:t>.</w:t>
            </w:r>
            <w:r>
              <w:t>xxx</w:t>
            </w:r>
            <w:r w:rsidRPr="00C7295C">
              <w:t>.</w:t>
            </w:r>
            <w:r>
              <w:t>xxx</w:t>
            </w:r>
            <w:r w:rsidRPr="00C7295C">
              <w:t>/</w:t>
            </w:r>
          </w:p>
        </w:tc>
        <w:tc>
          <w:tcPr>
            <w:tcW w:w="1170" w:type="dxa"/>
          </w:tcPr>
          <w:p w:rsidR="002714AB" w:rsidRPr="00C7295C" w:rsidRDefault="002714AB" w:rsidP="006367C3">
            <w:r>
              <w:t>deleted</w:t>
            </w:r>
          </w:p>
        </w:tc>
        <w:tc>
          <w:tcPr>
            <w:tcW w:w="2250" w:type="dxa"/>
          </w:tcPr>
          <w:p w:rsidR="002714AB" w:rsidRPr="00C7295C" w:rsidRDefault="002714AB" w:rsidP="006367C3">
            <w:r>
              <w:t>ServiceOrders</w:t>
            </w:r>
          </w:p>
        </w:tc>
        <w:tc>
          <w:tcPr>
            <w:tcW w:w="1278" w:type="dxa"/>
          </w:tcPr>
          <w:p w:rsidR="002714AB" w:rsidRPr="00C7295C" w:rsidRDefault="002714AB" w:rsidP="006367C3"/>
        </w:tc>
      </w:tr>
    </w:tbl>
    <w:p w:rsidR="002714AB" w:rsidRPr="00DF30D2" w:rsidRDefault="002714AB" w:rsidP="002714AB"/>
    <w:p w:rsidR="002714AB" w:rsidRDefault="002714AB" w:rsidP="002714AB"/>
    <w:p w:rsidR="00E577D1" w:rsidRPr="00C74FBA" w:rsidRDefault="00E577D1" w:rsidP="00E577D1">
      <w:r w:rsidRPr="00C74FBA">
        <w:br w:type="page"/>
      </w:r>
    </w:p>
    <w:p w:rsidR="00627F8D" w:rsidRPr="003C094C" w:rsidRDefault="00627F8D" w:rsidP="00627F8D">
      <w:pPr>
        <w:pStyle w:val="Heading6"/>
      </w:pPr>
      <w:bookmarkStart w:id="76" w:name="_Toc426121942"/>
      <w:r w:rsidRPr="003C094C">
        <w:lastRenderedPageBreak/>
        <w:t>References</w:t>
      </w:r>
      <w:bookmarkEnd w:id="76"/>
    </w:p>
    <w:p w:rsidR="00627F8D" w:rsidRPr="003C094C" w:rsidRDefault="00627F8D" w:rsidP="00C57F63">
      <w:pPr>
        <w:pStyle w:val="BodyText"/>
      </w:pPr>
    </w:p>
    <w:p w:rsidR="00627F8D" w:rsidRPr="00862379" w:rsidRDefault="00627F8D" w:rsidP="00C57F63">
      <w:pPr>
        <w:pStyle w:val="BodyText"/>
        <w:rPr>
          <w:rFonts w:ascii="Times New Roman" w:hAnsi="Times New Roman"/>
        </w:rPr>
      </w:pPr>
      <w:r w:rsidRPr="00862379">
        <w:rPr>
          <w:rFonts w:ascii="Times New Roman" w:hAnsi="Times New Roman"/>
        </w:rPr>
        <w:t>While the test harness and test procedures will be updated to accommodate these tests, for an understanding of the prior work that has been accomplished</w:t>
      </w:r>
      <w:r w:rsidR="00D859DC" w:rsidRPr="00862379">
        <w:rPr>
          <w:rFonts w:ascii="Times New Roman" w:hAnsi="Times New Roman"/>
        </w:rPr>
        <w:t>,</w:t>
      </w:r>
      <w:r w:rsidRPr="00862379">
        <w:rPr>
          <w:rFonts w:ascii="Times New Roman" w:hAnsi="Times New Roman"/>
        </w:rPr>
        <w:t xml:space="preserve"> the EPRI report, Common Information Model (CIM) Conformity and Interoperability Test Procedure Development, particularly the a</w:t>
      </w:r>
      <w:r w:rsidR="00DF3491" w:rsidRPr="00862379">
        <w:rPr>
          <w:rFonts w:ascii="Times New Roman" w:hAnsi="Times New Roman"/>
        </w:rPr>
        <w:t>nnex</w:t>
      </w:r>
      <w:r w:rsidR="00D859DC" w:rsidRPr="00862379">
        <w:rPr>
          <w:rFonts w:ascii="Times New Roman" w:hAnsi="Times New Roman"/>
        </w:rPr>
        <w:t>es</w:t>
      </w:r>
      <w:r w:rsidRPr="00862379">
        <w:rPr>
          <w:rFonts w:ascii="Times New Roman" w:hAnsi="Times New Roman"/>
        </w:rPr>
        <w:t xml:space="preserve"> that describe the Test Harness setup, are informative. </w:t>
      </w:r>
    </w:p>
    <w:p w:rsidR="00627F8D" w:rsidRPr="003C094C" w:rsidRDefault="00627F8D" w:rsidP="00C57F63">
      <w:pPr>
        <w:pStyle w:val="BodyText"/>
      </w:pPr>
      <w:r w:rsidRPr="00862379">
        <w:rPr>
          <w:rFonts w:ascii="Times New Roman" w:hAnsi="Times New Roman"/>
        </w:rPr>
        <w:t>Available [Online]</w:t>
      </w:r>
      <w:r w:rsidRPr="003C094C">
        <w:t xml:space="preserve"> </w:t>
      </w:r>
      <w:hyperlink r:id="rId68" w:history="1">
        <w:r w:rsidRPr="003C094C">
          <w:rPr>
            <w:rStyle w:val="Hyperlink"/>
          </w:rPr>
          <w:t>http://www.epri.com/abstracts/Pages/ProductAbstract.aspx?ProductId=000000000001024448</w:t>
        </w:r>
      </w:hyperlink>
    </w:p>
    <w:p w:rsidR="00627F8D" w:rsidRPr="003C094C" w:rsidRDefault="00627F8D" w:rsidP="00C57F63">
      <w:pPr>
        <w:pStyle w:val="BodyText"/>
      </w:pPr>
    </w:p>
    <w:p w:rsidR="00627F8D" w:rsidRPr="00862379" w:rsidRDefault="00627F8D" w:rsidP="00C57F63">
      <w:pPr>
        <w:pStyle w:val="BodyText"/>
        <w:rPr>
          <w:rFonts w:ascii="Times New Roman" w:hAnsi="Times New Roman"/>
        </w:rPr>
      </w:pPr>
      <w:r w:rsidRPr="00862379">
        <w:rPr>
          <w:rFonts w:ascii="Times New Roman" w:hAnsi="Times New Roman"/>
        </w:rPr>
        <w:t>The CIM-based messages leverage the verb-object naming convention and follow the integration guidance based on IEC 61968-100 Application Integration at electric utilities. This international standard is available from the IEC store.</w:t>
      </w:r>
    </w:p>
    <w:p w:rsidR="00DB3CDD" w:rsidRPr="00862379" w:rsidRDefault="00627F8D" w:rsidP="00C57F63">
      <w:pPr>
        <w:pStyle w:val="BodyText"/>
        <w:rPr>
          <w:rFonts w:ascii="Times New Roman" w:hAnsi="Times New Roman"/>
        </w:rPr>
      </w:pPr>
      <w:r w:rsidRPr="00862379">
        <w:rPr>
          <w:rFonts w:ascii="Times New Roman" w:hAnsi="Times New Roman"/>
        </w:rPr>
        <w:t xml:space="preserve">Available [Online] </w:t>
      </w:r>
    </w:p>
    <w:p w:rsidR="00627F8D" w:rsidRPr="003C094C" w:rsidRDefault="003D20AC" w:rsidP="00C57F63">
      <w:pPr>
        <w:pStyle w:val="BodyText"/>
      </w:pPr>
      <w:hyperlink r:id="rId69" w:history="1">
        <w:r w:rsidR="00DB3CDD" w:rsidRPr="00DB3CDD">
          <w:rPr>
            <w:rStyle w:val="Hyperlink"/>
          </w:rPr>
          <w:t>https://webstore.iec.ch/publication/6198</w:t>
        </w:r>
      </w:hyperlink>
    </w:p>
    <w:p w:rsidR="00627F8D" w:rsidRDefault="00627F8D" w:rsidP="00C57F63">
      <w:pPr>
        <w:pStyle w:val="BodyText"/>
      </w:pPr>
    </w:p>
    <w:p w:rsidR="00DB3CDD" w:rsidRDefault="00DB3CDD" w:rsidP="00C57F63">
      <w:pPr>
        <w:pStyle w:val="BodyText"/>
      </w:pPr>
    </w:p>
    <w:p w:rsidR="00DB3CDD" w:rsidRPr="00862379" w:rsidRDefault="00DB3CDD" w:rsidP="00DB3CDD">
      <w:pPr>
        <w:pStyle w:val="BodyText"/>
        <w:rPr>
          <w:rFonts w:ascii="Times New Roman" w:hAnsi="Times New Roman"/>
        </w:rPr>
      </w:pPr>
      <w:r w:rsidRPr="00862379">
        <w:rPr>
          <w:rFonts w:ascii="Times New Roman" w:hAnsi="Times New Roman"/>
        </w:rPr>
        <w:t>The use case patterns that describes how to remove an association between an element and a parent object are described in detail in IEC 61968-9 Meter Reading and Control 2</w:t>
      </w:r>
      <w:r w:rsidRPr="00862379">
        <w:rPr>
          <w:rFonts w:ascii="Times New Roman" w:hAnsi="Times New Roman"/>
          <w:vertAlign w:val="superscript"/>
        </w:rPr>
        <w:t>nd</w:t>
      </w:r>
      <w:r w:rsidRPr="00862379">
        <w:rPr>
          <w:rFonts w:ascii="Times New Roman" w:hAnsi="Times New Roman"/>
        </w:rPr>
        <w:t xml:space="preserve"> Edition, Annex L.</w:t>
      </w:r>
    </w:p>
    <w:p w:rsidR="00DB3CDD" w:rsidRPr="00862379" w:rsidRDefault="00DB3CDD" w:rsidP="00DB3CDD">
      <w:pPr>
        <w:pStyle w:val="BodyText"/>
        <w:rPr>
          <w:rFonts w:ascii="Times New Roman" w:hAnsi="Times New Roman"/>
        </w:rPr>
      </w:pPr>
      <w:r w:rsidRPr="00862379">
        <w:rPr>
          <w:rFonts w:ascii="Times New Roman" w:hAnsi="Times New Roman"/>
        </w:rPr>
        <w:t xml:space="preserve">Available [Online] </w:t>
      </w:r>
    </w:p>
    <w:p w:rsidR="00DB3CDD" w:rsidRDefault="003D20AC" w:rsidP="00DB3CDD">
      <w:pPr>
        <w:pStyle w:val="BodyText"/>
      </w:pPr>
      <w:hyperlink r:id="rId70" w:history="1">
        <w:r w:rsidR="00DB3CDD" w:rsidRPr="00DB3CDD">
          <w:rPr>
            <w:rStyle w:val="Hyperlink"/>
          </w:rPr>
          <w:t>https://webstore.iec.ch/publication/6204</w:t>
        </w:r>
      </w:hyperlink>
    </w:p>
    <w:p w:rsidR="00DB3CDD" w:rsidRDefault="00DB3CDD" w:rsidP="00C57F63">
      <w:pPr>
        <w:pStyle w:val="BodyText"/>
      </w:pPr>
    </w:p>
    <w:p w:rsidR="00E74491" w:rsidRPr="00862379" w:rsidRDefault="00E74491" w:rsidP="00C57F63">
      <w:pPr>
        <w:pStyle w:val="BodyText"/>
        <w:rPr>
          <w:rFonts w:ascii="Times New Roman" w:hAnsi="Times New Roman"/>
        </w:rPr>
      </w:pPr>
      <w:r w:rsidRPr="00862379">
        <w:rPr>
          <w:rFonts w:ascii="Times New Roman" w:hAnsi="Times New Roman"/>
        </w:rPr>
        <w:t xml:space="preserve">The original open source code for the test harness is available at SourceForge. </w:t>
      </w:r>
    </w:p>
    <w:p w:rsidR="00862379" w:rsidRPr="00862379" w:rsidRDefault="00E74491" w:rsidP="00C57F63">
      <w:pPr>
        <w:pStyle w:val="BodyText"/>
        <w:rPr>
          <w:rFonts w:ascii="Times New Roman" w:hAnsi="Times New Roman"/>
        </w:rPr>
      </w:pPr>
      <w:r w:rsidRPr="00862379">
        <w:rPr>
          <w:rFonts w:ascii="Times New Roman" w:hAnsi="Times New Roman"/>
        </w:rPr>
        <w:t>Available [Online]</w:t>
      </w:r>
    </w:p>
    <w:p w:rsidR="00E74491" w:rsidRDefault="00E74491" w:rsidP="00C57F63">
      <w:pPr>
        <w:pStyle w:val="BodyText"/>
      </w:pPr>
      <w:r w:rsidRPr="003C094C">
        <w:t xml:space="preserve"> </w:t>
      </w:r>
      <w:hyperlink r:id="rId71" w:history="1">
        <w:r w:rsidRPr="003C094C">
          <w:rPr>
            <w:rStyle w:val="Hyperlink"/>
          </w:rPr>
          <w:t>http://usstestharness.sourceforge.net/</w:t>
        </w:r>
      </w:hyperlink>
    </w:p>
    <w:p w:rsidR="00E74491" w:rsidRDefault="00E74491" w:rsidP="00C57F63">
      <w:pPr>
        <w:pStyle w:val="BodyText"/>
      </w:pPr>
    </w:p>
    <w:p w:rsidR="004F6287" w:rsidRDefault="004F6287">
      <w:r>
        <w:br w:type="page"/>
      </w:r>
    </w:p>
    <w:p w:rsidR="004F6287" w:rsidRPr="003C094C" w:rsidRDefault="004F6287" w:rsidP="004F6287">
      <w:pPr>
        <w:pStyle w:val="Heading6"/>
      </w:pPr>
      <w:bookmarkStart w:id="77" w:name="_Toc426121943"/>
      <w:r>
        <w:lastRenderedPageBreak/>
        <w:t>Contents of supplemental  Resources file</w:t>
      </w:r>
      <w:bookmarkEnd w:id="77"/>
    </w:p>
    <w:p w:rsidR="004F6287" w:rsidRDefault="004F6287" w:rsidP="004F6287"/>
    <w:p w:rsidR="004F6287" w:rsidRDefault="004F6287" w:rsidP="004F6287">
      <w:r>
        <w:t xml:space="preserve">A zip file of  supplemental resources Associated with this Test Script document is is available from EPRI.  The contents of this zip file are described here. In addition, various locations within this zip file are referenced throughout this Test Script document.  </w:t>
      </w:r>
    </w:p>
    <w:p w:rsidR="004F6287" w:rsidRDefault="004F6287" w:rsidP="004F6287"/>
    <w:p w:rsidR="004F6287" w:rsidRDefault="004F6287" w:rsidP="004F6287">
      <w:r>
        <w:t>Here is a description of the contents in each of the sub-folders:</w:t>
      </w:r>
    </w:p>
    <w:p w:rsidR="004F6287" w:rsidRDefault="004F6287" w:rsidP="004F6287"/>
    <w:p w:rsidR="004F6287" w:rsidRPr="002F7791" w:rsidRDefault="004F6287" w:rsidP="004F6287">
      <w:pPr>
        <w:rPr>
          <w:b/>
          <w:u w:val="single"/>
        </w:rPr>
      </w:pPr>
      <w:r w:rsidRPr="002F7791">
        <w:rPr>
          <w:b/>
          <w:u w:val="single"/>
        </w:rPr>
        <w:t>01-Part 6 Original FDIS XSDs</w:t>
      </w:r>
    </w:p>
    <w:p w:rsidR="004F6287" w:rsidRDefault="004F6287" w:rsidP="004F6287">
      <w:pPr>
        <w:ind w:left="720"/>
      </w:pPr>
    </w:p>
    <w:p w:rsidR="004F6287" w:rsidRDefault="004F6287" w:rsidP="004F6287">
      <w:pPr>
        <w:ind w:left="720"/>
      </w:pPr>
      <w:r w:rsidRPr="00CE0169">
        <w:t xml:space="preserve">This subdirectory contains the </w:t>
      </w:r>
      <w:r>
        <w:t xml:space="preserve">WorkRequests, MaintenanceOrders, and ServiceOrders XSDs (profiles) exactly as they appeared in the Part 6 FDIS.  These files are not to be used  for the EPRI-sponsored Part 6 testing, but are included here for reference and traceability. Instead, the modified XSDs (see subdirectory 02) that incorporate new root elements, support for InternalLocation, and bug fixes will be used for the testing. </w:t>
      </w:r>
    </w:p>
    <w:p w:rsidR="004F6287" w:rsidRDefault="004F6287" w:rsidP="004F6287">
      <w:pPr>
        <w:rPr>
          <w:u w:val="single"/>
        </w:rPr>
      </w:pPr>
    </w:p>
    <w:p w:rsidR="004F6287" w:rsidRDefault="004F6287" w:rsidP="004F6287">
      <w:pPr>
        <w:rPr>
          <w:b/>
          <w:u w:val="single"/>
        </w:rPr>
      </w:pPr>
    </w:p>
    <w:p w:rsidR="004F6287" w:rsidRPr="002F7791" w:rsidRDefault="004F6287" w:rsidP="004F6287">
      <w:pPr>
        <w:rPr>
          <w:b/>
          <w:u w:val="single"/>
        </w:rPr>
      </w:pPr>
      <w:r w:rsidRPr="002F7791">
        <w:rPr>
          <w:b/>
          <w:u w:val="single"/>
        </w:rPr>
        <w:t xml:space="preserve">02-Part 6 XSDs modified by </w:t>
      </w:r>
      <w:r>
        <w:rPr>
          <w:b/>
          <w:u w:val="single"/>
        </w:rPr>
        <w:t>EPRI</w:t>
      </w:r>
    </w:p>
    <w:p w:rsidR="004F6287" w:rsidRDefault="004F6287" w:rsidP="004F6287">
      <w:pPr>
        <w:ind w:left="720"/>
      </w:pPr>
    </w:p>
    <w:p w:rsidR="004F6287" w:rsidRDefault="004F6287" w:rsidP="004F6287">
      <w:pPr>
        <w:ind w:left="720"/>
      </w:pPr>
      <w:r w:rsidRPr="00CE0169">
        <w:t>This subdirectory contains</w:t>
      </w:r>
      <w:r>
        <w:t xml:space="preserve"> 3 sub-subdirectories that have the EPRI-modified WorkRequests, MaintenanceOrders, and ServiceOrders XSDs that incorporate new root elements, support for InternalLocation, and bug fixes.  Also included are the EPRI-generated "get" profiles for the three types of request/order. These profiles are used in connection with the strongly-typed artifacts in subdirectory 03.</w:t>
      </w:r>
    </w:p>
    <w:p w:rsidR="004F6287" w:rsidRDefault="004F6287" w:rsidP="004F6287">
      <w:pPr>
        <w:ind w:left="720"/>
      </w:pPr>
    </w:p>
    <w:p w:rsidR="004F6287" w:rsidRDefault="004F6287" w:rsidP="004F6287">
      <w:pPr>
        <w:ind w:left="720"/>
      </w:pPr>
      <w:r>
        <w:t xml:space="preserve">The </w:t>
      </w:r>
      <w:r w:rsidRPr="002F7791">
        <w:rPr>
          <w:b/>
        </w:rPr>
        <w:t>first sub-subdirectory ('change or delete' Profiles)</w:t>
      </w:r>
      <w:r>
        <w:t xml:space="preserve"> contains "unconstrained" XSDs that have most elements as optional - these need the high level of optionality to support use with "change" and "delete" CIM verbs.</w:t>
      </w:r>
    </w:p>
    <w:p w:rsidR="004F6287" w:rsidRDefault="004F6287" w:rsidP="004F6287">
      <w:pPr>
        <w:ind w:left="720"/>
      </w:pPr>
    </w:p>
    <w:p w:rsidR="004F6287" w:rsidRDefault="004F6287" w:rsidP="004F6287">
      <w:pPr>
        <w:ind w:left="720"/>
      </w:pPr>
      <w:r>
        <w:t xml:space="preserve">The </w:t>
      </w:r>
      <w:r w:rsidRPr="002F7791">
        <w:rPr>
          <w:b/>
        </w:rPr>
        <w:t>second sub-subdirectory ('create' Profiles)</w:t>
      </w:r>
      <w:r>
        <w:t xml:space="preserve"> contains in turn another subdirectory entitled "Constrained by EPRI". This folder contains  "constrained" XSDs that have selected elements as optional - these are intended for use when the CIM verb is "create". Even these XSDs have a high percentage of optional elements to support create scenarios where only skeleton information is known at create time and additional details are added later using the "change" verb.</w:t>
      </w:r>
    </w:p>
    <w:p w:rsidR="004F6287" w:rsidRDefault="004F6287" w:rsidP="004F6287">
      <w:pPr>
        <w:ind w:left="720"/>
      </w:pPr>
    </w:p>
    <w:p w:rsidR="004F6287" w:rsidRDefault="004F6287" w:rsidP="004F6287">
      <w:pPr>
        <w:ind w:left="720"/>
      </w:pPr>
      <w:r>
        <w:t xml:space="preserve">The </w:t>
      </w:r>
      <w:r w:rsidRPr="002F7791">
        <w:rPr>
          <w:b/>
        </w:rPr>
        <w:t>third sub-subdirectory ('get' Profiles)</w:t>
      </w:r>
      <w:r>
        <w:t xml:space="preserve"> contains EPRI-generated GetWorkRequests, GetMaintenanceOrders, and GetServiceOrders XSDs for use with the CIM verb "get". These XSDs are patterened after the "get" profiles in IEC 61968 Part 9, and serve to specify the "query parameters" when requesting the details of one or more Work Requests, MaintenanceOrders, or ServiceOrders.  Please note that these "get" XSDs appear in the Request section of a Part 100 message envelope; this is contrasted to the non-get XSDs that appear in the Payload section of the Part 100 message envelope. </w:t>
      </w:r>
    </w:p>
    <w:p w:rsidR="004F6287" w:rsidRDefault="004F6287" w:rsidP="004F6287">
      <w:pPr>
        <w:ind w:left="720"/>
      </w:pPr>
    </w:p>
    <w:p w:rsidR="004F6287" w:rsidRPr="002F7791" w:rsidRDefault="004F6287" w:rsidP="004F6287">
      <w:pPr>
        <w:rPr>
          <w:b/>
          <w:u w:val="single"/>
        </w:rPr>
      </w:pPr>
      <w:r w:rsidRPr="002F7791">
        <w:rPr>
          <w:b/>
          <w:u w:val="single"/>
        </w:rPr>
        <w:t xml:space="preserve">03-Part 6 Strongly-typed Messages and WSDLs generated by </w:t>
      </w:r>
      <w:r>
        <w:rPr>
          <w:b/>
          <w:u w:val="single"/>
        </w:rPr>
        <w:t>EPRI</w:t>
      </w:r>
    </w:p>
    <w:p w:rsidR="004F6287" w:rsidRDefault="004F6287" w:rsidP="004F6287">
      <w:pPr>
        <w:ind w:left="720"/>
      </w:pPr>
    </w:p>
    <w:p w:rsidR="004F6287" w:rsidRDefault="004F6287" w:rsidP="004F6287">
      <w:pPr>
        <w:ind w:left="720"/>
      </w:pPr>
      <w:r w:rsidRPr="00CE0169">
        <w:t>This subdirectory contains</w:t>
      </w:r>
      <w:r>
        <w:t xml:space="preserve"> 3 sub-subdirectories that have the EPRI-generated strongly-typed XSDs and WSDLs that will be used in the EPRI-sponsored Part 6 testing.  The procedures for generating these artifacts are found in and/or derived from the instructions in Annex C of IEC 61968 Part 100.</w:t>
      </w:r>
    </w:p>
    <w:p w:rsidR="004F6287" w:rsidRDefault="004F6287" w:rsidP="004F6287">
      <w:pPr>
        <w:ind w:left="720"/>
      </w:pPr>
    </w:p>
    <w:p w:rsidR="004F6287" w:rsidRDefault="004F6287" w:rsidP="004F6287">
      <w:pPr>
        <w:ind w:left="720"/>
      </w:pPr>
      <w:r>
        <w:t xml:space="preserve">The </w:t>
      </w:r>
      <w:r w:rsidRPr="002F7791">
        <w:rPr>
          <w:b/>
        </w:rPr>
        <w:t>first sub-subdirectory (Messages and WSDLs for 'change or delete')</w:t>
      </w:r>
      <w:r>
        <w:t xml:space="preserve"> contains the actual WSDLs to be used in the EPRI-sponsored part 6 testing. There is a WSDL for each unique combination of:</w:t>
      </w:r>
    </w:p>
    <w:p w:rsidR="004F6287" w:rsidRDefault="004F6287" w:rsidP="004F6287">
      <w:pPr>
        <w:pStyle w:val="ListParagraph"/>
        <w:numPr>
          <w:ilvl w:val="0"/>
          <w:numId w:val="21"/>
        </w:numPr>
        <w:spacing w:after="200"/>
      </w:pPr>
      <w:r>
        <w:t>two service types (Execute and Receive)</w:t>
      </w:r>
    </w:p>
    <w:p w:rsidR="004F6287" w:rsidRDefault="004F6287" w:rsidP="004F6287">
      <w:pPr>
        <w:pStyle w:val="ListParagraph"/>
        <w:numPr>
          <w:ilvl w:val="0"/>
          <w:numId w:val="21"/>
        </w:numPr>
        <w:spacing w:after="200"/>
      </w:pPr>
      <w:r>
        <w:t>three Part 6 profiles (WorkRequests, MaintenanceOrders, and ServiceOrders)</w:t>
      </w:r>
    </w:p>
    <w:p w:rsidR="004F6287" w:rsidRDefault="004F6287" w:rsidP="004F6287">
      <w:pPr>
        <w:pStyle w:val="ListParagraph"/>
        <w:numPr>
          <w:ilvl w:val="0"/>
          <w:numId w:val="21"/>
        </w:numPr>
        <w:spacing w:after="200"/>
      </w:pPr>
      <w:r>
        <w:t>messages not requiring / requiring OperationSet .</w:t>
      </w:r>
    </w:p>
    <w:p w:rsidR="004F6287" w:rsidRDefault="004F6287" w:rsidP="004F6287">
      <w:pPr>
        <w:ind w:left="765"/>
      </w:pPr>
      <w:r>
        <w:t>Execute is used for request/reply message interactions. Receive is used for uni-directional event stereotype messages.  OperationSet is used to support deleting attributes or association classes from a WorkRequest, MaintenanceOrder, or ServiceOrder.</w:t>
      </w:r>
    </w:p>
    <w:p w:rsidR="004F6287" w:rsidRDefault="004F6287" w:rsidP="004F6287">
      <w:pPr>
        <w:ind w:left="765"/>
      </w:pPr>
    </w:p>
    <w:p w:rsidR="004F6287" w:rsidRDefault="004F6287" w:rsidP="004F6287">
      <w:pPr>
        <w:ind w:left="765"/>
      </w:pPr>
      <w:r>
        <w:t>These WSDLs were created using the methodology in Annex C of IEC 61968 Part 100 and were further constrained to support only the "change", "changed", and "delete" and "deleted" CIM verbs as appropriate based on the service type. The "change" and "delete verbs are used for request/reply messages (Execute) and the "changed" and "deleted" verbs are used for uni-directional event stereotype messages (Receive).</w:t>
      </w:r>
    </w:p>
    <w:p w:rsidR="004F6287" w:rsidRDefault="004F6287" w:rsidP="004F6287">
      <w:pPr>
        <w:ind w:left="765"/>
      </w:pPr>
      <w:r>
        <w:t xml:space="preserve"> </w:t>
      </w:r>
    </w:p>
    <w:p w:rsidR="004F6287" w:rsidRDefault="004F6287" w:rsidP="004F6287">
      <w:pPr>
        <w:ind w:left="720"/>
      </w:pPr>
      <w:r>
        <w:t xml:space="preserve">Under this first sub-subdirectory is a folder called </w:t>
      </w:r>
      <w:r w:rsidRPr="00810EE6">
        <w:rPr>
          <w:b/>
        </w:rPr>
        <w:t>"WSDL Templates"</w:t>
      </w:r>
      <w:r>
        <w:t>. This contains templates that are used to create the actual WSDLs using instructions contained in or derived from Annex C of IEC 61968 Part 100.  These are included for reference only as the material in Part 100 has some errors and is not sufficient to handle OperationSets. This folder contains a WSDL Template for  each unique combination of:</w:t>
      </w:r>
    </w:p>
    <w:p w:rsidR="004F6287" w:rsidRDefault="004F6287" w:rsidP="004F6287">
      <w:pPr>
        <w:pStyle w:val="ListParagraph"/>
        <w:numPr>
          <w:ilvl w:val="0"/>
          <w:numId w:val="21"/>
        </w:numPr>
        <w:spacing w:after="200"/>
      </w:pPr>
      <w:r>
        <w:t>two service types (Request_Execute and Send_Receive_Reply)</w:t>
      </w:r>
    </w:p>
    <w:p w:rsidR="004F6287" w:rsidRDefault="004F6287" w:rsidP="004F6287">
      <w:pPr>
        <w:pStyle w:val="ListParagraph"/>
        <w:numPr>
          <w:ilvl w:val="0"/>
          <w:numId w:val="21"/>
        </w:numPr>
        <w:spacing w:after="200"/>
      </w:pPr>
      <w:r>
        <w:t>messages not requiring / requiring OperationSet .</w:t>
      </w:r>
    </w:p>
    <w:p w:rsidR="004F6287" w:rsidRDefault="004F6287" w:rsidP="004F6287">
      <w:pPr>
        <w:ind w:left="720"/>
      </w:pPr>
      <w:r>
        <w:t>Also under the first sub-subdirectory is a folder called "xsd".  This folder contains various files that are referenced by the various WSDLs at the subdirectory level. In order for the WSDLs to validate, the files in the "xsd" folder must be present.  This folder contains 3 basic types of files, including:</w:t>
      </w:r>
    </w:p>
    <w:p w:rsidR="004F6287" w:rsidRDefault="004F6287" w:rsidP="004F6287">
      <w:pPr>
        <w:pStyle w:val="ListParagraph"/>
        <w:numPr>
          <w:ilvl w:val="0"/>
          <w:numId w:val="21"/>
        </w:numPr>
        <w:spacing w:after="200"/>
      </w:pPr>
      <w:r>
        <w:t>The Part 100 Message.xsd and supporting files that constitute the Part 100 message envelope.</w:t>
      </w:r>
    </w:p>
    <w:p w:rsidR="004F6287" w:rsidRPr="006024FE" w:rsidRDefault="004F6287" w:rsidP="004F6287">
      <w:pPr>
        <w:pStyle w:val="ListParagraph"/>
        <w:numPr>
          <w:ilvl w:val="0"/>
          <w:numId w:val="21"/>
        </w:numPr>
        <w:spacing w:after="200"/>
      </w:pPr>
      <w:r>
        <w:t>The "unconstrained" EPRI-modified Part 6 XSDs for use with "change" or "delete" verbs (see subdirectory "</w:t>
      </w:r>
      <w:r w:rsidRPr="006024FE">
        <w:t>02-Part 6 XSDs modified by Chris</w:t>
      </w:r>
      <w:r>
        <w:t>")</w:t>
      </w:r>
    </w:p>
    <w:p w:rsidR="004F6287" w:rsidRDefault="004F6287" w:rsidP="004F6287">
      <w:pPr>
        <w:pStyle w:val="ListParagraph"/>
        <w:numPr>
          <w:ilvl w:val="0"/>
          <w:numId w:val="21"/>
        </w:numPr>
        <w:spacing w:after="200"/>
      </w:pPr>
      <w:r>
        <w:t>The strongly-typed Message XSDs that are created using procedures contained in or derived from Annex C of IEC 61968 Part 100. These files are:</w:t>
      </w:r>
    </w:p>
    <w:p w:rsidR="004F6287" w:rsidRDefault="004F6287" w:rsidP="004F6287">
      <w:pPr>
        <w:pStyle w:val="ListParagraph"/>
        <w:numPr>
          <w:ilvl w:val="1"/>
          <w:numId w:val="21"/>
        </w:numPr>
        <w:spacing w:after="200"/>
      </w:pPr>
      <w:r>
        <w:t>WorkRequestsMessage.xsd</w:t>
      </w:r>
    </w:p>
    <w:p w:rsidR="004F6287" w:rsidRDefault="004F6287" w:rsidP="004F6287">
      <w:pPr>
        <w:pStyle w:val="ListParagraph"/>
        <w:numPr>
          <w:ilvl w:val="1"/>
          <w:numId w:val="21"/>
        </w:numPr>
        <w:spacing w:after="200"/>
      </w:pPr>
      <w:r>
        <w:t>WorkRequestsOperationSetMessage.xsd</w:t>
      </w:r>
    </w:p>
    <w:p w:rsidR="004F6287" w:rsidRDefault="004F6287" w:rsidP="004F6287">
      <w:pPr>
        <w:pStyle w:val="ListParagraph"/>
        <w:numPr>
          <w:ilvl w:val="1"/>
          <w:numId w:val="21"/>
        </w:numPr>
        <w:spacing w:after="200"/>
      </w:pPr>
      <w:r>
        <w:t>MaintenanceOrdersMessage.xsd</w:t>
      </w:r>
    </w:p>
    <w:p w:rsidR="004F6287" w:rsidRDefault="004F6287" w:rsidP="004F6287">
      <w:pPr>
        <w:pStyle w:val="ListParagraph"/>
        <w:numPr>
          <w:ilvl w:val="1"/>
          <w:numId w:val="21"/>
        </w:numPr>
        <w:spacing w:after="200"/>
      </w:pPr>
      <w:r>
        <w:lastRenderedPageBreak/>
        <w:t>MaintenanceOrdersOperationSetMessage.xsd</w:t>
      </w:r>
    </w:p>
    <w:p w:rsidR="004F6287" w:rsidRDefault="004F6287" w:rsidP="004F6287">
      <w:pPr>
        <w:pStyle w:val="ListParagraph"/>
        <w:numPr>
          <w:ilvl w:val="1"/>
          <w:numId w:val="21"/>
        </w:numPr>
        <w:spacing w:after="200"/>
      </w:pPr>
      <w:r>
        <w:t>ServiceOrdersMessage.xsd</w:t>
      </w:r>
    </w:p>
    <w:p w:rsidR="004F6287" w:rsidRDefault="004F6287" w:rsidP="004F6287">
      <w:pPr>
        <w:pStyle w:val="ListParagraph"/>
        <w:numPr>
          <w:ilvl w:val="1"/>
          <w:numId w:val="21"/>
        </w:numPr>
        <w:spacing w:after="200"/>
      </w:pPr>
      <w:r>
        <w:t>ServiceOrdersOperationSetMessage.xsd</w:t>
      </w:r>
    </w:p>
    <w:p w:rsidR="004F6287" w:rsidRDefault="004F6287" w:rsidP="004F6287">
      <w:pPr>
        <w:ind w:left="1485"/>
      </w:pPr>
      <w:r>
        <w:t xml:space="preserve">Each of these XSDs includes elements of both the Part 100 and the specific Part 6 Payload XSD (WorkRequests, Maintenance Orders, and ServiceOrders). </w:t>
      </w:r>
    </w:p>
    <w:p w:rsidR="004F6287" w:rsidRDefault="004F6287" w:rsidP="004F6287">
      <w:pPr>
        <w:ind w:left="720"/>
      </w:pPr>
    </w:p>
    <w:p w:rsidR="004F6287" w:rsidRDefault="004F6287" w:rsidP="004F6287">
      <w:pPr>
        <w:ind w:left="720"/>
      </w:pPr>
      <w:r>
        <w:t xml:space="preserve">Under the "xsd" folder is another folder entitled "XSD Templates".  This contains the template that is used to create the actual strongly-typed Message XSDs listed above using instructions contained in or derived from Annex C of IEC 61968 Part 100.  These are included for reference only as the material in Part 100 has some errors and is not sufficient to handle OperationSets. </w:t>
      </w:r>
    </w:p>
    <w:p w:rsidR="004F6287" w:rsidRDefault="004F6287" w:rsidP="004F6287">
      <w:pPr>
        <w:ind w:left="720"/>
      </w:pPr>
    </w:p>
    <w:p w:rsidR="004F6287" w:rsidRDefault="004F6287" w:rsidP="004F6287">
      <w:pPr>
        <w:ind w:left="720"/>
      </w:pPr>
      <w:r>
        <w:t xml:space="preserve">The </w:t>
      </w:r>
      <w:r w:rsidRPr="002E2633">
        <w:rPr>
          <w:b/>
        </w:rPr>
        <w:t>second s</w:t>
      </w:r>
      <w:r w:rsidRPr="002F7791">
        <w:rPr>
          <w:b/>
        </w:rPr>
        <w:t>ub-subdirectory (</w:t>
      </w:r>
      <w:r w:rsidRPr="002E2633">
        <w:rPr>
          <w:b/>
        </w:rPr>
        <w:t>Messages and WSDLs for 'create'</w:t>
      </w:r>
      <w:r w:rsidRPr="002F7791">
        <w:rPr>
          <w:b/>
        </w:rPr>
        <w:t>)</w:t>
      </w:r>
      <w:r>
        <w:rPr>
          <w:b/>
        </w:rPr>
        <w:t xml:space="preserve"> </w:t>
      </w:r>
      <w:r w:rsidRPr="002E2633">
        <w:t>is essentially the same as the first sub-subdirectory with the following exceptions:</w:t>
      </w:r>
    </w:p>
    <w:p w:rsidR="004F6287" w:rsidRDefault="004F6287" w:rsidP="004F6287">
      <w:pPr>
        <w:pStyle w:val="ListParagraph"/>
        <w:numPr>
          <w:ilvl w:val="0"/>
          <w:numId w:val="22"/>
        </w:numPr>
        <w:spacing w:after="200"/>
      </w:pPr>
      <w:r>
        <w:t>The WSDLs are constrained to support only the "create" and "created" CIM verbs.</w:t>
      </w:r>
    </w:p>
    <w:p w:rsidR="004F6287" w:rsidRDefault="004F6287" w:rsidP="004F6287">
      <w:pPr>
        <w:pStyle w:val="ListParagraph"/>
        <w:numPr>
          <w:ilvl w:val="0"/>
          <w:numId w:val="22"/>
        </w:numPr>
        <w:spacing w:after="200"/>
      </w:pPr>
      <w:r>
        <w:t>The underlying WorkRequests.xsd, MaintenanceOrders.xsd and ServiceOrders.xsd in the "xsd" folder are the "constrained" versions for use in with "create" and "created" verbs</w:t>
      </w:r>
    </w:p>
    <w:p w:rsidR="004F6287" w:rsidRDefault="004F6287" w:rsidP="004F6287">
      <w:pPr>
        <w:pStyle w:val="ListParagraph"/>
        <w:numPr>
          <w:ilvl w:val="0"/>
          <w:numId w:val="22"/>
        </w:numPr>
        <w:spacing w:after="200"/>
      </w:pPr>
      <w:r>
        <w:t>OperationSets are not used (in the EPRI-sponsored Part 6 testing) in conjunction with "create" and "created" verbs.</w:t>
      </w:r>
    </w:p>
    <w:p w:rsidR="004F6287" w:rsidRDefault="004F6287" w:rsidP="004F6287">
      <w:pPr>
        <w:ind w:left="720"/>
      </w:pPr>
      <w:r>
        <w:t xml:space="preserve">The </w:t>
      </w:r>
      <w:r>
        <w:rPr>
          <w:b/>
        </w:rPr>
        <w:t>third</w:t>
      </w:r>
      <w:r w:rsidRPr="002E2633">
        <w:rPr>
          <w:b/>
        </w:rPr>
        <w:t xml:space="preserve"> s</w:t>
      </w:r>
      <w:r w:rsidRPr="002F7791">
        <w:rPr>
          <w:b/>
        </w:rPr>
        <w:t>ub-subdirectory (</w:t>
      </w:r>
      <w:r>
        <w:rPr>
          <w:b/>
        </w:rPr>
        <w:t>Messages and WSDLs for 'get</w:t>
      </w:r>
      <w:r w:rsidRPr="002E2633">
        <w:rPr>
          <w:b/>
        </w:rPr>
        <w:t>'</w:t>
      </w:r>
      <w:r w:rsidRPr="002F7791">
        <w:rPr>
          <w:b/>
        </w:rPr>
        <w:t>)</w:t>
      </w:r>
      <w:r>
        <w:rPr>
          <w:b/>
        </w:rPr>
        <w:t xml:space="preserve"> </w:t>
      </w:r>
      <w:r w:rsidRPr="002E2633">
        <w:t>is essentially the same as the first sub-subdirectory with the following exceptions:</w:t>
      </w:r>
    </w:p>
    <w:p w:rsidR="004F6287" w:rsidRDefault="004F6287" w:rsidP="004F6287">
      <w:pPr>
        <w:pStyle w:val="ListParagraph"/>
        <w:numPr>
          <w:ilvl w:val="0"/>
          <w:numId w:val="22"/>
        </w:numPr>
        <w:spacing w:after="200"/>
      </w:pPr>
      <w:r>
        <w:t>The WSDLs are constrained to support only the "get" CIM verbs.</w:t>
      </w:r>
    </w:p>
    <w:p w:rsidR="004F6287" w:rsidRDefault="004F6287" w:rsidP="004F6287">
      <w:pPr>
        <w:pStyle w:val="ListParagraph"/>
        <w:numPr>
          <w:ilvl w:val="0"/>
          <w:numId w:val="22"/>
        </w:numPr>
        <w:spacing w:after="200"/>
      </w:pPr>
      <w:r>
        <w:t>Only the Execute service is used (Receive and the event stereotype messaging is not used in "get" scenarios.</w:t>
      </w:r>
    </w:p>
    <w:p w:rsidR="004F6287" w:rsidRDefault="004F6287" w:rsidP="004F6287">
      <w:pPr>
        <w:pStyle w:val="ListParagraph"/>
        <w:numPr>
          <w:ilvl w:val="0"/>
          <w:numId w:val="22"/>
        </w:numPr>
        <w:spacing w:after="200"/>
      </w:pPr>
      <w:r>
        <w:t>OperationSets are not used (in the EPRI-sponsored Part 6 testing) in conjunction with the "get" verb.</w:t>
      </w:r>
    </w:p>
    <w:p w:rsidR="004F6287" w:rsidRDefault="004F6287" w:rsidP="004F6287">
      <w:pPr>
        <w:rPr>
          <w:b/>
        </w:rPr>
      </w:pPr>
    </w:p>
    <w:p w:rsidR="004F6287" w:rsidRPr="0004379A" w:rsidRDefault="004F6287" w:rsidP="004F6287">
      <w:pPr>
        <w:rPr>
          <w:b/>
        </w:rPr>
      </w:pPr>
      <w:r w:rsidRPr="0004379A">
        <w:rPr>
          <w:b/>
        </w:rPr>
        <w:t xml:space="preserve">04-Part 6 Sample XML </w:t>
      </w:r>
    </w:p>
    <w:p w:rsidR="004F6287" w:rsidRDefault="004F6287" w:rsidP="004F6287">
      <w:pPr>
        <w:ind w:left="720"/>
      </w:pPr>
    </w:p>
    <w:p w:rsidR="004F6287" w:rsidRPr="002E2633" w:rsidRDefault="004F6287" w:rsidP="004F6287">
      <w:pPr>
        <w:ind w:left="720"/>
      </w:pPr>
      <w:r>
        <w:t>This subdirectory contains a selection of Sample XML that has been created to support this Test Script document.  There are three  sub-subdirectories, one for CIM verb "create" (using the "constrained" version of the corresponding Part 6 profile), one for the CIM verbs "change" and "delete" (using the "unconstrained version</w:t>
      </w:r>
      <w:r w:rsidRPr="0004379A">
        <w:t xml:space="preserve"> </w:t>
      </w:r>
      <w:r>
        <w:t xml:space="preserve">of the corresponding Part 6 profile), and one for the CIM verb "get". </w:t>
      </w:r>
    </w:p>
    <w:p w:rsidR="00DF52D2" w:rsidRDefault="00DF52D2">
      <w:pPr>
        <w:rPr>
          <w:b/>
          <w:caps/>
          <w:kern w:val="28"/>
          <w:sz w:val="36"/>
          <w:szCs w:val="36"/>
        </w:rPr>
      </w:pPr>
      <w:r>
        <w:br w:type="page"/>
      </w:r>
    </w:p>
    <w:p w:rsidR="00AA29A5" w:rsidRPr="007C6138" w:rsidRDefault="00AA29A5" w:rsidP="00AA29A5">
      <w:pPr>
        <w:pStyle w:val="Heading6"/>
      </w:pPr>
      <w:bookmarkStart w:id="78" w:name="_Toc426121944"/>
      <w:r>
        <w:lastRenderedPageBreak/>
        <w:t xml:space="preserve">IEC 61968 Part 100 </w:t>
      </w:r>
      <w:r w:rsidRPr="007C6138">
        <w:t>message</w:t>
      </w:r>
      <w:r>
        <w:t xml:space="preserve"> profile (Message.xsd)</w:t>
      </w:r>
      <w:bookmarkEnd w:id="78"/>
    </w:p>
    <w:p w:rsidR="00DF52D2" w:rsidRDefault="00DF52D2" w:rsidP="00AA29A5">
      <w:pPr>
        <w:pStyle w:val="BodyText"/>
      </w:pPr>
    </w:p>
    <w:p w:rsidR="00AA29A5" w:rsidRPr="00862379" w:rsidRDefault="006802F1" w:rsidP="00AA29A5">
      <w:pPr>
        <w:pStyle w:val="BodyText"/>
        <w:rPr>
          <w:rFonts w:ascii="Times New Roman" w:hAnsi="Times New Roman"/>
          <w:szCs w:val="24"/>
        </w:rPr>
      </w:pPr>
      <w:r w:rsidRPr="00862379">
        <w:rPr>
          <w:rFonts w:ascii="Times New Roman" w:hAnsi="Times New Roman"/>
          <w:szCs w:val="24"/>
        </w:rPr>
        <w:t>IEC 61968-100 provides a normative Message.xsd that serves as an application-level message envelope for  sending and receiving the content of profiles associated with IEC 61968-6 as well as other IEC 61968-series standards.</w:t>
      </w:r>
    </w:p>
    <w:p w:rsidR="006802F1" w:rsidRPr="00862379" w:rsidRDefault="006802F1" w:rsidP="006802F1">
      <w:pPr>
        <w:pStyle w:val="BodyText"/>
        <w:rPr>
          <w:rFonts w:ascii="Times New Roman" w:hAnsi="Times New Roman"/>
          <w:i/>
          <w:szCs w:val="24"/>
        </w:rPr>
      </w:pPr>
      <w:r w:rsidRPr="00862379">
        <w:rPr>
          <w:rFonts w:ascii="Times New Roman" w:hAnsi="Times New Roman"/>
          <w:szCs w:val="24"/>
        </w:rPr>
        <w:t xml:space="preserve">The content of this Test Script document and all specifix examples within are based upon the  normative IEC 61968-100 Message.xsd with no changes. </w:t>
      </w:r>
      <w:r w:rsidRPr="00862379">
        <w:rPr>
          <w:rFonts w:ascii="Times New Roman" w:hAnsi="Times New Roman"/>
          <w:i/>
          <w:szCs w:val="24"/>
        </w:rPr>
        <w:t>(Notwi</w:t>
      </w:r>
      <w:r w:rsidR="00DF3491" w:rsidRPr="00862379">
        <w:rPr>
          <w:rFonts w:ascii="Times New Roman" w:hAnsi="Times New Roman"/>
          <w:i/>
          <w:szCs w:val="24"/>
        </w:rPr>
        <w:t xml:space="preserve">thstanding this, implementations </w:t>
      </w:r>
      <w:r w:rsidRPr="00862379">
        <w:rPr>
          <w:rFonts w:ascii="Times New Roman" w:hAnsi="Times New Roman"/>
          <w:i/>
          <w:szCs w:val="24"/>
        </w:rPr>
        <w:t xml:space="preserve">involving strongly-typed Web Services will use </w:t>
      </w:r>
      <w:r w:rsidR="00DF3491" w:rsidRPr="00862379">
        <w:rPr>
          <w:rFonts w:ascii="Times New Roman" w:hAnsi="Times New Roman"/>
          <w:i/>
          <w:szCs w:val="24"/>
        </w:rPr>
        <w:t>XSDs</w:t>
      </w:r>
      <w:r w:rsidRPr="00862379">
        <w:rPr>
          <w:rFonts w:ascii="Times New Roman" w:hAnsi="Times New Roman"/>
          <w:i/>
          <w:szCs w:val="24"/>
        </w:rPr>
        <w:t xml:space="preserve"> that are derived from the normative</w:t>
      </w:r>
      <w:r w:rsidR="00DF3491" w:rsidRPr="00862379">
        <w:rPr>
          <w:rFonts w:ascii="Times New Roman" w:hAnsi="Times New Roman"/>
          <w:i/>
          <w:szCs w:val="24"/>
        </w:rPr>
        <w:t xml:space="preserve"> Part 100 Message.xsd and the EPRI-generated Part 6 XSDs. The rules for generating these derived XSDs are specified in Annex C of IEC 61968-100.)</w:t>
      </w:r>
    </w:p>
    <w:p w:rsidR="006802F1" w:rsidRPr="00862379" w:rsidRDefault="006802F1" w:rsidP="006802F1">
      <w:pPr>
        <w:pStyle w:val="BodyText"/>
        <w:rPr>
          <w:rFonts w:ascii="Times New Roman" w:hAnsi="Times New Roman"/>
          <w:szCs w:val="24"/>
        </w:rPr>
      </w:pPr>
      <w:r w:rsidRPr="00862379">
        <w:rPr>
          <w:rFonts w:ascii="Times New Roman" w:hAnsi="Times New Roman"/>
          <w:szCs w:val="24"/>
        </w:rPr>
        <w:t xml:space="preserve">The remainder of this Annex discusses and illustrates key considerations concerning the use of Message.xsd. As shown in Figure </w:t>
      </w:r>
      <w:r w:rsidR="00862379" w:rsidRPr="00862379">
        <w:rPr>
          <w:rFonts w:ascii="Times New Roman" w:hAnsi="Times New Roman"/>
          <w:szCs w:val="24"/>
        </w:rPr>
        <w:t>C-</w:t>
      </w:r>
      <w:r w:rsidR="00DF3491" w:rsidRPr="00862379">
        <w:rPr>
          <w:rFonts w:ascii="Times New Roman" w:hAnsi="Times New Roman"/>
          <w:szCs w:val="24"/>
        </w:rPr>
        <w:t>1</w:t>
      </w:r>
      <w:r w:rsidRPr="00862379">
        <w:rPr>
          <w:rFonts w:ascii="Times New Roman" w:hAnsi="Times New Roman"/>
          <w:szCs w:val="24"/>
        </w:rPr>
        <w:t>, IEC 61968-9 CIM-compliant messages have a specified message structure, with separate packages consisting of:</w:t>
      </w:r>
    </w:p>
    <w:p w:rsidR="006802F1" w:rsidRPr="00862379" w:rsidRDefault="006802F1" w:rsidP="006802F1">
      <w:pPr>
        <w:rPr>
          <w:szCs w:val="24"/>
        </w:rPr>
      </w:pPr>
    </w:p>
    <w:p w:rsidR="006802F1" w:rsidRPr="00862379" w:rsidRDefault="006802F1" w:rsidP="005F4CAD">
      <w:pPr>
        <w:numPr>
          <w:ilvl w:val="0"/>
          <w:numId w:val="11"/>
        </w:numPr>
        <w:rPr>
          <w:szCs w:val="24"/>
        </w:rPr>
      </w:pPr>
      <w:r w:rsidRPr="00862379">
        <w:rPr>
          <w:szCs w:val="24"/>
        </w:rPr>
        <w:t>Header for message control information</w:t>
      </w:r>
    </w:p>
    <w:p w:rsidR="006802F1" w:rsidRPr="00862379" w:rsidRDefault="006802F1" w:rsidP="005F4CAD">
      <w:pPr>
        <w:numPr>
          <w:ilvl w:val="0"/>
          <w:numId w:val="11"/>
        </w:numPr>
        <w:rPr>
          <w:szCs w:val="24"/>
        </w:rPr>
      </w:pPr>
      <w:r w:rsidRPr="00862379">
        <w:rPr>
          <w:szCs w:val="24"/>
        </w:rPr>
        <w:t>Request for inclusion of request-specific parameters</w:t>
      </w:r>
    </w:p>
    <w:p w:rsidR="006802F1" w:rsidRPr="00862379" w:rsidRDefault="006802F1" w:rsidP="005F4CAD">
      <w:pPr>
        <w:numPr>
          <w:ilvl w:val="0"/>
          <w:numId w:val="11"/>
        </w:numPr>
        <w:rPr>
          <w:szCs w:val="24"/>
        </w:rPr>
      </w:pPr>
      <w:r w:rsidRPr="00862379">
        <w:rPr>
          <w:szCs w:val="24"/>
        </w:rPr>
        <w:t>Reply for inclusion of response codes and any encountered error conditions</w:t>
      </w:r>
    </w:p>
    <w:p w:rsidR="006802F1" w:rsidRPr="00862379" w:rsidRDefault="006802F1" w:rsidP="005F4CAD">
      <w:pPr>
        <w:numPr>
          <w:ilvl w:val="0"/>
          <w:numId w:val="11"/>
        </w:numPr>
        <w:rPr>
          <w:szCs w:val="24"/>
        </w:rPr>
      </w:pPr>
      <w:r w:rsidRPr="00862379">
        <w:rPr>
          <w:szCs w:val="24"/>
        </w:rPr>
        <w:t>Payload for conveying message data</w:t>
      </w:r>
    </w:p>
    <w:p w:rsidR="006802F1" w:rsidRPr="00862379" w:rsidRDefault="006802F1" w:rsidP="006802F1">
      <w:pPr>
        <w:rPr>
          <w:szCs w:val="24"/>
        </w:rPr>
      </w:pPr>
    </w:p>
    <w:p w:rsidR="006802F1" w:rsidRPr="00862379" w:rsidRDefault="006802F1" w:rsidP="006802F1">
      <w:pPr>
        <w:rPr>
          <w:szCs w:val="24"/>
        </w:rPr>
      </w:pPr>
    </w:p>
    <w:p w:rsidR="006802F1" w:rsidRPr="00862379" w:rsidRDefault="006802F1" w:rsidP="006802F1">
      <w:pPr>
        <w:rPr>
          <w:szCs w:val="24"/>
        </w:rPr>
      </w:pPr>
    </w:p>
    <w:p w:rsidR="006802F1" w:rsidRPr="00862379" w:rsidRDefault="006802F1" w:rsidP="006802F1">
      <w:pPr>
        <w:rPr>
          <w:szCs w:val="24"/>
        </w:rPr>
      </w:pPr>
    </w:p>
    <w:p w:rsidR="006802F1" w:rsidRPr="00862379" w:rsidRDefault="006802F1" w:rsidP="006802F1">
      <w:pPr>
        <w:jc w:val="center"/>
        <w:rPr>
          <w:szCs w:val="24"/>
        </w:rPr>
      </w:pPr>
      <w:r w:rsidRPr="00862379">
        <w:rPr>
          <w:noProof/>
          <w:szCs w:val="24"/>
        </w:rPr>
        <w:drawing>
          <wp:inline distT="0" distB="0" distL="0" distR="0">
            <wp:extent cx="3381375" cy="1943100"/>
            <wp:effectExtent l="19050" t="0" r="9525" b="0"/>
            <wp:docPr id="9" name="Picture 2"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ssage"/>
                    <pic:cNvPicPr>
                      <a:picLocks noChangeAspect="1" noChangeArrowheads="1"/>
                    </pic:cNvPicPr>
                  </pic:nvPicPr>
                  <pic:blipFill>
                    <a:blip r:embed="rId72" cstate="print"/>
                    <a:srcRect/>
                    <a:stretch>
                      <a:fillRect/>
                    </a:stretch>
                  </pic:blipFill>
                  <pic:spPr bwMode="auto">
                    <a:xfrm>
                      <a:off x="0" y="0"/>
                      <a:ext cx="3381375" cy="1943100"/>
                    </a:xfrm>
                    <a:prstGeom prst="rect">
                      <a:avLst/>
                    </a:prstGeom>
                    <a:noFill/>
                    <a:ln w="9525">
                      <a:noFill/>
                      <a:miter lim="800000"/>
                      <a:headEnd/>
                      <a:tailEnd/>
                    </a:ln>
                  </pic:spPr>
                </pic:pic>
              </a:graphicData>
            </a:graphic>
          </wp:inline>
        </w:drawing>
      </w:r>
    </w:p>
    <w:p w:rsidR="00862379" w:rsidRPr="00862379" w:rsidRDefault="00862379" w:rsidP="00862379">
      <w:pPr>
        <w:pStyle w:val="Caption"/>
        <w:jc w:val="center"/>
        <w:rPr>
          <w:kern w:val="32"/>
          <w:szCs w:val="24"/>
        </w:rPr>
      </w:pPr>
      <w:r w:rsidRPr="00862379">
        <w:rPr>
          <w:szCs w:val="24"/>
        </w:rPr>
        <w:t>Figure C</w:t>
      </w:r>
      <w:r w:rsidRPr="00862379">
        <w:rPr>
          <w:szCs w:val="24"/>
        </w:rPr>
        <w:noBreakHyphen/>
        <w:t>1 CIM-compliant Message Format</w:t>
      </w:r>
    </w:p>
    <w:p w:rsidR="006802F1" w:rsidRPr="00862379" w:rsidRDefault="006802F1" w:rsidP="006802F1">
      <w:pPr>
        <w:pStyle w:val="PARAGRAPH"/>
        <w:jc w:val="left"/>
        <w:rPr>
          <w:rFonts w:ascii="Times New Roman" w:hAnsi="Times New Roman" w:cs="Times New Roman"/>
          <w:sz w:val="24"/>
          <w:szCs w:val="24"/>
        </w:rPr>
      </w:pPr>
    </w:p>
    <w:p w:rsidR="006802F1" w:rsidRPr="00862379" w:rsidRDefault="006802F1" w:rsidP="006802F1">
      <w:pPr>
        <w:pStyle w:val="PARAGRAPH"/>
        <w:jc w:val="left"/>
        <w:rPr>
          <w:rFonts w:ascii="Times New Roman" w:hAnsi="Times New Roman" w:cs="Times New Roman"/>
          <w:sz w:val="24"/>
          <w:szCs w:val="24"/>
        </w:rPr>
      </w:pPr>
      <w:r w:rsidRPr="00862379">
        <w:rPr>
          <w:rFonts w:ascii="Times New Roman" w:hAnsi="Times New Roman" w:cs="Times New Roman"/>
          <w:sz w:val="24"/>
          <w:szCs w:val="24"/>
        </w:rPr>
        <w:t>The CIM header includes a CIM verb and a CIM Noun.  The message payloads are conveyed using pre-defined message structures (XSDs)  that are refered to as “profiles”, with the name of the profile also serving as the CIM noun.</w:t>
      </w:r>
    </w:p>
    <w:p w:rsidR="006802F1" w:rsidRPr="00862379" w:rsidRDefault="006802F1" w:rsidP="006802F1">
      <w:pPr>
        <w:pStyle w:val="PARAGRAPH"/>
        <w:jc w:val="left"/>
        <w:rPr>
          <w:rFonts w:ascii="Times New Roman" w:hAnsi="Times New Roman" w:cs="Times New Roman"/>
          <w:sz w:val="24"/>
          <w:szCs w:val="24"/>
        </w:rPr>
      </w:pPr>
      <w:r w:rsidRPr="00862379">
        <w:rPr>
          <w:rFonts w:ascii="Times New Roman" w:hAnsi="Times New Roman" w:cs="Times New Roman"/>
          <w:sz w:val="24"/>
          <w:szCs w:val="24"/>
        </w:rPr>
        <w:lastRenderedPageBreak/>
        <w:t xml:space="preserve">As an example of verb and noun usage, consider that </w:t>
      </w:r>
      <w:r w:rsidR="00DF3491" w:rsidRPr="00862379">
        <w:rPr>
          <w:rFonts w:ascii="Times New Roman" w:hAnsi="Times New Roman" w:cs="Times New Roman"/>
          <w:sz w:val="24"/>
          <w:szCs w:val="24"/>
        </w:rPr>
        <w:t xml:space="preserve">an </w:t>
      </w:r>
      <w:r w:rsidRPr="00862379">
        <w:rPr>
          <w:rFonts w:ascii="Times New Roman" w:hAnsi="Times New Roman" w:cs="Times New Roman"/>
          <w:sz w:val="24"/>
          <w:szCs w:val="24"/>
        </w:rPr>
        <w:t xml:space="preserve">unsolicited </w:t>
      </w:r>
      <w:r w:rsidR="00DF3491" w:rsidRPr="00862379">
        <w:rPr>
          <w:rFonts w:ascii="Times New Roman" w:hAnsi="Times New Roman" w:cs="Times New Roman"/>
          <w:sz w:val="24"/>
          <w:szCs w:val="24"/>
        </w:rPr>
        <w:t>(meaning a notification as opposed to a request/response integrationpattern) Work Request</w:t>
      </w:r>
      <w:r w:rsidRPr="00862379">
        <w:rPr>
          <w:rFonts w:ascii="Times New Roman" w:hAnsi="Times New Roman" w:cs="Times New Roman"/>
          <w:sz w:val="24"/>
          <w:szCs w:val="24"/>
        </w:rPr>
        <w:t xml:space="preserve"> could be conveyed from one system to another using a “created </w:t>
      </w:r>
      <w:r w:rsidR="00DF3491" w:rsidRPr="00862379">
        <w:rPr>
          <w:rFonts w:ascii="Times New Roman" w:hAnsi="Times New Roman" w:cs="Times New Roman"/>
          <w:sz w:val="24"/>
          <w:szCs w:val="24"/>
        </w:rPr>
        <w:t>WorkRequests</w:t>
      </w:r>
      <w:r w:rsidRPr="00862379">
        <w:rPr>
          <w:rFonts w:ascii="Times New Roman" w:hAnsi="Times New Roman" w:cs="Times New Roman"/>
          <w:sz w:val="24"/>
          <w:szCs w:val="24"/>
        </w:rPr>
        <w:t>” message, with the CIM verb being ‘created” and the CIM Noun (payload) being “</w:t>
      </w:r>
      <w:r w:rsidR="00DF3491" w:rsidRPr="00862379">
        <w:rPr>
          <w:rFonts w:ascii="Times New Roman" w:hAnsi="Times New Roman" w:cs="Times New Roman"/>
          <w:sz w:val="24"/>
          <w:szCs w:val="24"/>
        </w:rPr>
        <w:t>WorkRequests</w:t>
      </w:r>
      <w:r w:rsidRPr="00862379">
        <w:rPr>
          <w:rFonts w:ascii="Times New Roman" w:hAnsi="Times New Roman" w:cs="Times New Roman"/>
          <w:sz w:val="24"/>
          <w:szCs w:val="24"/>
        </w:rPr>
        <w:t xml:space="preserve">”. It would also be said that this transaction utilized the </w:t>
      </w:r>
      <w:r w:rsidR="00DF3491" w:rsidRPr="00862379">
        <w:rPr>
          <w:rFonts w:ascii="Times New Roman" w:hAnsi="Times New Roman" w:cs="Times New Roman"/>
          <w:sz w:val="24"/>
          <w:szCs w:val="24"/>
        </w:rPr>
        <w:t>WorkRequests</w:t>
      </w:r>
      <w:r w:rsidRPr="00862379">
        <w:rPr>
          <w:rFonts w:ascii="Times New Roman" w:hAnsi="Times New Roman" w:cs="Times New Roman"/>
          <w:sz w:val="24"/>
          <w:szCs w:val="24"/>
        </w:rPr>
        <w:t xml:space="preserve"> profile.</w:t>
      </w:r>
    </w:p>
    <w:p w:rsidR="006802F1" w:rsidRPr="00862379" w:rsidRDefault="006802F1" w:rsidP="006802F1">
      <w:pPr>
        <w:pStyle w:val="PARAGRAPH"/>
        <w:jc w:val="left"/>
        <w:rPr>
          <w:rFonts w:ascii="Times New Roman" w:hAnsi="Times New Roman" w:cs="Times New Roman"/>
          <w:sz w:val="24"/>
          <w:szCs w:val="24"/>
        </w:rPr>
      </w:pPr>
      <w:r w:rsidRPr="00862379">
        <w:rPr>
          <w:rFonts w:ascii="Times New Roman" w:hAnsi="Times New Roman" w:cs="Times New Roman"/>
          <w:sz w:val="24"/>
          <w:szCs w:val="24"/>
        </w:rPr>
        <w:t>There are approximately 14 commonly used verbs defined in the IEC 61968-</w:t>
      </w:r>
      <w:r w:rsidR="00287D79" w:rsidRPr="00862379">
        <w:rPr>
          <w:rFonts w:ascii="Times New Roman" w:hAnsi="Times New Roman" w:cs="Times New Roman"/>
          <w:sz w:val="24"/>
          <w:szCs w:val="24"/>
        </w:rPr>
        <w:t>100</w:t>
      </w:r>
      <w:r w:rsidRPr="00862379">
        <w:rPr>
          <w:rFonts w:ascii="Times New Roman" w:hAnsi="Times New Roman" w:cs="Times New Roman"/>
          <w:sz w:val="24"/>
          <w:szCs w:val="24"/>
        </w:rPr>
        <w:t xml:space="preserve"> standard.  All verbs are specified as lower-case.  The subset of the Part </w:t>
      </w:r>
      <w:r w:rsidR="00287D79" w:rsidRPr="00862379">
        <w:rPr>
          <w:rFonts w:ascii="Times New Roman" w:hAnsi="Times New Roman" w:cs="Times New Roman"/>
          <w:sz w:val="24"/>
          <w:szCs w:val="24"/>
        </w:rPr>
        <w:t>100</w:t>
      </w:r>
      <w:r w:rsidRPr="00862379">
        <w:rPr>
          <w:rFonts w:ascii="Times New Roman" w:hAnsi="Times New Roman" w:cs="Times New Roman"/>
          <w:sz w:val="24"/>
          <w:szCs w:val="24"/>
        </w:rPr>
        <w:t xml:space="preserve"> verbs used in this </w:t>
      </w:r>
      <w:r w:rsidR="00287D79" w:rsidRPr="00862379">
        <w:rPr>
          <w:rFonts w:ascii="Times New Roman" w:hAnsi="Times New Roman" w:cs="Times New Roman"/>
          <w:sz w:val="24"/>
          <w:szCs w:val="24"/>
        </w:rPr>
        <w:t xml:space="preserve">Test Script document, </w:t>
      </w:r>
      <w:r w:rsidRPr="00862379">
        <w:rPr>
          <w:rFonts w:ascii="Times New Roman" w:hAnsi="Times New Roman" w:cs="Times New Roman"/>
          <w:sz w:val="24"/>
          <w:szCs w:val="24"/>
        </w:rPr>
        <w:t>along with their IEC definitions, is as follows</w:t>
      </w:r>
      <w:r w:rsidR="00287D79" w:rsidRPr="00862379">
        <w:rPr>
          <w:rFonts w:ascii="Times New Roman" w:hAnsi="Times New Roman" w:cs="Times New Roman"/>
          <w:sz w:val="24"/>
          <w:szCs w:val="24"/>
        </w:rPr>
        <w:t>. Please note that the IEC definitions may appear intimidating; the Test Cases in this document will help to clarify the usage of these verbs</w:t>
      </w:r>
      <w:r w:rsidRPr="00862379">
        <w:rPr>
          <w:rFonts w:ascii="Times New Roman" w:hAnsi="Times New Roman" w:cs="Times New Roman"/>
          <w:sz w:val="24"/>
          <w:szCs w:val="24"/>
        </w:rPr>
        <w:t xml:space="preserve"> </w:t>
      </w:r>
    </w:p>
    <w:p w:rsidR="006802F1" w:rsidRPr="00862379" w:rsidRDefault="006802F1" w:rsidP="006802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30"/>
        <w:gridCol w:w="7458"/>
      </w:tblGrid>
      <w:tr w:rsidR="006802F1" w:rsidRPr="00862379" w:rsidTr="006802F1">
        <w:trPr>
          <w:tblHeader/>
        </w:trPr>
        <w:tc>
          <w:tcPr>
            <w:tcW w:w="1830" w:type="dxa"/>
            <w:shd w:val="clear" w:color="auto" w:fill="BFBFBF"/>
          </w:tcPr>
          <w:p w:rsidR="006802F1" w:rsidRPr="00862379" w:rsidRDefault="006802F1" w:rsidP="006802F1">
            <w:pPr>
              <w:pStyle w:val="TABLE-title"/>
              <w:rPr>
                <w:rFonts w:ascii="Times New Roman" w:hAnsi="Times New Roman" w:cs="Times New Roman"/>
              </w:rPr>
            </w:pPr>
            <w:r w:rsidRPr="00862379">
              <w:rPr>
                <w:rFonts w:ascii="Times New Roman" w:hAnsi="Times New Roman" w:cs="Times New Roman"/>
              </w:rPr>
              <w:t>Verb</w:t>
            </w:r>
          </w:p>
        </w:tc>
        <w:tc>
          <w:tcPr>
            <w:tcW w:w="7458" w:type="dxa"/>
            <w:shd w:val="clear" w:color="auto" w:fill="BFBFBF"/>
          </w:tcPr>
          <w:p w:rsidR="006802F1" w:rsidRPr="00862379" w:rsidRDefault="006802F1" w:rsidP="006802F1">
            <w:pPr>
              <w:pStyle w:val="TABLE-title"/>
              <w:rPr>
                <w:rFonts w:ascii="Times New Roman" w:hAnsi="Times New Roman" w:cs="Times New Roman"/>
              </w:rPr>
            </w:pPr>
            <w:r w:rsidRPr="00862379">
              <w:rPr>
                <w:rFonts w:ascii="Times New Roman" w:hAnsi="Times New Roman" w:cs="Times New Roman"/>
              </w:rPr>
              <w:t xml:space="preserve">Meaning </w:t>
            </w:r>
          </w:p>
        </w:tc>
      </w:tr>
      <w:tr w:rsidR="006802F1" w:rsidRPr="00862379" w:rsidTr="006802F1">
        <w:trPr>
          <w:cantSplit/>
        </w:trPr>
        <w:tc>
          <w:tcPr>
            <w:tcW w:w="1830" w:type="dxa"/>
          </w:tcPr>
          <w:p w:rsidR="006802F1" w:rsidRPr="00862379" w:rsidRDefault="006802F1" w:rsidP="006802F1">
            <w:pPr>
              <w:pStyle w:val="TABLE-col-heading"/>
              <w:jc w:val="left"/>
              <w:rPr>
                <w:rFonts w:ascii="Times New Roman" w:hAnsi="Times New Roman" w:cs="Times New Roman"/>
                <w:b w:val="0"/>
                <w:sz w:val="20"/>
                <w:szCs w:val="20"/>
              </w:rPr>
            </w:pPr>
            <w:r w:rsidRPr="00862379">
              <w:rPr>
                <w:rFonts w:ascii="Times New Roman" w:hAnsi="Times New Roman" w:cs="Times New Roman"/>
                <w:b w:val="0"/>
                <w:sz w:val="20"/>
                <w:szCs w:val="20"/>
              </w:rPr>
              <w:t>create</w:t>
            </w:r>
          </w:p>
        </w:tc>
        <w:tc>
          <w:tcPr>
            <w:tcW w:w="7458" w:type="dxa"/>
          </w:tcPr>
          <w:p w:rsidR="006802F1" w:rsidRPr="00862379" w:rsidRDefault="006802F1" w:rsidP="006802F1">
            <w:pPr>
              <w:pStyle w:val="TABLE-col-heading"/>
              <w:jc w:val="left"/>
              <w:rPr>
                <w:rFonts w:ascii="Times New Roman" w:hAnsi="Times New Roman" w:cs="Times New Roman"/>
                <w:b w:val="0"/>
                <w:sz w:val="20"/>
                <w:szCs w:val="20"/>
              </w:rPr>
            </w:pPr>
            <w:r w:rsidRPr="00862379">
              <w:rPr>
                <w:rFonts w:ascii="Times New Roman" w:hAnsi="Times New Roman" w:cs="Times New Roman"/>
                <w:b w:val="0"/>
                <w:sz w:val="20"/>
                <w:szCs w:val="20"/>
              </w:rPr>
              <w:t>The ‘create’ verb is used to publish a request to the master system to create a new object. The master system may in turn publish the new object as an event using the verb ‘created’.</w:t>
            </w:r>
          </w:p>
          <w:p w:rsidR="006802F1" w:rsidRPr="00862379" w:rsidRDefault="006802F1" w:rsidP="006802F1">
            <w:pPr>
              <w:pStyle w:val="TABLE-col-heading"/>
              <w:jc w:val="left"/>
              <w:rPr>
                <w:rFonts w:ascii="Times New Roman" w:hAnsi="Times New Roman" w:cs="Times New Roman"/>
                <w:b w:val="0"/>
                <w:sz w:val="20"/>
                <w:szCs w:val="20"/>
              </w:rPr>
            </w:pPr>
            <w:r w:rsidRPr="00862379">
              <w:rPr>
                <w:rFonts w:ascii="Times New Roman" w:hAnsi="Times New Roman" w:cs="Times New Roman"/>
                <w:b w:val="0"/>
                <w:sz w:val="20"/>
                <w:szCs w:val="20"/>
              </w:rPr>
              <w:t>The master system may also use the verb ‘reply’ to respond to the ‘create’ request,  indicating whether the request has been processed successfully or not.</w:t>
            </w:r>
          </w:p>
        </w:tc>
      </w:tr>
      <w:tr w:rsidR="006802F1" w:rsidRPr="00862379" w:rsidTr="006802F1">
        <w:trPr>
          <w:cantSplit/>
        </w:trPr>
        <w:tc>
          <w:tcPr>
            <w:tcW w:w="1830" w:type="dxa"/>
          </w:tcPr>
          <w:p w:rsidR="006802F1" w:rsidRPr="00862379" w:rsidRDefault="006802F1" w:rsidP="006802F1">
            <w:pPr>
              <w:pStyle w:val="TABLE-col-heading"/>
              <w:jc w:val="left"/>
              <w:rPr>
                <w:rFonts w:ascii="Times New Roman" w:hAnsi="Times New Roman" w:cs="Times New Roman"/>
                <w:b w:val="0"/>
                <w:caps/>
                <w:sz w:val="20"/>
                <w:szCs w:val="20"/>
              </w:rPr>
            </w:pPr>
            <w:r w:rsidRPr="00862379">
              <w:rPr>
                <w:rFonts w:ascii="Times New Roman" w:hAnsi="Times New Roman" w:cs="Times New Roman"/>
                <w:b w:val="0"/>
                <w:sz w:val="20"/>
                <w:szCs w:val="20"/>
              </w:rPr>
              <w:t>created</w:t>
            </w:r>
          </w:p>
        </w:tc>
        <w:tc>
          <w:tcPr>
            <w:tcW w:w="7458" w:type="dxa"/>
          </w:tcPr>
          <w:p w:rsidR="006802F1" w:rsidRPr="00862379" w:rsidRDefault="006802F1" w:rsidP="006802F1">
            <w:pPr>
              <w:pStyle w:val="TABLE-col-heading"/>
              <w:jc w:val="left"/>
              <w:rPr>
                <w:rFonts w:ascii="Times New Roman" w:hAnsi="Times New Roman" w:cs="Times New Roman"/>
                <w:b w:val="0"/>
                <w:sz w:val="20"/>
                <w:szCs w:val="20"/>
              </w:rPr>
            </w:pPr>
            <w:r w:rsidRPr="00862379">
              <w:rPr>
                <w:rFonts w:ascii="Times New Roman" w:hAnsi="Times New Roman" w:cs="Times New Roman"/>
                <w:b w:val="0"/>
                <w:sz w:val="20"/>
                <w:szCs w:val="20"/>
              </w:rPr>
              <w:t>The ‘created’ verb is used to publish an event that is a notification of the creation of a object as a result of either an external request or an internal action within the master system of that object. This message type is usually subscribed to by interested systems and could be used for mass updates. There is no need to reply to this message type.</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caps/>
                <w:sz w:val="20"/>
                <w:szCs w:val="20"/>
              </w:rPr>
            </w:pPr>
            <w:r w:rsidRPr="00862379">
              <w:rPr>
                <w:rFonts w:ascii="Times New Roman" w:hAnsi="Times New Roman" w:cs="Times New Roman"/>
                <w:sz w:val="20"/>
                <w:szCs w:val="20"/>
              </w:rPr>
              <w:t>change</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‘change’ verb is used to publish a request to the master system to make a change to an object based on the information in the message. The master system may in turn publish the changed object as an event using the verb ‘changed’ to notify that the object has been changed since last published. The master system may also use the verb ‘reply’ to respond to the ‘change’ request, indicating whether the request has been processed successfully or not.</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t>changed</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‘changed’ verb is used to publish an event that is a notification of the change of an object as a result of either an external request or an internal action within the master system of that object. This could be a generic change in the content of the object or a specific status change such as “approved”,</w:t>
            </w:r>
          </w:p>
          <w:p w:rsidR="006802F1" w:rsidRPr="00862379" w:rsidRDefault="006802F1" w:rsidP="006802F1">
            <w:pPr>
              <w:autoSpaceDE w:val="0"/>
              <w:autoSpaceDN w:val="0"/>
              <w:adjustRightInd w:val="0"/>
              <w:rPr>
                <w:sz w:val="20"/>
              </w:rPr>
            </w:pPr>
            <w:r w:rsidRPr="00862379">
              <w:rPr>
                <w:sz w:val="20"/>
              </w:rPr>
              <w:t>“issued” etc. This message type is usually subscribed to by interested systems and could be used for mass updates. There is no need to reply to this message type.</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t>delete</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‘delete’ verb is used to publish a request to the master system to delete one or more objects. The master system may in turn publish the deleted object as an event using the verb ‘deleted’ to notify that the object has been deleted since last published. The master system may also use the verb ‘reply’ to respond to the ‘delete’ request, indicating whether the request has been processed successfully or not. The ‘delete’ verb is used when the business object should no longer be kept in the integrated systems either due to error(s) or due to archiving needs. However, the master system will most likely retain a historical record of the object after deletion.</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t>deleted</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‘deleted’ verb is used to publish an event that is a notification of the deletion of an object as a result of either an external request or an internal action within the master system of that object. This message type is usually subscribed to by interested systems and could be used for mass updates. Thereis no need to reply to this message type.</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t>execute</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‘execute’ verb is used when the message is conveying a complex transaction that involves a variety of create, delete and/or change operations through the use of the Payload.OperationSet element.</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lastRenderedPageBreak/>
              <w:t>executed</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‘executed’ verb is used to publish an event that indicates the execution of a complex transaction that uses the Payload.OperationSet element.</w:t>
            </w:r>
          </w:p>
        </w:tc>
      </w:tr>
      <w:tr w:rsidR="006802F1" w:rsidRPr="00862379" w:rsidTr="006802F1">
        <w:trPr>
          <w:cantSplit/>
        </w:trPr>
        <w:tc>
          <w:tcPr>
            <w:tcW w:w="1830"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pStyle w:val="TABLE-cell"/>
              <w:rPr>
                <w:rFonts w:ascii="Times New Roman" w:hAnsi="Times New Roman" w:cs="Times New Roman"/>
                <w:sz w:val="20"/>
                <w:szCs w:val="20"/>
              </w:rPr>
            </w:pPr>
            <w:r w:rsidRPr="00862379">
              <w:rPr>
                <w:rFonts w:ascii="Times New Roman" w:hAnsi="Times New Roman" w:cs="Times New Roman"/>
                <w:sz w:val="20"/>
                <w:szCs w:val="20"/>
              </w:rPr>
              <w:t>get</w:t>
            </w:r>
          </w:p>
        </w:tc>
        <w:tc>
          <w:tcPr>
            <w:tcW w:w="7458" w:type="dxa"/>
            <w:tcBorders>
              <w:top w:val="single" w:sz="4" w:space="0" w:color="auto"/>
              <w:left w:val="single" w:sz="4" w:space="0" w:color="auto"/>
              <w:bottom w:val="single" w:sz="4" w:space="0" w:color="auto"/>
              <w:right w:val="single" w:sz="4" w:space="0" w:color="auto"/>
            </w:tcBorders>
          </w:tcPr>
          <w:p w:rsidR="006802F1" w:rsidRPr="00862379" w:rsidRDefault="006802F1" w:rsidP="006802F1">
            <w:pPr>
              <w:autoSpaceDE w:val="0"/>
              <w:autoSpaceDN w:val="0"/>
              <w:adjustRightInd w:val="0"/>
              <w:rPr>
                <w:sz w:val="20"/>
              </w:rPr>
            </w:pPr>
            <w:r w:rsidRPr="00862379">
              <w:rPr>
                <w:sz w:val="20"/>
              </w:rPr>
              <w:t>The ‘get’ verb is used to issue a query request to the master system to return a set of zero or more objects that meet a specified criteria. The master system may in turn return zero or more objects using the ‘reply’ verb in a response message.</w:t>
            </w:r>
          </w:p>
        </w:tc>
      </w:tr>
      <w:tr w:rsidR="00287D79" w:rsidRPr="00862379" w:rsidTr="00814ED2">
        <w:trPr>
          <w:cantSplit/>
        </w:trPr>
        <w:tc>
          <w:tcPr>
            <w:tcW w:w="1830" w:type="dxa"/>
          </w:tcPr>
          <w:p w:rsidR="00287D79" w:rsidRPr="00862379" w:rsidRDefault="00287D79" w:rsidP="00814ED2">
            <w:pPr>
              <w:pStyle w:val="TABLE-cell"/>
              <w:rPr>
                <w:rFonts w:ascii="Times New Roman" w:hAnsi="Times New Roman" w:cs="Times New Roman"/>
                <w:caps/>
                <w:sz w:val="20"/>
                <w:szCs w:val="20"/>
              </w:rPr>
            </w:pPr>
            <w:r w:rsidRPr="00862379">
              <w:rPr>
                <w:rFonts w:ascii="Times New Roman" w:hAnsi="Times New Roman" w:cs="Times New Roman"/>
                <w:sz w:val="20"/>
                <w:szCs w:val="20"/>
              </w:rPr>
              <w:t>reply</w:t>
            </w:r>
          </w:p>
          <w:p w:rsidR="00287D79" w:rsidRPr="00862379" w:rsidRDefault="00287D79" w:rsidP="00814ED2">
            <w:pPr>
              <w:pStyle w:val="TABLE-cell"/>
              <w:rPr>
                <w:rFonts w:ascii="Times New Roman" w:hAnsi="Times New Roman" w:cs="Times New Roman"/>
                <w:caps/>
                <w:sz w:val="20"/>
                <w:szCs w:val="20"/>
              </w:rPr>
            </w:pPr>
          </w:p>
          <w:p w:rsidR="00287D79" w:rsidRPr="00862379" w:rsidRDefault="00287D79" w:rsidP="00814ED2">
            <w:pPr>
              <w:rPr>
                <w:sz w:val="20"/>
              </w:rPr>
            </w:pPr>
          </w:p>
        </w:tc>
        <w:tc>
          <w:tcPr>
            <w:tcW w:w="7458" w:type="dxa"/>
          </w:tcPr>
          <w:p w:rsidR="00287D79" w:rsidRPr="00862379" w:rsidRDefault="00287D79" w:rsidP="00814ED2">
            <w:pPr>
              <w:pStyle w:val="TABLE-cell"/>
              <w:rPr>
                <w:rFonts w:ascii="Times New Roman" w:hAnsi="Times New Roman" w:cs="Times New Roman"/>
                <w:sz w:val="20"/>
                <w:szCs w:val="20"/>
              </w:rPr>
            </w:pPr>
            <w:r w:rsidRPr="00862379">
              <w:rPr>
                <w:rFonts w:ascii="Times New Roman" w:hAnsi="Times New Roman" w:cs="Times New Roman"/>
                <w:sz w:val="20"/>
                <w:szCs w:val="20"/>
              </w:rPr>
              <w:t>There are two primary usages of the ‘reply’ verb, but in both cases it is only used in response to request messages, whether the pattern used is synchronous or asynchronous. The first usage is to indicate the success, partial success or failure of a transactional request to the master system to create, change, delete, cancel, or close a document. The second usage is in response to a ‘get’ request, where objects of interest may be returned in the response.</w:t>
            </w:r>
          </w:p>
        </w:tc>
      </w:tr>
    </w:tbl>
    <w:p w:rsidR="006802F1" w:rsidRPr="00862379" w:rsidRDefault="006802F1" w:rsidP="006802F1"/>
    <w:p w:rsidR="006802F1" w:rsidRPr="00862379" w:rsidRDefault="006802F1" w:rsidP="006802F1"/>
    <w:p w:rsidR="006802F1" w:rsidRPr="00862379" w:rsidRDefault="006802F1" w:rsidP="006802F1"/>
    <w:p w:rsidR="006802F1" w:rsidRPr="00862379" w:rsidRDefault="00287D79" w:rsidP="006802F1">
      <w:r w:rsidRPr="00862379">
        <w:t>There are four message stereotypes defined in IEC 61968-100.</w:t>
      </w:r>
      <w:r w:rsidR="006802F1" w:rsidRPr="00862379">
        <w:t xml:space="preserve">  The stereotypes are defined as follows:</w:t>
      </w:r>
    </w:p>
    <w:p w:rsidR="006802F1" w:rsidRPr="00862379" w:rsidRDefault="006802F1" w:rsidP="006802F1">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5580"/>
      </w:tblGrid>
      <w:tr w:rsidR="006802F1" w:rsidRPr="00862379" w:rsidTr="006802F1">
        <w:tc>
          <w:tcPr>
            <w:tcW w:w="2358" w:type="dxa"/>
            <w:shd w:val="clear" w:color="auto" w:fill="A6A6A6" w:themeFill="background1" w:themeFillShade="A6"/>
          </w:tcPr>
          <w:p w:rsidR="006802F1" w:rsidRPr="00862379" w:rsidRDefault="006802F1" w:rsidP="006802F1">
            <w:pPr>
              <w:rPr>
                <w:b/>
                <w:sz w:val="20"/>
              </w:rPr>
            </w:pPr>
            <w:r w:rsidRPr="00862379">
              <w:rPr>
                <w:b/>
                <w:sz w:val="20"/>
              </w:rPr>
              <w:t>Message Stereotype</w:t>
            </w:r>
          </w:p>
        </w:tc>
        <w:tc>
          <w:tcPr>
            <w:tcW w:w="5580" w:type="dxa"/>
            <w:shd w:val="clear" w:color="auto" w:fill="A6A6A6" w:themeFill="background1" w:themeFillShade="A6"/>
          </w:tcPr>
          <w:p w:rsidR="006802F1" w:rsidRPr="00862379" w:rsidRDefault="006802F1" w:rsidP="006802F1">
            <w:pPr>
              <w:rPr>
                <w:b/>
                <w:sz w:val="20"/>
              </w:rPr>
            </w:pPr>
            <w:r w:rsidRPr="00862379">
              <w:rPr>
                <w:b/>
                <w:sz w:val="20"/>
              </w:rPr>
              <w:t>Description</w:t>
            </w:r>
          </w:p>
        </w:tc>
      </w:tr>
      <w:tr w:rsidR="006802F1" w:rsidRPr="00862379" w:rsidTr="006802F1">
        <w:tc>
          <w:tcPr>
            <w:tcW w:w="2358" w:type="dxa"/>
          </w:tcPr>
          <w:p w:rsidR="006802F1" w:rsidRPr="00862379" w:rsidRDefault="006802F1" w:rsidP="006802F1">
            <w:pPr>
              <w:rPr>
                <w:sz w:val="20"/>
              </w:rPr>
            </w:pPr>
            <w:r w:rsidRPr="00862379">
              <w:rPr>
                <w:sz w:val="20"/>
              </w:rPr>
              <w:t>RequestMessage</w:t>
            </w:r>
          </w:p>
        </w:tc>
        <w:tc>
          <w:tcPr>
            <w:tcW w:w="5580" w:type="dxa"/>
          </w:tcPr>
          <w:p w:rsidR="006802F1" w:rsidRPr="00862379" w:rsidRDefault="006802F1" w:rsidP="00287D79">
            <w:pPr>
              <w:rPr>
                <w:sz w:val="20"/>
              </w:rPr>
            </w:pPr>
            <w:r w:rsidRPr="00862379">
              <w:rPr>
                <w:sz w:val="20"/>
              </w:rPr>
              <w:t>Sent from a client system to a server system to request a service from the server system</w:t>
            </w:r>
          </w:p>
          <w:p w:rsidR="00287D79" w:rsidRPr="00862379" w:rsidRDefault="00287D79" w:rsidP="00287D79">
            <w:pPr>
              <w:rPr>
                <w:sz w:val="20"/>
              </w:rPr>
            </w:pPr>
          </w:p>
        </w:tc>
      </w:tr>
      <w:tr w:rsidR="006802F1" w:rsidRPr="00862379" w:rsidTr="006802F1">
        <w:tc>
          <w:tcPr>
            <w:tcW w:w="2358" w:type="dxa"/>
          </w:tcPr>
          <w:p w:rsidR="006802F1" w:rsidRPr="00862379" w:rsidRDefault="006802F1" w:rsidP="006802F1">
            <w:pPr>
              <w:rPr>
                <w:sz w:val="20"/>
              </w:rPr>
            </w:pPr>
            <w:r w:rsidRPr="00862379">
              <w:rPr>
                <w:sz w:val="20"/>
              </w:rPr>
              <w:t>ResponseMessage</w:t>
            </w:r>
          </w:p>
        </w:tc>
        <w:tc>
          <w:tcPr>
            <w:tcW w:w="5580" w:type="dxa"/>
          </w:tcPr>
          <w:p w:rsidR="006802F1" w:rsidRPr="00862379" w:rsidRDefault="006802F1" w:rsidP="006802F1">
            <w:pPr>
              <w:rPr>
                <w:sz w:val="20"/>
              </w:rPr>
            </w:pPr>
            <w:r w:rsidRPr="00862379">
              <w:rPr>
                <w:sz w:val="20"/>
              </w:rPr>
              <w:t>Sent from a server system to a client system to respond to a request for a service</w:t>
            </w:r>
          </w:p>
          <w:p w:rsidR="006802F1" w:rsidRPr="00862379" w:rsidRDefault="006802F1" w:rsidP="006802F1">
            <w:pPr>
              <w:rPr>
                <w:sz w:val="20"/>
              </w:rPr>
            </w:pPr>
          </w:p>
        </w:tc>
      </w:tr>
      <w:tr w:rsidR="00287D79" w:rsidRPr="00862379" w:rsidTr="00814ED2">
        <w:tc>
          <w:tcPr>
            <w:tcW w:w="2358" w:type="dxa"/>
          </w:tcPr>
          <w:p w:rsidR="00287D79" w:rsidRPr="00862379" w:rsidRDefault="00287D79" w:rsidP="00814ED2">
            <w:pPr>
              <w:rPr>
                <w:sz w:val="20"/>
              </w:rPr>
            </w:pPr>
            <w:r w:rsidRPr="00862379">
              <w:rPr>
                <w:sz w:val="20"/>
              </w:rPr>
              <w:t>EventMessage</w:t>
            </w:r>
          </w:p>
        </w:tc>
        <w:tc>
          <w:tcPr>
            <w:tcW w:w="5580" w:type="dxa"/>
          </w:tcPr>
          <w:p w:rsidR="00287D79" w:rsidRPr="00862379" w:rsidRDefault="00287D79" w:rsidP="00814ED2">
            <w:pPr>
              <w:rPr>
                <w:sz w:val="20"/>
              </w:rPr>
            </w:pPr>
            <w:r w:rsidRPr="00862379">
              <w:rPr>
                <w:sz w:val="20"/>
              </w:rPr>
              <w:t>Broadcast from a system to inform other systems in an unsolicited fashion the occurrence of an event or the publication of data</w:t>
            </w:r>
          </w:p>
          <w:p w:rsidR="00287D79" w:rsidRPr="00862379" w:rsidRDefault="00287D79" w:rsidP="00814ED2">
            <w:pPr>
              <w:rPr>
                <w:sz w:val="20"/>
              </w:rPr>
            </w:pPr>
          </w:p>
        </w:tc>
      </w:tr>
      <w:tr w:rsidR="006802F1" w:rsidRPr="00862379" w:rsidTr="006802F1">
        <w:tc>
          <w:tcPr>
            <w:tcW w:w="2358" w:type="dxa"/>
          </w:tcPr>
          <w:p w:rsidR="006802F1" w:rsidRPr="00862379" w:rsidRDefault="006802F1" w:rsidP="006802F1">
            <w:pPr>
              <w:rPr>
                <w:sz w:val="20"/>
              </w:rPr>
            </w:pPr>
            <w:r w:rsidRPr="00862379">
              <w:rPr>
                <w:sz w:val="20"/>
              </w:rPr>
              <w:t>FaultMessage</w:t>
            </w:r>
          </w:p>
        </w:tc>
        <w:tc>
          <w:tcPr>
            <w:tcW w:w="5580" w:type="dxa"/>
          </w:tcPr>
          <w:p w:rsidR="006802F1" w:rsidRPr="00862379" w:rsidRDefault="006802F1" w:rsidP="006802F1">
            <w:pPr>
              <w:rPr>
                <w:sz w:val="20"/>
              </w:rPr>
            </w:pPr>
            <w:r w:rsidRPr="00862379">
              <w:rPr>
                <w:sz w:val="20"/>
              </w:rPr>
              <w:t>Sent from a server system to a client system to inform the client that its prior request for a service resulted in a high-level fault condition</w:t>
            </w:r>
          </w:p>
          <w:p w:rsidR="006802F1" w:rsidRPr="00862379" w:rsidRDefault="006802F1" w:rsidP="006802F1">
            <w:pPr>
              <w:rPr>
                <w:sz w:val="20"/>
              </w:rPr>
            </w:pPr>
          </w:p>
          <w:p w:rsidR="006802F1" w:rsidRPr="00862379" w:rsidRDefault="006802F1" w:rsidP="006802F1">
            <w:pPr>
              <w:rPr>
                <w:sz w:val="20"/>
              </w:rPr>
            </w:pPr>
            <w:r w:rsidRPr="00862379">
              <w:rPr>
                <w:sz w:val="20"/>
              </w:rPr>
              <w:t>The FaultMessage is intended to be used as a response of last resort, typically informing a client system that a request was received but was corrupted in such a fashion that not even message-level structures were parseable.  For this reason, the Header and Payload are deliberately removed from this particular message stereotype.</w:t>
            </w:r>
          </w:p>
          <w:p w:rsidR="006802F1" w:rsidRPr="00862379" w:rsidRDefault="006802F1" w:rsidP="006802F1">
            <w:pPr>
              <w:rPr>
                <w:sz w:val="20"/>
              </w:rPr>
            </w:pPr>
          </w:p>
        </w:tc>
      </w:tr>
    </w:tbl>
    <w:p w:rsidR="006802F1" w:rsidRPr="00862379" w:rsidRDefault="006802F1" w:rsidP="006802F1"/>
    <w:p w:rsidR="006802F1" w:rsidRDefault="006802F1" w:rsidP="006802F1"/>
    <w:p w:rsidR="006802F1" w:rsidRDefault="006802F1" w:rsidP="006802F1"/>
    <w:p w:rsidR="006802F1" w:rsidRDefault="006802F1" w:rsidP="006802F1">
      <w:r>
        <w:t xml:space="preserve">The definitions of the stereotypes are illustrated in Figures </w:t>
      </w:r>
      <w:r w:rsidR="00CA4BAB">
        <w:t>C</w:t>
      </w:r>
      <w:r w:rsidR="00862379">
        <w:t>-</w:t>
      </w:r>
      <w:r w:rsidR="00287D79">
        <w:t>2</w:t>
      </w:r>
      <w:r>
        <w:t xml:space="preserve"> through </w:t>
      </w:r>
      <w:r w:rsidR="00CA4BAB">
        <w:t>C</w:t>
      </w:r>
      <w:r w:rsidR="00862379">
        <w:t>-</w:t>
      </w:r>
      <w:r w:rsidR="00287D79">
        <w:t>5</w:t>
      </w:r>
      <w:r>
        <w:t>.</w:t>
      </w:r>
      <w:r w:rsidR="00287D79">
        <w:t xml:space="preserve"> Required elements are shown with solid borders; optional elements </w:t>
      </w:r>
      <w:r w:rsidR="00814ED2">
        <w:t xml:space="preserve">(wherer the presence or absense is dependend upon the business intent of the message) are shown with dashed borders. </w:t>
      </w:r>
    </w:p>
    <w:p w:rsidR="006802F1" w:rsidRDefault="006802F1" w:rsidP="006802F1"/>
    <w:p w:rsidR="006802F1" w:rsidRDefault="006802F1" w:rsidP="006802F1"/>
    <w:p w:rsidR="006802F1" w:rsidRDefault="006802F1" w:rsidP="006802F1">
      <w:pPr>
        <w:keepNext/>
        <w:pBdr>
          <w:top w:val="single" w:sz="4" w:space="1" w:color="auto"/>
          <w:left w:val="single" w:sz="4" w:space="4" w:color="auto"/>
          <w:bottom w:val="single" w:sz="4" w:space="1" w:color="auto"/>
          <w:right w:val="single" w:sz="4" w:space="4" w:color="auto"/>
        </w:pBdr>
        <w:jc w:val="center"/>
      </w:pPr>
      <w:r>
        <w:rPr>
          <w:noProof/>
        </w:rPr>
        <w:lastRenderedPageBreak/>
        <w:drawing>
          <wp:inline distT="0" distB="0" distL="0" distR="0">
            <wp:extent cx="2543175" cy="1228725"/>
            <wp:effectExtent l="19050" t="0" r="9525" b="0"/>
            <wp:docPr id="28" name="Picture 7" descr="Request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uestMessage"/>
                    <pic:cNvPicPr>
                      <a:picLocks noChangeAspect="1" noChangeArrowheads="1"/>
                    </pic:cNvPicPr>
                  </pic:nvPicPr>
                  <pic:blipFill>
                    <a:blip r:embed="rId73" cstate="print"/>
                    <a:srcRect/>
                    <a:stretch>
                      <a:fillRect/>
                    </a:stretch>
                  </pic:blipFill>
                  <pic:spPr bwMode="auto">
                    <a:xfrm>
                      <a:off x="0" y="0"/>
                      <a:ext cx="2543175" cy="1228725"/>
                    </a:xfrm>
                    <a:prstGeom prst="rect">
                      <a:avLst/>
                    </a:prstGeom>
                    <a:noFill/>
                    <a:ln w="9525">
                      <a:noFill/>
                      <a:miter lim="800000"/>
                      <a:headEnd/>
                      <a:tailEnd/>
                    </a:ln>
                  </pic:spPr>
                </pic:pic>
              </a:graphicData>
            </a:graphic>
          </wp:inline>
        </w:drawing>
      </w:r>
    </w:p>
    <w:p w:rsidR="006802F1" w:rsidRPr="00862379" w:rsidRDefault="006802F1" w:rsidP="006802F1">
      <w:pPr>
        <w:pStyle w:val="Caption"/>
        <w:jc w:val="center"/>
      </w:pPr>
      <w:r w:rsidRPr="00862379">
        <w:t xml:space="preserve">Figure </w:t>
      </w:r>
      <w:r w:rsidR="008852E0" w:rsidRPr="00862379">
        <w:t>C</w:t>
      </w:r>
      <w:r w:rsidR="00862379">
        <w:t>-</w:t>
      </w:r>
      <w:r w:rsidR="00287D79" w:rsidRPr="00862379">
        <w:t>2</w:t>
      </w:r>
      <w:r w:rsidR="00862379">
        <w:t xml:space="preserve"> </w:t>
      </w:r>
      <w:r w:rsidRPr="00862379">
        <w:t xml:space="preserve">RequestMessage </w:t>
      </w:r>
      <w:r w:rsidR="00862379">
        <w:t>S</w:t>
      </w:r>
      <w:r w:rsidRPr="00862379">
        <w:t>tereotype</w:t>
      </w:r>
    </w:p>
    <w:p w:rsidR="006802F1" w:rsidRPr="00B0143C" w:rsidRDefault="006802F1" w:rsidP="006802F1"/>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2533650" cy="1219200"/>
            <wp:effectExtent l="19050" t="0" r="0" b="0"/>
            <wp:docPr id="29" name="Picture 8" descr="Response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ponseMessage"/>
                    <pic:cNvPicPr>
                      <a:picLocks noChangeAspect="1" noChangeArrowheads="1"/>
                    </pic:cNvPicPr>
                  </pic:nvPicPr>
                  <pic:blipFill>
                    <a:blip r:embed="rId74" cstate="print"/>
                    <a:srcRect/>
                    <a:stretch>
                      <a:fillRect/>
                    </a:stretch>
                  </pic:blipFill>
                  <pic:spPr bwMode="auto">
                    <a:xfrm>
                      <a:off x="0" y="0"/>
                      <a:ext cx="2533650" cy="1219200"/>
                    </a:xfrm>
                    <a:prstGeom prst="rect">
                      <a:avLst/>
                    </a:prstGeom>
                    <a:noFill/>
                    <a:ln w="9525">
                      <a:noFill/>
                      <a:miter lim="800000"/>
                      <a:headEnd/>
                      <a:tailEnd/>
                    </a:ln>
                  </pic:spPr>
                </pic:pic>
              </a:graphicData>
            </a:graphic>
          </wp:inline>
        </w:drawing>
      </w:r>
    </w:p>
    <w:p w:rsidR="006802F1" w:rsidRDefault="006802F1" w:rsidP="006802F1"/>
    <w:p w:rsidR="006802F1" w:rsidRPr="00862379" w:rsidRDefault="006802F1" w:rsidP="006802F1">
      <w:pPr>
        <w:pStyle w:val="Caption"/>
        <w:jc w:val="center"/>
      </w:pPr>
      <w:r w:rsidRPr="00862379">
        <w:t xml:space="preserve">Figure </w:t>
      </w:r>
      <w:r w:rsidR="008852E0" w:rsidRPr="00862379">
        <w:t>C</w:t>
      </w:r>
      <w:r w:rsidR="00862379">
        <w:t>-</w:t>
      </w:r>
      <w:r w:rsidR="00287D79" w:rsidRPr="00862379">
        <w:t>3</w:t>
      </w:r>
      <w:r w:rsidR="00862379">
        <w:t xml:space="preserve"> ResponseMessage S</w:t>
      </w:r>
      <w:r w:rsidRPr="00862379">
        <w:t>tereotype</w:t>
      </w:r>
    </w:p>
    <w:p w:rsidR="006802F1" w:rsidRDefault="006802F1" w:rsidP="006802F1"/>
    <w:p w:rsidR="006802F1" w:rsidRDefault="006802F1" w:rsidP="006802F1"/>
    <w:p w:rsidR="006802F1" w:rsidRDefault="006802F1" w:rsidP="006802F1"/>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2543175" cy="428625"/>
            <wp:effectExtent l="19050" t="0" r="9525" b="0"/>
            <wp:docPr id="30" name="Picture 11" descr="Fault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ultMessage"/>
                    <pic:cNvPicPr>
                      <a:picLocks noChangeAspect="1" noChangeArrowheads="1"/>
                    </pic:cNvPicPr>
                  </pic:nvPicPr>
                  <pic:blipFill>
                    <a:blip r:embed="rId75" cstate="print"/>
                    <a:srcRect/>
                    <a:stretch>
                      <a:fillRect/>
                    </a:stretch>
                  </pic:blipFill>
                  <pic:spPr bwMode="auto">
                    <a:xfrm>
                      <a:off x="0" y="0"/>
                      <a:ext cx="2543175" cy="428625"/>
                    </a:xfrm>
                    <a:prstGeom prst="rect">
                      <a:avLst/>
                    </a:prstGeom>
                    <a:noFill/>
                    <a:ln w="9525">
                      <a:noFill/>
                      <a:miter lim="800000"/>
                      <a:headEnd/>
                      <a:tailEnd/>
                    </a:ln>
                  </pic:spPr>
                </pic:pic>
              </a:graphicData>
            </a:graphic>
          </wp:inline>
        </w:drawing>
      </w:r>
    </w:p>
    <w:p w:rsidR="006802F1" w:rsidRDefault="006802F1" w:rsidP="006802F1"/>
    <w:p w:rsidR="006802F1" w:rsidRDefault="006802F1" w:rsidP="00862379">
      <w:pPr>
        <w:pStyle w:val="Caption"/>
        <w:jc w:val="center"/>
      </w:pPr>
      <w:r w:rsidRPr="00B0143C">
        <w:t xml:space="preserve">Figure </w:t>
      </w:r>
      <w:r w:rsidR="008852E0">
        <w:t>C</w:t>
      </w:r>
      <w:r w:rsidR="00862379">
        <w:t>-4  FaultMessage S</w:t>
      </w:r>
      <w:r>
        <w:t>tereotype</w:t>
      </w:r>
    </w:p>
    <w:p w:rsidR="006802F1" w:rsidRDefault="006802F1" w:rsidP="006802F1"/>
    <w:p w:rsidR="006802F1" w:rsidRDefault="006802F1" w:rsidP="006802F1"/>
    <w:p w:rsidR="006802F1" w:rsidRDefault="006802F1" w:rsidP="006802F1"/>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2524125" cy="981075"/>
            <wp:effectExtent l="19050" t="0" r="9525" b="0"/>
            <wp:docPr id="31" name="Picture 13" descr="Event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entMessage"/>
                    <pic:cNvPicPr>
                      <a:picLocks noChangeAspect="1" noChangeArrowheads="1"/>
                    </pic:cNvPicPr>
                  </pic:nvPicPr>
                  <pic:blipFill>
                    <a:blip r:embed="rId76" cstate="print"/>
                    <a:srcRect/>
                    <a:stretch>
                      <a:fillRect/>
                    </a:stretch>
                  </pic:blipFill>
                  <pic:spPr bwMode="auto">
                    <a:xfrm>
                      <a:off x="0" y="0"/>
                      <a:ext cx="2524125" cy="981075"/>
                    </a:xfrm>
                    <a:prstGeom prst="rect">
                      <a:avLst/>
                    </a:prstGeom>
                    <a:noFill/>
                    <a:ln w="9525">
                      <a:noFill/>
                      <a:miter lim="800000"/>
                      <a:headEnd/>
                      <a:tailEnd/>
                    </a:ln>
                  </pic:spPr>
                </pic:pic>
              </a:graphicData>
            </a:graphic>
          </wp:inline>
        </w:drawing>
      </w:r>
    </w:p>
    <w:p w:rsidR="006802F1" w:rsidRDefault="006802F1" w:rsidP="006802F1"/>
    <w:p w:rsidR="006802F1" w:rsidRPr="00862379" w:rsidRDefault="006802F1" w:rsidP="006802F1">
      <w:pPr>
        <w:pStyle w:val="Caption"/>
        <w:jc w:val="center"/>
      </w:pPr>
      <w:r w:rsidRPr="00862379">
        <w:t xml:space="preserve">Figure </w:t>
      </w:r>
      <w:r w:rsidR="008852E0" w:rsidRPr="00862379">
        <w:t>C</w:t>
      </w:r>
      <w:r w:rsidR="00862379">
        <w:t>-</w:t>
      </w:r>
      <w:r w:rsidR="00287D79" w:rsidRPr="00862379">
        <w:t>5</w:t>
      </w:r>
      <w:r w:rsidR="00862379">
        <w:t xml:space="preserve"> EventMessage S</w:t>
      </w:r>
      <w:r w:rsidRPr="00862379">
        <w:t>tereotype</w:t>
      </w:r>
    </w:p>
    <w:p w:rsidR="006802F1" w:rsidRDefault="006802F1" w:rsidP="006802F1"/>
    <w:p w:rsidR="006802F1" w:rsidRDefault="006802F1" w:rsidP="006802F1"/>
    <w:p w:rsidR="00814ED2" w:rsidRDefault="00814ED2" w:rsidP="006802F1"/>
    <w:p w:rsidR="00814ED2" w:rsidRDefault="00814ED2" w:rsidP="006802F1"/>
    <w:p w:rsidR="00814ED2" w:rsidRDefault="00814ED2" w:rsidP="006802F1"/>
    <w:p w:rsidR="006802F1" w:rsidRDefault="00814ED2" w:rsidP="006802F1">
      <w:r>
        <w:lastRenderedPageBreak/>
        <w:t>As noted, m</w:t>
      </w:r>
      <w:r w:rsidR="006802F1">
        <w:t>essages are comprised of four main components, which are described in detail below:</w:t>
      </w:r>
    </w:p>
    <w:p w:rsidR="006802F1" w:rsidRDefault="006802F1" w:rsidP="006802F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5580"/>
      </w:tblGrid>
      <w:tr w:rsidR="006802F1" w:rsidRPr="00862379" w:rsidTr="006802F1">
        <w:trPr>
          <w:cantSplit/>
          <w:tblHeader/>
          <w:jc w:val="center"/>
        </w:trPr>
        <w:tc>
          <w:tcPr>
            <w:tcW w:w="2358" w:type="dxa"/>
            <w:shd w:val="clear" w:color="auto" w:fill="A6A6A6" w:themeFill="background1" w:themeFillShade="A6"/>
          </w:tcPr>
          <w:p w:rsidR="006802F1" w:rsidRPr="00862379" w:rsidRDefault="006802F1" w:rsidP="006802F1">
            <w:pPr>
              <w:rPr>
                <w:b/>
                <w:sz w:val="20"/>
              </w:rPr>
            </w:pPr>
            <w:r w:rsidRPr="00862379">
              <w:rPr>
                <w:b/>
                <w:sz w:val="20"/>
              </w:rPr>
              <w:t>Message Component</w:t>
            </w:r>
          </w:p>
        </w:tc>
        <w:tc>
          <w:tcPr>
            <w:tcW w:w="5580" w:type="dxa"/>
            <w:shd w:val="clear" w:color="auto" w:fill="A6A6A6" w:themeFill="background1" w:themeFillShade="A6"/>
          </w:tcPr>
          <w:p w:rsidR="006802F1" w:rsidRPr="00862379" w:rsidRDefault="006802F1" w:rsidP="006802F1">
            <w:pPr>
              <w:rPr>
                <w:b/>
                <w:sz w:val="20"/>
              </w:rPr>
            </w:pPr>
            <w:r w:rsidRPr="00862379">
              <w:rPr>
                <w:b/>
                <w:sz w:val="20"/>
              </w:rPr>
              <w:t>Description</w:t>
            </w:r>
          </w:p>
        </w:tc>
      </w:tr>
      <w:tr w:rsidR="006802F1" w:rsidRPr="00862379" w:rsidTr="006802F1">
        <w:trPr>
          <w:cantSplit/>
          <w:jc w:val="center"/>
        </w:trPr>
        <w:tc>
          <w:tcPr>
            <w:tcW w:w="2358" w:type="dxa"/>
          </w:tcPr>
          <w:p w:rsidR="006802F1" w:rsidRPr="00862379" w:rsidRDefault="006802F1" w:rsidP="006802F1">
            <w:pPr>
              <w:rPr>
                <w:sz w:val="20"/>
              </w:rPr>
            </w:pPr>
            <w:r w:rsidRPr="00862379">
              <w:rPr>
                <w:sz w:val="20"/>
              </w:rPr>
              <w:t>Header (HeaderType)</w:t>
            </w:r>
          </w:p>
        </w:tc>
        <w:tc>
          <w:tcPr>
            <w:tcW w:w="5580" w:type="dxa"/>
          </w:tcPr>
          <w:p w:rsidR="006802F1" w:rsidRPr="00862379" w:rsidRDefault="006802F1" w:rsidP="006802F1">
            <w:pPr>
              <w:rPr>
                <w:sz w:val="20"/>
              </w:rPr>
            </w:pPr>
            <w:r w:rsidRPr="00862379">
              <w:rPr>
                <w:sz w:val="20"/>
              </w:rPr>
              <w:t xml:space="preserve">The Header is common to all message stereotypes except the FaultMessage.  It is used to convey message-level control information.  The Verb and Noun are the only elements prescribed as mandatory by the XML schema definition; however other elements are also procedurally prescribed as mandatory by this interface specification.  </w:t>
            </w:r>
          </w:p>
          <w:p w:rsidR="006802F1" w:rsidRPr="00862379" w:rsidRDefault="006802F1" w:rsidP="006802F1">
            <w:pPr>
              <w:rPr>
                <w:sz w:val="20"/>
              </w:rPr>
            </w:pPr>
          </w:p>
          <w:p w:rsidR="006802F1" w:rsidRPr="00862379" w:rsidRDefault="006802F1" w:rsidP="006802F1">
            <w:pPr>
              <w:rPr>
                <w:sz w:val="20"/>
              </w:rPr>
            </w:pPr>
            <w:r w:rsidRPr="00862379">
              <w:rPr>
                <w:sz w:val="20"/>
              </w:rPr>
              <w:t>For specific guidance on how to populate the Header elements, please consult the appropriate Messaging Guideline document referenced in Section 12 for the specific use case being implemented.</w:t>
            </w:r>
          </w:p>
        </w:tc>
      </w:tr>
      <w:tr w:rsidR="006802F1" w:rsidRPr="00862379" w:rsidTr="006802F1">
        <w:trPr>
          <w:cantSplit/>
          <w:jc w:val="center"/>
        </w:trPr>
        <w:tc>
          <w:tcPr>
            <w:tcW w:w="2358" w:type="dxa"/>
          </w:tcPr>
          <w:p w:rsidR="006802F1" w:rsidRPr="00862379" w:rsidRDefault="006802F1" w:rsidP="006802F1">
            <w:pPr>
              <w:rPr>
                <w:sz w:val="20"/>
              </w:rPr>
            </w:pPr>
            <w:r w:rsidRPr="00862379">
              <w:rPr>
                <w:sz w:val="20"/>
              </w:rPr>
              <w:t>Request (RequestType)</w:t>
            </w:r>
          </w:p>
        </w:tc>
        <w:tc>
          <w:tcPr>
            <w:tcW w:w="5580" w:type="dxa"/>
          </w:tcPr>
          <w:p w:rsidR="006802F1" w:rsidRPr="00862379" w:rsidRDefault="006802F1" w:rsidP="006802F1">
            <w:pPr>
              <w:rPr>
                <w:sz w:val="20"/>
              </w:rPr>
            </w:pPr>
            <w:r w:rsidRPr="00862379">
              <w:rPr>
                <w:sz w:val="20"/>
              </w:rPr>
              <w:t>The Request structure is used in RequestMessage and EventMessage to provide filtering criteria or other request-oriented parameters.</w:t>
            </w:r>
          </w:p>
          <w:p w:rsidR="006802F1" w:rsidRPr="00862379" w:rsidRDefault="006802F1" w:rsidP="006802F1">
            <w:pPr>
              <w:rPr>
                <w:sz w:val="20"/>
              </w:rPr>
            </w:pPr>
          </w:p>
          <w:p w:rsidR="006802F1" w:rsidRPr="00862379" w:rsidRDefault="006802F1" w:rsidP="006802F1">
            <w:pPr>
              <w:rPr>
                <w:sz w:val="20"/>
              </w:rPr>
            </w:pPr>
            <w:r w:rsidRPr="00862379">
              <w:rPr>
                <w:sz w:val="20"/>
              </w:rPr>
              <w:t>The XML:any element in the RequestType is intended to provide a loosely-coupled means for including structured request parameters that are specific to the Noun found in the Header.  The GetMeterReadings structure (defined later in Section 11) is a typical structure that will be contained in this XML:any element.</w:t>
            </w:r>
          </w:p>
        </w:tc>
      </w:tr>
      <w:tr w:rsidR="006802F1" w:rsidRPr="00862379" w:rsidTr="006802F1">
        <w:trPr>
          <w:cantSplit/>
          <w:jc w:val="center"/>
        </w:trPr>
        <w:tc>
          <w:tcPr>
            <w:tcW w:w="2358" w:type="dxa"/>
          </w:tcPr>
          <w:p w:rsidR="006802F1" w:rsidRPr="00862379" w:rsidRDefault="006802F1" w:rsidP="006802F1">
            <w:pPr>
              <w:rPr>
                <w:sz w:val="20"/>
              </w:rPr>
            </w:pPr>
            <w:r w:rsidRPr="00862379">
              <w:rPr>
                <w:sz w:val="20"/>
              </w:rPr>
              <w:t>Reply (ReplyType)</w:t>
            </w:r>
          </w:p>
        </w:tc>
        <w:tc>
          <w:tcPr>
            <w:tcW w:w="5580" w:type="dxa"/>
          </w:tcPr>
          <w:p w:rsidR="006802F1" w:rsidRPr="00862379" w:rsidRDefault="006802F1" w:rsidP="006802F1">
            <w:pPr>
              <w:rPr>
                <w:sz w:val="20"/>
              </w:rPr>
            </w:pPr>
            <w:r w:rsidRPr="00862379">
              <w:rPr>
                <w:sz w:val="20"/>
              </w:rPr>
              <w:t xml:space="preserve">The Reply structure is used in ResponseMessage and FaultMessage to provide reply-oriented feedback to the requestor.  </w:t>
            </w:r>
          </w:p>
          <w:p w:rsidR="006802F1" w:rsidRPr="00862379" w:rsidRDefault="006802F1" w:rsidP="006802F1">
            <w:pPr>
              <w:rPr>
                <w:sz w:val="20"/>
              </w:rPr>
            </w:pPr>
          </w:p>
          <w:p w:rsidR="006802F1" w:rsidRPr="00862379" w:rsidRDefault="006802F1" w:rsidP="006802F1">
            <w:pPr>
              <w:rPr>
                <w:sz w:val="20"/>
              </w:rPr>
            </w:pPr>
            <w:r w:rsidRPr="00862379">
              <w:rPr>
                <w:sz w:val="20"/>
              </w:rPr>
              <w:t xml:space="preserve">Typical use of the Reply structure in the ResponseMessage is to acknowledge to the requestor any error conditions (or lack thereof) encountered in the processing of the request.  </w:t>
            </w:r>
          </w:p>
          <w:p w:rsidR="006802F1" w:rsidRPr="00862379" w:rsidRDefault="006802F1" w:rsidP="006802F1">
            <w:pPr>
              <w:rPr>
                <w:sz w:val="20"/>
              </w:rPr>
            </w:pPr>
          </w:p>
          <w:p w:rsidR="006802F1" w:rsidRPr="00862379" w:rsidRDefault="006802F1" w:rsidP="006802F1">
            <w:pPr>
              <w:rPr>
                <w:sz w:val="20"/>
              </w:rPr>
            </w:pPr>
            <w:r w:rsidRPr="00862379">
              <w:rPr>
                <w:sz w:val="20"/>
              </w:rPr>
              <w:t>Typical use of the Reply structure in the FaultMessage is to communicate to the requestor any higher-level error conditions encountered that prevented the processing of the request.</w:t>
            </w:r>
          </w:p>
        </w:tc>
      </w:tr>
      <w:tr w:rsidR="006802F1" w:rsidRPr="00862379" w:rsidTr="006802F1">
        <w:trPr>
          <w:cantSplit/>
          <w:jc w:val="center"/>
        </w:trPr>
        <w:tc>
          <w:tcPr>
            <w:tcW w:w="2358" w:type="dxa"/>
          </w:tcPr>
          <w:p w:rsidR="006802F1" w:rsidRPr="00862379" w:rsidRDefault="006802F1" w:rsidP="006802F1">
            <w:pPr>
              <w:rPr>
                <w:sz w:val="20"/>
              </w:rPr>
            </w:pPr>
            <w:r w:rsidRPr="00862379">
              <w:rPr>
                <w:sz w:val="20"/>
              </w:rPr>
              <w:t>Payload (PayloadType)</w:t>
            </w:r>
          </w:p>
        </w:tc>
        <w:tc>
          <w:tcPr>
            <w:tcW w:w="5580" w:type="dxa"/>
          </w:tcPr>
          <w:p w:rsidR="006802F1" w:rsidRPr="00862379" w:rsidRDefault="006802F1" w:rsidP="006802F1">
            <w:pPr>
              <w:rPr>
                <w:sz w:val="20"/>
              </w:rPr>
            </w:pPr>
            <w:r w:rsidRPr="00862379">
              <w:rPr>
                <w:sz w:val="20"/>
              </w:rPr>
              <w:t xml:space="preserve">The Payload structure is common to RequestMessage, ResponseMessage and EventMessage.  It is used to encapsulate the details of the requests, responses or events that are being communicated.  </w:t>
            </w:r>
          </w:p>
          <w:p w:rsidR="006802F1" w:rsidRPr="00862379" w:rsidRDefault="006802F1" w:rsidP="006802F1">
            <w:pPr>
              <w:rPr>
                <w:sz w:val="20"/>
              </w:rPr>
            </w:pPr>
          </w:p>
          <w:p w:rsidR="006802F1" w:rsidRPr="00862379" w:rsidRDefault="006802F1" w:rsidP="006802F1">
            <w:pPr>
              <w:rPr>
                <w:sz w:val="20"/>
              </w:rPr>
            </w:pPr>
            <w:r w:rsidRPr="00862379">
              <w:rPr>
                <w:sz w:val="20"/>
              </w:rPr>
              <w:t>The payload element is loosely typed as an XML any: type, so that any number of formats and structures can be contained.</w:t>
            </w:r>
          </w:p>
          <w:p w:rsidR="006802F1" w:rsidRPr="00862379" w:rsidRDefault="006802F1" w:rsidP="006802F1">
            <w:pPr>
              <w:rPr>
                <w:sz w:val="20"/>
              </w:rPr>
            </w:pPr>
          </w:p>
          <w:p w:rsidR="006802F1" w:rsidRPr="00862379" w:rsidRDefault="006802F1" w:rsidP="006802F1">
            <w:pPr>
              <w:rPr>
                <w:sz w:val="20"/>
              </w:rPr>
            </w:pPr>
            <w:r w:rsidRPr="00862379">
              <w:rPr>
                <w:sz w:val="20"/>
              </w:rPr>
              <w:t>There are provisions in the PayloadType for compressing the payload structure if message size limitations are a concern.  As well, the definition provides the ability to specify the format of the payload, if non-XML formats are desired.</w:t>
            </w:r>
          </w:p>
        </w:tc>
      </w:tr>
    </w:tbl>
    <w:p w:rsidR="006802F1" w:rsidRDefault="006802F1" w:rsidP="006802F1"/>
    <w:p w:rsidR="00DF52D2" w:rsidRDefault="00DF52D2" w:rsidP="006802F1"/>
    <w:p w:rsidR="00DF52D2" w:rsidRDefault="00DF52D2" w:rsidP="006802F1"/>
    <w:p w:rsidR="006802F1" w:rsidRDefault="006802F1" w:rsidP="006802F1">
      <w:r>
        <w:t xml:space="preserve">The definitions of each of the complex types are illustrated in Figures </w:t>
      </w:r>
      <w:r w:rsidR="008852E0">
        <w:t>C</w:t>
      </w:r>
      <w:r w:rsidR="00862379">
        <w:t>-</w:t>
      </w:r>
      <w:r w:rsidR="00814ED2">
        <w:t>6</w:t>
      </w:r>
      <w:r>
        <w:t xml:space="preserve"> through </w:t>
      </w:r>
      <w:r w:rsidR="008852E0">
        <w:t>C</w:t>
      </w:r>
      <w:r w:rsidR="00862379">
        <w:t>-</w:t>
      </w:r>
      <w:r w:rsidR="00814ED2">
        <w:t>10</w:t>
      </w:r>
      <w:r>
        <w:t>.</w:t>
      </w:r>
    </w:p>
    <w:p w:rsidR="006802F1" w:rsidRDefault="006802F1" w:rsidP="006802F1"/>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lastRenderedPageBreak/>
        <w:drawing>
          <wp:inline distT="0" distB="0" distL="0" distR="0">
            <wp:extent cx="3314700" cy="5838825"/>
            <wp:effectExtent l="19050" t="0" r="0" b="0"/>
            <wp:docPr id="32" name="Picture 1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er"/>
                    <pic:cNvPicPr>
                      <a:picLocks noChangeAspect="1" noChangeArrowheads="1"/>
                    </pic:cNvPicPr>
                  </pic:nvPicPr>
                  <pic:blipFill>
                    <a:blip r:embed="rId77" cstate="print"/>
                    <a:srcRect/>
                    <a:stretch>
                      <a:fillRect/>
                    </a:stretch>
                  </pic:blipFill>
                  <pic:spPr bwMode="auto">
                    <a:xfrm>
                      <a:off x="0" y="0"/>
                      <a:ext cx="3314700" cy="5838825"/>
                    </a:xfrm>
                    <a:prstGeom prst="rect">
                      <a:avLst/>
                    </a:prstGeom>
                    <a:noFill/>
                    <a:ln w="9525">
                      <a:noFill/>
                      <a:miter lim="800000"/>
                      <a:headEnd/>
                      <a:tailEnd/>
                    </a:ln>
                  </pic:spPr>
                </pic:pic>
              </a:graphicData>
            </a:graphic>
          </wp:inline>
        </w:drawing>
      </w:r>
    </w:p>
    <w:p w:rsidR="006802F1" w:rsidRDefault="006802F1" w:rsidP="006802F1"/>
    <w:p w:rsidR="006802F1" w:rsidRDefault="006802F1" w:rsidP="00862379">
      <w:pPr>
        <w:pStyle w:val="Caption"/>
        <w:jc w:val="center"/>
      </w:pPr>
      <w:r w:rsidRPr="00B0143C">
        <w:t xml:space="preserve">Figure </w:t>
      </w:r>
      <w:r w:rsidR="008852E0">
        <w:t>C</w:t>
      </w:r>
      <w:r w:rsidR="00862379">
        <w:t>-</w:t>
      </w:r>
      <w:r w:rsidR="00814ED2">
        <w:t>6</w:t>
      </w:r>
      <w:r w:rsidRPr="00B0143C">
        <w:t xml:space="preserve"> </w:t>
      </w:r>
      <w:r>
        <w:t xml:space="preserve">Structure of HeaderType </w:t>
      </w:r>
    </w:p>
    <w:p w:rsidR="006802F1" w:rsidRDefault="006802F1" w:rsidP="006802F1">
      <w:pPr>
        <w:keepNext/>
        <w:jc w:val="center"/>
      </w:pPr>
    </w:p>
    <w:p w:rsidR="006802F1" w:rsidRDefault="006802F1" w:rsidP="006802F1"/>
    <w:p w:rsidR="006802F1" w:rsidRPr="007A7196" w:rsidRDefault="006802F1" w:rsidP="006802F1">
      <w:pPr>
        <w:pBdr>
          <w:top w:val="single" w:sz="4" w:space="1" w:color="auto"/>
          <w:left w:val="single" w:sz="4" w:space="4" w:color="auto"/>
          <w:bottom w:val="single" w:sz="4" w:space="1" w:color="auto"/>
          <w:right w:val="single" w:sz="4" w:space="4" w:color="auto"/>
        </w:pBdr>
        <w:jc w:val="center"/>
        <w:rPr>
          <w:b/>
        </w:rPr>
      </w:pPr>
      <w:r>
        <w:rPr>
          <w:b/>
          <w:noProof/>
        </w:rPr>
        <w:lastRenderedPageBreak/>
        <w:drawing>
          <wp:inline distT="0" distB="0" distL="0" distR="0">
            <wp:extent cx="5391785" cy="5024120"/>
            <wp:effectExtent l="19050" t="0" r="0" b="0"/>
            <wp:docPr id="33" name="Picture 10" descr="C:\Users\ckardos\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kardos\Desktop\ttt.png"/>
                    <pic:cNvPicPr>
                      <a:picLocks noChangeAspect="1" noChangeArrowheads="1"/>
                    </pic:cNvPicPr>
                  </pic:nvPicPr>
                  <pic:blipFill>
                    <a:blip r:embed="rId78" cstate="print"/>
                    <a:srcRect/>
                    <a:stretch>
                      <a:fillRect/>
                    </a:stretch>
                  </pic:blipFill>
                  <pic:spPr bwMode="auto">
                    <a:xfrm>
                      <a:off x="0" y="0"/>
                      <a:ext cx="5391785" cy="5024120"/>
                    </a:xfrm>
                    <a:prstGeom prst="rect">
                      <a:avLst/>
                    </a:prstGeom>
                    <a:noFill/>
                    <a:ln w="9525">
                      <a:noFill/>
                      <a:miter lim="800000"/>
                      <a:headEnd/>
                      <a:tailEnd/>
                    </a:ln>
                  </pic:spPr>
                </pic:pic>
              </a:graphicData>
            </a:graphic>
          </wp:inline>
        </w:drawing>
      </w:r>
    </w:p>
    <w:p w:rsidR="006802F1" w:rsidRDefault="006802F1" w:rsidP="006802F1">
      <w:pPr>
        <w:rPr>
          <w:b/>
        </w:rPr>
      </w:pPr>
    </w:p>
    <w:p w:rsidR="006802F1" w:rsidRDefault="006802F1" w:rsidP="00862379">
      <w:pPr>
        <w:pStyle w:val="Caption"/>
        <w:jc w:val="center"/>
      </w:pPr>
      <w:r w:rsidRPr="00B0143C">
        <w:t xml:space="preserve">Figure </w:t>
      </w:r>
      <w:r w:rsidR="008852E0">
        <w:t>C</w:t>
      </w:r>
      <w:r w:rsidR="00862379">
        <w:t>-</w:t>
      </w:r>
      <w:r w:rsidR="00814ED2">
        <w:t>7</w:t>
      </w:r>
      <w:r w:rsidRPr="00B0143C">
        <w:t xml:space="preserve"> </w:t>
      </w:r>
      <w:r>
        <w:t xml:space="preserve">Structure of RequestType </w:t>
      </w:r>
    </w:p>
    <w:p w:rsidR="006802F1" w:rsidRDefault="006802F1" w:rsidP="006802F1">
      <w:pPr>
        <w:keepNext/>
        <w:jc w:val="center"/>
      </w:pPr>
    </w:p>
    <w:p w:rsidR="006802F1" w:rsidRPr="007A7196" w:rsidRDefault="006802F1" w:rsidP="006802F1">
      <w:pPr>
        <w:rPr>
          <w:b/>
        </w:rPr>
      </w:pPr>
    </w:p>
    <w:p w:rsidR="006802F1" w:rsidRDefault="006802F1" w:rsidP="006802F1">
      <w:pPr>
        <w:rPr>
          <w:b/>
        </w:rPr>
      </w:pPr>
    </w:p>
    <w:p w:rsidR="006802F1" w:rsidRDefault="006802F1" w:rsidP="006802F1">
      <w:pPr>
        <w:pBdr>
          <w:top w:val="single" w:sz="4" w:space="1" w:color="auto"/>
          <w:left w:val="single" w:sz="4" w:space="4" w:color="auto"/>
          <w:bottom w:val="single" w:sz="4" w:space="1" w:color="auto"/>
          <w:right w:val="single" w:sz="4" w:space="4" w:color="auto"/>
        </w:pBdr>
        <w:jc w:val="center"/>
      </w:pPr>
      <w:r w:rsidRPr="008F091B">
        <w:rPr>
          <w:noProof/>
        </w:rPr>
        <w:lastRenderedPageBreak/>
        <w:drawing>
          <wp:inline distT="0" distB="0" distL="0" distR="0">
            <wp:extent cx="3632616" cy="7146271"/>
            <wp:effectExtent l="19050" t="0" r="5934" b="0"/>
            <wp:docPr id="34" name="Picture 9" descr="C:\Users\ckardos\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ardos\Desktop\ttt.png"/>
                    <pic:cNvPicPr>
                      <a:picLocks noChangeAspect="1" noChangeArrowheads="1"/>
                    </pic:cNvPicPr>
                  </pic:nvPicPr>
                  <pic:blipFill>
                    <a:blip r:embed="rId79" cstate="print"/>
                    <a:srcRect/>
                    <a:stretch>
                      <a:fillRect/>
                    </a:stretch>
                  </pic:blipFill>
                  <pic:spPr bwMode="auto">
                    <a:xfrm>
                      <a:off x="0" y="0"/>
                      <a:ext cx="3632616" cy="7146271"/>
                    </a:xfrm>
                    <a:prstGeom prst="rect">
                      <a:avLst/>
                    </a:prstGeom>
                    <a:noFill/>
                    <a:ln w="9525">
                      <a:noFill/>
                      <a:miter lim="800000"/>
                      <a:headEnd/>
                      <a:tailEnd/>
                    </a:ln>
                  </pic:spPr>
                </pic:pic>
              </a:graphicData>
            </a:graphic>
          </wp:inline>
        </w:drawing>
      </w:r>
    </w:p>
    <w:p w:rsidR="006802F1" w:rsidRDefault="006802F1" w:rsidP="006802F1">
      <w:pPr>
        <w:keepNext/>
        <w:jc w:val="center"/>
      </w:pPr>
    </w:p>
    <w:p w:rsidR="006802F1" w:rsidRDefault="006802F1" w:rsidP="00862379">
      <w:pPr>
        <w:pStyle w:val="Caption"/>
        <w:jc w:val="center"/>
      </w:pPr>
      <w:r w:rsidRPr="00B0143C">
        <w:t xml:space="preserve">Figure </w:t>
      </w:r>
      <w:r w:rsidR="008852E0">
        <w:t>C</w:t>
      </w:r>
      <w:r w:rsidR="00862379">
        <w:t>-</w:t>
      </w:r>
      <w:r w:rsidR="00814ED2">
        <w:t>8</w:t>
      </w:r>
      <w:r w:rsidR="00862379">
        <w:t xml:space="preserve"> </w:t>
      </w:r>
      <w:r>
        <w:t xml:space="preserve">Structure of ReplyType </w:t>
      </w:r>
    </w:p>
    <w:p w:rsidR="006802F1" w:rsidRDefault="006802F1" w:rsidP="00862379">
      <w:pPr>
        <w:pStyle w:val="Caption"/>
        <w:jc w:val="center"/>
      </w:pPr>
    </w:p>
    <w:p w:rsidR="006802F1" w:rsidRDefault="006802F1" w:rsidP="006802F1"/>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lastRenderedPageBreak/>
        <w:drawing>
          <wp:inline distT="0" distB="0" distL="0" distR="0">
            <wp:extent cx="4876800" cy="5497195"/>
            <wp:effectExtent l="19050" t="0" r="0" b="0"/>
            <wp:docPr id="35" name="Picture 12" descr="C:\Users\ckardos\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kardos\Desktop\ttt.png"/>
                    <pic:cNvPicPr>
                      <a:picLocks noChangeAspect="1" noChangeArrowheads="1"/>
                    </pic:cNvPicPr>
                  </pic:nvPicPr>
                  <pic:blipFill>
                    <a:blip r:embed="rId80" cstate="print"/>
                    <a:srcRect/>
                    <a:stretch>
                      <a:fillRect/>
                    </a:stretch>
                  </pic:blipFill>
                  <pic:spPr bwMode="auto">
                    <a:xfrm>
                      <a:off x="0" y="0"/>
                      <a:ext cx="4876800" cy="5497195"/>
                    </a:xfrm>
                    <a:prstGeom prst="rect">
                      <a:avLst/>
                    </a:prstGeom>
                    <a:noFill/>
                    <a:ln w="9525">
                      <a:noFill/>
                      <a:miter lim="800000"/>
                      <a:headEnd/>
                      <a:tailEnd/>
                    </a:ln>
                  </pic:spPr>
                </pic:pic>
              </a:graphicData>
            </a:graphic>
          </wp:inline>
        </w:drawing>
      </w:r>
    </w:p>
    <w:p w:rsidR="006802F1" w:rsidRDefault="006802F1" w:rsidP="006802F1"/>
    <w:p w:rsidR="006802F1" w:rsidRDefault="006802F1" w:rsidP="00862379">
      <w:pPr>
        <w:pStyle w:val="Caption"/>
        <w:jc w:val="center"/>
      </w:pPr>
      <w:r w:rsidRPr="00B0143C">
        <w:t xml:space="preserve">Figure </w:t>
      </w:r>
      <w:r w:rsidR="008852E0">
        <w:t>C</w:t>
      </w:r>
      <w:r w:rsidR="00862379">
        <w:t>-</w:t>
      </w:r>
      <w:r w:rsidR="00814ED2">
        <w:t>9</w:t>
      </w:r>
      <w:r w:rsidRPr="00B0143C">
        <w:t xml:space="preserve"> </w:t>
      </w:r>
      <w:r>
        <w:t xml:space="preserve">Structure of PayloadType </w:t>
      </w:r>
    </w:p>
    <w:p w:rsidR="006802F1" w:rsidRDefault="006802F1" w:rsidP="006802F1">
      <w:pPr>
        <w:keepNext/>
        <w:jc w:val="center"/>
      </w:pPr>
    </w:p>
    <w:p w:rsidR="006802F1" w:rsidRDefault="006802F1" w:rsidP="006802F1">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4365570" cy="6999890"/>
            <wp:effectExtent l="19050" t="0" r="0" b="0"/>
            <wp:docPr id="36" name="Picture 13" descr="C:\Users\ckardos\Desktop\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kardos\Desktop\ttt.png"/>
                    <pic:cNvPicPr>
                      <a:picLocks noChangeAspect="1" noChangeArrowheads="1"/>
                    </pic:cNvPicPr>
                  </pic:nvPicPr>
                  <pic:blipFill>
                    <a:blip r:embed="rId81" cstate="print"/>
                    <a:srcRect/>
                    <a:stretch>
                      <a:fillRect/>
                    </a:stretch>
                  </pic:blipFill>
                  <pic:spPr bwMode="auto">
                    <a:xfrm>
                      <a:off x="0" y="0"/>
                      <a:ext cx="4365665" cy="7000042"/>
                    </a:xfrm>
                    <a:prstGeom prst="rect">
                      <a:avLst/>
                    </a:prstGeom>
                    <a:noFill/>
                    <a:ln w="9525">
                      <a:noFill/>
                      <a:miter lim="800000"/>
                      <a:headEnd/>
                      <a:tailEnd/>
                    </a:ln>
                  </pic:spPr>
                </pic:pic>
              </a:graphicData>
            </a:graphic>
          </wp:inline>
        </w:drawing>
      </w:r>
    </w:p>
    <w:p w:rsidR="00814ED2" w:rsidRDefault="00814ED2" w:rsidP="006802F1">
      <w:pPr>
        <w:keepNext/>
        <w:jc w:val="center"/>
      </w:pPr>
    </w:p>
    <w:p w:rsidR="006802F1" w:rsidRDefault="006802F1" w:rsidP="00862379">
      <w:pPr>
        <w:pStyle w:val="Caption"/>
        <w:jc w:val="center"/>
      </w:pPr>
      <w:r w:rsidRPr="00B0143C">
        <w:t xml:space="preserve">Figure </w:t>
      </w:r>
      <w:r w:rsidR="008852E0">
        <w:t>C</w:t>
      </w:r>
      <w:r w:rsidR="00862379">
        <w:t>-</w:t>
      </w:r>
      <w:r w:rsidR="00814ED2">
        <w:t>10</w:t>
      </w:r>
      <w:r w:rsidRPr="00B0143C">
        <w:t xml:space="preserve"> </w:t>
      </w:r>
      <w:r>
        <w:t xml:space="preserve">Structure of OperationSet </w:t>
      </w:r>
    </w:p>
    <w:p w:rsidR="006802F1" w:rsidRDefault="006802F1" w:rsidP="006802F1">
      <w:pPr>
        <w:keepNext/>
        <w:jc w:val="center"/>
      </w:pPr>
    </w:p>
    <w:p w:rsidR="00DF52D2" w:rsidRDefault="00DF52D2" w:rsidP="006802F1">
      <w:pPr>
        <w:rPr>
          <w:rFonts w:cs="Arial"/>
        </w:rPr>
      </w:pPr>
    </w:p>
    <w:p w:rsidR="00DF52D2" w:rsidRDefault="00DF52D2" w:rsidP="006802F1">
      <w:pPr>
        <w:rPr>
          <w:rFonts w:cs="Arial"/>
        </w:rPr>
      </w:pPr>
    </w:p>
    <w:p w:rsidR="00F33BCC" w:rsidRDefault="00814ED2" w:rsidP="006802F1">
      <w:pPr>
        <w:rPr>
          <w:rFonts w:cs="Arial"/>
        </w:rPr>
      </w:pPr>
      <w:r>
        <w:rPr>
          <w:rFonts w:cs="Arial"/>
        </w:rPr>
        <w:t>The content of Message.xsd</w:t>
      </w:r>
      <w:r w:rsidR="005E7698">
        <w:rPr>
          <w:rFonts w:cs="Arial"/>
        </w:rPr>
        <w:t xml:space="preserve">, taken directly from IEC 61968-100 </w:t>
      </w:r>
      <w:r w:rsidR="00F33BCC">
        <w:rPr>
          <w:rFonts w:cs="Arial"/>
        </w:rPr>
        <w:t>can be found at:</w:t>
      </w:r>
    </w:p>
    <w:p w:rsidR="00F33BCC" w:rsidRDefault="00F33BCC" w:rsidP="006802F1">
      <w:pPr>
        <w:rPr>
          <w:rFonts w:cs="Arial"/>
        </w:rPr>
      </w:pPr>
    </w:p>
    <w:p w:rsidR="00475E29" w:rsidRDefault="00475E29" w:rsidP="00475E29">
      <w:pPr>
        <w:pStyle w:val="BodyText"/>
      </w:pPr>
      <w:r w:rsidRPr="00F33BCC">
        <w:t>{00-Part 100 Message XSD\Part 1}</w:t>
      </w:r>
    </w:p>
    <w:p w:rsidR="008852E0" w:rsidRDefault="008852E0" w:rsidP="00475E29">
      <w:pPr>
        <w:pStyle w:val="BodyText"/>
      </w:pPr>
    </w:p>
    <w:p w:rsidR="008852E0" w:rsidRDefault="008852E0" w:rsidP="00475E29">
      <w:pPr>
        <w:pStyle w:val="BodyText"/>
      </w:pPr>
      <w:r>
        <w:t>For information concerning the use of OperationSets to support deletion of elements from a CIM Object (e.g., WorkRequest, MaintenanceOrder, or ServiceOrder), please refer to Annex D.</w:t>
      </w:r>
    </w:p>
    <w:p w:rsidR="008852E0" w:rsidRDefault="008852E0">
      <w:r>
        <w:br w:type="page"/>
      </w:r>
    </w:p>
    <w:p w:rsidR="008852E0" w:rsidRDefault="008852E0" w:rsidP="008852E0">
      <w:pPr>
        <w:pStyle w:val="Heading6"/>
      </w:pPr>
      <w:bookmarkStart w:id="79" w:name="_Toc426121945"/>
      <w:r>
        <w:lastRenderedPageBreak/>
        <w:t>USE of OperationSets to support deletion of attributes and association classes from CIM Objects</w:t>
      </w:r>
      <w:bookmarkEnd w:id="79"/>
    </w:p>
    <w:p w:rsidR="00695615" w:rsidRDefault="008852E0">
      <w:pPr>
        <w:rPr>
          <w:i/>
        </w:rPr>
      </w:pPr>
      <w:r>
        <w:rPr>
          <w:i/>
        </w:rPr>
        <w:t>The following is derived from information in IEC 61968 Part 100 and IEC 61968 Part 9.  In those documents there are two defined purposes for OperationSets. One involves the ability to perform a sequence of operations in a specified order and optionally preserve transactional integrity across the set of operations. The second usage is to support deletion of attributes and association classes (generically elements in the XSD/XML)</w:t>
      </w:r>
      <w:r w:rsidR="00695615">
        <w:rPr>
          <w:i/>
        </w:rPr>
        <w:t xml:space="preserve">from instances of CIM Objects (such as a WorkRequest, a maintenanceOrder, or a ServiceOrder).  The first usage is not germaine to this Part 6 Test Script document and is not described below. The second is used in a number of test cases within this document (e.g., </w:t>
      </w:r>
      <w:r w:rsidR="007C2D52">
        <w:rPr>
          <w:i/>
        </w:rPr>
        <w:t>WR-</w:t>
      </w:r>
      <w:r w:rsidR="00695615">
        <w:rPr>
          <w:i/>
        </w:rPr>
        <w:t>3a).</w:t>
      </w:r>
    </w:p>
    <w:p w:rsidR="00695615" w:rsidRDefault="00695615">
      <w:pPr>
        <w:rPr>
          <w:i/>
        </w:rPr>
      </w:pPr>
    </w:p>
    <w:p w:rsidR="00695615" w:rsidRDefault="00695615" w:rsidP="00695615">
      <w:r>
        <w:t>With the publication of the 1st Edition of IEC 61968 Part 100, the Message.xsd message envelope has been extended in both the Reply and Payload sections of the message to support the use of OperationSets. Refer to Figures C.8 through C.10 in the previous Annex for a depiction of the OperationSet and supporting constructs in Message.xsd.</w:t>
      </w:r>
    </w:p>
    <w:p w:rsidR="00695615" w:rsidRDefault="00695615" w:rsidP="00695615"/>
    <w:p w:rsidR="00695615" w:rsidRDefault="00695615" w:rsidP="00695615">
      <w:r>
        <w:t>A message utilizing the OperationSet construct always has a CIM Header verb of “execute” and a noun of “OperationSet”. An OperationSet in turn contains one or more Operations, and each Operation has an operationId which supplements the overall message CorrelationID to provide a fine-grained ability to correlate the contents of one or more reply messages with the individual Operations in an OperationSet. Individual Operations within an OperationSet have OperationSet-level verbs and nouns. When used to support the deletion of attributes or association classes</w:t>
      </w:r>
      <w:r w:rsidR="005B5C20">
        <w:t xml:space="preserve"> (as done, the </w:t>
      </w:r>
      <w:r>
        <w:t xml:space="preserve">verb within an Operation </w:t>
      </w:r>
      <w:r w:rsidR="005B5C20">
        <w:t xml:space="preserve">will be either </w:t>
      </w:r>
      <w:r>
        <w:t xml:space="preserve">are: </w:t>
      </w:r>
      <w:r w:rsidR="005B5C20">
        <w:t>"delete" or</w:t>
      </w:r>
      <w:r>
        <w:t xml:space="preserve"> “deleted”.</w:t>
      </w:r>
      <w:r w:rsidR="005B5C20">
        <w:t xml:space="preserve"> The use of other verbs in the Operation(s) of an OperationSet is supported, but is not germaine to this Part 6 Test Script document.</w:t>
      </w:r>
      <w:r>
        <w:t xml:space="preserve"> </w:t>
      </w:r>
    </w:p>
    <w:p w:rsidR="005B5C20" w:rsidRDefault="005B5C20" w:rsidP="00695615"/>
    <w:p w:rsidR="00695615" w:rsidRDefault="005B5C20" w:rsidP="00695615">
      <w:r>
        <w:t>E</w:t>
      </w:r>
      <w:r w:rsidR="00695615">
        <w:t xml:space="preserve">ach Operation in an OperationSet also includes an elementOperation Boolean. This Boolean is to be set to true when the Operation verb is “delete” </w:t>
      </w:r>
      <w:r>
        <w:t xml:space="preserve">or "deleted" </w:t>
      </w:r>
      <w:r w:rsidR="00695615">
        <w:t xml:space="preserve">and the intent is to delete </w:t>
      </w:r>
      <w:r>
        <w:t xml:space="preserve">or reflect the deletion of </w:t>
      </w:r>
      <w:r w:rsidR="00695615">
        <w:t>individual attributes or individual instances of associated CIM classes from the object specified by the Operation noun</w:t>
      </w:r>
      <w:r>
        <w:t xml:space="preserve">.  This is </w:t>
      </w:r>
      <w:r w:rsidR="00695615">
        <w:t xml:space="preserve">as opposed to deleting the entire CIM object </w:t>
      </w:r>
      <w:r>
        <w:t>specified by the Operation noun</w:t>
      </w:r>
      <w:r w:rsidR="00695615">
        <w:t>. If omitted, elementOperation is assumed to be false</w:t>
      </w:r>
      <w:r>
        <w:t>; therefore it is imperative to set it to true for the test cases when the intent is to delete attributes and association clases</w:t>
      </w:r>
      <w:r w:rsidR="00695615">
        <w:t xml:space="preserve">. It is emphasized that in this case, use of the Operation verb “delete”, in combination with an elementOperation Boolean set to true, effectively </w:t>
      </w:r>
      <w:r w:rsidR="00695615" w:rsidRPr="009B6BE6">
        <w:rPr>
          <w:u w:val="single"/>
        </w:rPr>
        <w:t>modifies</w:t>
      </w:r>
      <w:r w:rsidR="00695615">
        <w:t xml:space="preserve"> (and does not delete) the CIM object specified by the Operation noun. </w:t>
      </w:r>
    </w:p>
    <w:p w:rsidR="00695615" w:rsidRDefault="00695615" w:rsidP="00695615"/>
    <w:p w:rsidR="00695615" w:rsidRPr="00CA4BAB" w:rsidRDefault="00CA4BAB" w:rsidP="00695615">
      <w:pPr>
        <w:rPr>
          <w:i/>
        </w:rPr>
      </w:pPr>
      <w:r w:rsidRPr="00CA4BAB">
        <w:rPr>
          <w:i/>
        </w:rPr>
        <w:t>Note</w:t>
      </w:r>
      <w:r>
        <w:rPr>
          <w:i/>
        </w:rPr>
        <w:t xml:space="preserve"> 1</w:t>
      </w:r>
      <w:r w:rsidRPr="00CA4BAB">
        <w:rPr>
          <w:i/>
        </w:rPr>
        <w:t xml:space="preserve">: </w:t>
      </w:r>
      <w:r w:rsidR="00695615" w:rsidRPr="00CA4BAB">
        <w:rPr>
          <w:i/>
        </w:rPr>
        <w:t xml:space="preserve">When modifying the configuration of a CIM object </w:t>
      </w:r>
      <w:r w:rsidR="005B5C20" w:rsidRPr="00CA4BAB">
        <w:rPr>
          <w:i/>
        </w:rPr>
        <w:t xml:space="preserve">using the </w:t>
      </w:r>
      <w:r w:rsidR="00695615" w:rsidRPr="00CA4BAB">
        <w:rPr>
          <w:i/>
        </w:rPr>
        <w:t>verb</w:t>
      </w:r>
      <w:r w:rsidRPr="00CA4BAB">
        <w:rPr>
          <w:i/>
        </w:rPr>
        <w:t>s</w:t>
      </w:r>
      <w:r w:rsidR="00695615" w:rsidRPr="00CA4BAB">
        <w:rPr>
          <w:i/>
        </w:rPr>
        <w:t xml:space="preserve"> </w:t>
      </w:r>
      <w:r w:rsidRPr="00CA4BAB">
        <w:rPr>
          <w:i/>
        </w:rPr>
        <w:t xml:space="preserve">"change", "changed", </w:t>
      </w:r>
      <w:r w:rsidR="00695615" w:rsidRPr="00CA4BAB">
        <w:rPr>
          <w:i/>
        </w:rPr>
        <w:t>“</w:t>
      </w:r>
      <w:r w:rsidR="005B5C20" w:rsidRPr="00CA4BAB">
        <w:rPr>
          <w:i/>
        </w:rPr>
        <w:t>delete"</w:t>
      </w:r>
      <w:r w:rsidRPr="00CA4BAB">
        <w:rPr>
          <w:i/>
        </w:rPr>
        <w:t>,</w:t>
      </w:r>
      <w:r w:rsidR="005B5C20" w:rsidRPr="00CA4BAB">
        <w:rPr>
          <w:i/>
        </w:rPr>
        <w:t xml:space="preserve"> </w:t>
      </w:r>
      <w:r w:rsidR="00695615" w:rsidRPr="00CA4BAB">
        <w:rPr>
          <w:i/>
        </w:rPr>
        <w:t>or “delete</w:t>
      </w:r>
      <w:r w:rsidR="005B5C20" w:rsidRPr="00CA4BAB">
        <w:rPr>
          <w:i/>
        </w:rPr>
        <w:t>d</w:t>
      </w:r>
      <w:r w:rsidR="00695615" w:rsidRPr="00CA4BAB">
        <w:rPr>
          <w:i/>
        </w:rPr>
        <w:t xml:space="preserve">”, only the ID of the object being changed and the information that is being </w:t>
      </w:r>
      <w:r w:rsidRPr="00CA4BAB">
        <w:rPr>
          <w:i/>
        </w:rPr>
        <w:t xml:space="preserve">changed or </w:t>
      </w:r>
      <w:r w:rsidR="00695615" w:rsidRPr="00CA4BAB">
        <w:rPr>
          <w:i/>
        </w:rPr>
        <w:t xml:space="preserve">deleted is to be included. </w:t>
      </w:r>
      <w:r w:rsidR="005B5C20" w:rsidRPr="00CA4BAB">
        <w:rPr>
          <w:i/>
        </w:rPr>
        <w:t>(</w:t>
      </w:r>
      <w:r w:rsidR="00695615" w:rsidRPr="00CA4BAB">
        <w:rPr>
          <w:i/>
        </w:rPr>
        <w:t>This is true whether or not an OperationSet is being used.</w:t>
      </w:r>
      <w:r w:rsidR="005B5C20" w:rsidRPr="00CA4BAB">
        <w:rPr>
          <w:i/>
        </w:rPr>
        <w:t>)</w:t>
      </w:r>
      <w:r w:rsidR="00695615" w:rsidRPr="00CA4BAB">
        <w:rPr>
          <w:i/>
        </w:rPr>
        <w:t xml:space="preserve"> It is for this reason that almost all elements within the </w:t>
      </w:r>
      <w:r w:rsidRPr="00CA4BAB">
        <w:rPr>
          <w:i/>
        </w:rPr>
        <w:t xml:space="preserve">unconstrained Part 6 </w:t>
      </w:r>
      <w:r w:rsidR="00695615" w:rsidRPr="00CA4BAB">
        <w:rPr>
          <w:i/>
        </w:rPr>
        <w:t xml:space="preserve">XSDs </w:t>
      </w:r>
      <w:r w:rsidRPr="00CA4BAB">
        <w:rPr>
          <w:i/>
        </w:rPr>
        <w:t xml:space="preserve">(i.e., those used for </w:t>
      </w:r>
      <w:r w:rsidR="00695615" w:rsidRPr="00CA4BAB">
        <w:rPr>
          <w:i/>
        </w:rPr>
        <w:t xml:space="preserve">are optional in the profiles. </w:t>
      </w:r>
    </w:p>
    <w:p w:rsidR="00695615" w:rsidRDefault="00695615" w:rsidP="00695615"/>
    <w:p w:rsidR="00695615" w:rsidRPr="00CA4BAB" w:rsidRDefault="00695615" w:rsidP="00CA4BAB">
      <w:pPr>
        <w:rPr>
          <w:i/>
        </w:rPr>
      </w:pPr>
      <w:r w:rsidRPr="00CA4BAB">
        <w:rPr>
          <w:i/>
        </w:rPr>
        <w:lastRenderedPageBreak/>
        <w:t>Note</w:t>
      </w:r>
      <w:r w:rsidR="00CA4BAB">
        <w:rPr>
          <w:i/>
        </w:rPr>
        <w:t xml:space="preserve"> </w:t>
      </w:r>
      <w:r w:rsidR="00CA4BAB" w:rsidRPr="00CA4BAB">
        <w:rPr>
          <w:i/>
        </w:rPr>
        <w:t>2</w:t>
      </w:r>
      <w:r w:rsidRPr="00CA4BAB">
        <w:rPr>
          <w:i/>
        </w:rPr>
        <w:t xml:space="preserve">: When deleting an attribute from a CIM object using an Operation where the elementOperation Boolean is true and the Operation verb is delete, it is necessary to supply a value for the attribute that will pass XML schema validation. In these instances, the actual value supplied is ignored and thus may be any value that is of the proper data type to pass validation. </w:t>
      </w:r>
    </w:p>
    <w:p w:rsidR="00695615" w:rsidRDefault="00695615" w:rsidP="00695615"/>
    <w:p w:rsidR="00695615" w:rsidRDefault="00695615" w:rsidP="00695615"/>
    <w:p w:rsidR="00F33BCC" w:rsidRDefault="00F33BCC">
      <w:pPr>
        <w:rPr>
          <w:b/>
          <w:caps/>
          <w:kern w:val="28"/>
          <w:sz w:val="36"/>
          <w:szCs w:val="36"/>
        </w:rPr>
      </w:pPr>
    </w:p>
    <w:p w:rsidR="00CA4BAB" w:rsidRDefault="00CA4BAB">
      <w:pPr>
        <w:rPr>
          <w:b/>
          <w:caps/>
          <w:kern w:val="28"/>
          <w:sz w:val="36"/>
          <w:szCs w:val="36"/>
        </w:rPr>
      </w:pPr>
      <w:r>
        <w:br w:type="page"/>
      </w:r>
    </w:p>
    <w:p w:rsidR="00B44910" w:rsidRDefault="00EE7189" w:rsidP="00C57F63">
      <w:pPr>
        <w:pStyle w:val="Heading6"/>
      </w:pPr>
      <w:bookmarkStart w:id="80" w:name="_Toc426121946"/>
      <w:r>
        <w:lastRenderedPageBreak/>
        <w:t>FDIS Version of IEC 61968 Part 6 profiles</w:t>
      </w:r>
      <w:bookmarkEnd w:id="80"/>
    </w:p>
    <w:p w:rsidR="00F33BCC" w:rsidRDefault="00EE7189" w:rsidP="00EE7189">
      <w:pPr>
        <w:pStyle w:val="BodyText"/>
      </w:pPr>
      <w:r>
        <w:t>Th</w:t>
      </w:r>
      <w:r w:rsidR="00F33BCC">
        <w:t>e</w:t>
      </w:r>
      <w:r>
        <w:t xml:space="preserve"> WorkRequests, MaintenanceOrders, and ServiceOrders profiles exactly as they appear in the Part 6 FDIS</w:t>
      </w:r>
      <w:r w:rsidR="00F33BCC">
        <w:t xml:space="preserve"> can be found at this location:</w:t>
      </w:r>
    </w:p>
    <w:p w:rsidR="00F33BCC" w:rsidRDefault="00475E29" w:rsidP="00F33BCC">
      <w:pPr>
        <w:pStyle w:val="BodyText"/>
      </w:pPr>
      <w:r w:rsidRPr="00475E29">
        <w:t>{01-Part 6 Original FDIS XSDs}</w:t>
      </w:r>
    </w:p>
    <w:p w:rsidR="00DF52D2" w:rsidRDefault="00EE7189" w:rsidP="00F33BCC">
      <w:pPr>
        <w:pStyle w:val="BodyText"/>
      </w:pPr>
      <w:r>
        <w:t xml:space="preserve">These are included here for completeness only, as these profiles are not used for the Test Cases in this document. See Annex </w:t>
      </w:r>
      <w:r w:rsidR="00CA4BAB">
        <w:t>F</w:t>
      </w:r>
      <w:r>
        <w:t xml:space="preserve"> for the EPRI-generated Part 6 profiles used in the Test cases in this document. Please refer also to Section </w:t>
      </w:r>
      <w:r w:rsidRPr="00EE7189">
        <w:rPr>
          <w:color w:val="FF0000"/>
        </w:rPr>
        <w:t>xx</w:t>
      </w:r>
      <w:r>
        <w:rPr>
          <w:color w:val="FF0000"/>
        </w:rPr>
        <w:t xml:space="preserve"> </w:t>
      </w:r>
      <w:r w:rsidRPr="00EE7189">
        <w:t>f</w:t>
      </w:r>
      <w:r>
        <w:t>or a discussion of the differences between the FDIS profiles and the EPRI-generated profiles.</w:t>
      </w:r>
    </w:p>
    <w:p w:rsidR="00DF52D2" w:rsidRDefault="00DF52D2">
      <w:pPr>
        <w:rPr>
          <w:rFonts w:ascii="Times" w:hAnsi="Times"/>
        </w:rPr>
      </w:pPr>
      <w:r>
        <w:br w:type="page"/>
      </w:r>
    </w:p>
    <w:p w:rsidR="00B44910" w:rsidRPr="007C6138" w:rsidRDefault="00B44910" w:rsidP="00240F3D">
      <w:pPr>
        <w:pStyle w:val="Heading6"/>
        <w:ind w:left="720" w:hanging="720"/>
      </w:pPr>
      <w:bookmarkStart w:id="81" w:name="_Toc426121947"/>
      <w:r>
        <w:lastRenderedPageBreak/>
        <w:t xml:space="preserve">EPRI -Modified IEC 61968 Part 6 </w:t>
      </w:r>
      <w:r w:rsidRPr="007C6138">
        <w:t>message</w:t>
      </w:r>
      <w:r>
        <w:t xml:space="preserve"> profiles</w:t>
      </w:r>
      <w:r w:rsidR="005E6E7D">
        <w:t xml:space="preserve"> and Usage Guidelines</w:t>
      </w:r>
      <w:bookmarkEnd w:id="81"/>
    </w:p>
    <w:p w:rsidR="00475E29" w:rsidRDefault="00475E29" w:rsidP="00475E29">
      <w:pPr>
        <w:pStyle w:val="BodyText"/>
      </w:pPr>
      <w:r>
        <w:t>The EPRI-modified WorkRequests, MaintenanceOrders, and ServiceOrders profiles used to support the generation of Strongly-typed Message XSDs and WSDLS can be found at these locations:</w:t>
      </w:r>
    </w:p>
    <w:p w:rsidR="00475E29" w:rsidRDefault="00475E29" w:rsidP="00475E29">
      <w:pPr>
        <w:pStyle w:val="BodyText"/>
      </w:pPr>
    </w:p>
    <w:p w:rsidR="00475E29" w:rsidRDefault="00475E29" w:rsidP="00475E29">
      <w:pPr>
        <w:pStyle w:val="BodyText"/>
      </w:pPr>
      <w:r>
        <w:t>{02-Part 6 XSDs modified by EPRI\'change or delete' Profiles}</w:t>
      </w:r>
    </w:p>
    <w:p w:rsidR="00475E29" w:rsidRDefault="00475E29" w:rsidP="00475E29">
      <w:pPr>
        <w:pStyle w:val="BodyText"/>
      </w:pPr>
      <w:r>
        <w:t>{02-Part 6 XSDs modified by EPRI\'create' Profiles\Constrained by EPRI}</w:t>
      </w:r>
    </w:p>
    <w:p w:rsidR="00475E29" w:rsidRDefault="00475E29" w:rsidP="00475E29">
      <w:pPr>
        <w:pStyle w:val="BodyText"/>
      </w:pPr>
    </w:p>
    <w:p w:rsidR="00475E29" w:rsidRDefault="00475E29" w:rsidP="00475E29">
      <w:pPr>
        <w:pStyle w:val="BodyText"/>
      </w:pPr>
    </w:p>
    <w:p w:rsidR="00DF52D2" w:rsidRDefault="00DF52D2">
      <w:pPr>
        <w:rPr>
          <w:b/>
          <w:caps/>
          <w:kern w:val="28"/>
          <w:sz w:val="36"/>
          <w:szCs w:val="36"/>
        </w:rPr>
      </w:pPr>
      <w:r>
        <w:br w:type="page"/>
      </w:r>
    </w:p>
    <w:p w:rsidR="008C0D8C" w:rsidRDefault="008C0D8C" w:rsidP="00240F3D">
      <w:pPr>
        <w:pStyle w:val="Heading6"/>
        <w:ind w:left="720" w:hanging="720"/>
      </w:pPr>
      <w:bookmarkStart w:id="82" w:name="_Toc426121948"/>
      <w:r>
        <w:lastRenderedPageBreak/>
        <w:t xml:space="preserve">EPRI-Generated "get" </w:t>
      </w:r>
      <w:r w:rsidRPr="007C6138">
        <w:t>message</w:t>
      </w:r>
      <w:r>
        <w:t xml:space="preserve"> profiles </w:t>
      </w:r>
      <w:r w:rsidR="006939F1">
        <w:t xml:space="preserve">for </w:t>
      </w:r>
      <w:r>
        <w:t>IEC 61968 Part 6</w:t>
      </w:r>
      <w:bookmarkEnd w:id="82"/>
    </w:p>
    <w:p w:rsidR="00475E29" w:rsidRDefault="00475E29" w:rsidP="00475E29">
      <w:pPr>
        <w:pStyle w:val="BodyText"/>
      </w:pPr>
      <w:r>
        <w:t>The EPRI-generated GetWorkRequests, GetMaintenanceOrders, and GetServiceOrders profiles  at this location:</w:t>
      </w:r>
    </w:p>
    <w:p w:rsidR="00475E29" w:rsidRDefault="00475E29" w:rsidP="00475E29">
      <w:pPr>
        <w:pStyle w:val="BodyText"/>
      </w:pPr>
      <w:r>
        <w:t>{02-Part 6 XSDs modified by EPRI\'get' Profiles}</w:t>
      </w:r>
    </w:p>
    <w:p w:rsidR="008C0D8C" w:rsidRDefault="008C0D8C" w:rsidP="00C57F63">
      <w:pPr>
        <w:pStyle w:val="BodyText"/>
      </w:pPr>
    </w:p>
    <w:p w:rsidR="00DF52D2" w:rsidRDefault="00DF52D2">
      <w:pPr>
        <w:rPr>
          <w:b/>
          <w:caps/>
          <w:kern w:val="28"/>
          <w:sz w:val="36"/>
          <w:szCs w:val="36"/>
        </w:rPr>
      </w:pPr>
      <w:r>
        <w:br w:type="page"/>
      </w:r>
    </w:p>
    <w:p w:rsidR="002A3CCD" w:rsidRDefault="002A3CCD" w:rsidP="00240F3D">
      <w:pPr>
        <w:pStyle w:val="Heading6"/>
        <w:ind w:left="720" w:hanging="720"/>
      </w:pPr>
      <w:bookmarkStart w:id="83" w:name="_Toc426121949"/>
      <w:r>
        <w:lastRenderedPageBreak/>
        <w:t xml:space="preserve">EPRI-Generated </w:t>
      </w:r>
      <w:r w:rsidR="003E67A7">
        <w:t xml:space="preserve">Message </w:t>
      </w:r>
      <w:r>
        <w:t xml:space="preserve">Profiles </w:t>
      </w:r>
      <w:r w:rsidR="00240F3D">
        <w:t xml:space="preserve">and Templates </w:t>
      </w:r>
      <w:r>
        <w:t>for use in creating strongly-typed web services</w:t>
      </w:r>
      <w:bookmarkEnd w:id="83"/>
    </w:p>
    <w:p w:rsidR="00DF52D2" w:rsidRDefault="00DF52D2" w:rsidP="00C57F63">
      <w:pPr>
        <w:pStyle w:val="BodyText"/>
      </w:pPr>
    </w:p>
    <w:p w:rsidR="00475E29" w:rsidRDefault="00475E29" w:rsidP="00C57F63">
      <w:pPr>
        <w:pStyle w:val="BodyText"/>
      </w:pPr>
      <w:r>
        <w:t>The EPRI-generated MessageXSD</w:t>
      </w:r>
      <w:r w:rsidR="003E67A7">
        <w:t>s</w:t>
      </w:r>
      <w:r>
        <w:t xml:space="preserve"> </w:t>
      </w:r>
      <w:r w:rsidR="007F16C9">
        <w:t xml:space="preserve">and </w:t>
      </w:r>
      <w:r w:rsidR="003E67A7">
        <w:t xml:space="preserve">XSD </w:t>
      </w:r>
      <w:r w:rsidR="007F16C9">
        <w:t xml:space="preserve">Templates </w:t>
      </w:r>
      <w:r>
        <w:t xml:space="preserve">used to </w:t>
      </w:r>
      <w:r w:rsidR="007F16C9">
        <w:t xml:space="preserve">support </w:t>
      </w:r>
      <w:r>
        <w:t>the testing associated with this Test Script document can be found at the following locations:</w:t>
      </w:r>
    </w:p>
    <w:p w:rsidR="007F16C9" w:rsidRDefault="007F16C9" w:rsidP="00C57F63">
      <w:pPr>
        <w:pStyle w:val="BodyText"/>
      </w:pPr>
    </w:p>
    <w:p w:rsidR="007F16C9" w:rsidRDefault="007F16C9" w:rsidP="007F16C9">
      <w:pPr>
        <w:pStyle w:val="BodyText"/>
        <w:rPr>
          <w:b/>
          <w:u w:val="single"/>
        </w:rPr>
      </w:pPr>
      <w:r>
        <w:rPr>
          <w:b/>
          <w:u w:val="single"/>
        </w:rPr>
        <w:t xml:space="preserve">Strongly-typed Message XSDs and Supporting </w:t>
      </w:r>
      <w:r w:rsidR="003E67A7">
        <w:rPr>
          <w:b/>
          <w:u w:val="single"/>
        </w:rPr>
        <w:t>F</w:t>
      </w:r>
      <w:r>
        <w:rPr>
          <w:b/>
          <w:u w:val="single"/>
        </w:rPr>
        <w:t>iles referenced by Message</w:t>
      </w:r>
      <w:r w:rsidR="003E67A7">
        <w:rPr>
          <w:b/>
          <w:u w:val="single"/>
        </w:rPr>
        <w:t xml:space="preserve"> </w:t>
      </w:r>
      <w:r>
        <w:rPr>
          <w:b/>
          <w:u w:val="single"/>
        </w:rPr>
        <w:t>XSDs</w:t>
      </w:r>
    </w:p>
    <w:p w:rsidR="007F16C9" w:rsidRDefault="007F16C9" w:rsidP="007F16C9">
      <w:pPr>
        <w:pStyle w:val="BodyText"/>
        <w:spacing w:after="0"/>
      </w:pPr>
      <w:r>
        <w:t>{</w:t>
      </w:r>
      <w:r w:rsidR="00EE7048">
        <w:t>03-Part 6 Strongly-typed Messages and WSDLs</w:t>
      </w:r>
      <w:r>
        <w:t xml:space="preserve"> generated by EPRI\Messages and WSDLs for 'change or delete'\xsd}</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'create'\xsd}</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'get'\xsd}</w:t>
      </w:r>
    </w:p>
    <w:p w:rsidR="007F16C9" w:rsidRDefault="007F16C9" w:rsidP="007F16C9">
      <w:pPr>
        <w:pStyle w:val="BodyText"/>
        <w:spacing w:after="0"/>
      </w:pPr>
    </w:p>
    <w:p w:rsidR="007F16C9" w:rsidRDefault="007F16C9" w:rsidP="007F16C9">
      <w:pPr>
        <w:pStyle w:val="BodyText"/>
        <w:spacing w:after="0"/>
      </w:pPr>
    </w:p>
    <w:p w:rsidR="007F16C9" w:rsidRPr="007F16C9" w:rsidRDefault="007F16C9" w:rsidP="007F16C9">
      <w:pPr>
        <w:pStyle w:val="BodyText"/>
        <w:rPr>
          <w:b/>
          <w:u w:val="single"/>
        </w:rPr>
      </w:pPr>
      <w:r w:rsidRPr="007F16C9">
        <w:rPr>
          <w:b/>
          <w:u w:val="single"/>
        </w:rPr>
        <w:t>XSD Templatess</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'change or delete'\xsd\XSD Templates}</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'create'\xsd\XSD Templates}</w:t>
      </w:r>
    </w:p>
    <w:p w:rsidR="007F16C9" w:rsidRDefault="007F16C9" w:rsidP="007F16C9">
      <w:pPr>
        <w:pStyle w:val="BodyText"/>
        <w:spacing w:after="0"/>
      </w:pPr>
    </w:p>
    <w:p w:rsidR="007F16C9" w:rsidRPr="007F16C9" w:rsidRDefault="007F16C9" w:rsidP="007F16C9">
      <w:pPr>
        <w:pStyle w:val="BodyText"/>
        <w:spacing w:after="0"/>
      </w:pPr>
      <w:r>
        <w:t>{</w:t>
      </w:r>
      <w:r w:rsidR="00EE7048">
        <w:t xml:space="preserve">03-Part 6 Strongly-typed Messages and WSDLs generated by EPRI\Messages and WSDLs </w:t>
      </w:r>
      <w:r>
        <w:t>for 'get'\xsd\XSD Templates}</w:t>
      </w:r>
    </w:p>
    <w:p w:rsidR="007F16C9" w:rsidRDefault="007F16C9" w:rsidP="007F16C9">
      <w:pPr>
        <w:pStyle w:val="BodyText"/>
        <w:spacing w:after="0"/>
      </w:pPr>
    </w:p>
    <w:p w:rsidR="007F16C9" w:rsidRPr="007F16C9" w:rsidRDefault="007F16C9" w:rsidP="007F16C9">
      <w:pPr>
        <w:pStyle w:val="BodyText"/>
        <w:spacing w:after="0"/>
      </w:pPr>
    </w:p>
    <w:p w:rsidR="00475E29" w:rsidRDefault="00475E29" w:rsidP="007F16C9">
      <w:pPr>
        <w:pStyle w:val="BodyText"/>
        <w:spacing w:after="0"/>
      </w:pPr>
    </w:p>
    <w:p w:rsidR="007E169E" w:rsidRDefault="00475E29" w:rsidP="00C57F63">
      <w:pPr>
        <w:pStyle w:val="BodyText"/>
      </w:pPr>
      <w:r>
        <w:t xml:space="preserve"> </w:t>
      </w:r>
    </w:p>
    <w:p w:rsidR="002A3CCD" w:rsidRDefault="002A3CCD" w:rsidP="00240F3D">
      <w:pPr>
        <w:pStyle w:val="Heading6"/>
        <w:ind w:left="720" w:hanging="720"/>
      </w:pPr>
      <w:bookmarkStart w:id="84" w:name="_Toc426121950"/>
      <w:r>
        <w:lastRenderedPageBreak/>
        <w:t xml:space="preserve">EPRI-Generated WSDLs </w:t>
      </w:r>
      <w:r w:rsidR="00240F3D">
        <w:t xml:space="preserve">and </w:t>
      </w:r>
      <w:r w:rsidR="003E67A7">
        <w:t xml:space="preserve">WSDL </w:t>
      </w:r>
      <w:r w:rsidR="00240F3D">
        <w:t xml:space="preserve">templates </w:t>
      </w:r>
      <w:r>
        <w:t xml:space="preserve">for </w:t>
      </w:r>
      <w:r w:rsidR="00240F3D">
        <w:t xml:space="preserve">use in creating </w:t>
      </w:r>
      <w:r>
        <w:t>strongly-typed web services</w:t>
      </w:r>
      <w:bookmarkEnd w:id="84"/>
    </w:p>
    <w:p w:rsidR="007F16C9" w:rsidRDefault="007F16C9" w:rsidP="007F16C9">
      <w:pPr>
        <w:pStyle w:val="BodyText"/>
      </w:pPr>
      <w:r>
        <w:t xml:space="preserve">The EPRI-generated Message WSDLs and </w:t>
      </w:r>
      <w:r w:rsidR="003E67A7">
        <w:t xml:space="preserve">WSDL </w:t>
      </w:r>
      <w:r>
        <w:t>Templates used to support the testing associated with this Test Script document can be found at the following locations:</w:t>
      </w:r>
    </w:p>
    <w:p w:rsidR="007F16C9" w:rsidRDefault="007F16C9" w:rsidP="007F16C9">
      <w:pPr>
        <w:pStyle w:val="BodyText"/>
      </w:pPr>
    </w:p>
    <w:p w:rsidR="007F16C9" w:rsidRDefault="007F16C9" w:rsidP="007F16C9">
      <w:pPr>
        <w:pStyle w:val="BodyText"/>
        <w:rPr>
          <w:b/>
          <w:u w:val="single"/>
        </w:rPr>
      </w:pPr>
      <w:r w:rsidRPr="007F16C9">
        <w:rPr>
          <w:b/>
          <w:u w:val="single"/>
        </w:rPr>
        <w:t>WSDLs</w:t>
      </w:r>
    </w:p>
    <w:p w:rsidR="007F16C9" w:rsidRDefault="007F16C9" w:rsidP="007F16C9">
      <w:pPr>
        <w:pStyle w:val="BodyText"/>
        <w:spacing w:after="0"/>
      </w:pPr>
      <w:r>
        <w:t>{</w:t>
      </w:r>
      <w:r w:rsidR="00EE7048">
        <w:t>03-Part 6 Strongly-typed Messages and WSDLs</w:t>
      </w:r>
      <w:r>
        <w:t xml:space="preserve"> generated by EPRI\Messages and WSDLs for 'change or delete'}</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'get'}</w:t>
      </w:r>
    </w:p>
    <w:p w:rsidR="003E67A7" w:rsidRDefault="003E67A7" w:rsidP="007F16C9">
      <w:pPr>
        <w:pStyle w:val="BodyText"/>
        <w:spacing w:after="0"/>
      </w:pPr>
    </w:p>
    <w:p w:rsidR="003E67A7" w:rsidRDefault="003E67A7" w:rsidP="007F16C9">
      <w:pPr>
        <w:pStyle w:val="BodyText"/>
        <w:spacing w:after="0"/>
      </w:pPr>
      <w:r>
        <w:t xml:space="preserve">To generate the WSDLs, the corresponding Message XSDs and EPRI-generated Part 6 XSDs must be located in the corresponding "xsd" subdirectory directly under each of these locations. (See Annex </w:t>
      </w:r>
      <w:r w:rsidR="00CA4BAB">
        <w:t>H</w:t>
      </w:r>
      <w:r>
        <w:t>).</w:t>
      </w:r>
    </w:p>
    <w:p w:rsidR="007F16C9" w:rsidRDefault="007F16C9" w:rsidP="007F16C9">
      <w:pPr>
        <w:pStyle w:val="BodyText"/>
        <w:spacing w:after="0"/>
      </w:pPr>
    </w:p>
    <w:p w:rsidR="007F16C9" w:rsidRDefault="007F16C9" w:rsidP="007F16C9">
      <w:pPr>
        <w:pStyle w:val="BodyText"/>
        <w:spacing w:after="0"/>
      </w:pPr>
    </w:p>
    <w:p w:rsidR="003E67A7" w:rsidRDefault="003E67A7" w:rsidP="007F16C9">
      <w:pPr>
        <w:pStyle w:val="BodyText"/>
        <w:spacing w:after="0"/>
      </w:pPr>
    </w:p>
    <w:p w:rsidR="007F16C9" w:rsidRDefault="007F16C9" w:rsidP="007F16C9">
      <w:pPr>
        <w:pStyle w:val="BodyText"/>
        <w:rPr>
          <w:b/>
          <w:u w:val="single"/>
        </w:rPr>
      </w:pPr>
      <w:r w:rsidRPr="007F16C9">
        <w:rPr>
          <w:b/>
          <w:u w:val="single"/>
        </w:rPr>
        <w:t>WSDL</w:t>
      </w:r>
      <w:r>
        <w:rPr>
          <w:b/>
          <w:u w:val="single"/>
        </w:rPr>
        <w:t xml:space="preserve"> Template</w:t>
      </w:r>
      <w:r w:rsidRPr="007F16C9">
        <w:rPr>
          <w:b/>
          <w:u w:val="single"/>
        </w:rPr>
        <w:t>s</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'change or delete'\WSDL Templates}</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'create'\WSDL Templates}</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'get'\WSDL Templates}</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'get'\xsd}</w:t>
      </w:r>
    </w:p>
    <w:p w:rsidR="007F16C9" w:rsidRDefault="007F16C9" w:rsidP="007F16C9">
      <w:pPr>
        <w:pStyle w:val="BodyText"/>
        <w:spacing w:after="0"/>
      </w:pPr>
    </w:p>
    <w:p w:rsidR="007F16C9" w:rsidRPr="007F16C9" w:rsidRDefault="007F16C9" w:rsidP="007F16C9">
      <w:pPr>
        <w:pStyle w:val="BodyText"/>
        <w:spacing w:after="0"/>
      </w:pPr>
      <w:r>
        <w:t>{</w:t>
      </w:r>
      <w:r w:rsidR="00EE7048">
        <w:t xml:space="preserve">03-Part 6 Strongly-typed Messages and WSDLs generated by EPRI\Messages and WSDLs </w:t>
      </w:r>
      <w:r>
        <w:t>for 'get'\xsd\XSD Templates}</w:t>
      </w:r>
    </w:p>
    <w:p w:rsidR="007F16C9" w:rsidRDefault="007F16C9" w:rsidP="007F16C9">
      <w:pPr>
        <w:pStyle w:val="BodyText"/>
        <w:spacing w:after="0"/>
      </w:pPr>
    </w:p>
    <w:p w:rsidR="007F16C9" w:rsidRDefault="007F16C9" w:rsidP="007F16C9">
      <w:pPr>
        <w:pStyle w:val="BodyText"/>
        <w:spacing w:after="0"/>
      </w:pPr>
    </w:p>
    <w:p w:rsidR="007F16C9" w:rsidRDefault="007F16C9" w:rsidP="007F16C9">
      <w:pPr>
        <w:pStyle w:val="BodyText"/>
        <w:spacing w:after="0"/>
      </w:pPr>
    </w:p>
    <w:p w:rsidR="007F16C9" w:rsidRDefault="007F16C9" w:rsidP="007F16C9">
      <w:pPr>
        <w:pStyle w:val="BodyText"/>
        <w:rPr>
          <w:b/>
          <w:u w:val="single"/>
        </w:rPr>
      </w:pPr>
      <w:r>
        <w:rPr>
          <w:b/>
          <w:u w:val="single"/>
        </w:rPr>
        <w:lastRenderedPageBreak/>
        <w:t xml:space="preserve">Strongly-typed Message XSDs and Supporting files referenced by </w:t>
      </w:r>
      <w:r w:rsidRPr="007F16C9">
        <w:rPr>
          <w:b/>
          <w:u w:val="single"/>
        </w:rPr>
        <w:t>WSDLs</w:t>
      </w:r>
      <w:r>
        <w:rPr>
          <w:b/>
          <w:u w:val="single"/>
        </w:rPr>
        <w:t xml:space="preserve"> and MessageXSDs</w:t>
      </w:r>
    </w:p>
    <w:p w:rsidR="007F16C9" w:rsidRDefault="007F16C9" w:rsidP="007F16C9">
      <w:pPr>
        <w:pStyle w:val="BodyText"/>
        <w:spacing w:after="0"/>
      </w:pPr>
      <w:r>
        <w:t>{</w:t>
      </w:r>
      <w:r w:rsidR="00EE7048">
        <w:t>03-Part 6 Strongly-typed Messages and WSDLs</w:t>
      </w:r>
      <w:r>
        <w:t xml:space="preserve"> generated by EPRI\Messages and WSDLs for 'change or delete'\xsd}</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'create'\xsd}</w:t>
      </w:r>
    </w:p>
    <w:p w:rsidR="007F16C9" w:rsidRDefault="007F16C9" w:rsidP="007F16C9">
      <w:pPr>
        <w:pStyle w:val="BodyText"/>
        <w:spacing w:after="0"/>
      </w:pPr>
    </w:p>
    <w:p w:rsidR="007F16C9" w:rsidRDefault="007F16C9" w:rsidP="007F16C9">
      <w:pPr>
        <w:pStyle w:val="BodyText"/>
        <w:spacing w:after="0"/>
      </w:pPr>
      <w:r>
        <w:t>{</w:t>
      </w:r>
      <w:r w:rsidR="00EE7048">
        <w:t xml:space="preserve">03-Part 6 Strongly-typed Messages and WSDLs generated by EPRI\Messages and WSDLs </w:t>
      </w:r>
      <w:r>
        <w:t>for 'get'\xsd}</w:t>
      </w:r>
    </w:p>
    <w:p w:rsidR="007F16C9" w:rsidRDefault="007F16C9" w:rsidP="007F16C9">
      <w:pPr>
        <w:pStyle w:val="BodyText"/>
        <w:spacing w:after="0"/>
      </w:pPr>
    </w:p>
    <w:p w:rsidR="007F16C9" w:rsidRDefault="007F16C9" w:rsidP="007F16C9">
      <w:pPr>
        <w:pStyle w:val="BodyText"/>
        <w:spacing w:after="0"/>
      </w:pPr>
    </w:p>
    <w:p w:rsidR="007F16C9" w:rsidRPr="007F16C9" w:rsidRDefault="007F16C9" w:rsidP="007F16C9">
      <w:pPr>
        <w:pStyle w:val="BodyText"/>
        <w:rPr>
          <w:b/>
          <w:u w:val="single"/>
        </w:rPr>
      </w:pPr>
      <w:r w:rsidRPr="007F16C9">
        <w:rPr>
          <w:b/>
          <w:u w:val="single"/>
        </w:rPr>
        <w:t>XSD Templatess</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'change or delete'\xsd\XSD Templates}</w:t>
      </w:r>
    </w:p>
    <w:p w:rsidR="007F16C9" w:rsidRDefault="007F16C9" w:rsidP="007F16C9">
      <w:pPr>
        <w:pStyle w:val="BodyText"/>
        <w:spacing w:after="0"/>
      </w:pPr>
    </w:p>
    <w:p w:rsidR="007F16C9" w:rsidRDefault="007F16C9" w:rsidP="007F16C9">
      <w:pPr>
        <w:pStyle w:val="BodyText"/>
        <w:spacing w:after="0"/>
      </w:pPr>
      <w:r>
        <w:t>{</w:t>
      </w:r>
      <w:r w:rsidR="00EE7048">
        <w:t>03-Part 6 Strongly-typed Messages and WSDLs</w:t>
      </w:r>
      <w:r>
        <w:t xml:space="preserve"> generated by EPRI\Messages and WSDLs for 'create'\xsd\XSD Templates}</w:t>
      </w:r>
    </w:p>
    <w:p w:rsidR="007F16C9" w:rsidRDefault="007F16C9" w:rsidP="007F16C9">
      <w:pPr>
        <w:pStyle w:val="BodyText"/>
        <w:spacing w:after="0"/>
      </w:pPr>
    </w:p>
    <w:p w:rsidR="007F16C9" w:rsidRPr="007F16C9" w:rsidRDefault="007F16C9" w:rsidP="007F16C9">
      <w:pPr>
        <w:pStyle w:val="BodyText"/>
        <w:spacing w:after="0"/>
      </w:pPr>
      <w:r>
        <w:t>{</w:t>
      </w:r>
      <w:r w:rsidR="00EE7048">
        <w:t xml:space="preserve">03-Part 6 Strongly-typed Messages and WSDLs generated by EPRI\Messages and WSDLs </w:t>
      </w:r>
      <w:r>
        <w:t>for 'get'\xsd\XSD Templates}</w:t>
      </w:r>
    </w:p>
    <w:p w:rsidR="007F16C9" w:rsidRDefault="007F16C9" w:rsidP="007F16C9">
      <w:pPr>
        <w:pStyle w:val="BodyText"/>
        <w:spacing w:after="0"/>
      </w:pPr>
    </w:p>
    <w:p w:rsidR="007F16C9" w:rsidRPr="007F16C9" w:rsidRDefault="007F16C9" w:rsidP="007F16C9">
      <w:pPr>
        <w:pStyle w:val="BodyText"/>
        <w:spacing w:after="0"/>
      </w:pPr>
    </w:p>
    <w:p w:rsidR="007F16C9" w:rsidRDefault="007F16C9" w:rsidP="007F16C9">
      <w:pPr>
        <w:pStyle w:val="BodyText"/>
        <w:spacing w:after="0"/>
      </w:pPr>
    </w:p>
    <w:p w:rsidR="002A3CCD" w:rsidRDefault="002A3CCD" w:rsidP="00C57F63">
      <w:pPr>
        <w:pStyle w:val="BodyText"/>
      </w:pPr>
    </w:p>
    <w:p w:rsidR="00DF52D2" w:rsidRDefault="00DF52D2">
      <w:pPr>
        <w:rPr>
          <w:b/>
          <w:caps/>
          <w:kern w:val="28"/>
          <w:sz w:val="36"/>
          <w:szCs w:val="36"/>
        </w:rPr>
      </w:pPr>
      <w:r>
        <w:br w:type="page"/>
      </w:r>
    </w:p>
    <w:p w:rsidR="00627F8D" w:rsidRPr="007C6138" w:rsidRDefault="008C0D8C" w:rsidP="00240F3D">
      <w:pPr>
        <w:pStyle w:val="Heading6"/>
        <w:ind w:left="720" w:hanging="720"/>
      </w:pPr>
      <w:bookmarkStart w:id="85" w:name="_Toc426121951"/>
      <w:r w:rsidRPr="008C0D8C">
        <w:lastRenderedPageBreak/>
        <w:t xml:space="preserve">IEC 61968 Part 100 Reply Codes </w:t>
      </w:r>
      <w:r>
        <w:t>To</w:t>
      </w:r>
      <w:r w:rsidRPr="008C0D8C">
        <w:t xml:space="preserve"> be Used for Testing</w:t>
      </w:r>
      <w:bookmarkEnd w:id="85"/>
    </w:p>
    <w:p w:rsidR="009B7C3B" w:rsidRDefault="009B7C3B" w:rsidP="009B7C3B">
      <w:pPr>
        <w:ind w:left="720" w:right="720"/>
        <w:rPr>
          <w:i/>
        </w:rPr>
      </w:pPr>
      <w:r w:rsidRPr="009961E3">
        <w:rPr>
          <w:i/>
        </w:rPr>
        <w:t>The Re</w:t>
      </w:r>
      <w:r>
        <w:rPr>
          <w:i/>
        </w:rPr>
        <w:t>ply.Error.codes</w:t>
      </w:r>
      <w:r w:rsidRPr="009961E3">
        <w:rPr>
          <w:i/>
        </w:rPr>
        <w:t xml:space="preserve"> that follow are either taken from or derived from the content in Annex </w:t>
      </w:r>
      <w:r w:rsidR="002F6899">
        <w:rPr>
          <w:i/>
        </w:rPr>
        <w:t>B</w:t>
      </w:r>
      <w:r w:rsidRPr="009961E3">
        <w:rPr>
          <w:i/>
        </w:rPr>
        <w:t xml:space="preserve"> of the IEC 61968-9 International Standard. The specific Re</w:t>
      </w:r>
      <w:r>
        <w:rPr>
          <w:i/>
        </w:rPr>
        <w:t>ply.Error.codes</w:t>
      </w:r>
      <w:r w:rsidRPr="009961E3">
        <w:rPr>
          <w:i/>
        </w:rPr>
        <w:t xml:space="preserve"> used in a given implementation will vary  and are a function of the specific </w:t>
      </w:r>
      <w:r>
        <w:rPr>
          <w:i/>
        </w:rPr>
        <w:t xml:space="preserve">Enterprise Systems </w:t>
      </w:r>
      <w:r w:rsidRPr="009961E3">
        <w:rPr>
          <w:i/>
        </w:rPr>
        <w:t xml:space="preserve">and the </w:t>
      </w:r>
      <w:r w:rsidR="00240F3D">
        <w:rPr>
          <w:i/>
        </w:rPr>
        <w:t>supported business functionality.</w:t>
      </w:r>
      <w:r w:rsidRPr="009961E3">
        <w:rPr>
          <w:i/>
        </w:rPr>
        <w:t>nctionality.</w:t>
      </w:r>
    </w:p>
    <w:p w:rsidR="009B7C3B" w:rsidRDefault="009B7C3B" w:rsidP="009B7C3B"/>
    <w:tbl>
      <w:tblPr>
        <w:tblW w:w="5760" w:type="dxa"/>
        <w:tblInd w:w="468" w:type="dxa"/>
        <w:tblCellMar>
          <w:left w:w="0" w:type="dxa"/>
          <w:right w:w="0" w:type="dxa"/>
        </w:tblCellMar>
        <w:tblLook w:val="04A0"/>
      </w:tblPr>
      <w:tblGrid>
        <w:gridCol w:w="1705"/>
        <w:gridCol w:w="4320"/>
      </w:tblGrid>
      <w:tr w:rsidR="009B7C3B" w:rsidRPr="00E16F01" w:rsidTr="002F6899">
        <w:trPr>
          <w:cantSplit/>
          <w:trHeight w:val="255"/>
          <w:tblHeader/>
        </w:trPr>
        <w:tc>
          <w:tcPr>
            <w:tcW w:w="1440" w:type="dxa"/>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rsidR="009B7C3B" w:rsidRPr="00E16F01" w:rsidRDefault="002F6899" w:rsidP="001016C0">
            <w:pPr>
              <w:jc w:val="center"/>
              <w:rPr>
                <w:rFonts w:eastAsia="Calibri" w:cs="Arial"/>
                <w:sz w:val="20"/>
              </w:rPr>
            </w:pPr>
            <w:r w:rsidRPr="00E16F01">
              <w:rPr>
                <w:b/>
                <w:bCs/>
                <w:sz w:val="20"/>
              </w:rPr>
              <w:t>Reply.</w:t>
            </w:r>
            <w:r w:rsidR="009B7C3B" w:rsidRPr="00E16F01">
              <w:rPr>
                <w:b/>
                <w:bCs/>
                <w:sz w:val="20"/>
              </w:rPr>
              <w:t>Error.code</w:t>
            </w:r>
          </w:p>
        </w:tc>
        <w:tc>
          <w:tcPr>
            <w:tcW w:w="43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bottom"/>
            <w:hideMark/>
          </w:tcPr>
          <w:p w:rsidR="009B7C3B" w:rsidRPr="00E16F01" w:rsidRDefault="009B7C3B" w:rsidP="003D551B">
            <w:pPr>
              <w:rPr>
                <w:rFonts w:eastAsia="Calibri" w:cs="Arial"/>
                <w:b/>
                <w:bCs/>
                <w:sz w:val="20"/>
              </w:rPr>
            </w:pPr>
            <w:r w:rsidRPr="00E16F01">
              <w:rPr>
                <w:b/>
                <w:bCs/>
                <w:sz w:val="20"/>
              </w:rPr>
              <w:t>Description</w:t>
            </w:r>
          </w:p>
        </w:tc>
      </w:tr>
      <w:tr w:rsidR="009B7C3B" w:rsidRPr="00E16F01" w:rsidTr="002F6899">
        <w:trPr>
          <w:trHeight w:val="300"/>
        </w:trPr>
        <w:tc>
          <w:tcPr>
            <w:tcW w:w="1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B7C3B" w:rsidRPr="00E16F01" w:rsidRDefault="009B7C3B" w:rsidP="001016C0">
            <w:pPr>
              <w:jc w:val="center"/>
              <w:rPr>
                <w:color w:val="000000"/>
                <w:sz w:val="20"/>
              </w:rPr>
            </w:pPr>
            <w:r w:rsidRPr="00E16F01">
              <w:rPr>
                <w:color w:val="000000"/>
                <w:sz w:val="20"/>
              </w:rPr>
              <w:t>0.0</w:t>
            </w:r>
          </w:p>
        </w:tc>
        <w:tc>
          <w:tcPr>
            <w:tcW w:w="43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B7C3B" w:rsidRPr="00E16F01" w:rsidRDefault="009B7C3B" w:rsidP="003D551B">
            <w:pPr>
              <w:rPr>
                <w:color w:val="000000"/>
                <w:sz w:val="20"/>
              </w:rPr>
            </w:pPr>
            <w:r w:rsidRPr="00E16F01">
              <w:rPr>
                <w:color w:val="000000"/>
                <w:sz w:val="20"/>
              </w:rPr>
              <w:t>Success / No errors</w:t>
            </w:r>
          </w:p>
        </w:tc>
      </w:tr>
      <w:tr w:rsidR="009B7C3B" w:rsidRPr="00E16F01" w:rsidTr="002F6899">
        <w:trPr>
          <w:trHeight w:val="300"/>
        </w:trPr>
        <w:tc>
          <w:tcPr>
            <w:tcW w:w="14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B7C3B" w:rsidRPr="00E16F01" w:rsidRDefault="009B7C3B" w:rsidP="001016C0">
            <w:pPr>
              <w:jc w:val="center"/>
              <w:rPr>
                <w:color w:val="000000"/>
                <w:sz w:val="20"/>
              </w:rPr>
            </w:pPr>
            <w:r w:rsidRPr="00E16F01">
              <w:rPr>
                <w:color w:val="000000"/>
                <w:sz w:val="20"/>
              </w:rPr>
              <w:t>6.1</w:t>
            </w:r>
          </w:p>
        </w:tc>
        <w:tc>
          <w:tcPr>
            <w:tcW w:w="43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B7C3B" w:rsidRPr="00E16F01" w:rsidRDefault="009B7C3B" w:rsidP="003D551B">
            <w:pPr>
              <w:rPr>
                <w:color w:val="000000"/>
                <w:sz w:val="20"/>
              </w:rPr>
            </w:pPr>
            <w:r w:rsidRPr="00E16F01">
              <w:rPr>
                <w:color w:val="000000"/>
                <w:sz w:val="20"/>
              </w:rPr>
              <w:t>Request cancelled per business rule</w:t>
            </w:r>
          </w:p>
        </w:tc>
      </w:tr>
    </w:tbl>
    <w:p w:rsidR="009B7C3B" w:rsidRDefault="009B7C3B" w:rsidP="009B7C3B"/>
    <w:p w:rsidR="009B7C3B" w:rsidRDefault="009B7C3B" w:rsidP="009B7C3B"/>
    <w:p w:rsidR="00CC4D88" w:rsidRPr="008F2C21" w:rsidRDefault="009B7C3B" w:rsidP="001016C0">
      <w:pPr>
        <w:pStyle w:val="PARAGRAPH"/>
        <w:jc w:val="left"/>
        <w:rPr>
          <w:rFonts w:ascii="Times New Roman" w:hAnsi="Times New Roman" w:cs="Times New Roman"/>
          <w:sz w:val="24"/>
          <w:szCs w:val="24"/>
        </w:rPr>
      </w:pPr>
      <w:r w:rsidRPr="008F2C21">
        <w:rPr>
          <w:rFonts w:ascii="Times New Roman" w:hAnsi="Times New Roman" w:cs="Times New Roman"/>
          <w:sz w:val="24"/>
          <w:szCs w:val="24"/>
        </w:rPr>
        <w:t>Response messages also have a single Reply.Result value. This is to be populated with “OK”</w:t>
      </w:r>
      <w:r w:rsidR="002F6899" w:rsidRPr="008F2C21">
        <w:rPr>
          <w:rFonts w:ascii="Times New Roman" w:hAnsi="Times New Roman" w:cs="Times New Roman"/>
          <w:sz w:val="24"/>
          <w:szCs w:val="24"/>
        </w:rPr>
        <w:t xml:space="preserve"> (in the case of </w:t>
      </w:r>
      <w:r w:rsidR="001016C0" w:rsidRPr="008F2C21">
        <w:rPr>
          <w:rFonts w:ascii="Times New Roman" w:hAnsi="Times New Roman" w:cs="Times New Roman"/>
          <w:sz w:val="24"/>
          <w:szCs w:val="24"/>
        </w:rPr>
        <w:t xml:space="preserve">an </w:t>
      </w:r>
      <w:r w:rsidR="002F6899" w:rsidRPr="008F2C21">
        <w:rPr>
          <w:rFonts w:ascii="Times New Roman" w:hAnsi="Times New Roman" w:cs="Times New Roman"/>
          <w:sz w:val="24"/>
          <w:szCs w:val="24"/>
        </w:rPr>
        <w:t>Error.</w:t>
      </w:r>
      <w:r w:rsidR="001016C0" w:rsidRPr="008F2C21">
        <w:rPr>
          <w:rFonts w:ascii="Times New Roman" w:hAnsi="Times New Roman" w:cs="Times New Roman"/>
          <w:sz w:val="24"/>
          <w:szCs w:val="24"/>
        </w:rPr>
        <w:t xml:space="preserve">code having a first-position value of zero), or </w:t>
      </w:r>
      <w:r w:rsidRPr="008F2C21">
        <w:rPr>
          <w:rFonts w:ascii="Times New Roman" w:hAnsi="Times New Roman" w:cs="Times New Roman"/>
          <w:sz w:val="24"/>
          <w:szCs w:val="24"/>
        </w:rPr>
        <w:t xml:space="preserve">“FAILED” </w:t>
      </w:r>
      <w:r w:rsidR="001016C0" w:rsidRPr="008F2C21">
        <w:rPr>
          <w:rFonts w:ascii="Times New Roman" w:hAnsi="Times New Roman" w:cs="Times New Roman"/>
          <w:sz w:val="24"/>
          <w:szCs w:val="24"/>
        </w:rPr>
        <w:t>(in the case of an Error.code having a first-position value that is non-zero).</w:t>
      </w:r>
    </w:p>
    <w:p w:rsidR="00CC4D88" w:rsidRDefault="00CC4D88" w:rsidP="001016C0">
      <w:pPr>
        <w:pStyle w:val="PARAGRAPH"/>
        <w:jc w:val="left"/>
        <w:rPr>
          <w:rFonts w:ascii="Times New Roman" w:hAnsi="Times New Roman" w:cs="Times New Roman"/>
        </w:rPr>
      </w:pPr>
    </w:p>
    <w:p w:rsidR="009379B4" w:rsidRPr="001016C0" w:rsidRDefault="009379B4" w:rsidP="001016C0">
      <w:pPr>
        <w:pStyle w:val="PARAGRAPH"/>
        <w:jc w:val="left"/>
        <w:rPr>
          <w:rFonts w:ascii="Times New Roman" w:hAnsi="Times New Roman" w:cs="Times New Roman"/>
        </w:rPr>
      </w:pPr>
    </w:p>
    <w:p w:rsidR="00DF52D2" w:rsidRDefault="00DF52D2">
      <w:pPr>
        <w:rPr>
          <w:b/>
          <w:caps/>
          <w:kern w:val="28"/>
          <w:sz w:val="36"/>
          <w:szCs w:val="36"/>
        </w:rPr>
      </w:pPr>
      <w:r>
        <w:br w:type="page"/>
      </w:r>
    </w:p>
    <w:p w:rsidR="007E169E" w:rsidRPr="007C6138" w:rsidRDefault="007E169E" w:rsidP="00240F3D">
      <w:pPr>
        <w:pStyle w:val="Heading6"/>
        <w:ind w:left="720" w:hanging="450"/>
      </w:pPr>
      <w:bookmarkStart w:id="86" w:name="_Toc426121952"/>
      <w:r w:rsidRPr="008C0D8C">
        <w:lastRenderedPageBreak/>
        <w:t>IEC 61968 Par</w:t>
      </w:r>
      <w:r w:rsidR="006939F1">
        <w:t>t 9</w:t>
      </w:r>
      <w:r>
        <w:t xml:space="preserve"> ReadingType</w:t>
      </w:r>
      <w:r w:rsidRPr="008C0D8C">
        <w:t xml:space="preserve"> Code </w:t>
      </w:r>
      <w:r>
        <w:t>To</w:t>
      </w:r>
      <w:r w:rsidRPr="008C0D8C">
        <w:t xml:space="preserve"> be Used for Testing</w:t>
      </w:r>
      <w:bookmarkEnd w:id="86"/>
    </w:p>
    <w:p w:rsidR="007E169E" w:rsidRDefault="007E169E" w:rsidP="007E169E">
      <w:pPr>
        <w:ind w:left="720" w:right="720"/>
        <w:rPr>
          <w:i/>
        </w:rPr>
      </w:pPr>
      <w:r w:rsidRPr="009961E3">
        <w:rPr>
          <w:i/>
        </w:rPr>
        <w:t xml:space="preserve">Note: The ReadingType code that follow </w:t>
      </w:r>
      <w:r w:rsidR="00240F3D">
        <w:rPr>
          <w:i/>
        </w:rPr>
        <w:t>is</w:t>
      </w:r>
      <w:r w:rsidRPr="009961E3">
        <w:rPr>
          <w:i/>
        </w:rPr>
        <w:t xml:space="preserve"> </w:t>
      </w:r>
      <w:r w:rsidR="0004367D">
        <w:rPr>
          <w:i/>
        </w:rPr>
        <w:t>in accordance with A</w:t>
      </w:r>
      <w:r w:rsidRPr="009961E3">
        <w:rPr>
          <w:i/>
        </w:rPr>
        <w:t xml:space="preserve">nnex </w:t>
      </w:r>
      <w:r>
        <w:rPr>
          <w:i/>
        </w:rPr>
        <w:t>C</w:t>
      </w:r>
      <w:r w:rsidRPr="009961E3">
        <w:rPr>
          <w:i/>
        </w:rPr>
        <w:t xml:space="preserve"> of the IEC 61968-9 </w:t>
      </w:r>
      <w:r w:rsidR="00B1647B">
        <w:rPr>
          <w:i/>
        </w:rPr>
        <w:t>2nd</w:t>
      </w:r>
      <w:r>
        <w:rPr>
          <w:i/>
        </w:rPr>
        <w:t xml:space="preserve"> Edition </w:t>
      </w:r>
      <w:r w:rsidRPr="009961E3">
        <w:rPr>
          <w:i/>
        </w:rPr>
        <w:t xml:space="preserve">International Standard. </w:t>
      </w:r>
    </w:p>
    <w:p w:rsidR="007E169E" w:rsidRDefault="007E169E" w:rsidP="007E169E"/>
    <w:p w:rsidR="007E169E" w:rsidRDefault="007E169E" w:rsidP="007E169E">
      <w:pPr>
        <w:ind w:left="720" w:right="720"/>
        <w:rPr>
          <w:i/>
        </w:rPr>
      </w:pPr>
    </w:p>
    <w:tbl>
      <w:tblPr>
        <w:tblW w:w="883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150"/>
        <w:gridCol w:w="2790"/>
        <w:gridCol w:w="1629"/>
      </w:tblGrid>
      <w:tr w:rsidR="00B1647B" w:rsidRPr="008F2C21" w:rsidTr="008F2C21">
        <w:trPr>
          <w:cantSplit/>
          <w:tblHeader/>
          <w:jc w:val="center"/>
        </w:trPr>
        <w:tc>
          <w:tcPr>
            <w:tcW w:w="1269" w:type="dxa"/>
            <w:shd w:val="pct25" w:color="auto" w:fill="auto"/>
          </w:tcPr>
          <w:p w:rsidR="00B1647B" w:rsidRPr="008F2C21" w:rsidRDefault="00B1647B" w:rsidP="00B1647B">
            <w:pPr>
              <w:rPr>
                <w:rFonts w:cs="Arial"/>
                <w:b/>
                <w:sz w:val="20"/>
              </w:rPr>
            </w:pPr>
            <w:r w:rsidRPr="008F2C21">
              <w:rPr>
                <w:rFonts w:cs="Arial"/>
                <w:b/>
                <w:sz w:val="20"/>
              </w:rPr>
              <w:t>Commodity</w:t>
            </w:r>
          </w:p>
        </w:tc>
        <w:tc>
          <w:tcPr>
            <w:tcW w:w="3150" w:type="dxa"/>
            <w:shd w:val="pct25" w:color="auto" w:fill="auto"/>
            <w:noWrap/>
          </w:tcPr>
          <w:p w:rsidR="00B1647B" w:rsidRPr="008F2C21" w:rsidRDefault="00B1647B" w:rsidP="00B1647B">
            <w:pPr>
              <w:rPr>
                <w:rFonts w:cs="Arial"/>
                <w:b/>
                <w:sz w:val="20"/>
              </w:rPr>
            </w:pPr>
            <w:r w:rsidRPr="008F2C21">
              <w:rPr>
                <w:rFonts w:cs="Arial"/>
                <w:b/>
                <w:sz w:val="20"/>
              </w:rPr>
              <w:t>ReadingType.Names.name</w:t>
            </w:r>
          </w:p>
        </w:tc>
        <w:tc>
          <w:tcPr>
            <w:tcW w:w="2790" w:type="dxa"/>
            <w:shd w:val="pct25" w:color="auto" w:fill="auto"/>
            <w:noWrap/>
          </w:tcPr>
          <w:p w:rsidR="00B1647B" w:rsidRPr="008F2C21" w:rsidRDefault="00B1647B" w:rsidP="00B1647B">
            <w:pPr>
              <w:rPr>
                <w:rFonts w:cs="Arial"/>
                <w:b/>
                <w:sz w:val="20"/>
              </w:rPr>
            </w:pPr>
            <w:r w:rsidRPr="008F2C21">
              <w:rPr>
                <w:rFonts w:cs="Arial"/>
                <w:b/>
                <w:sz w:val="20"/>
              </w:rPr>
              <w:t>IEC Name</w:t>
            </w:r>
          </w:p>
        </w:tc>
        <w:tc>
          <w:tcPr>
            <w:tcW w:w="1629" w:type="dxa"/>
            <w:shd w:val="pct25" w:color="auto" w:fill="auto"/>
          </w:tcPr>
          <w:p w:rsidR="00B1647B" w:rsidRPr="008F2C21" w:rsidRDefault="00B1647B" w:rsidP="00B1647B">
            <w:pPr>
              <w:rPr>
                <w:rFonts w:cs="Arial"/>
                <w:b/>
                <w:sz w:val="20"/>
              </w:rPr>
            </w:pPr>
            <w:r w:rsidRPr="008F2C21">
              <w:rPr>
                <w:rFonts w:cs="Arial"/>
                <w:b/>
                <w:sz w:val="20"/>
              </w:rPr>
              <w:t>Common Use Description</w:t>
            </w:r>
          </w:p>
        </w:tc>
      </w:tr>
      <w:tr w:rsidR="00B1647B" w:rsidRPr="008F2C21" w:rsidTr="008F2C21">
        <w:trPr>
          <w:cantSplit/>
          <w:jc w:val="center"/>
        </w:trPr>
        <w:tc>
          <w:tcPr>
            <w:tcW w:w="1269" w:type="dxa"/>
          </w:tcPr>
          <w:p w:rsidR="00B1647B" w:rsidRPr="008F2C21" w:rsidRDefault="00B1647B" w:rsidP="00B1647B">
            <w:pPr>
              <w:rPr>
                <w:rFonts w:cs="Arial"/>
                <w:color w:val="000000"/>
                <w:sz w:val="20"/>
              </w:rPr>
            </w:pPr>
            <w:r w:rsidRPr="008F2C21">
              <w:rPr>
                <w:rFonts w:cs="Arial"/>
                <w:color w:val="000000"/>
                <w:sz w:val="20"/>
              </w:rPr>
              <w:t>Electricity</w:t>
            </w:r>
          </w:p>
        </w:tc>
        <w:tc>
          <w:tcPr>
            <w:tcW w:w="3150" w:type="dxa"/>
            <w:shd w:val="clear" w:color="auto" w:fill="auto"/>
            <w:noWrap/>
          </w:tcPr>
          <w:p w:rsidR="00B1647B" w:rsidRPr="008F2C21" w:rsidRDefault="00B1647B" w:rsidP="00B1647B">
            <w:pPr>
              <w:rPr>
                <w:rFonts w:cs="Arial"/>
                <w:color w:val="000000"/>
                <w:sz w:val="20"/>
              </w:rPr>
            </w:pPr>
            <w:r w:rsidRPr="008F2C21">
              <w:rPr>
                <w:rFonts w:cs="Arial"/>
                <w:color w:val="000000"/>
                <w:sz w:val="20"/>
              </w:rPr>
              <w:t>0.0.0.1.1.1.12.0.0.0.0.0.0.0.0.3.72.0</w:t>
            </w:r>
          </w:p>
        </w:tc>
        <w:tc>
          <w:tcPr>
            <w:tcW w:w="2790" w:type="dxa"/>
            <w:shd w:val="clear" w:color="auto" w:fill="auto"/>
            <w:noWrap/>
          </w:tcPr>
          <w:p w:rsidR="00B1647B" w:rsidRPr="008F2C21" w:rsidRDefault="00B1647B" w:rsidP="00B1647B">
            <w:pPr>
              <w:rPr>
                <w:rFonts w:cs="Arial"/>
                <w:color w:val="000000"/>
                <w:sz w:val="20"/>
              </w:rPr>
            </w:pPr>
            <w:r w:rsidRPr="008F2C21">
              <w:rPr>
                <w:rFonts w:cs="Arial"/>
                <w:color w:val="000000"/>
                <w:sz w:val="20"/>
              </w:rPr>
              <w:t>BulkQuantity Forward Electricity</w:t>
            </w:r>
            <w:r w:rsidR="008F2C21">
              <w:rPr>
                <w:rFonts w:cs="Arial"/>
                <w:color w:val="000000"/>
                <w:sz w:val="20"/>
              </w:rPr>
              <w:t xml:space="preserve"> </w:t>
            </w:r>
            <w:r w:rsidRPr="008F2C21">
              <w:rPr>
                <w:rFonts w:cs="Arial"/>
                <w:color w:val="000000"/>
                <w:sz w:val="20"/>
              </w:rPr>
              <w:t>SecondaryMetered Energy (kWh)</w:t>
            </w:r>
          </w:p>
        </w:tc>
        <w:tc>
          <w:tcPr>
            <w:tcW w:w="1629" w:type="dxa"/>
          </w:tcPr>
          <w:p w:rsidR="00B1647B" w:rsidRPr="008F2C21" w:rsidRDefault="00B1647B" w:rsidP="00B1647B">
            <w:pPr>
              <w:rPr>
                <w:rFonts w:cs="Arial"/>
                <w:color w:val="000000"/>
                <w:sz w:val="20"/>
              </w:rPr>
            </w:pPr>
            <w:r w:rsidRPr="008F2C21">
              <w:rPr>
                <w:rFonts w:cs="Arial"/>
                <w:color w:val="000000"/>
                <w:sz w:val="20"/>
              </w:rPr>
              <w:t>Forward Active Energy (kWh)</w:t>
            </w:r>
          </w:p>
        </w:tc>
      </w:tr>
    </w:tbl>
    <w:p w:rsidR="007E169E" w:rsidRDefault="007E169E" w:rsidP="007E169E">
      <w:pPr>
        <w:ind w:left="720" w:right="720"/>
        <w:rPr>
          <w:i/>
        </w:rPr>
      </w:pPr>
    </w:p>
    <w:p w:rsidR="007E169E" w:rsidRPr="00B11383" w:rsidRDefault="007E169E" w:rsidP="007E169E">
      <w:pPr>
        <w:rPr>
          <w:sz w:val="18"/>
        </w:rPr>
      </w:pPr>
    </w:p>
    <w:p w:rsidR="00DF52D2" w:rsidRDefault="00DF52D2">
      <w:pPr>
        <w:rPr>
          <w:b/>
          <w:caps/>
          <w:kern w:val="28"/>
          <w:sz w:val="36"/>
          <w:szCs w:val="36"/>
        </w:rPr>
      </w:pPr>
      <w:r>
        <w:br w:type="page"/>
      </w:r>
    </w:p>
    <w:p w:rsidR="00B1647B" w:rsidRPr="007C6138" w:rsidRDefault="00B1647B" w:rsidP="00240F3D">
      <w:pPr>
        <w:pStyle w:val="Heading6"/>
        <w:ind w:left="720" w:hanging="720"/>
      </w:pPr>
      <w:bookmarkStart w:id="87" w:name="_Toc426121953"/>
      <w:r w:rsidRPr="008C0D8C">
        <w:lastRenderedPageBreak/>
        <w:t>IEC 61968 Par</w:t>
      </w:r>
      <w:r>
        <w:t>t 9 ReadingQualityType</w:t>
      </w:r>
      <w:r w:rsidRPr="008C0D8C">
        <w:t xml:space="preserve"> Code </w:t>
      </w:r>
      <w:r>
        <w:t>To</w:t>
      </w:r>
      <w:r w:rsidRPr="008C0D8C">
        <w:t xml:space="preserve"> be Used for Testing</w:t>
      </w:r>
      <w:bookmarkEnd w:id="87"/>
    </w:p>
    <w:p w:rsidR="0004367D" w:rsidRDefault="0004367D" w:rsidP="0004367D">
      <w:pPr>
        <w:ind w:left="720" w:right="720"/>
        <w:rPr>
          <w:i/>
        </w:rPr>
      </w:pPr>
      <w:r w:rsidRPr="009961E3">
        <w:rPr>
          <w:i/>
        </w:rPr>
        <w:t>Note: The ReadingType code that follow</w:t>
      </w:r>
      <w:r w:rsidR="009B7C3B">
        <w:rPr>
          <w:i/>
        </w:rPr>
        <w:t>s</w:t>
      </w:r>
      <w:r w:rsidRPr="009961E3">
        <w:rPr>
          <w:i/>
        </w:rPr>
        <w:t xml:space="preserve"> </w:t>
      </w:r>
      <w:r w:rsidR="00240F3D">
        <w:rPr>
          <w:i/>
        </w:rPr>
        <w:t>is</w:t>
      </w:r>
      <w:r w:rsidRPr="009961E3">
        <w:rPr>
          <w:i/>
        </w:rPr>
        <w:t xml:space="preserve"> </w:t>
      </w:r>
      <w:r>
        <w:rPr>
          <w:i/>
        </w:rPr>
        <w:t>in accordance with A</w:t>
      </w:r>
      <w:r w:rsidRPr="009961E3">
        <w:rPr>
          <w:i/>
        </w:rPr>
        <w:t xml:space="preserve">nnex </w:t>
      </w:r>
      <w:r>
        <w:rPr>
          <w:i/>
        </w:rPr>
        <w:t>D</w:t>
      </w:r>
      <w:r w:rsidRPr="009961E3">
        <w:rPr>
          <w:i/>
        </w:rPr>
        <w:t xml:space="preserve"> of the IEC 61968-9 </w:t>
      </w:r>
      <w:r>
        <w:rPr>
          <w:i/>
        </w:rPr>
        <w:t xml:space="preserve">2nd Edition </w:t>
      </w:r>
      <w:r w:rsidRPr="009961E3">
        <w:rPr>
          <w:i/>
        </w:rPr>
        <w:t xml:space="preserve">International Standard. </w:t>
      </w:r>
    </w:p>
    <w:p w:rsidR="00B1647B" w:rsidRDefault="00B1647B" w:rsidP="00B1647B"/>
    <w:p w:rsidR="00B1647B" w:rsidRDefault="00B1647B" w:rsidP="00B1647B">
      <w:pPr>
        <w:ind w:left="720" w:right="720"/>
        <w:rPr>
          <w:i/>
        </w:rPr>
      </w:pPr>
    </w:p>
    <w:tbl>
      <w:tblPr>
        <w:tblW w:w="6536" w:type="dxa"/>
        <w:jc w:val="center"/>
        <w:tblInd w:w="-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62"/>
        <w:gridCol w:w="3274"/>
      </w:tblGrid>
      <w:tr w:rsidR="0004367D" w:rsidRPr="008F2C21" w:rsidTr="008F2C21">
        <w:trPr>
          <w:cantSplit/>
          <w:tblHeader/>
          <w:jc w:val="center"/>
        </w:trPr>
        <w:tc>
          <w:tcPr>
            <w:tcW w:w="3262" w:type="dxa"/>
            <w:shd w:val="pct25" w:color="auto" w:fill="auto"/>
            <w:noWrap/>
          </w:tcPr>
          <w:p w:rsidR="0004367D" w:rsidRPr="008F2C21" w:rsidRDefault="0004367D" w:rsidP="00B1647B">
            <w:pPr>
              <w:rPr>
                <w:rFonts w:cs="Arial"/>
                <w:b/>
                <w:sz w:val="20"/>
              </w:rPr>
            </w:pPr>
            <w:r w:rsidRPr="008F2C21">
              <w:rPr>
                <w:rFonts w:cs="Arial"/>
                <w:b/>
                <w:sz w:val="20"/>
              </w:rPr>
              <w:t>ReadingQualityType.Names.name</w:t>
            </w:r>
          </w:p>
        </w:tc>
        <w:tc>
          <w:tcPr>
            <w:tcW w:w="3274" w:type="dxa"/>
            <w:shd w:val="pct25" w:color="auto" w:fill="auto"/>
            <w:noWrap/>
          </w:tcPr>
          <w:p w:rsidR="0004367D" w:rsidRPr="008F2C21" w:rsidRDefault="0004367D" w:rsidP="0004367D">
            <w:pPr>
              <w:rPr>
                <w:rFonts w:cs="Arial"/>
                <w:b/>
                <w:sz w:val="20"/>
              </w:rPr>
            </w:pPr>
            <w:r w:rsidRPr="008F2C21">
              <w:rPr>
                <w:rFonts w:cs="Arial"/>
                <w:b/>
                <w:sz w:val="20"/>
              </w:rPr>
              <w:t>IEC Meaning</w:t>
            </w:r>
          </w:p>
        </w:tc>
      </w:tr>
      <w:tr w:rsidR="0004367D" w:rsidRPr="008F2C21" w:rsidTr="008F2C21">
        <w:trPr>
          <w:cantSplit/>
          <w:jc w:val="center"/>
        </w:trPr>
        <w:tc>
          <w:tcPr>
            <w:tcW w:w="3262" w:type="dxa"/>
            <w:shd w:val="clear" w:color="auto" w:fill="auto"/>
            <w:noWrap/>
          </w:tcPr>
          <w:p w:rsidR="0004367D" w:rsidRPr="008F2C21" w:rsidRDefault="0004367D" w:rsidP="009B7C3B">
            <w:pPr>
              <w:jc w:val="center"/>
              <w:rPr>
                <w:rFonts w:cs="Arial"/>
                <w:color w:val="000000"/>
                <w:sz w:val="20"/>
              </w:rPr>
            </w:pPr>
            <w:r w:rsidRPr="008F2C21">
              <w:rPr>
                <w:rFonts w:cs="Arial"/>
                <w:color w:val="000000"/>
                <w:sz w:val="20"/>
              </w:rPr>
              <w:t>1.0.0</w:t>
            </w:r>
          </w:p>
        </w:tc>
        <w:tc>
          <w:tcPr>
            <w:tcW w:w="3274" w:type="dxa"/>
            <w:shd w:val="clear" w:color="auto" w:fill="auto"/>
            <w:noWrap/>
          </w:tcPr>
          <w:p w:rsidR="0004367D" w:rsidRPr="008F2C21" w:rsidRDefault="0004367D" w:rsidP="0004367D">
            <w:pPr>
              <w:rPr>
                <w:rFonts w:cs="Arial"/>
                <w:color w:val="000000"/>
                <w:sz w:val="20"/>
              </w:rPr>
            </w:pPr>
            <w:r w:rsidRPr="008F2C21">
              <w:rPr>
                <w:rFonts w:cs="Arial"/>
                <w:color w:val="000000"/>
                <w:sz w:val="20"/>
              </w:rPr>
              <w:t>Data from Meter (position 1)</w:t>
            </w:r>
          </w:p>
          <w:p w:rsidR="0004367D" w:rsidRPr="008F2C21" w:rsidRDefault="0004367D" w:rsidP="0004367D">
            <w:pPr>
              <w:rPr>
                <w:rFonts w:cs="Arial"/>
                <w:color w:val="000000"/>
                <w:sz w:val="20"/>
              </w:rPr>
            </w:pPr>
            <w:r w:rsidRPr="008F2C21">
              <w:rPr>
                <w:rFonts w:cs="Arial"/>
                <w:color w:val="000000"/>
                <w:sz w:val="20"/>
              </w:rPr>
              <w:t>Data Valid (positions 2&amp;3)</w:t>
            </w:r>
          </w:p>
        </w:tc>
      </w:tr>
    </w:tbl>
    <w:p w:rsidR="00B1647B" w:rsidRDefault="00B1647B" w:rsidP="00B1647B">
      <w:pPr>
        <w:ind w:left="720" w:right="720"/>
        <w:rPr>
          <w:i/>
        </w:rPr>
      </w:pPr>
    </w:p>
    <w:p w:rsidR="003767B8" w:rsidRDefault="003767B8" w:rsidP="003767B8">
      <w:pPr>
        <w:pStyle w:val="BodyText"/>
      </w:pPr>
    </w:p>
    <w:p w:rsidR="008C0D8C" w:rsidRDefault="008C0D8C" w:rsidP="008C0D8C">
      <w:pPr>
        <w:pStyle w:val="BodyText"/>
      </w:pPr>
    </w:p>
    <w:p w:rsidR="008C0D8C" w:rsidRPr="008C0D8C" w:rsidRDefault="008C0D8C" w:rsidP="008C0D8C">
      <w:pPr>
        <w:pStyle w:val="BodyText"/>
      </w:pPr>
    </w:p>
    <w:p w:rsidR="00517768" w:rsidRDefault="00517768" w:rsidP="00CC4D88">
      <w:pPr>
        <w:pStyle w:val="Heading2"/>
        <w:numPr>
          <w:ilvl w:val="0"/>
          <w:numId w:val="0"/>
        </w:numPr>
      </w:pPr>
    </w:p>
    <w:p w:rsidR="00517768" w:rsidRDefault="00517768">
      <w:pPr>
        <w:rPr>
          <w:rFonts w:ascii="Times" w:hAnsi="Times"/>
        </w:rPr>
      </w:pPr>
      <w:r>
        <w:br w:type="page"/>
      </w:r>
    </w:p>
    <w:p w:rsidR="00517768" w:rsidRPr="00FC0098" w:rsidRDefault="00517768" w:rsidP="00FC0098">
      <w:pPr>
        <w:pStyle w:val="BodyText"/>
      </w:pPr>
    </w:p>
    <w:tbl>
      <w:tblPr>
        <w:tblW w:w="9405" w:type="dxa"/>
        <w:tblInd w:w="63" w:type="dxa"/>
        <w:tblLayout w:type="fixed"/>
        <w:tblLook w:val="0000"/>
      </w:tblPr>
      <w:tblGrid>
        <w:gridCol w:w="5049"/>
        <w:gridCol w:w="4356"/>
      </w:tblGrid>
      <w:tr w:rsidR="002475E7" w:rsidRPr="00924543" w:rsidTr="00F35F6B">
        <w:trPr>
          <w:trHeight w:val="10975"/>
        </w:trPr>
        <w:tc>
          <w:tcPr>
            <w:tcW w:w="5049" w:type="dxa"/>
            <w:shd w:val="clear" w:color="auto" w:fill="auto"/>
          </w:tcPr>
          <w:p w:rsidR="002475E7" w:rsidRPr="005B5DD0" w:rsidRDefault="002475E7" w:rsidP="006A1C84">
            <w:pPr>
              <w:pStyle w:val="ExportControlHeader"/>
            </w:pPr>
            <w:r w:rsidRPr="005B5DD0">
              <w:t>Export Control Restrictions</w:t>
            </w:r>
          </w:p>
          <w:p w:rsidR="002475E7" w:rsidRPr="00D620C8" w:rsidRDefault="002475E7" w:rsidP="006A1C84">
            <w:pPr>
              <w:pStyle w:val="ExportControlText"/>
              <w:rPr>
                <w:b/>
                <w:bCs/>
              </w:rPr>
            </w:pPr>
            <w:r w:rsidRPr="00D620C8">
              <w:t xml:space="preserve">Access to and use of EPRI Intellectual Property is granted with the specific understanding and requirement that responsibility for ensuring full compliance with all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is being undertaken by you and your company. This includes an obligation to ensure that any individual receiving access hereunder who is not a </w:t>
            </w:r>
            <w:smartTag w:uri="urn:schemas-microsoft-com:office:smarttags" w:element="country-region">
              <w:r w:rsidRPr="00D620C8">
                <w:t>U.S.</w:t>
              </w:r>
            </w:smartTag>
            <w:r w:rsidRPr="00D620C8">
              <w:t xml:space="preserve"> citizen or permanent </w:t>
            </w:r>
            <w:smartTag w:uri="urn:schemas-microsoft-com:office:smarttags" w:element="country-region">
              <w:r w:rsidRPr="00D620C8">
                <w:t>U.S.</w:t>
              </w:r>
            </w:smartTag>
            <w:r w:rsidRPr="00D620C8">
              <w:t xml:space="preserve"> resident is permitted access under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In the event you are uncertain whether you or your company may lawfully obtain access to this EPRI Intellectual Property, you acknowledge that it is your obligation to consult with your company’s legal counsel to determine whether this access is lawful. Although EPRI may make available on a case-by-case basis an informal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for specific EPRI Intellectual Property, you and your company acknowledge that this assessment is solely for informational purposes and not for reliance purposes. You and your company acknowledge that it is still the obligation of you and your company to make your own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and ensure compliance accordingly. You and your company understand and acknowledge your obligations to make a prompt report to EPRI and the appropriate authorities regarding any access to or use of EPRI Intellectual Property hereunder that may be in violation of applicable </w:t>
            </w:r>
            <w:smartTag w:uri="urn:schemas-microsoft-com:office:smarttags" w:element="country-region">
              <w:smartTag w:uri="urn:schemas-microsoft-com:office:smarttags" w:element="place">
                <w:r w:rsidRPr="00D620C8">
                  <w:t>U.S.</w:t>
                </w:r>
              </w:smartTag>
            </w:smartTag>
            <w:r w:rsidRPr="00D620C8">
              <w:t xml:space="preserve"> or foreign export laws or regulations.</w:t>
            </w:r>
          </w:p>
        </w:tc>
        <w:tc>
          <w:tcPr>
            <w:tcW w:w="4356" w:type="dxa"/>
          </w:tcPr>
          <w:p w:rsidR="002475E7" w:rsidRDefault="002475E7" w:rsidP="001E5CB3">
            <w:pPr>
              <w:pStyle w:val="AboutEPRI"/>
              <w:jc w:val="both"/>
            </w:pPr>
            <w:r w:rsidRPr="005B5DD0">
              <w:br w:type="page"/>
            </w:r>
            <w:r w:rsidRPr="005B5DD0">
              <w:br w:type="page"/>
            </w:r>
            <w:r w:rsidRPr="005B5DD0">
              <w:br w:type="page"/>
            </w:r>
            <w:r w:rsidRPr="005B5DD0">
              <w:br w:type="page"/>
            </w:r>
            <w:r w:rsidRPr="005B5DD0">
              <w:br w:type="page"/>
            </w:r>
            <w:r w:rsidR="00F638CE" w:rsidRPr="00F638CE">
              <w:rPr>
                <w:b/>
                <w:bCs/>
              </w:rPr>
              <w:t xml:space="preserve">The Electric Power Research Institute, Inc. </w:t>
            </w:r>
            <w:r w:rsidR="00F638CE" w:rsidRPr="00F638CE">
              <w:rPr>
                <w:bCs/>
              </w:rPr>
              <w:t>(EPRI, www.epri.com) conducts research and development relating to the generation, delivery and use of electricity for the benefit of the public. An independent, nonprofit organization, EPRI brings together its scientists and engineers as well as experts from academia and industry to help address challenges in electricity, including reliability, efficiency, health, safety and the environment. EPRI also provides technology, policy and economic analyses to drive long-range research and development planning, and supports research in emerging technologies. EPRI's members represent approximately 90 percent of the electricity generated and delivered in the United States, and international participation extends to more than 30 countries. EPRI's principal offices and laboratories are located in Palo Alto, Calif.; Charlotte, N.C.; Knoxville, Tenn.; and Lenox, Mass.</w:t>
            </w:r>
          </w:p>
          <w:p w:rsidR="002475E7" w:rsidRPr="005B5DD0" w:rsidRDefault="002475E7" w:rsidP="001E5CB3">
            <w:pPr>
              <w:pStyle w:val="AboutEPRI"/>
              <w:tabs>
                <w:tab w:val="right" w:pos="4320"/>
              </w:tabs>
              <w:spacing w:line="240" w:lineRule="exact"/>
            </w:pPr>
            <w:r w:rsidRPr="005B5DD0">
              <w:t>Together…Shaping the Future of Electricity</w:t>
            </w:r>
          </w:p>
          <w:p w:rsidR="002475E7" w:rsidRPr="005B5DD0" w:rsidRDefault="002475E7" w:rsidP="001E5CB3">
            <w:pPr>
              <w:pStyle w:val="AboutEPRI"/>
              <w:widowControl/>
              <w:spacing w:before="0" w:after="0" w:line="240" w:lineRule="auto"/>
              <w:ind w:right="252"/>
            </w:pPr>
          </w:p>
        </w:tc>
      </w:tr>
      <w:tr w:rsidR="002475E7" w:rsidRPr="00EA2E30" w:rsidTr="00F35F6B">
        <w:trPr>
          <w:trHeight w:val="1080"/>
        </w:trPr>
        <w:tc>
          <w:tcPr>
            <w:tcW w:w="5049" w:type="dxa"/>
            <w:vAlign w:val="bottom"/>
          </w:tcPr>
          <w:p w:rsidR="002475E7" w:rsidRPr="00970A78" w:rsidRDefault="002475E7" w:rsidP="006154B7">
            <w:pPr>
              <w:pStyle w:val="Copyright"/>
            </w:pPr>
            <w:r>
              <w:t>© 20</w:t>
            </w:r>
            <w:r w:rsidR="008B387A">
              <w:t>1</w:t>
            </w:r>
            <w:r w:rsidR="006154B7">
              <w:t>3</w:t>
            </w:r>
            <w:r w:rsidRPr="005B5DD0">
              <w:t xml:space="preserve"> Electric Power Research Institute (EPRI), Inc. All rights reserved. Electric Power Research Institute, EPRI, and TOGETHER</w:t>
            </w:r>
            <w:r>
              <w:rPr>
                <w:rFonts w:cs="Helvetica"/>
              </w:rPr>
              <w:sym w:font="Symbol" w:char="F0BC"/>
            </w:r>
            <w:r w:rsidRPr="005B5DD0">
              <w:t>SHAPING THE FUTURE OF ELECTRICITY are registered service marks of the Electric Power Research Institute, Inc.</w:t>
            </w:r>
          </w:p>
        </w:tc>
        <w:tc>
          <w:tcPr>
            <w:tcW w:w="4356" w:type="dxa"/>
            <w:vAlign w:val="bottom"/>
          </w:tcPr>
          <w:p w:rsidR="002475E7" w:rsidRPr="00EA2E30" w:rsidRDefault="002475E7" w:rsidP="001E5CB3">
            <w:pPr>
              <w:spacing w:before="120" w:after="180"/>
              <w:ind w:right="-115"/>
              <w:jc w:val="right"/>
              <w:rPr>
                <w:color w:val="FF0000"/>
              </w:rPr>
            </w:pPr>
          </w:p>
          <w:p w:rsidR="002475E7" w:rsidRPr="006154B7" w:rsidRDefault="002475E7" w:rsidP="001E5CB3">
            <w:pPr>
              <w:spacing w:before="120" w:after="160"/>
              <w:ind w:right="-115"/>
              <w:jc w:val="right"/>
              <w:rPr>
                <w:color w:val="000000" w:themeColor="text1"/>
              </w:rPr>
            </w:pPr>
          </w:p>
          <w:p w:rsidR="002475E7" w:rsidRPr="00EA2E30" w:rsidRDefault="006154B7" w:rsidP="006154B7">
            <w:pPr>
              <w:pStyle w:val="BackCoverProductID"/>
              <w:rPr>
                <w:color w:val="FF0000"/>
              </w:rPr>
            </w:pPr>
            <w:bookmarkStart w:id="88" w:name="Text18"/>
            <w:r w:rsidRPr="006154B7">
              <w:rPr>
                <w:color w:val="000000" w:themeColor="text1"/>
              </w:rPr>
              <w:t>3002001249</w:t>
            </w:r>
            <w:bookmarkEnd w:id="88"/>
          </w:p>
        </w:tc>
      </w:tr>
    </w:tbl>
    <w:p w:rsidR="002475E7" w:rsidRPr="00474169" w:rsidRDefault="002475E7" w:rsidP="006A1C84">
      <w:pPr>
        <w:pStyle w:val="ExportControlText"/>
      </w:pPr>
    </w:p>
    <w:sectPr w:rsidR="002475E7" w:rsidRPr="00474169" w:rsidSect="00F60012">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746" w:rsidRDefault="005D0746">
      <w:r>
        <w:separator/>
      </w:r>
    </w:p>
    <w:p w:rsidR="005D0746" w:rsidRDefault="005D0746"/>
  </w:endnote>
  <w:endnote w:type="continuationSeparator" w:id="0">
    <w:p w:rsidR="005D0746" w:rsidRDefault="005D0746">
      <w:r>
        <w:continuationSeparator/>
      </w:r>
    </w:p>
    <w:p w:rsidR="005D0746" w:rsidRDefault="005D074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Futura Book">
    <w:altName w:val="Courier New"/>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Garamond">
    <w:altName w:val="AGaramond"/>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Default="00862379" w:rsidP="00583FA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Pr="00B84664" w:rsidRDefault="00862379" w:rsidP="00B84664"/>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Default="00862379" w:rsidP="00034C9C">
    <w:pP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Default="00862379" w:rsidP="006A1C84">
    <w:pPr>
      <w:pStyle w:val="BodyText"/>
      <w:pBdr>
        <w:top w:val="single" w:sz="4" w:space="1" w:color="auto"/>
      </w:pBdr>
    </w:pPr>
    <w:r>
      <w:t>This publication is a corporate document that should be cited in the literature in the following manner:</w:t>
    </w:r>
  </w:p>
  <w:p w:rsidR="00862379" w:rsidRPr="005B5DD0" w:rsidRDefault="00862379" w:rsidP="006A1C84">
    <w:pPr>
      <w:pStyle w:val="BodyText"/>
    </w:pPr>
    <w:r w:rsidRPr="00CD0E82">
      <w:rPr>
        <w:i/>
      </w:rPr>
      <w:t>Test Script for IEC 61968-6 Messages</w:t>
    </w:r>
    <w:r w:rsidRPr="005B5DD0">
      <w:rPr>
        <w:i/>
      </w:rPr>
      <w:t xml:space="preserve">. </w:t>
    </w:r>
    <w:r>
      <w:t>EPRI</w:t>
    </w:r>
    <w:r w:rsidRPr="003570B3">
      <w:t>, Palo Alto, CA:</w:t>
    </w:r>
    <w:r>
      <w:t xml:space="preserve"> 2015</w:t>
    </w:r>
    <w:r w:rsidRPr="003570B3">
      <w:t xml:space="preserve">. </w:t>
    </w:r>
    <w:r>
      <w:t>xxxxxxxxxx.</w:t>
    </w:r>
  </w:p>
  <w:p w:rsidR="00862379" w:rsidRDefault="00862379" w:rsidP="00254328">
    <w:pPr>
      <w:jc w:val="center"/>
    </w:pPr>
    <w:r>
      <w:rPr>
        <w:rStyle w:val="PageNumber"/>
      </w:rPr>
      <w:fldChar w:fldCharType="begin"/>
    </w:r>
    <w:r>
      <w:rPr>
        <w:rStyle w:val="PageNumber"/>
      </w:rPr>
      <w:instrText xml:space="preserve"> PAGE </w:instrText>
    </w:r>
    <w:r>
      <w:rPr>
        <w:rStyle w:val="PageNumber"/>
      </w:rPr>
      <w:fldChar w:fldCharType="separate"/>
    </w:r>
    <w:r w:rsidR="00167ED1">
      <w:rPr>
        <w:rStyle w:val="PageNumber"/>
        <w:noProof/>
      </w:rPr>
      <w:t>iii</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Pr="001A5C1B" w:rsidRDefault="00862379" w:rsidP="006A1C84">
    <w:pPr>
      <w:pStyle w:val="Address"/>
    </w:pPr>
    <w:r w:rsidRPr="001A5C1B">
      <w:rPr>
        <w:b/>
      </w:rPr>
      <w:t>Electric Power Research Institute</w:t>
    </w:r>
  </w:p>
  <w:p w:rsidR="00862379" w:rsidRPr="001A5C1B" w:rsidRDefault="00862379" w:rsidP="006A1C84">
    <w:pPr>
      <w:pStyle w:val="Address"/>
      <w:rPr>
        <w:color w:val="000000"/>
        <w:lang w:val="es-ES"/>
      </w:rPr>
    </w:pPr>
    <w:r w:rsidRPr="001A5C1B">
      <w:rPr>
        <w:lang w:val="es-ES"/>
      </w:rPr>
      <w:t xml:space="preserve">3420 Hillview Avenue, Palo Alto, California 94304-1338 </w:t>
    </w:r>
    <w:r w:rsidRPr="001A5C1B">
      <w:rPr>
        <w:rFonts w:cs="Arial"/>
        <w:lang w:val="es-ES"/>
      </w:rPr>
      <w:t>•</w:t>
    </w:r>
    <w:r w:rsidRPr="001A5C1B">
      <w:rPr>
        <w:lang w:val="es-ES"/>
      </w:rPr>
      <w:t xml:space="preserve"> PO Box 10412, Palo Alto, California 94303-0813 </w:t>
    </w:r>
    <w:r w:rsidRPr="001A5C1B">
      <w:rPr>
        <w:rFonts w:cs="Arial"/>
        <w:lang w:val="es-ES"/>
      </w:rPr>
      <w:t>•</w:t>
    </w:r>
    <w:r w:rsidRPr="001A5C1B">
      <w:rPr>
        <w:lang w:val="es-ES"/>
      </w:rPr>
      <w:t xml:space="preserve"> USA</w:t>
    </w:r>
    <w:r w:rsidRPr="001A5C1B">
      <w:rPr>
        <w:lang w:val="es-ES"/>
      </w:rPr>
      <w:br/>
      <w:t xml:space="preserve">800.313.3774 </w:t>
    </w:r>
    <w:r w:rsidRPr="001A5C1B">
      <w:rPr>
        <w:rFonts w:cs="Arial"/>
        <w:lang w:val="es-ES"/>
      </w:rPr>
      <w:t>•</w:t>
    </w:r>
    <w:r w:rsidRPr="001A5C1B">
      <w:rPr>
        <w:lang w:val="es-ES"/>
      </w:rPr>
      <w:t xml:space="preserve"> 650.855.2121 </w:t>
    </w:r>
    <w:r w:rsidRPr="001A5C1B">
      <w:rPr>
        <w:rFonts w:cs="Arial"/>
        <w:lang w:val="es-ES"/>
      </w:rPr>
      <w:t>•</w:t>
    </w:r>
    <w:r w:rsidRPr="001A5C1B">
      <w:rPr>
        <w:lang w:val="es-ES"/>
      </w:rPr>
      <w:t xml:space="preserve"> askepri@epri.com </w:t>
    </w:r>
    <w:r w:rsidRPr="001A5C1B">
      <w:rPr>
        <w:rFonts w:cs="Arial"/>
        <w:lang w:val="es-ES"/>
      </w:rPr>
      <w:t>•</w:t>
    </w:r>
    <w:r w:rsidRPr="001A5C1B">
      <w:rPr>
        <w:lang w:val="es-ES"/>
      </w:rPr>
      <w:t xml:space="preserve"> www.epri.com</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0690370"/>
      <w:docPartObj>
        <w:docPartGallery w:val="Page Numbers (Bottom of Page)"/>
        <w:docPartUnique/>
      </w:docPartObj>
    </w:sdtPr>
    <w:sdtContent>
      <w:p w:rsidR="00862379" w:rsidRDefault="00862379">
        <w:pPr>
          <w:pStyle w:val="Footer"/>
          <w:jc w:val="center"/>
        </w:pPr>
        <w:fldSimple w:instr=" PAGE   \* MERGEFORMAT ">
          <w:r w:rsidR="00167ED1">
            <w:rPr>
              <w:noProof/>
            </w:rPr>
            <w:t>4</w:t>
          </w:r>
        </w:fldSimple>
      </w:p>
    </w:sdtContent>
  </w:sdt>
  <w:p w:rsidR="00862379" w:rsidRPr="002B5FC8" w:rsidRDefault="00862379" w:rsidP="00A54588">
    <w:pPr>
      <w:autoSpaceDE w:val="0"/>
      <w:autoSpaceDN w:val="0"/>
      <w:adjustRightInd w:val="0"/>
      <w:jc w:val="center"/>
      <w:rPr>
        <w:rFonts w:eastAsia="SimSun" w:cs="Helvetica"/>
        <w:color w:val="000000"/>
        <w:sz w:val="14"/>
        <w:szCs w:val="14"/>
        <w:lang w:eastAsia="zh-CN" w:bidi="th-T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746" w:rsidRDefault="005D0746">
      <w:r>
        <w:separator/>
      </w:r>
    </w:p>
    <w:p w:rsidR="005D0746" w:rsidRDefault="005D0746"/>
  </w:footnote>
  <w:footnote w:type="continuationSeparator" w:id="0">
    <w:p w:rsidR="005D0746" w:rsidRDefault="005D0746">
      <w:r>
        <w:continuationSeparator/>
      </w:r>
    </w:p>
    <w:p w:rsidR="005D0746" w:rsidRDefault="005D074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7507848"/>
      <w:docPartObj>
        <w:docPartGallery w:val="Watermarks"/>
        <w:docPartUnique/>
      </w:docPartObj>
    </w:sdtPr>
    <w:sdtContent>
      <w:p w:rsidR="00862379" w:rsidRDefault="00862379" w:rsidP="000F1544">
        <w:pPr>
          <w:pStyle w:val="EPRILicense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rsidR="00862379" w:rsidRDefault="0086237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379" w:rsidRDefault="0086237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519C"/>
    <w:multiLevelType w:val="hybridMultilevel"/>
    <w:tmpl w:val="207C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62A85"/>
    <w:multiLevelType w:val="singleLevel"/>
    <w:tmpl w:val="258A6AA8"/>
    <w:lvl w:ilvl="0">
      <w:start w:val="1"/>
      <w:numFmt w:val="lowerLetter"/>
      <w:pStyle w:val="ListNumber2"/>
      <w:lvlText w:val="%1)"/>
      <w:lvlJc w:val="left"/>
      <w:pPr>
        <w:tabs>
          <w:tab w:val="num" w:pos="360"/>
        </w:tabs>
        <w:ind w:left="360" w:hanging="360"/>
      </w:pPr>
    </w:lvl>
  </w:abstractNum>
  <w:abstractNum w:abstractNumId="2">
    <w:nsid w:val="052B6B36"/>
    <w:multiLevelType w:val="multilevel"/>
    <w:tmpl w:val="27ECF880"/>
    <w:lvl w:ilvl="0">
      <w:start w:val="1"/>
      <w:numFmt w:val="decimal"/>
      <w:pStyle w:val="Heading1"/>
      <w:suff w:val="space"/>
      <w:lvlText w:val="%1"/>
      <w:lvlJc w:val="left"/>
      <w:pPr>
        <w:ind w:left="0" w:firstLine="0"/>
      </w:pPr>
      <w:rPr>
        <w:rFonts w:ascii="Helvetica" w:hAnsi="Helvetica" w:hint="default"/>
        <w:b/>
        <w:i/>
        <w:sz w:val="72"/>
      </w:rPr>
    </w:lvl>
    <w:lvl w:ilvl="1">
      <w:start w:val="1"/>
      <w:numFmt w:val="none"/>
      <w:pStyle w:val="Heading2"/>
      <w:suff w:val="nothing"/>
      <w:lvlText w:val=""/>
      <w:lvlJc w:val="left"/>
      <w:pPr>
        <w:ind w:left="-90" w:firstLine="0"/>
      </w:pPr>
      <w:rPr>
        <w:rFonts w:hint="default"/>
      </w:rPr>
    </w:lvl>
    <w:lvl w:ilvl="2">
      <w:start w:val="1"/>
      <w:numFmt w:val="none"/>
      <w:pStyle w:val="Heading3"/>
      <w:suff w:val="nothing"/>
      <w:lvlText w:val=""/>
      <w:lvlJc w:val="left"/>
      <w:pPr>
        <w:ind w:left="-90" w:firstLine="0"/>
      </w:pPr>
      <w:rPr>
        <w:rFonts w:hint="default"/>
      </w:rPr>
    </w:lvl>
    <w:lvl w:ilvl="3">
      <w:start w:val="1"/>
      <w:numFmt w:val="none"/>
      <w:pStyle w:val="Heading4"/>
      <w:suff w:val="nothing"/>
      <w:lvlText w:val=""/>
      <w:lvlJc w:val="left"/>
      <w:pPr>
        <w:ind w:left="-90" w:firstLine="0"/>
      </w:pPr>
      <w:rPr>
        <w:rFonts w:hint="default"/>
      </w:rPr>
    </w:lvl>
    <w:lvl w:ilvl="4">
      <w:start w:val="1"/>
      <w:numFmt w:val="none"/>
      <w:pStyle w:val="Heading5"/>
      <w:suff w:val="nothing"/>
      <w:lvlText w:val=""/>
      <w:lvlJc w:val="left"/>
      <w:pPr>
        <w:ind w:left="-90" w:firstLine="0"/>
      </w:pPr>
      <w:rPr>
        <w:rFonts w:hint="default"/>
      </w:rPr>
    </w:lvl>
    <w:lvl w:ilvl="5">
      <w:start w:val="1"/>
      <w:numFmt w:val="upperLetter"/>
      <w:lvlRestart w:val="0"/>
      <w:pStyle w:val="Heading6"/>
      <w:suff w:val="space"/>
      <w:lvlText w:val="%6"/>
      <w:lvlJc w:val="left"/>
      <w:pPr>
        <w:ind w:left="-90" w:firstLine="0"/>
      </w:pPr>
      <w:rPr>
        <w:rFonts w:ascii="Helvetica" w:hAnsi="Helvetica" w:hint="default"/>
        <w:b/>
        <w:i/>
        <w:sz w:val="72"/>
      </w:rPr>
    </w:lvl>
    <w:lvl w:ilvl="6">
      <w:start w:val="1"/>
      <w:numFmt w:val="none"/>
      <w:suff w:val="nothing"/>
      <w:lvlText w:val=""/>
      <w:lvlJc w:val="left"/>
      <w:pPr>
        <w:ind w:left="-90" w:firstLine="0"/>
      </w:pPr>
      <w:rPr>
        <w:rFonts w:hint="default"/>
      </w:rPr>
    </w:lvl>
    <w:lvl w:ilvl="7">
      <w:start w:val="1"/>
      <w:numFmt w:val="none"/>
      <w:suff w:val="nothing"/>
      <w:lvlText w:val=""/>
      <w:lvlJc w:val="left"/>
      <w:pPr>
        <w:ind w:left="-90" w:firstLine="0"/>
      </w:pPr>
      <w:rPr>
        <w:rFonts w:hint="default"/>
      </w:rPr>
    </w:lvl>
    <w:lvl w:ilvl="8">
      <w:start w:val="1"/>
      <w:numFmt w:val="none"/>
      <w:suff w:val="nothing"/>
      <w:lvlText w:val=""/>
      <w:lvlJc w:val="left"/>
      <w:pPr>
        <w:ind w:left="-90" w:firstLine="0"/>
      </w:pPr>
      <w:rPr>
        <w:rFonts w:hint="default"/>
      </w:rPr>
    </w:lvl>
  </w:abstractNum>
  <w:abstractNum w:abstractNumId="3">
    <w:nsid w:val="093862D7"/>
    <w:multiLevelType w:val="hybridMultilevel"/>
    <w:tmpl w:val="2E38859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nsid w:val="0A6A466E"/>
    <w:multiLevelType w:val="hybridMultilevel"/>
    <w:tmpl w:val="4B5692F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5">
    <w:nsid w:val="1EA90274"/>
    <w:multiLevelType w:val="hybridMultilevel"/>
    <w:tmpl w:val="718A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41116"/>
    <w:multiLevelType w:val="hybridMultilevel"/>
    <w:tmpl w:val="651685E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21C7127C"/>
    <w:multiLevelType w:val="hybridMultilevel"/>
    <w:tmpl w:val="A9E4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205A7"/>
    <w:multiLevelType w:val="hybridMultilevel"/>
    <w:tmpl w:val="2A5C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366C7C"/>
    <w:multiLevelType w:val="singleLevel"/>
    <w:tmpl w:val="5AAAA778"/>
    <w:lvl w:ilvl="0">
      <w:start w:val="1"/>
      <w:numFmt w:val="decimal"/>
      <w:pStyle w:val="NumberedList"/>
      <w:lvlText w:val="%1."/>
      <w:lvlJc w:val="left"/>
      <w:pPr>
        <w:tabs>
          <w:tab w:val="num" w:pos="720"/>
        </w:tabs>
        <w:ind w:left="720" w:hanging="360"/>
      </w:pPr>
      <w:rPr>
        <w:rFonts w:hint="default"/>
      </w:rPr>
    </w:lvl>
  </w:abstractNum>
  <w:abstractNum w:abstractNumId="10">
    <w:nsid w:val="2872584F"/>
    <w:multiLevelType w:val="hybridMultilevel"/>
    <w:tmpl w:val="445004C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nsid w:val="2A87340B"/>
    <w:multiLevelType w:val="hybridMultilevel"/>
    <w:tmpl w:val="A566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D561A2"/>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7393B7B"/>
    <w:multiLevelType w:val="hybridMultilevel"/>
    <w:tmpl w:val="3C6A3C4A"/>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nsid w:val="39BD3CBE"/>
    <w:multiLevelType w:val="hybridMultilevel"/>
    <w:tmpl w:val="1580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9818D3"/>
    <w:multiLevelType w:val="hybridMultilevel"/>
    <w:tmpl w:val="F6F0F878"/>
    <w:name w:val="HeadingNumbers"/>
    <w:lvl w:ilvl="0" w:tplc="D95A0CC2">
      <w:start w:val="5"/>
      <w:numFmt w:val="bullet"/>
      <w:lvlText w:val="-"/>
      <w:lvlJc w:val="left"/>
      <w:pPr>
        <w:ind w:left="720" w:hanging="360"/>
      </w:pPr>
      <w:rPr>
        <w:rFonts w:ascii="Times" w:eastAsia="Times New Roman" w:hAnsi="Times" w:cs="Times" w:hint="default"/>
      </w:rPr>
    </w:lvl>
    <w:lvl w:ilvl="1" w:tplc="DFF424EA" w:tentative="1">
      <w:start w:val="1"/>
      <w:numFmt w:val="bullet"/>
      <w:lvlText w:val="o"/>
      <w:lvlJc w:val="left"/>
      <w:pPr>
        <w:ind w:left="1440" w:hanging="360"/>
      </w:pPr>
      <w:rPr>
        <w:rFonts w:ascii="Courier New" w:hAnsi="Courier New" w:cs="Courier New" w:hint="default"/>
      </w:rPr>
    </w:lvl>
    <w:lvl w:ilvl="2" w:tplc="8146B800" w:tentative="1">
      <w:start w:val="1"/>
      <w:numFmt w:val="bullet"/>
      <w:lvlText w:val=""/>
      <w:lvlJc w:val="left"/>
      <w:pPr>
        <w:ind w:left="2160" w:hanging="360"/>
      </w:pPr>
      <w:rPr>
        <w:rFonts w:ascii="Wingdings" w:hAnsi="Wingdings" w:hint="default"/>
      </w:rPr>
    </w:lvl>
    <w:lvl w:ilvl="3" w:tplc="6D0E518C" w:tentative="1">
      <w:start w:val="1"/>
      <w:numFmt w:val="bullet"/>
      <w:lvlText w:val=""/>
      <w:lvlJc w:val="left"/>
      <w:pPr>
        <w:ind w:left="2880" w:hanging="360"/>
      </w:pPr>
      <w:rPr>
        <w:rFonts w:ascii="Symbol" w:hAnsi="Symbol" w:hint="default"/>
      </w:rPr>
    </w:lvl>
    <w:lvl w:ilvl="4" w:tplc="FD8438CA" w:tentative="1">
      <w:start w:val="1"/>
      <w:numFmt w:val="bullet"/>
      <w:lvlText w:val="o"/>
      <w:lvlJc w:val="left"/>
      <w:pPr>
        <w:ind w:left="3600" w:hanging="360"/>
      </w:pPr>
      <w:rPr>
        <w:rFonts w:ascii="Courier New" w:hAnsi="Courier New" w:cs="Courier New" w:hint="default"/>
      </w:rPr>
    </w:lvl>
    <w:lvl w:ilvl="5" w:tplc="03785F66" w:tentative="1">
      <w:start w:val="1"/>
      <w:numFmt w:val="bullet"/>
      <w:lvlText w:val=""/>
      <w:lvlJc w:val="left"/>
      <w:pPr>
        <w:ind w:left="4320" w:hanging="360"/>
      </w:pPr>
      <w:rPr>
        <w:rFonts w:ascii="Wingdings" w:hAnsi="Wingdings" w:hint="default"/>
      </w:rPr>
    </w:lvl>
    <w:lvl w:ilvl="6" w:tplc="51DA8432" w:tentative="1">
      <w:start w:val="1"/>
      <w:numFmt w:val="bullet"/>
      <w:lvlText w:val=""/>
      <w:lvlJc w:val="left"/>
      <w:pPr>
        <w:ind w:left="5040" w:hanging="360"/>
      </w:pPr>
      <w:rPr>
        <w:rFonts w:ascii="Symbol" w:hAnsi="Symbol" w:hint="default"/>
      </w:rPr>
    </w:lvl>
    <w:lvl w:ilvl="7" w:tplc="10C0FB76" w:tentative="1">
      <w:start w:val="1"/>
      <w:numFmt w:val="bullet"/>
      <w:lvlText w:val="o"/>
      <w:lvlJc w:val="left"/>
      <w:pPr>
        <w:ind w:left="5760" w:hanging="360"/>
      </w:pPr>
      <w:rPr>
        <w:rFonts w:ascii="Courier New" w:hAnsi="Courier New" w:cs="Courier New" w:hint="default"/>
      </w:rPr>
    </w:lvl>
    <w:lvl w:ilvl="8" w:tplc="96CCA298" w:tentative="1">
      <w:start w:val="1"/>
      <w:numFmt w:val="bullet"/>
      <w:lvlText w:val=""/>
      <w:lvlJc w:val="left"/>
      <w:pPr>
        <w:ind w:left="6480" w:hanging="360"/>
      </w:pPr>
      <w:rPr>
        <w:rFonts w:ascii="Wingdings" w:hAnsi="Wingdings" w:hint="default"/>
      </w:rPr>
    </w:lvl>
  </w:abstractNum>
  <w:abstractNum w:abstractNumId="16">
    <w:nsid w:val="4A630192"/>
    <w:multiLevelType w:val="hybridMultilevel"/>
    <w:tmpl w:val="FF2AB1C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51142BB3"/>
    <w:multiLevelType w:val="hybridMultilevel"/>
    <w:tmpl w:val="599E566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55456F4A"/>
    <w:multiLevelType w:val="hybridMultilevel"/>
    <w:tmpl w:val="54140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C901DF"/>
    <w:multiLevelType w:val="singleLevel"/>
    <w:tmpl w:val="45E610E0"/>
    <w:lvl w:ilvl="0">
      <w:start w:val="1"/>
      <w:numFmt w:val="bullet"/>
      <w:pStyle w:val="ListBullet"/>
      <w:lvlText w:val=""/>
      <w:lvlJc w:val="left"/>
      <w:pPr>
        <w:tabs>
          <w:tab w:val="num" w:pos="360"/>
        </w:tabs>
        <w:ind w:left="360" w:hanging="360"/>
      </w:pPr>
      <w:rPr>
        <w:rFonts w:ascii="Symbol" w:hAnsi="Symbol" w:hint="default"/>
      </w:rPr>
    </w:lvl>
  </w:abstractNum>
  <w:abstractNum w:abstractNumId="2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1">
    <w:nsid w:val="61F30045"/>
    <w:multiLevelType w:val="hybridMultilevel"/>
    <w:tmpl w:val="09D80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4027782"/>
    <w:multiLevelType w:val="hybridMultilevel"/>
    <w:tmpl w:val="21BECD48"/>
    <w:lvl w:ilvl="0" w:tplc="04090019">
      <w:start w:val="1"/>
      <w:numFmt w:val="lowerLetter"/>
      <w:lvlText w:val="%1."/>
      <w:lvlJc w:val="left"/>
      <w:pPr>
        <w:ind w:left="1512"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nsid w:val="6ECD1102"/>
    <w:multiLevelType w:val="hybridMultilevel"/>
    <w:tmpl w:val="35D20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D83979"/>
    <w:multiLevelType w:val="singleLevel"/>
    <w:tmpl w:val="24A2A596"/>
    <w:lvl w:ilvl="0">
      <w:start w:val="1"/>
      <w:numFmt w:val="bullet"/>
      <w:pStyle w:val="Bullets"/>
      <w:lvlText w:val=""/>
      <w:lvlJc w:val="left"/>
      <w:pPr>
        <w:tabs>
          <w:tab w:val="num" w:pos="360"/>
        </w:tabs>
        <w:ind w:left="360" w:hanging="360"/>
      </w:pPr>
      <w:rPr>
        <w:rFonts w:ascii="Symbol" w:hAnsi="Symbol" w:hint="default"/>
      </w:rPr>
    </w:lvl>
  </w:abstractNum>
  <w:abstractNum w:abstractNumId="25">
    <w:nsid w:val="7BE42E3A"/>
    <w:multiLevelType w:val="hybridMultilevel"/>
    <w:tmpl w:val="2AE2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2B1339"/>
    <w:multiLevelType w:val="hybridMultilevel"/>
    <w:tmpl w:val="2D14D468"/>
    <w:lvl w:ilvl="0" w:tplc="2840AA84">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24"/>
  </w:num>
  <w:num w:numId="3">
    <w:abstractNumId w:val="2"/>
  </w:num>
  <w:num w:numId="4">
    <w:abstractNumId w:val="25"/>
  </w:num>
  <w:num w:numId="5">
    <w:abstractNumId w:val="6"/>
  </w:num>
  <w:num w:numId="6">
    <w:abstractNumId w:val="16"/>
  </w:num>
  <w:num w:numId="7">
    <w:abstractNumId w:val="20"/>
  </w:num>
  <w:num w:numId="8">
    <w:abstractNumId w:val="19"/>
  </w:num>
  <w:num w:numId="9">
    <w:abstractNumId w:val="1"/>
  </w:num>
  <w:num w:numId="10">
    <w:abstractNumId w:val="12"/>
  </w:num>
  <w:num w:numId="11">
    <w:abstractNumId w:val="18"/>
  </w:num>
  <w:num w:numId="12">
    <w:abstractNumId w:val="4"/>
  </w:num>
  <w:num w:numId="13">
    <w:abstractNumId w:val="0"/>
  </w:num>
  <w:num w:numId="14">
    <w:abstractNumId w:val="23"/>
  </w:num>
  <w:num w:numId="15">
    <w:abstractNumId w:val="7"/>
  </w:num>
  <w:num w:numId="16">
    <w:abstractNumId w:val="17"/>
  </w:num>
  <w:num w:numId="17">
    <w:abstractNumId w:val="10"/>
  </w:num>
  <w:num w:numId="18">
    <w:abstractNumId w:val="11"/>
  </w:num>
  <w:num w:numId="19">
    <w:abstractNumId w:val="14"/>
  </w:num>
  <w:num w:numId="20">
    <w:abstractNumId w:val="2"/>
  </w:num>
  <w:num w:numId="21">
    <w:abstractNumId w:val="13"/>
  </w:num>
  <w:num w:numId="22">
    <w:abstractNumId w:val="2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8"/>
  </w:num>
  <w:num w:numId="26">
    <w:abstractNumId w:val="3"/>
  </w:num>
  <w:num w:numId="27">
    <w:abstractNumId w:val="22"/>
  </w:num>
  <w:num w:numId="28">
    <w:abstractNumId w:val="2"/>
  </w:num>
  <w:num w:numId="29">
    <w:abstractNumId w:val="2"/>
  </w:num>
  <w:num w:numId="30">
    <w:abstractNumId w:val="26"/>
  </w:num>
  <w:num w:numId="31">
    <w:abstractNumId w:val="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9"/>
  <w:hideSpellingErrors/>
  <w:activeWritingStyle w:appName="MSWord" w:lang="en-US" w:vendorID="64" w:dllVersion="131078" w:nlCheck="1" w:checkStyle="1"/>
  <w:activeWritingStyle w:appName="MSWord" w:lang="es-ES" w:vendorID="64" w:dllVersion="131078" w:nlCheck="1" w:checkStyle="1"/>
  <w:activeWritingStyle w:appName="MSWord" w:lang="fr-FR" w:vendorID="64" w:dllVersion="131078" w:nlCheck="1" w:checkStyle="1"/>
  <w:attachedTemplate r:id="rId1"/>
  <w:stylePaneFormatFilter w:val="3008"/>
  <w:defaultTabStop w:val="144"/>
  <w:drawingGridHorizontalSpacing w:val="100"/>
  <w:displayHorizontalDrawingGridEvery w:val="0"/>
  <w:displayVerticalDrawingGridEvery w:val="0"/>
  <w:noPunctuationKerning/>
  <w:characterSpacingControl w:val="doNotCompress"/>
  <w:hdrShapeDefaults>
    <o:shapedefaults v:ext="edit" spidmax="55298"/>
    <o:shapelayout v:ext="edit">
      <o:idmap v:ext="edit" data="2"/>
    </o:shapelayout>
  </w:hdrShapeDefaults>
  <w:footnotePr>
    <w:footnote w:id="-1"/>
    <w:footnote w:id="0"/>
  </w:footnotePr>
  <w:endnotePr>
    <w:endnote w:id="-1"/>
    <w:endnote w:id="0"/>
  </w:endnotePr>
  <w:compat/>
  <w:rsids>
    <w:rsidRoot w:val="00536B3B"/>
    <w:rsid w:val="000001CA"/>
    <w:rsid w:val="00004D75"/>
    <w:rsid w:val="00004E42"/>
    <w:rsid w:val="00004F61"/>
    <w:rsid w:val="0000699B"/>
    <w:rsid w:val="000110DB"/>
    <w:rsid w:val="000127C2"/>
    <w:rsid w:val="000166F3"/>
    <w:rsid w:val="00016D98"/>
    <w:rsid w:val="000201EA"/>
    <w:rsid w:val="00021023"/>
    <w:rsid w:val="000219B5"/>
    <w:rsid w:val="00022E3F"/>
    <w:rsid w:val="0002368C"/>
    <w:rsid w:val="00024F72"/>
    <w:rsid w:val="00030BF4"/>
    <w:rsid w:val="00034C9C"/>
    <w:rsid w:val="00036CF3"/>
    <w:rsid w:val="000421DB"/>
    <w:rsid w:val="0004228C"/>
    <w:rsid w:val="0004367D"/>
    <w:rsid w:val="000445D8"/>
    <w:rsid w:val="00045735"/>
    <w:rsid w:val="00046338"/>
    <w:rsid w:val="0005377C"/>
    <w:rsid w:val="00055587"/>
    <w:rsid w:val="00056E7B"/>
    <w:rsid w:val="00057D16"/>
    <w:rsid w:val="0006230A"/>
    <w:rsid w:val="00062DF2"/>
    <w:rsid w:val="000634B6"/>
    <w:rsid w:val="00063FCC"/>
    <w:rsid w:val="0006463F"/>
    <w:rsid w:val="00064DD6"/>
    <w:rsid w:val="00065B62"/>
    <w:rsid w:val="00065D2D"/>
    <w:rsid w:val="000675D7"/>
    <w:rsid w:val="00070336"/>
    <w:rsid w:val="00070F14"/>
    <w:rsid w:val="000730F6"/>
    <w:rsid w:val="00073618"/>
    <w:rsid w:val="00074B13"/>
    <w:rsid w:val="00074EA7"/>
    <w:rsid w:val="000767F0"/>
    <w:rsid w:val="00076AA8"/>
    <w:rsid w:val="00076CA4"/>
    <w:rsid w:val="000775CD"/>
    <w:rsid w:val="00080A0F"/>
    <w:rsid w:val="00081AD4"/>
    <w:rsid w:val="00082903"/>
    <w:rsid w:val="00093B22"/>
    <w:rsid w:val="000953E1"/>
    <w:rsid w:val="000957DE"/>
    <w:rsid w:val="000972E3"/>
    <w:rsid w:val="00097E4B"/>
    <w:rsid w:val="000A0D93"/>
    <w:rsid w:val="000A28E8"/>
    <w:rsid w:val="000A56F2"/>
    <w:rsid w:val="000A5DB5"/>
    <w:rsid w:val="000A7205"/>
    <w:rsid w:val="000B0C72"/>
    <w:rsid w:val="000B6A39"/>
    <w:rsid w:val="000B7883"/>
    <w:rsid w:val="000B7B10"/>
    <w:rsid w:val="000C2F33"/>
    <w:rsid w:val="000C39CF"/>
    <w:rsid w:val="000C4412"/>
    <w:rsid w:val="000D1103"/>
    <w:rsid w:val="000D27E4"/>
    <w:rsid w:val="000D48F4"/>
    <w:rsid w:val="000D4A2C"/>
    <w:rsid w:val="000D5765"/>
    <w:rsid w:val="000D7BD9"/>
    <w:rsid w:val="000E0C4C"/>
    <w:rsid w:val="000E16A0"/>
    <w:rsid w:val="000E2E1B"/>
    <w:rsid w:val="000E3731"/>
    <w:rsid w:val="000E3E5C"/>
    <w:rsid w:val="000F1544"/>
    <w:rsid w:val="000F5B70"/>
    <w:rsid w:val="000F6110"/>
    <w:rsid w:val="000F6D8A"/>
    <w:rsid w:val="00100CAD"/>
    <w:rsid w:val="00100FD3"/>
    <w:rsid w:val="001016C0"/>
    <w:rsid w:val="001052CF"/>
    <w:rsid w:val="0010584C"/>
    <w:rsid w:val="00106099"/>
    <w:rsid w:val="001061F5"/>
    <w:rsid w:val="00107911"/>
    <w:rsid w:val="001111B6"/>
    <w:rsid w:val="00113244"/>
    <w:rsid w:val="001135B2"/>
    <w:rsid w:val="001149B0"/>
    <w:rsid w:val="00121785"/>
    <w:rsid w:val="001217F4"/>
    <w:rsid w:val="00122BA6"/>
    <w:rsid w:val="00123987"/>
    <w:rsid w:val="00123A89"/>
    <w:rsid w:val="00124920"/>
    <w:rsid w:val="00125262"/>
    <w:rsid w:val="00125678"/>
    <w:rsid w:val="00126019"/>
    <w:rsid w:val="00126F37"/>
    <w:rsid w:val="0013200F"/>
    <w:rsid w:val="00132F4D"/>
    <w:rsid w:val="00133009"/>
    <w:rsid w:val="0013550E"/>
    <w:rsid w:val="00144F16"/>
    <w:rsid w:val="001467FA"/>
    <w:rsid w:val="00147DC1"/>
    <w:rsid w:val="0015315F"/>
    <w:rsid w:val="00155D7B"/>
    <w:rsid w:val="00160BDA"/>
    <w:rsid w:val="00160E32"/>
    <w:rsid w:val="00161446"/>
    <w:rsid w:val="001616D6"/>
    <w:rsid w:val="001647BE"/>
    <w:rsid w:val="00164B20"/>
    <w:rsid w:val="001653FC"/>
    <w:rsid w:val="001654AC"/>
    <w:rsid w:val="00165FEC"/>
    <w:rsid w:val="00167570"/>
    <w:rsid w:val="00167ED1"/>
    <w:rsid w:val="001717C6"/>
    <w:rsid w:val="00174DAA"/>
    <w:rsid w:val="001771B0"/>
    <w:rsid w:val="00183A84"/>
    <w:rsid w:val="00185D66"/>
    <w:rsid w:val="00185E83"/>
    <w:rsid w:val="00186125"/>
    <w:rsid w:val="00187741"/>
    <w:rsid w:val="00191DD2"/>
    <w:rsid w:val="00193561"/>
    <w:rsid w:val="00195AC3"/>
    <w:rsid w:val="00196342"/>
    <w:rsid w:val="0019709C"/>
    <w:rsid w:val="00197C04"/>
    <w:rsid w:val="001A1968"/>
    <w:rsid w:val="001A2204"/>
    <w:rsid w:val="001A3A69"/>
    <w:rsid w:val="001A5267"/>
    <w:rsid w:val="001A54C7"/>
    <w:rsid w:val="001A5729"/>
    <w:rsid w:val="001A5C1B"/>
    <w:rsid w:val="001B056F"/>
    <w:rsid w:val="001B06B1"/>
    <w:rsid w:val="001B06F8"/>
    <w:rsid w:val="001B1249"/>
    <w:rsid w:val="001B3438"/>
    <w:rsid w:val="001B38CE"/>
    <w:rsid w:val="001B53CC"/>
    <w:rsid w:val="001B5876"/>
    <w:rsid w:val="001B7D52"/>
    <w:rsid w:val="001C0B35"/>
    <w:rsid w:val="001C3CA6"/>
    <w:rsid w:val="001C468F"/>
    <w:rsid w:val="001C554B"/>
    <w:rsid w:val="001C5981"/>
    <w:rsid w:val="001D0653"/>
    <w:rsid w:val="001D143E"/>
    <w:rsid w:val="001D1D43"/>
    <w:rsid w:val="001D2883"/>
    <w:rsid w:val="001D3FCA"/>
    <w:rsid w:val="001E1070"/>
    <w:rsid w:val="001E2140"/>
    <w:rsid w:val="001E4034"/>
    <w:rsid w:val="001E5CB3"/>
    <w:rsid w:val="001F2AFF"/>
    <w:rsid w:val="001F41A6"/>
    <w:rsid w:val="001F64DE"/>
    <w:rsid w:val="00200979"/>
    <w:rsid w:val="00203800"/>
    <w:rsid w:val="002040A2"/>
    <w:rsid w:val="002062E4"/>
    <w:rsid w:val="00210635"/>
    <w:rsid w:val="00211294"/>
    <w:rsid w:val="002112E3"/>
    <w:rsid w:val="002119A1"/>
    <w:rsid w:val="00211F04"/>
    <w:rsid w:val="00213359"/>
    <w:rsid w:val="002169BF"/>
    <w:rsid w:val="00217257"/>
    <w:rsid w:val="002173F9"/>
    <w:rsid w:val="00223142"/>
    <w:rsid w:val="0022752F"/>
    <w:rsid w:val="00227B65"/>
    <w:rsid w:val="0023278B"/>
    <w:rsid w:val="00232FB4"/>
    <w:rsid w:val="002337C9"/>
    <w:rsid w:val="00233C3E"/>
    <w:rsid w:val="0023582B"/>
    <w:rsid w:val="00236FE9"/>
    <w:rsid w:val="00240F3D"/>
    <w:rsid w:val="00243DD9"/>
    <w:rsid w:val="002441F0"/>
    <w:rsid w:val="002475E7"/>
    <w:rsid w:val="00247831"/>
    <w:rsid w:val="002509EA"/>
    <w:rsid w:val="00250ED8"/>
    <w:rsid w:val="00251465"/>
    <w:rsid w:val="00254328"/>
    <w:rsid w:val="00257BDD"/>
    <w:rsid w:val="00260CA1"/>
    <w:rsid w:val="00260FC6"/>
    <w:rsid w:val="00261563"/>
    <w:rsid w:val="002629B7"/>
    <w:rsid w:val="00262F2C"/>
    <w:rsid w:val="00263313"/>
    <w:rsid w:val="0026331A"/>
    <w:rsid w:val="00266632"/>
    <w:rsid w:val="00270188"/>
    <w:rsid w:val="002714AB"/>
    <w:rsid w:val="00273435"/>
    <w:rsid w:val="00273DD6"/>
    <w:rsid w:val="0027494E"/>
    <w:rsid w:val="00275C44"/>
    <w:rsid w:val="002765E1"/>
    <w:rsid w:val="00277AD7"/>
    <w:rsid w:val="00281710"/>
    <w:rsid w:val="002837D4"/>
    <w:rsid w:val="002845AA"/>
    <w:rsid w:val="0028485A"/>
    <w:rsid w:val="0028569C"/>
    <w:rsid w:val="0028664D"/>
    <w:rsid w:val="002874AE"/>
    <w:rsid w:val="00287D79"/>
    <w:rsid w:val="002913BC"/>
    <w:rsid w:val="00292D00"/>
    <w:rsid w:val="00293857"/>
    <w:rsid w:val="002939D2"/>
    <w:rsid w:val="00293F76"/>
    <w:rsid w:val="00294FC3"/>
    <w:rsid w:val="00295E46"/>
    <w:rsid w:val="00296184"/>
    <w:rsid w:val="002A0C1F"/>
    <w:rsid w:val="002A10EA"/>
    <w:rsid w:val="002A3CCD"/>
    <w:rsid w:val="002A402C"/>
    <w:rsid w:val="002A5715"/>
    <w:rsid w:val="002A5921"/>
    <w:rsid w:val="002A5E02"/>
    <w:rsid w:val="002A65DE"/>
    <w:rsid w:val="002A6C3A"/>
    <w:rsid w:val="002A73AC"/>
    <w:rsid w:val="002A7577"/>
    <w:rsid w:val="002A77C2"/>
    <w:rsid w:val="002B0A4F"/>
    <w:rsid w:val="002B0EEC"/>
    <w:rsid w:val="002B0F53"/>
    <w:rsid w:val="002B34EA"/>
    <w:rsid w:val="002B402A"/>
    <w:rsid w:val="002B4A1B"/>
    <w:rsid w:val="002B4DAB"/>
    <w:rsid w:val="002B6DE0"/>
    <w:rsid w:val="002C0376"/>
    <w:rsid w:val="002C0D9F"/>
    <w:rsid w:val="002C32F3"/>
    <w:rsid w:val="002C5276"/>
    <w:rsid w:val="002D13D9"/>
    <w:rsid w:val="002D1C17"/>
    <w:rsid w:val="002D44B4"/>
    <w:rsid w:val="002D562B"/>
    <w:rsid w:val="002D57EA"/>
    <w:rsid w:val="002D5D67"/>
    <w:rsid w:val="002D6333"/>
    <w:rsid w:val="002E052C"/>
    <w:rsid w:val="002E16D4"/>
    <w:rsid w:val="002E1732"/>
    <w:rsid w:val="002E17DF"/>
    <w:rsid w:val="002E1B56"/>
    <w:rsid w:val="002E1EA0"/>
    <w:rsid w:val="002E797D"/>
    <w:rsid w:val="002F26DD"/>
    <w:rsid w:val="002F2B69"/>
    <w:rsid w:val="002F3B0B"/>
    <w:rsid w:val="002F3B8A"/>
    <w:rsid w:val="002F47F4"/>
    <w:rsid w:val="002F48A0"/>
    <w:rsid w:val="002F6899"/>
    <w:rsid w:val="0030243C"/>
    <w:rsid w:val="00304BC4"/>
    <w:rsid w:val="00305ACE"/>
    <w:rsid w:val="00306A7E"/>
    <w:rsid w:val="00306C44"/>
    <w:rsid w:val="00306F26"/>
    <w:rsid w:val="0031036B"/>
    <w:rsid w:val="0031307E"/>
    <w:rsid w:val="00313DB3"/>
    <w:rsid w:val="003150D7"/>
    <w:rsid w:val="00315D62"/>
    <w:rsid w:val="003166D5"/>
    <w:rsid w:val="00321ACB"/>
    <w:rsid w:val="00325AEB"/>
    <w:rsid w:val="00325CEA"/>
    <w:rsid w:val="00325E67"/>
    <w:rsid w:val="003263EE"/>
    <w:rsid w:val="00326F66"/>
    <w:rsid w:val="00330AE0"/>
    <w:rsid w:val="00330EFE"/>
    <w:rsid w:val="00336AF6"/>
    <w:rsid w:val="00337BF5"/>
    <w:rsid w:val="00342417"/>
    <w:rsid w:val="00342DE4"/>
    <w:rsid w:val="00342E3F"/>
    <w:rsid w:val="003431CA"/>
    <w:rsid w:val="0034524B"/>
    <w:rsid w:val="00345313"/>
    <w:rsid w:val="003469F7"/>
    <w:rsid w:val="00350450"/>
    <w:rsid w:val="003526FD"/>
    <w:rsid w:val="0035497F"/>
    <w:rsid w:val="003570B3"/>
    <w:rsid w:val="00360F98"/>
    <w:rsid w:val="00362262"/>
    <w:rsid w:val="00362458"/>
    <w:rsid w:val="0036377B"/>
    <w:rsid w:val="00364669"/>
    <w:rsid w:val="00371687"/>
    <w:rsid w:val="00371F8B"/>
    <w:rsid w:val="003722D3"/>
    <w:rsid w:val="00372966"/>
    <w:rsid w:val="00373052"/>
    <w:rsid w:val="00373B61"/>
    <w:rsid w:val="00374E2C"/>
    <w:rsid w:val="003767B8"/>
    <w:rsid w:val="00377C65"/>
    <w:rsid w:val="003803E4"/>
    <w:rsid w:val="0038349D"/>
    <w:rsid w:val="00383DB2"/>
    <w:rsid w:val="00383EE2"/>
    <w:rsid w:val="003853BD"/>
    <w:rsid w:val="00385ACF"/>
    <w:rsid w:val="00386030"/>
    <w:rsid w:val="003906AF"/>
    <w:rsid w:val="00391A78"/>
    <w:rsid w:val="00393C23"/>
    <w:rsid w:val="00395BB6"/>
    <w:rsid w:val="0039641F"/>
    <w:rsid w:val="003A1C0E"/>
    <w:rsid w:val="003A260B"/>
    <w:rsid w:val="003A2BAE"/>
    <w:rsid w:val="003A375C"/>
    <w:rsid w:val="003B0308"/>
    <w:rsid w:val="003B0459"/>
    <w:rsid w:val="003B4282"/>
    <w:rsid w:val="003B43A3"/>
    <w:rsid w:val="003B752F"/>
    <w:rsid w:val="003B7E92"/>
    <w:rsid w:val="003C094C"/>
    <w:rsid w:val="003C3453"/>
    <w:rsid w:val="003C3ECA"/>
    <w:rsid w:val="003C52B9"/>
    <w:rsid w:val="003C6484"/>
    <w:rsid w:val="003C6FB4"/>
    <w:rsid w:val="003C7509"/>
    <w:rsid w:val="003D0F8F"/>
    <w:rsid w:val="003D20AC"/>
    <w:rsid w:val="003D211F"/>
    <w:rsid w:val="003D3020"/>
    <w:rsid w:val="003D315C"/>
    <w:rsid w:val="003D340C"/>
    <w:rsid w:val="003D519B"/>
    <w:rsid w:val="003D551B"/>
    <w:rsid w:val="003D6411"/>
    <w:rsid w:val="003E32BA"/>
    <w:rsid w:val="003E3975"/>
    <w:rsid w:val="003E493C"/>
    <w:rsid w:val="003E61EC"/>
    <w:rsid w:val="003E637A"/>
    <w:rsid w:val="003E67A7"/>
    <w:rsid w:val="003E6850"/>
    <w:rsid w:val="003E6CDE"/>
    <w:rsid w:val="003E732F"/>
    <w:rsid w:val="003F1084"/>
    <w:rsid w:val="003F295C"/>
    <w:rsid w:val="003F2A67"/>
    <w:rsid w:val="003F59B1"/>
    <w:rsid w:val="003F6E1F"/>
    <w:rsid w:val="004001F8"/>
    <w:rsid w:val="00400FB1"/>
    <w:rsid w:val="00401978"/>
    <w:rsid w:val="004037B9"/>
    <w:rsid w:val="004053F3"/>
    <w:rsid w:val="00407947"/>
    <w:rsid w:val="00410606"/>
    <w:rsid w:val="00411D70"/>
    <w:rsid w:val="0041304E"/>
    <w:rsid w:val="00413F78"/>
    <w:rsid w:val="004142E3"/>
    <w:rsid w:val="0041479D"/>
    <w:rsid w:val="004171FC"/>
    <w:rsid w:val="0042298F"/>
    <w:rsid w:val="00427C40"/>
    <w:rsid w:val="0043247E"/>
    <w:rsid w:val="00434FBC"/>
    <w:rsid w:val="00435A97"/>
    <w:rsid w:val="00437A81"/>
    <w:rsid w:val="004401FB"/>
    <w:rsid w:val="004408F6"/>
    <w:rsid w:val="00440B09"/>
    <w:rsid w:val="00440B63"/>
    <w:rsid w:val="00441B7F"/>
    <w:rsid w:val="00444ED8"/>
    <w:rsid w:val="00451204"/>
    <w:rsid w:val="0045473B"/>
    <w:rsid w:val="00456C95"/>
    <w:rsid w:val="00456F5A"/>
    <w:rsid w:val="00457672"/>
    <w:rsid w:val="0046206D"/>
    <w:rsid w:val="00462A67"/>
    <w:rsid w:val="00470BAF"/>
    <w:rsid w:val="00471ABC"/>
    <w:rsid w:val="004720C0"/>
    <w:rsid w:val="00475E29"/>
    <w:rsid w:val="00475FA1"/>
    <w:rsid w:val="00486155"/>
    <w:rsid w:val="004861D8"/>
    <w:rsid w:val="00487920"/>
    <w:rsid w:val="00487FF1"/>
    <w:rsid w:val="00492552"/>
    <w:rsid w:val="00492ED3"/>
    <w:rsid w:val="00493985"/>
    <w:rsid w:val="00494040"/>
    <w:rsid w:val="00495120"/>
    <w:rsid w:val="004A01B2"/>
    <w:rsid w:val="004A3B7A"/>
    <w:rsid w:val="004A79F2"/>
    <w:rsid w:val="004B2D72"/>
    <w:rsid w:val="004B4B21"/>
    <w:rsid w:val="004C0390"/>
    <w:rsid w:val="004C2AFD"/>
    <w:rsid w:val="004C3128"/>
    <w:rsid w:val="004D3759"/>
    <w:rsid w:val="004D3A2A"/>
    <w:rsid w:val="004D3F38"/>
    <w:rsid w:val="004D5C07"/>
    <w:rsid w:val="004D5D3D"/>
    <w:rsid w:val="004E0F59"/>
    <w:rsid w:val="004E122E"/>
    <w:rsid w:val="004E4082"/>
    <w:rsid w:val="004E443C"/>
    <w:rsid w:val="004E5071"/>
    <w:rsid w:val="004E6947"/>
    <w:rsid w:val="004E6C46"/>
    <w:rsid w:val="004E7E24"/>
    <w:rsid w:val="004F02A9"/>
    <w:rsid w:val="004F1872"/>
    <w:rsid w:val="004F200F"/>
    <w:rsid w:val="004F3005"/>
    <w:rsid w:val="004F4256"/>
    <w:rsid w:val="004F4857"/>
    <w:rsid w:val="004F57D4"/>
    <w:rsid w:val="004F6287"/>
    <w:rsid w:val="004F6F86"/>
    <w:rsid w:val="00502C8D"/>
    <w:rsid w:val="00504768"/>
    <w:rsid w:val="00505276"/>
    <w:rsid w:val="00505E9B"/>
    <w:rsid w:val="00506252"/>
    <w:rsid w:val="00506F83"/>
    <w:rsid w:val="00507178"/>
    <w:rsid w:val="0051054B"/>
    <w:rsid w:val="00513442"/>
    <w:rsid w:val="00513D46"/>
    <w:rsid w:val="00517768"/>
    <w:rsid w:val="00517FCE"/>
    <w:rsid w:val="0052034B"/>
    <w:rsid w:val="00520ED5"/>
    <w:rsid w:val="0052138E"/>
    <w:rsid w:val="00521480"/>
    <w:rsid w:val="005236EC"/>
    <w:rsid w:val="00525673"/>
    <w:rsid w:val="00526032"/>
    <w:rsid w:val="00526406"/>
    <w:rsid w:val="0053037A"/>
    <w:rsid w:val="005314C4"/>
    <w:rsid w:val="00531C20"/>
    <w:rsid w:val="00532031"/>
    <w:rsid w:val="00533FD5"/>
    <w:rsid w:val="0053525E"/>
    <w:rsid w:val="00535D26"/>
    <w:rsid w:val="00536068"/>
    <w:rsid w:val="00536B3B"/>
    <w:rsid w:val="00537A14"/>
    <w:rsid w:val="00537A38"/>
    <w:rsid w:val="00537C2C"/>
    <w:rsid w:val="005400C6"/>
    <w:rsid w:val="00540849"/>
    <w:rsid w:val="00542025"/>
    <w:rsid w:val="00544DBC"/>
    <w:rsid w:val="005465AB"/>
    <w:rsid w:val="0055196D"/>
    <w:rsid w:val="005562C0"/>
    <w:rsid w:val="0056001F"/>
    <w:rsid w:val="00560AA3"/>
    <w:rsid w:val="005653FA"/>
    <w:rsid w:val="005671C0"/>
    <w:rsid w:val="00570D23"/>
    <w:rsid w:val="0057128D"/>
    <w:rsid w:val="0057227D"/>
    <w:rsid w:val="00573D86"/>
    <w:rsid w:val="00575626"/>
    <w:rsid w:val="00575E4C"/>
    <w:rsid w:val="00576359"/>
    <w:rsid w:val="00576BB0"/>
    <w:rsid w:val="00577C1B"/>
    <w:rsid w:val="00580186"/>
    <w:rsid w:val="005803E6"/>
    <w:rsid w:val="00581C11"/>
    <w:rsid w:val="0058288B"/>
    <w:rsid w:val="00583FA5"/>
    <w:rsid w:val="00585123"/>
    <w:rsid w:val="00585A1B"/>
    <w:rsid w:val="00590472"/>
    <w:rsid w:val="00590B3C"/>
    <w:rsid w:val="005968D9"/>
    <w:rsid w:val="00596F5D"/>
    <w:rsid w:val="005A03BF"/>
    <w:rsid w:val="005A06AD"/>
    <w:rsid w:val="005A0F0A"/>
    <w:rsid w:val="005A3C70"/>
    <w:rsid w:val="005A5C4A"/>
    <w:rsid w:val="005A610A"/>
    <w:rsid w:val="005B0BA4"/>
    <w:rsid w:val="005B272F"/>
    <w:rsid w:val="005B2F7F"/>
    <w:rsid w:val="005B38CD"/>
    <w:rsid w:val="005B403C"/>
    <w:rsid w:val="005B5725"/>
    <w:rsid w:val="005B5C20"/>
    <w:rsid w:val="005B5DD0"/>
    <w:rsid w:val="005B6745"/>
    <w:rsid w:val="005B7444"/>
    <w:rsid w:val="005C0F6C"/>
    <w:rsid w:val="005C10A2"/>
    <w:rsid w:val="005C16CE"/>
    <w:rsid w:val="005C443A"/>
    <w:rsid w:val="005C603C"/>
    <w:rsid w:val="005C67DE"/>
    <w:rsid w:val="005D0746"/>
    <w:rsid w:val="005D11ED"/>
    <w:rsid w:val="005D2394"/>
    <w:rsid w:val="005D28D3"/>
    <w:rsid w:val="005D3C4D"/>
    <w:rsid w:val="005D3DEF"/>
    <w:rsid w:val="005D4CB8"/>
    <w:rsid w:val="005D5EF1"/>
    <w:rsid w:val="005E0F48"/>
    <w:rsid w:val="005E10F3"/>
    <w:rsid w:val="005E2101"/>
    <w:rsid w:val="005E5759"/>
    <w:rsid w:val="005E6E7D"/>
    <w:rsid w:val="005E7698"/>
    <w:rsid w:val="005F056C"/>
    <w:rsid w:val="005F1605"/>
    <w:rsid w:val="005F2288"/>
    <w:rsid w:val="005F22DE"/>
    <w:rsid w:val="005F2D35"/>
    <w:rsid w:val="005F4CAD"/>
    <w:rsid w:val="0060040A"/>
    <w:rsid w:val="00602F6E"/>
    <w:rsid w:val="0060454A"/>
    <w:rsid w:val="00605476"/>
    <w:rsid w:val="00606E76"/>
    <w:rsid w:val="00607AAF"/>
    <w:rsid w:val="00607AF8"/>
    <w:rsid w:val="006108AC"/>
    <w:rsid w:val="00610D1C"/>
    <w:rsid w:val="00610DD6"/>
    <w:rsid w:val="00613085"/>
    <w:rsid w:val="006154B7"/>
    <w:rsid w:val="0062382C"/>
    <w:rsid w:val="00624BB1"/>
    <w:rsid w:val="0062644F"/>
    <w:rsid w:val="00627F8D"/>
    <w:rsid w:val="006328B4"/>
    <w:rsid w:val="006337E6"/>
    <w:rsid w:val="006360E2"/>
    <w:rsid w:val="006367C3"/>
    <w:rsid w:val="006409FC"/>
    <w:rsid w:val="0064139B"/>
    <w:rsid w:val="00641E3D"/>
    <w:rsid w:val="00643A11"/>
    <w:rsid w:val="00644CA9"/>
    <w:rsid w:val="00645A0A"/>
    <w:rsid w:val="00646070"/>
    <w:rsid w:val="00646A5B"/>
    <w:rsid w:val="006472BA"/>
    <w:rsid w:val="006505BB"/>
    <w:rsid w:val="00650CBE"/>
    <w:rsid w:val="00651D44"/>
    <w:rsid w:val="00652B70"/>
    <w:rsid w:val="00653EB0"/>
    <w:rsid w:val="00655480"/>
    <w:rsid w:val="00656C3E"/>
    <w:rsid w:val="006602E8"/>
    <w:rsid w:val="00661376"/>
    <w:rsid w:val="00661A96"/>
    <w:rsid w:val="00667B64"/>
    <w:rsid w:val="006701D5"/>
    <w:rsid w:val="00671948"/>
    <w:rsid w:val="00672156"/>
    <w:rsid w:val="00672701"/>
    <w:rsid w:val="00673DDD"/>
    <w:rsid w:val="00675241"/>
    <w:rsid w:val="00675A55"/>
    <w:rsid w:val="006802F1"/>
    <w:rsid w:val="00680FAC"/>
    <w:rsid w:val="00682066"/>
    <w:rsid w:val="0068286C"/>
    <w:rsid w:val="006859A6"/>
    <w:rsid w:val="00685F1A"/>
    <w:rsid w:val="006865A1"/>
    <w:rsid w:val="00686EA4"/>
    <w:rsid w:val="006922AE"/>
    <w:rsid w:val="00692E34"/>
    <w:rsid w:val="00692EC2"/>
    <w:rsid w:val="006939F1"/>
    <w:rsid w:val="00695615"/>
    <w:rsid w:val="00697A7F"/>
    <w:rsid w:val="006A1C84"/>
    <w:rsid w:val="006A63C9"/>
    <w:rsid w:val="006A6517"/>
    <w:rsid w:val="006A7AC9"/>
    <w:rsid w:val="006B09CF"/>
    <w:rsid w:val="006B1BB8"/>
    <w:rsid w:val="006B2E6F"/>
    <w:rsid w:val="006B7B23"/>
    <w:rsid w:val="006C1F8D"/>
    <w:rsid w:val="006C6AA5"/>
    <w:rsid w:val="006C6CB2"/>
    <w:rsid w:val="006C759F"/>
    <w:rsid w:val="006D3218"/>
    <w:rsid w:val="006D420D"/>
    <w:rsid w:val="006D4C8F"/>
    <w:rsid w:val="006E0200"/>
    <w:rsid w:val="006E4550"/>
    <w:rsid w:val="006F054E"/>
    <w:rsid w:val="006F1BB7"/>
    <w:rsid w:val="006F4763"/>
    <w:rsid w:val="006F5479"/>
    <w:rsid w:val="006F5F9D"/>
    <w:rsid w:val="007003AE"/>
    <w:rsid w:val="00705406"/>
    <w:rsid w:val="00707FF3"/>
    <w:rsid w:val="00710201"/>
    <w:rsid w:val="0071043E"/>
    <w:rsid w:val="0071239B"/>
    <w:rsid w:val="007125F5"/>
    <w:rsid w:val="00713D51"/>
    <w:rsid w:val="0072109D"/>
    <w:rsid w:val="00722BF5"/>
    <w:rsid w:val="00723DBD"/>
    <w:rsid w:val="007244C4"/>
    <w:rsid w:val="00725674"/>
    <w:rsid w:val="00732D53"/>
    <w:rsid w:val="00733116"/>
    <w:rsid w:val="0073394D"/>
    <w:rsid w:val="00736D6E"/>
    <w:rsid w:val="00736F38"/>
    <w:rsid w:val="00737A48"/>
    <w:rsid w:val="00740A21"/>
    <w:rsid w:val="0074190C"/>
    <w:rsid w:val="00743606"/>
    <w:rsid w:val="007436F0"/>
    <w:rsid w:val="00743D19"/>
    <w:rsid w:val="00744FAF"/>
    <w:rsid w:val="007451CD"/>
    <w:rsid w:val="00745BD8"/>
    <w:rsid w:val="00751B34"/>
    <w:rsid w:val="00752826"/>
    <w:rsid w:val="00754A1E"/>
    <w:rsid w:val="00754BF7"/>
    <w:rsid w:val="00756E3B"/>
    <w:rsid w:val="00760D22"/>
    <w:rsid w:val="00762BED"/>
    <w:rsid w:val="0076398B"/>
    <w:rsid w:val="00765994"/>
    <w:rsid w:val="007671A2"/>
    <w:rsid w:val="00770243"/>
    <w:rsid w:val="00771005"/>
    <w:rsid w:val="00771AD4"/>
    <w:rsid w:val="00773B18"/>
    <w:rsid w:val="00774791"/>
    <w:rsid w:val="007751F2"/>
    <w:rsid w:val="00775736"/>
    <w:rsid w:val="00776C5D"/>
    <w:rsid w:val="00777698"/>
    <w:rsid w:val="00777A5A"/>
    <w:rsid w:val="00777D63"/>
    <w:rsid w:val="00782B69"/>
    <w:rsid w:val="00783F2D"/>
    <w:rsid w:val="00785816"/>
    <w:rsid w:val="00785F81"/>
    <w:rsid w:val="00790C65"/>
    <w:rsid w:val="00791F21"/>
    <w:rsid w:val="00792068"/>
    <w:rsid w:val="00792BC8"/>
    <w:rsid w:val="00792D3E"/>
    <w:rsid w:val="00792E31"/>
    <w:rsid w:val="00793EA4"/>
    <w:rsid w:val="007953E1"/>
    <w:rsid w:val="007954A2"/>
    <w:rsid w:val="00795C51"/>
    <w:rsid w:val="007A02B7"/>
    <w:rsid w:val="007A057A"/>
    <w:rsid w:val="007A0BDB"/>
    <w:rsid w:val="007A1520"/>
    <w:rsid w:val="007A2B9E"/>
    <w:rsid w:val="007A53FC"/>
    <w:rsid w:val="007A6602"/>
    <w:rsid w:val="007B0FB0"/>
    <w:rsid w:val="007B1489"/>
    <w:rsid w:val="007B313D"/>
    <w:rsid w:val="007B35FD"/>
    <w:rsid w:val="007B56CF"/>
    <w:rsid w:val="007C10B0"/>
    <w:rsid w:val="007C2D52"/>
    <w:rsid w:val="007C3523"/>
    <w:rsid w:val="007C5482"/>
    <w:rsid w:val="007C6138"/>
    <w:rsid w:val="007C6539"/>
    <w:rsid w:val="007D1473"/>
    <w:rsid w:val="007D15A1"/>
    <w:rsid w:val="007D3DAB"/>
    <w:rsid w:val="007D4855"/>
    <w:rsid w:val="007D6F57"/>
    <w:rsid w:val="007D73E4"/>
    <w:rsid w:val="007E169E"/>
    <w:rsid w:val="007E1814"/>
    <w:rsid w:val="007E5F57"/>
    <w:rsid w:val="007E745B"/>
    <w:rsid w:val="007E789B"/>
    <w:rsid w:val="007F12E6"/>
    <w:rsid w:val="007F16C9"/>
    <w:rsid w:val="007F36B7"/>
    <w:rsid w:val="007F3D1E"/>
    <w:rsid w:val="007F4224"/>
    <w:rsid w:val="00801B7C"/>
    <w:rsid w:val="00801BBF"/>
    <w:rsid w:val="0080532D"/>
    <w:rsid w:val="00805FFF"/>
    <w:rsid w:val="00807A05"/>
    <w:rsid w:val="00811CA6"/>
    <w:rsid w:val="00813D18"/>
    <w:rsid w:val="00814ED2"/>
    <w:rsid w:val="00816192"/>
    <w:rsid w:val="00823DD8"/>
    <w:rsid w:val="008262CE"/>
    <w:rsid w:val="008271EC"/>
    <w:rsid w:val="00827439"/>
    <w:rsid w:val="00827748"/>
    <w:rsid w:val="008302D1"/>
    <w:rsid w:val="00830C15"/>
    <w:rsid w:val="00831285"/>
    <w:rsid w:val="008341C6"/>
    <w:rsid w:val="0083484D"/>
    <w:rsid w:val="00835E33"/>
    <w:rsid w:val="00837B0F"/>
    <w:rsid w:val="00837D02"/>
    <w:rsid w:val="00837FC5"/>
    <w:rsid w:val="00841080"/>
    <w:rsid w:val="0084126C"/>
    <w:rsid w:val="00845B91"/>
    <w:rsid w:val="00845F1D"/>
    <w:rsid w:val="00846424"/>
    <w:rsid w:val="00850C11"/>
    <w:rsid w:val="008558DB"/>
    <w:rsid w:val="00856DE6"/>
    <w:rsid w:val="00857148"/>
    <w:rsid w:val="00857504"/>
    <w:rsid w:val="00857728"/>
    <w:rsid w:val="00860BC4"/>
    <w:rsid w:val="00860FD6"/>
    <w:rsid w:val="00862379"/>
    <w:rsid w:val="00864556"/>
    <w:rsid w:val="00864E8D"/>
    <w:rsid w:val="00866ED0"/>
    <w:rsid w:val="00867EBB"/>
    <w:rsid w:val="00870A27"/>
    <w:rsid w:val="00870A4D"/>
    <w:rsid w:val="008723F3"/>
    <w:rsid w:val="0087332A"/>
    <w:rsid w:val="0087570A"/>
    <w:rsid w:val="008760C9"/>
    <w:rsid w:val="00876B5C"/>
    <w:rsid w:val="00880159"/>
    <w:rsid w:val="00881A0B"/>
    <w:rsid w:val="00882888"/>
    <w:rsid w:val="008852E0"/>
    <w:rsid w:val="00887735"/>
    <w:rsid w:val="008907AD"/>
    <w:rsid w:val="008908F4"/>
    <w:rsid w:val="00891C51"/>
    <w:rsid w:val="0089625A"/>
    <w:rsid w:val="008968F9"/>
    <w:rsid w:val="00897D43"/>
    <w:rsid w:val="00897DAB"/>
    <w:rsid w:val="008A4FD8"/>
    <w:rsid w:val="008A549A"/>
    <w:rsid w:val="008B107D"/>
    <w:rsid w:val="008B1335"/>
    <w:rsid w:val="008B387A"/>
    <w:rsid w:val="008B51FC"/>
    <w:rsid w:val="008B52D0"/>
    <w:rsid w:val="008B6DD4"/>
    <w:rsid w:val="008B7024"/>
    <w:rsid w:val="008C0D8C"/>
    <w:rsid w:val="008D18D9"/>
    <w:rsid w:val="008D2358"/>
    <w:rsid w:val="008D2651"/>
    <w:rsid w:val="008D29A7"/>
    <w:rsid w:val="008D3191"/>
    <w:rsid w:val="008D4A1C"/>
    <w:rsid w:val="008E0FCF"/>
    <w:rsid w:val="008E100C"/>
    <w:rsid w:val="008E43D3"/>
    <w:rsid w:val="008E5390"/>
    <w:rsid w:val="008E5FB3"/>
    <w:rsid w:val="008F2C21"/>
    <w:rsid w:val="009008CE"/>
    <w:rsid w:val="00901CCF"/>
    <w:rsid w:val="00904080"/>
    <w:rsid w:val="0090570D"/>
    <w:rsid w:val="00906231"/>
    <w:rsid w:val="009162A0"/>
    <w:rsid w:val="00916CFC"/>
    <w:rsid w:val="00923732"/>
    <w:rsid w:val="00924669"/>
    <w:rsid w:val="00925BAC"/>
    <w:rsid w:val="0092722E"/>
    <w:rsid w:val="009272C7"/>
    <w:rsid w:val="00930002"/>
    <w:rsid w:val="009311C9"/>
    <w:rsid w:val="009313F9"/>
    <w:rsid w:val="00931B0A"/>
    <w:rsid w:val="00932578"/>
    <w:rsid w:val="00932B37"/>
    <w:rsid w:val="009336FB"/>
    <w:rsid w:val="00933B92"/>
    <w:rsid w:val="009351ED"/>
    <w:rsid w:val="009379B4"/>
    <w:rsid w:val="0094118C"/>
    <w:rsid w:val="00941EFC"/>
    <w:rsid w:val="009420B0"/>
    <w:rsid w:val="0094222A"/>
    <w:rsid w:val="009449F5"/>
    <w:rsid w:val="009469CE"/>
    <w:rsid w:val="00947493"/>
    <w:rsid w:val="00951F8A"/>
    <w:rsid w:val="00953F0D"/>
    <w:rsid w:val="009556F8"/>
    <w:rsid w:val="00955D6D"/>
    <w:rsid w:val="00955D7A"/>
    <w:rsid w:val="009571D7"/>
    <w:rsid w:val="00957362"/>
    <w:rsid w:val="009623EB"/>
    <w:rsid w:val="0096528F"/>
    <w:rsid w:val="0096702F"/>
    <w:rsid w:val="00970A78"/>
    <w:rsid w:val="00972C51"/>
    <w:rsid w:val="00973EF0"/>
    <w:rsid w:val="00974303"/>
    <w:rsid w:val="00976CB8"/>
    <w:rsid w:val="00980D4F"/>
    <w:rsid w:val="00982074"/>
    <w:rsid w:val="0098427C"/>
    <w:rsid w:val="00984452"/>
    <w:rsid w:val="009866D0"/>
    <w:rsid w:val="00987CF4"/>
    <w:rsid w:val="00991F78"/>
    <w:rsid w:val="009A102B"/>
    <w:rsid w:val="009A2522"/>
    <w:rsid w:val="009A3112"/>
    <w:rsid w:val="009A33DD"/>
    <w:rsid w:val="009A3BE2"/>
    <w:rsid w:val="009A4982"/>
    <w:rsid w:val="009A59DB"/>
    <w:rsid w:val="009A5D82"/>
    <w:rsid w:val="009A740F"/>
    <w:rsid w:val="009A791B"/>
    <w:rsid w:val="009A7AB9"/>
    <w:rsid w:val="009B2D0D"/>
    <w:rsid w:val="009B3223"/>
    <w:rsid w:val="009B58D2"/>
    <w:rsid w:val="009B5CCA"/>
    <w:rsid w:val="009B7C3B"/>
    <w:rsid w:val="009C09DA"/>
    <w:rsid w:val="009C2A7F"/>
    <w:rsid w:val="009C2D97"/>
    <w:rsid w:val="009C3890"/>
    <w:rsid w:val="009C4AB6"/>
    <w:rsid w:val="009C676B"/>
    <w:rsid w:val="009C772D"/>
    <w:rsid w:val="009D08C7"/>
    <w:rsid w:val="009D1BD5"/>
    <w:rsid w:val="009D41E2"/>
    <w:rsid w:val="009D4328"/>
    <w:rsid w:val="009D4C2D"/>
    <w:rsid w:val="009D5C7E"/>
    <w:rsid w:val="009E0360"/>
    <w:rsid w:val="009E0914"/>
    <w:rsid w:val="009E212F"/>
    <w:rsid w:val="009E57D5"/>
    <w:rsid w:val="009E6FC4"/>
    <w:rsid w:val="009E6FF6"/>
    <w:rsid w:val="009F0FBE"/>
    <w:rsid w:val="009F202C"/>
    <w:rsid w:val="009F216C"/>
    <w:rsid w:val="009F3AB0"/>
    <w:rsid w:val="009F44B2"/>
    <w:rsid w:val="00A006D0"/>
    <w:rsid w:val="00A01A3B"/>
    <w:rsid w:val="00A02206"/>
    <w:rsid w:val="00A02374"/>
    <w:rsid w:val="00A04B20"/>
    <w:rsid w:val="00A06186"/>
    <w:rsid w:val="00A06FC3"/>
    <w:rsid w:val="00A0723D"/>
    <w:rsid w:val="00A10688"/>
    <w:rsid w:val="00A12EAD"/>
    <w:rsid w:val="00A14CDA"/>
    <w:rsid w:val="00A15533"/>
    <w:rsid w:val="00A164BE"/>
    <w:rsid w:val="00A16F1C"/>
    <w:rsid w:val="00A16FEB"/>
    <w:rsid w:val="00A20B7D"/>
    <w:rsid w:val="00A20E6B"/>
    <w:rsid w:val="00A2184C"/>
    <w:rsid w:val="00A21E36"/>
    <w:rsid w:val="00A23629"/>
    <w:rsid w:val="00A26088"/>
    <w:rsid w:val="00A3389D"/>
    <w:rsid w:val="00A348A0"/>
    <w:rsid w:val="00A34C09"/>
    <w:rsid w:val="00A37520"/>
    <w:rsid w:val="00A37D3E"/>
    <w:rsid w:val="00A40335"/>
    <w:rsid w:val="00A40433"/>
    <w:rsid w:val="00A41D9D"/>
    <w:rsid w:val="00A42687"/>
    <w:rsid w:val="00A42700"/>
    <w:rsid w:val="00A42835"/>
    <w:rsid w:val="00A513DC"/>
    <w:rsid w:val="00A53DCC"/>
    <w:rsid w:val="00A54204"/>
    <w:rsid w:val="00A54588"/>
    <w:rsid w:val="00A54D4A"/>
    <w:rsid w:val="00A56C23"/>
    <w:rsid w:val="00A56E75"/>
    <w:rsid w:val="00A60A18"/>
    <w:rsid w:val="00A61F94"/>
    <w:rsid w:val="00A6291D"/>
    <w:rsid w:val="00A63428"/>
    <w:rsid w:val="00A63F28"/>
    <w:rsid w:val="00A64FE2"/>
    <w:rsid w:val="00A65282"/>
    <w:rsid w:val="00A66626"/>
    <w:rsid w:val="00A66A95"/>
    <w:rsid w:val="00A76E24"/>
    <w:rsid w:val="00A80159"/>
    <w:rsid w:val="00A8183C"/>
    <w:rsid w:val="00A82BF5"/>
    <w:rsid w:val="00A86747"/>
    <w:rsid w:val="00A873C8"/>
    <w:rsid w:val="00A900D9"/>
    <w:rsid w:val="00A91DEE"/>
    <w:rsid w:val="00A92E49"/>
    <w:rsid w:val="00A93BCE"/>
    <w:rsid w:val="00A93F0B"/>
    <w:rsid w:val="00A9406C"/>
    <w:rsid w:val="00A96BB9"/>
    <w:rsid w:val="00AA192B"/>
    <w:rsid w:val="00AA29A5"/>
    <w:rsid w:val="00AA321E"/>
    <w:rsid w:val="00AA436D"/>
    <w:rsid w:val="00AA4883"/>
    <w:rsid w:val="00AA5318"/>
    <w:rsid w:val="00AA5E59"/>
    <w:rsid w:val="00AB036F"/>
    <w:rsid w:val="00AB10EB"/>
    <w:rsid w:val="00AB3352"/>
    <w:rsid w:val="00AB48EA"/>
    <w:rsid w:val="00AB4AEC"/>
    <w:rsid w:val="00AB6782"/>
    <w:rsid w:val="00AB6BEE"/>
    <w:rsid w:val="00AC2BC2"/>
    <w:rsid w:val="00AC2E53"/>
    <w:rsid w:val="00AC2FC1"/>
    <w:rsid w:val="00AC5BE0"/>
    <w:rsid w:val="00AC685F"/>
    <w:rsid w:val="00AC7B89"/>
    <w:rsid w:val="00AD2BC7"/>
    <w:rsid w:val="00AD5198"/>
    <w:rsid w:val="00AD5DE2"/>
    <w:rsid w:val="00AD6A3B"/>
    <w:rsid w:val="00AD6A6C"/>
    <w:rsid w:val="00AD7832"/>
    <w:rsid w:val="00AE0402"/>
    <w:rsid w:val="00AE0D3F"/>
    <w:rsid w:val="00AE20E3"/>
    <w:rsid w:val="00AE2DDD"/>
    <w:rsid w:val="00AE3999"/>
    <w:rsid w:val="00AE3E92"/>
    <w:rsid w:val="00AE45F9"/>
    <w:rsid w:val="00AE5312"/>
    <w:rsid w:val="00AE5631"/>
    <w:rsid w:val="00AF0198"/>
    <w:rsid w:val="00AF0445"/>
    <w:rsid w:val="00AF10C9"/>
    <w:rsid w:val="00AF11D2"/>
    <w:rsid w:val="00AF1DC6"/>
    <w:rsid w:val="00AF4CF7"/>
    <w:rsid w:val="00AF525F"/>
    <w:rsid w:val="00AF58B2"/>
    <w:rsid w:val="00AF5ABE"/>
    <w:rsid w:val="00AF5E88"/>
    <w:rsid w:val="00B00642"/>
    <w:rsid w:val="00B00FEC"/>
    <w:rsid w:val="00B02CA3"/>
    <w:rsid w:val="00B0323B"/>
    <w:rsid w:val="00B07ED2"/>
    <w:rsid w:val="00B10872"/>
    <w:rsid w:val="00B11D15"/>
    <w:rsid w:val="00B121D7"/>
    <w:rsid w:val="00B12581"/>
    <w:rsid w:val="00B13DE5"/>
    <w:rsid w:val="00B159D3"/>
    <w:rsid w:val="00B159E6"/>
    <w:rsid w:val="00B15E42"/>
    <w:rsid w:val="00B163A8"/>
    <w:rsid w:val="00B1647B"/>
    <w:rsid w:val="00B16AD2"/>
    <w:rsid w:val="00B23825"/>
    <w:rsid w:val="00B25856"/>
    <w:rsid w:val="00B26183"/>
    <w:rsid w:val="00B300DD"/>
    <w:rsid w:val="00B33443"/>
    <w:rsid w:val="00B3499E"/>
    <w:rsid w:val="00B41521"/>
    <w:rsid w:val="00B41B3F"/>
    <w:rsid w:val="00B41F08"/>
    <w:rsid w:val="00B44910"/>
    <w:rsid w:val="00B5172E"/>
    <w:rsid w:val="00B525C7"/>
    <w:rsid w:val="00B532CC"/>
    <w:rsid w:val="00B532F0"/>
    <w:rsid w:val="00B5475F"/>
    <w:rsid w:val="00B63992"/>
    <w:rsid w:val="00B64454"/>
    <w:rsid w:val="00B6475E"/>
    <w:rsid w:val="00B6533A"/>
    <w:rsid w:val="00B672DA"/>
    <w:rsid w:val="00B70E43"/>
    <w:rsid w:val="00B71D7D"/>
    <w:rsid w:val="00B727E2"/>
    <w:rsid w:val="00B741F8"/>
    <w:rsid w:val="00B76C64"/>
    <w:rsid w:val="00B80616"/>
    <w:rsid w:val="00B84664"/>
    <w:rsid w:val="00B84B6C"/>
    <w:rsid w:val="00B858DA"/>
    <w:rsid w:val="00B86795"/>
    <w:rsid w:val="00B8711F"/>
    <w:rsid w:val="00B9326E"/>
    <w:rsid w:val="00B9397E"/>
    <w:rsid w:val="00B94EF2"/>
    <w:rsid w:val="00B96DBF"/>
    <w:rsid w:val="00B9737B"/>
    <w:rsid w:val="00BA3B7E"/>
    <w:rsid w:val="00BA44E6"/>
    <w:rsid w:val="00BA50AC"/>
    <w:rsid w:val="00BA71F0"/>
    <w:rsid w:val="00BA76F4"/>
    <w:rsid w:val="00BA7C42"/>
    <w:rsid w:val="00BB09E5"/>
    <w:rsid w:val="00BB0F22"/>
    <w:rsid w:val="00BB55D4"/>
    <w:rsid w:val="00BB68D7"/>
    <w:rsid w:val="00BB7F5E"/>
    <w:rsid w:val="00BC1279"/>
    <w:rsid w:val="00BC1704"/>
    <w:rsid w:val="00BC1741"/>
    <w:rsid w:val="00BC1AD4"/>
    <w:rsid w:val="00BC2868"/>
    <w:rsid w:val="00BC3FFA"/>
    <w:rsid w:val="00BC4A4D"/>
    <w:rsid w:val="00BC4C95"/>
    <w:rsid w:val="00BC70E5"/>
    <w:rsid w:val="00BC79E9"/>
    <w:rsid w:val="00BD11AB"/>
    <w:rsid w:val="00BD1BCF"/>
    <w:rsid w:val="00BD1ED7"/>
    <w:rsid w:val="00BD244B"/>
    <w:rsid w:val="00BD4C91"/>
    <w:rsid w:val="00BD6AA0"/>
    <w:rsid w:val="00BE1C5F"/>
    <w:rsid w:val="00BE2FC4"/>
    <w:rsid w:val="00BE79C1"/>
    <w:rsid w:val="00BE7D55"/>
    <w:rsid w:val="00BF00D1"/>
    <w:rsid w:val="00BF0119"/>
    <w:rsid w:val="00BF1374"/>
    <w:rsid w:val="00BF25BB"/>
    <w:rsid w:val="00BF42E1"/>
    <w:rsid w:val="00BF433D"/>
    <w:rsid w:val="00BF64E9"/>
    <w:rsid w:val="00BF6535"/>
    <w:rsid w:val="00BF6583"/>
    <w:rsid w:val="00BF6BE0"/>
    <w:rsid w:val="00C007D5"/>
    <w:rsid w:val="00C02BE1"/>
    <w:rsid w:val="00C053EF"/>
    <w:rsid w:val="00C06C85"/>
    <w:rsid w:val="00C077F5"/>
    <w:rsid w:val="00C156A0"/>
    <w:rsid w:val="00C15A1D"/>
    <w:rsid w:val="00C16882"/>
    <w:rsid w:val="00C237AB"/>
    <w:rsid w:val="00C24B33"/>
    <w:rsid w:val="00C25562"/>
    <w:rsid w:val="00C25A94"/>
    <w:rsid w:val="00C32EE9"/>
    <w:rsid w:val="00C33665"/>
    <w:rsid w:val="00C341E4"/>
    <w:rsid w:val="00C3427D"/>
    <w:rsid w:val="00C362A5"/>
    <w:rsid w:val="00C37384"/>
    <w:rsid w:val="00C404B6"/>
    <w:rsid w:val="00C42C9C"/>
    <w:rsid w:val="00C44A1E"/>
    <w:rsid w:val="00C460A9"/>
    <w:rsid w:val="00C50347"/>
    <w:rsid w:val="00C521E1"/>
    <w:rsid w:val="00C53CFF"/>
    <w:rsid w:val="00C5597D"/>
    <w:rsid w:val="00C56344"/>
    <w:rsid w:val="00C56E5E"/>
    <w:rsid w:val="00C57F63"/>
    <w:rsid w:val="00C6130C"/>
    <w:rsid w:val="00C619CA"/>
    <w:rsid w:val="00C623C4"/>
    <w:rsid w:val="00C62DE9"/>
    <w:rsid w:val="00C64AE2"/>
    <w:rsid w:val="00C6543E"/>
    <w:rsid w:val="00C66AED"/>
    <w:rsid w:val="00C674F7"/>
    <w:rsid w:val="00C7295C"/>
    <w:rsid w:val="00C73F51"/>
    <w:rsid w:val="00C7475E"/>
    <w:rsid w:val="00C74FBA"/>
    <w:rsid w:val="00C7784C"/>
    <w:rsid w:val="00C81283"/>
    <w:rsid w:val="00C84806"/>
    <w:rsid w:val="00C87685"/>
    <w:rsid w:val="00C87F67"/>
    <w:rsid w:val="00C90184"/>
    <w:rsid w:val="00C9190C"/>
    <w:rsid w:val="00CA0663"/>
    <w:rsid w:val="00CA0878"/>
    <w:rsid w:val="00CA16B5"/>
    <w:rsid w:val="00CA2DBE"/>
    <w:rsid w:val="00CA2FF0"/>
    <w:rsid w:val="00CA3562"/>
    <w:rsid w:val="00CA3DE3"/>
    <w:rsid w:val="00CA43FC"/>
    <w:rsid w:val="00CA4542"/>
    <w:rsid w:val="00CA4BAB"/>
    <w:rsid w:val="00CA7496"/>
    <w:rsid w:val="00CA7D7D"/>
    <w:rsid w:val="00CB0154"/>
    <w:rsid w:val="00CB2D04"/>
    <w:rsid w:val="00CB3A93"/>
    <w:rsid w:val="00CB5DAD"/>
    <w:rsid w:val="00CB7A7A"/>
    <w:rsid w:val="00CC2EE0"/>
    <w:rsid w:val="00CC2F69"/>
    <w:rsid w:val="00CC4A33"/>
    <w:rsid w:val="00CC4D88"/>
    <w:rsid w:val="00CD0B44"/>
    <w:rsid w:val="00CD0E82"/>
    <w:rsid w:val="00CD18FC"/>
    <w:rsid w:val="00CD275B"/>
    <w:rsid w:val="00CD3E09"/>
    <w:rsid w:val="00CD6BEB"/>
    <w:rsid w:val="00CE08D5"/>
    <w:rsid w:val="00CE10E6"/>
    <w:rsid w:val="00CE1830"/>
    <w:rsid w:val="00CE2DE3"/>
    <w:rsid w:val="00CE34A9"/>
    <w:rsid w:val="00CF10BC"/>
    <w:rsid w:val="00CF119E"/>
    <w:rsid w:val="00CF2F80"/>
    <w:rsid w:val="00CF62EE"/>
    <w:rsid w:val="00CF6B9D"/>
    <w:rsid w:val="00D0242F"/>
    <w:rsid w:val="00D04AE5"/>
    <w:rsid w:val="00D05A7C"/>
    <w:rsid w:val="00D05EA4"/>
    <w:rsid w:val="00D06E60"/>
    <w:rsid w:val="00D10E9E"/>
    <w:rsid w:val="00D12266"/>
    <w:rsid w:val="00D12C1D"/>
    <w:rsid w:val="00D216F0"/>
    <w:rsid w:val="00D2311A"/>
    <w:rsid w:val="00D23969"/>
    <w:rsid w:val="00D23FF7"/>
    <w:rsid w:val="00D25636"/>
    <w:rsid w:val="00D2668C"/>
    <w:rsid w:val="00D270B8"/>
    <w:rsid w:val="00D27AD1"/>
    <w:rsid w:val="00D27B71"/>
    <w:rsid w:val="00D33378"/>
    <w:rsid w:val="00D33469"/>
    <w:rsid w:val="00D34141"/>
    <w:rsid w:val="00D40172"/>
    <w:rsid w:val="00D40703"/>
    <w:rsid w:val="00D45B4E"/>
    <w:rsid w:val="00D4687E"/>
    <w:rsid w:val="00D5019F"/>
    <w:rsid w:val="00D544AF"/>
    <w:rsid w:val="00D548E2"/>
    <w:rsid w:val="00D56B08"/>
    <w:rsid w:val="00D56F88"/>
    <w:rsid w:val="00D620C8"/>
    <w:rsid w:val="00D65D94"/>
    <w:rsid w:val="00D6629E"/>
    <w:rsid w:val="00D66F17"/>
    <w:rsid w:val="00D67373"/>
    <w:rsid w:val="00D7150D"/>
    <w:rsid w:val="00D715E5"/>
    <w:rsid w:val="00D7351A"/>
    <w:rsid w:val="00D75E88"/>
    <w:rsid w:val="00D77486"/>
    <w:rsid w:val="00D776B7"/>
    <w:rsid w:val="00D8016D"/>
    <w:rsid w:val="00D802CA"/>
    <w:rsid w:val="00D80E37"/>
    <w:rsid w:val="00D811CF"/>
    <w:rsid w:val="00D8198D"/>
    <w:rsid w:val="00D81C98"/>
    <w:rsid w:val="00D82F38"/>
    <w:rsid w:val="00D8363C"/>
    <w:rsid w:val="00D83DFC"/>
    <w:rsid w:val="00D843A6"/>
    <w:rsid w:val="00D851E1"/>
    <w:rsid w:val="00D859DC"/>
    <w:rsid w:val="00D86B06"/>
    <w:rsid w:val="00D86FBC"/>
    <w:rsid w:val="00D87967"/>
    <w:rsid w:val="00D92D66"/>
    <w:rsid w:val="00D94091"/>
    <w:rsid w:val="00D945E9"/>
    <w:rsid w:val="00D9555D"/>
    <w:rsid w:val="00D9598C"/>
    <w:rsid w:val="00D96F2A"/>
    <w:rsid w:val="00DA1F83"/>
    <w:rsid w:val="00DA4FF5"/>
    <w:rsid w:val="00DA58F0"/>
    <w:rsid w:val="00DA7146"/>
    <w:rsid w:val="00DA78F6"/>
    <w:rsid w:val="00DB1412"/>
    <w:rsid w:val="00DB14B4"/>
    <w:rsid w:val="00DB2AE4"/>
    <w:rsid w:val="00DB3CDD"/>
    <w:rsid w:val="00DB470A"/>
    <w:rsid w:val="00DB4876"/>
    <w:rsid w:val="00DB60BE"/>
    <w:rsid w:val="00DB6EBC"/>
    <w:rsid w:val="00DC1D22"/>
    <w:rsid w:val="00DC42C3"/>
    <w:rsid w:val="00DC4F77"/>
    <w:rsid w:val="00DC5582"/>
    <w:rsid w:val="00DC7439"/>
    <w:rsid w:val="00DD1CEC"/>
    <w:rsid w:val="00DD2CCE"/>
    <w:rsid w:val="00DD2CFA"/>
    <w:rsid w:val="00DD35CE"/>
    <w:rsid w:val="00DD3ED0"/>
    <w:rsid w:val="00DD4286"/>
    <w:rsid w:val="00DD76D9"/>
    <w:rsid w:val="00DE0956"/>
    <w:rsid w:val="00DE09AB"/>
    <w:rsid w:val="00DE0E0D"/>
    <w:rsid w:val="00DE0FE5"/>
    <w:rsid w:val="00DE13B2"/>
    <w:rsid w:val="00DE15D1"/>
    <w:rsid w:val="00DE4282"/>
    <w:rsid w:val="00DE4519"/>
    <w:rsid w:val="00DE64DB"/>
    <w:rsid w:val="00DF0241"/>
    <w:rsid w:val="00DF15A6"/>
    <w:rsid w:val="00DF1F99"/>
    <w:rsid w:val="00DF219B"/>
    <w:rsid w:val="00DF2865"/>
    <w:rsid w:val="00DF30D2"/>
    <w:rsid w:val="00DF3491"/>
    <w:rsid w:val="00DF370B"/>
    <w:rsid w:val="00DF426F"/>
    <w:rsid w:val="00DF529C"/>
    <w:rsid w:val="00DF52D2"/>
    <w:rsid w:val="00DF57EB"/>
    <w:rsid w:val="00DF601F"/>
    <w:rsid w:val="00DF61C6"/>
    <w:rsid w:val="00E03C9B"/>
    <w:rsid w:val="00E04F8C"/>
    <w:rsid w:val="00E05537"/>
    <w:rsid w:val="00E060B8"/>
    <w:rsid w:val="00E062FD"/>
    <w:rsid w:val="00E07683"/>
    <w:rsid w:val="00E11D9B"/>
    <w:rsid w:val="00E11E31"/>
    <w:rsid w:val="00E13988"/>
    <w:rsid w:val="00E13C2F"/>
    <w:rsid w:val="00E148F6"/>
    <w:rsid w:val="00E15C36"/>
    <w:rsid w:val="00E16F01"/>
    <w:rsid w:val="00E17556"/>
    <w:rsid w:val="00E17621"/>
    <w:rsid w:val="00E17857"/>
    <w:rsid w:val="00E218F6"/>
    <w:rsid w:val="00E2226E"/>
    <w:rsid w:val="00E274A2"/>
    <w:rsid w:val="00E31A23"/>
    <w:rsid w:val="00E32346"/>
    <w:rsid w:val="00E331F4"/>
    <w:rsid w:val="00E34B40"/>
    <w:rsid w:val="00E35B9B"/>
    <w:rsid w:val="00E374FC"/>
    <w:rsid w:val="00E40B37"/>
    <w:rsid w:val="00E40D1B"/>
    <w:rsid w:val="00E418EA"/>
    <w:rsid w:val="00E44ABA"/>
    <w:rsid w:val="00E46BA7"/>
    <w:rsid w:val="00E47047"/>
    <w:rsid w:val="00E51DC1"/>
    <w:rsid w:val="00E541F7"/>
    <w:rsid w:val="00E574B5"/>
    <w:rsid w:val="00E577D1"/>
    <w:rsid w:val="00E6077A"/>
    <w:rsid w:val="00E61810"/>
    <w:rsid w:val="00E6238E"/>
    <w:rsid w:val="00E626AD"/>
    <w:rsid w:val="00E627BA"/>
    <w:rsid w:val="00E631D5"/>
    <w:rsid w:val="00E6402B"/>
    <w:rsid w:val="00E67462"/>
    <w:rsid w:val="00E703F0"/>
    <w:rsid w:val="00E728A1"/>
    <w:rsid w:val="00E74491"/>
    <w:rsid w:val="00E778C1"/>
    <w:rsid w:val="00E77993"/>
    <w:rsid w:val="00E83B67"/>
    <w:rsid w:val="00E85185"/>
    <w:rsid w:val="00E90998"/>
    <w:rsid w:val="00E90F8B"/>
    <w:rsid w:val="00E933C7"/>
    <w:rsid w:val="00E93975"/>
    <w:rsid w:val="00E94844"/>
    <w:rsid w:val="00E956AE"/>
    <w:rsid w:val="00E9681A"/>
    <w:rsid w:val="00E97833"/>
    <w:rsid w:val="00EA0F6A"/>
    <w:rsid w:val="00EA26AD"/>
    <w:rsid w:val="00EA2E30"/>
    <w:rsid w:val="00EA7555"/>
    <w:rsid w:val="00EA7645"/>
    <w:rsid w:val="00EB0B40"/>
    <w:rsid w:val="00EB2A84"/>
    <w:rsid w:val="00EB34B5"/>
    <w:rsid w:val="00EB459D"/>
    <w:rsid w:val="00EB63F8"/>
    <w:rsid w:val="00EC0305"/>
    <w:rsid w:val="00EC0784"/>
    <w:rsid w:val="00EC0DA7"/>
    <w:rsid w:val="00EC153C"/>
    <w:rsid w:val="00EC1B18"/>
    <w:rsid w:val="00EC2D84"/>
    <w:rsid w:val="00EC4864"/>
    <w:rsid w:val="00ED1033"/>
    <w:rsid w:val="00ED1106"/>
    <w:rsid w:val="00ED1994"/>
    <w:rsid w:val="00ED30AB"/>
    <w:rsid w:val="00ED4919"/>
    <w:rsid w:val="00ED6198"/>
    <w:rsid w:val="00ED628B"/>
    <w:rsid w:val="00EE1D0D"/>
    <w:rsid w:val="00EE2D1E"/>
    <w:rsid w:val="00EE3111"/>
    <w:rsid w:val="00EE3F1B"/>
    <w:rsid w:val="00EE4992"/>
    <w:rsid w:val="00EE652A"/>
    <w:rsid w:val="00EE7048"/>
    <w:rsid w:val="00EE7189"/>
    <w:rsid w:val="00EE738D"/>
    <w:rsid w:val="00EE7E43"/>
    <w:rsid w:val="00EF2F27"/>
    <w:rsid w:val="00EF4C92"/>
    <w:rsid w:val="00EF4DE5"/>
    <w:rsid w:val="00EF712D"/>
    <w:rsid w:val="00EF7BAF"/>
    <w:rsid w:val="00F008C6"/>
    <w:rsid w:val="00F00E0E"/>
    <w:rsid w:val="00F0109D"/>
    <w:rsid w:val="00F023AC"/>
    <w:rsid w:val="00F04FB1"/>
    <w:rsid w:val="00F0594D"/>
    <w:rsid w:val="00F062DF"/>
    <w:rsid w:val="00F12793"/>
    <w:rsid w:val="00F13EB0"/>
    <w:rsid w:val="00F14C2A"/>
    <w:rsid w:val="00F16CDC"/>
    <w:rsid w:val="00F170D0"/>
    <w:rsid w:val="00F1748E"/>
    <w:rsid w:val="00F23CA6"/>
    <w:rsid w:val="00F2446B"/>
    <w:rsid w:val="00F25CFE"/>
    <w:rsid w:val="00F3152A"/>
    <w:rsid w:val="00F31DED"/>
    <w:rsid w:val="00F33BCC"/>
    <w:rsid w:val="00F33F7F"/>
    <w:rsid w:val="00F3480C"/>
    <w:rsid w:val="00F34CEA"/>
    <w:rsid w:val="00F35F6B"/>
    <w:rsid w:val="00F35FBD"/>
    <w:rsid w:val="00F4058C"/>
    <w:rsid w:val="00F42506"/>
    <w:rsid w:val="00F4588F"/>
    <w:rsid w:val="00F56469"/>
    <w:rsid w:val="00F60012"/>
    <w:rsid w:val="00F601FF"/>
    <w:rsid w:val="00F606C8"/>
    <w:rsid w:val="00F60C68"/>
    <w:rsid w:val="00F62A97"/>
    <w:rsid w:val="00F638CE"/>
    <w:rsid w:val="00F6783C"/>
    <w:rsid w:val="00F70D47"/>
    <w:rsid w:val="00F73E3A"/>
    <w:rsid w:val="00F7431E"/>
    <w:rsid w:val="00F75831"/>
    <w:rsid w:val="00F75A83"/>
    <w:rsid w:val="00F75D4D"/>
    <w:rsid w:val="00F762CB"/>
    <w:rsid w:val="00F76BD5"/>
    <w:rsid w:val="00F76F28"/>
    <w:rsid w:val="00F81210"/>
    <w:rsid w:val="00F81239"/>
    <w:rsid w:val="00F82314"/>
    <w:rsid w:val="00F84021"/>
    <w:rsid w:val="00F902E9"/>
    <w:rsid w:val="00F91BE5"/>
    <w:rsid w:val="00F9201F"/>
    <w:rsid w:val="00F9317D"/>
    <w:rsid w:val="00F94A9B"/>
    <w:rsid w:val="00F94E7D"/>
    <w:rsid w:val="00FA22ED"/>
    <w:rsid w:val="00FA2FC4"/>
    <w:rsid w:val="00FA4C45"/>
    <w:rsid w:val="00FB0B32"/>
    <w:rsid w:val="00FB1D62"/>
    <w:rsid w:val="00FB575D"/>
    <w:rsid w:val="00FB6853"/>
    <w:rsid w:val="00FB7342"/>
    <w:rsid w:val="00FC0098"/>
    <w:rsid w:val="00FC2F5A"/>
    <w:rsid w:val="00FC34F2"/>
    <w:rsid w:val="00FD0B92"/>
    <w:rsid w:val="00FD5E48"/>
    <w:rsid w:val="00FD5FA7"/>
    <w:rsid w:val="00FD7EE9"/>
    <w:rsid w:val="00FE1200"/>
    <w:rsid w:val="00FE1EB4"/>
    <w:rsid w:val="00FE47A7"/>
    <w:rsid w:val="00FE6A1C"/>
    <w:rsid w:val="00FE7174"/>
    <w:rsid w:val="00FE7CE6"/>
    <w:rsid w:val="00FE7E57"/>
    <w:rsid w:val="00FF1BFC"/>
    <w:rsid w:val="00FF46F3"/>
    <w:rsid w:val="00FF5B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HTML Samp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776C5D"/>
    <w:rPr>
      <w:sz w:val="24"/>
    </w:rPr>
  </w:style>
  <w:style w:type="paragraph" w:styleId="Heading1">
    <w:name w:val="heading 1"/>
    <w:aliases w:val="Chapter Level"/>
    <w:basedOn w:val="Normal"/>
    <w:next w:val="BodyText"/>
    <w:qFormat/>
    <w:rsid w:val="00751B34"/>
    <w:pPr>
      <w:keepNext/>
      <w:numPr>
        <w:numId w:val="3"/>
      </w:numPr>
      <w:spacing w:before="240" w:after="140"/>
      <w:outlineLvl w:val="0"/>
    </w:pPr>
    <w:rPr>
      <w:b/>
      <w:caps/>
      <w:sz w:val="36"/>
      <w:szCs w:val="36"/>
    </w:rPr>
  </w:style>
  <w:style w:type="paragraph" w:styleId="Heading2">
    <w:name w:val="heading 2"/>
    <w:basedOn w:val="Normal"/>
    <w:next w:val="BodyText"/>
    <w:qFormat/>
    <w:rsid w:val="001771B0"/>
    <w:pPr>
      <w:keepNext/>
      <w:numPr>
        <w:ilvl w:val="1"/>
        <w:numId w:val="3"/>
      </w:numPr>
      <w:spacing w:before="240" w:after="120"/>
      <w:outlineLvl w:val="1"/>
    </w:pPr>
    <w:rPr>
      <w:b/>
    </w:rPr>
  </w:style>
  <w:style w:type="paragraph" w:styleId="Heading3">
    <w:name w:val="heading 3"/>
    <w:basedOn w:val="Normal"/>
    <w:next w:val="BodyText"/>
    <w:qFormat/>
    <w:rsid w:val="001771B0"/>
    <w:pPr>
      <w:keepNext/>
      <w:widowControl w:val="0"/>
      <w:numPr>
        <w:ilvl w:val="2"/>
        <w:numId w:val="3"/>
      </w:numPr>
      <w:spacing w:before="120" w:after="120"/>
      <w:outlineLvl w:val="2"/>
    </w:pPr>
    <w:rPr>
      <w:b/>
      <w:i/>
    </w:rPr>
  </w:style>
  <w:style w:type="paragraph" w:styleId="Heading4">
    <w:name w:val="heading 4"/>
    <w:basedOn w:val="Normal"/>
    <w:next w:val="BodyText"/>
    <w:qFormat/>
    <w:rsid w:val="001771B0"/>
    <w:pPr>
      <w:keepNext/>
      <w:numPr>
        <w:ilvl w:val="3"/>
        <w:numId w:val="3"/>
      </w:numPr>
      <w:spacing w:before="120" w:after="120"/>
      <w:outlineLvl w:val="3"/>
    </w:pPr>
  </w:style>
  <w:style w:type="paragraph" w:styleId="Heading5">
    <w:name w:val="heading 5"/>
    <w:basedOn w:val="Heading4"/>
    <w:next w:val="BodyText"/>
    <w:qFormat/>
    <w:rsid w:val="008D29A7"/>
    <w:pPr>
      <w:numPr>
        <w:ilvl w:val="4"/>
      </w:numPr>
      <w:spacing w:before="240" w:after="60"/>
      <w:outlineLvl w:val="4"/>
    </w:pPr>
    <w:rPr>
      <w:i/>
      <w:sz w:val="22"/>
    </w:rPr>
  </w:style>
  <w:style w:type="paragraph" w:styleId="Heading6">
    <w:name w:val="heading 6"/>
    <w:aliases w:val="Appendix Level"/>
    <w:basedOn w:val="Heading1"/>
    <w:next w:val="BodyText"/>
    <w:qFormat/>
    <w:rsid w:val="00E85185"/>
    <w:pPr>
      <w:numPr>
        <w:ilvl w:val="5"/>
      </w:numPr>
      <w:outlineLvl w:val="5"/>
    </w:pPr>
    <w:rPr>
      <w:kern w:val="28"/>
    </w:rPr>
  </w:style>
  <w:style w:type="paragraph" w:styleId="Heading7">
    <w:name w:val="heading 7"/>
    <w:basedOn w:val="Heading2"/>
    <w:next w:val="BodyText"/>
    <w:qFormat/>
    <w:rsid w:val="00E85185"/>
    <w:pPr>
      <w:outlineLvl w:val="6"/>
    </w:pPr>
  </w:style>
  <w:style w:type="paragraph" w:styleId="Heading8">
    <w:name w:val="heading 8"/>
    <w:basedOn w:val="Heading3"/>
    <w:next w:val="BodyText"/>
    <w:qFormat/>
    <w:rsid w:val="00E85185"/>
    <w:pPr>
      <w:outlineLvl w:val="7"/>
    </w:pPr>
  </w:style>
  <w:style w:type="paragraph" w:styleId="Heading9">
    <w:name w:val="heading 9"/>
    <w:basedOn w:val="Heading5"/>
    <w:next w:val="BodyText"/>
    <w:qFormat/>
    <w:rsid w:val="001B587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771B0"/>
    <w:pPr>
      <w:spacing w:after="180"/>
    </w:pPr>
    <w:rPr>
      <w:rFonts w:ascii="Times" w:hAnsi="Times"/>
    </w:rPr>
  </w:style>
  <w:style w:type="paragraph" w:styleId="Title">
    <w:name w:val="Title"/>
    <w:basedOn w:val="Normal"/>
    <w:link w:val="TitleChar"/>
    <w:qFormat/>
    <w:rsid w:val="00EC4864"/>
    <w:pPr>
      <w:spacing w:before="240" w:after="240"/>
      <w:jc w:val="center"/>
    </w:pPr>
    <w:rPr>
      <w:b/>
      <w:sz w:val="36"/>
    </w:rPr>
  </w:style>
  <w:style w:type="paragraph" w:styleId="Subtitle">
    <w:name w:val="Subtitle"/>
    <w:basedOn w:val="Normal"/>
    <w:qFormat/>
    <w:rsid w:val="001771B0"/>
    <w:pPr>
      <w:spacing w:before="60" w:after="240"/>
      <w:jc w:val="center"/>
    </w:pPr>
    <w:rPr>
      <w:i/>
    </w:rPr>
  </w:style>
  <w:style w:type="paragraph" w:styleId="Header">
    <w:name w:val="header"/>
    <w:basedOn w:val="Normal"/>
    <w:link w:val="HeaderChar"/>
    <w:rsid w:val="00034C9C"/>
    <w:pPr>
      <w:tabs>
        <w:tab w:val="center" w:pos="4320"/>
        <w:tab w:val="right" w:pos="8640"/>
      </w:tabs>
    </w:pPr>
  </w:style>
  <w:style w:type="character" w:styleId="PageNumber">
    <w:name w:val="page number"/>
    <w:basedOn w:val="DefaultParagraphFont"/>
    <w:rsid w:val="001771B0"/>
    <w:rPr>
      <w:rFonts w:ascii="Helvetica" w:hAnsi="Helvetica"/>
      <w:dstrike w:val="0"/>
      <w:color w:val="auto"/>
      <w:sz w:val="20"/>
      <w:u w:val="none"/>
      <w:vertAlign w:val="baseline"/>
    </w:rPr>
  </w:style>
  <w:style w:type="paragraph" w:styleId="Footer">
    <w:name w:val="footer"/>
    <w:basedOn w:val="Normal"/>
    <w:link w:val="FooterChar"/>
    <w:rsid w:val="00034C9C"/>
    <w:pPr>
      <w:tabs>
        <w:tab w:val="center" w:pos="4320"/>
        <w:tab w:val="right" w:pos="8640"/>
      </w:tabs>
    </w:pPr>
  </w:style>
  <w:style w:type="paragraph" w:customStyle="1" w:styleId="Bullets">
    <w:name w:val="Bullets"/>
    <w:basedOn w:val="BodyText"/>
    <w:rsid w:val="001771B0"/>
    <w:pPr>
      <w:numPr>
        <w:numId w:val="2"/>
      </w:numPr>
      <w:spacing w:after="60"/>
    </w:pPr>
  </w:style>
  <w:style w:type="paragraph" w:styleId="Caption">
    <w:name w:val="caption"/>
    <w:aliases w:val="Figure and Table,Figure Caption Char,Caption Char Char"/>
    <w:basedOn w:val="Normal"/>
    <w:next w:val="BodyText"/>
    <w:qFormat/>
    <w:rsid w:val="00E703F0"/>
    <w:pPr>
      <w:widowControl w:val="0"/>
      <w:tabs>
        <w:tab w:val="right" w:pos="9360"/>
      </w:tabs>
      <w:spacing w:before="120" w:after="180"/>
    </w:pPr>
    <w:rPr>
      <w:b/>
    </w:rPr>
  </w:style>
  <w:style w:type="paragraph" w:customStyle="1" w:styleId="TableHead">
    <w:name w:val="Table Head"/>
    <w:basedOn w:val="Normal"/>
    <w:rsid w:val="001771B0"/>
    <w:pPr>
      <w:widowControl w:val="0"/>
      <w:spacing w:before="60" w:after="60"/>
    </w:pPr>
    <w:rPr>
      <w:b/>
    </w:rPr>
  </w:style>
  <w:style w:type="paragraph" w:customStyle="1" w:styleId="TableText">
    <w:name w:val="Table Text"/>
    <w:basedOn w:val="Normal"/>
    <w:rsid w:val="001771B0"/>
    <w:pPr>
      <w:widowControl w:val="0"/>
      <w:spacing w:before="60" w:after="60"/>
    </w:pPr>
    <w:rPr>
      <w:rFonts w:ascii="Times" w:hAnsi="Times"/>
    </w:rPr>
  </w:style>
  <w:style w:type="paragraph" w:customStyle="1" w:styleId="NumberedList">
    <w:name w:val="Numbered List"/>
    <w:basedOn w:val="Bullets"/>
    <w:rsid w:val="009F216C"/>
    <w:pPr>
      <w:numPr>
        <w:numId w:val="1"/>
      </w:numPr>
    </w:pPr>
  </w:style>
  <w:style w:type="paragraph" w:customStyle="1" w:styleId="AboutEPRI">
    <w:name w:val="AboutEPRI"/>
    <w:basedOn w:val="Normal"/>
    <w:rsid w:val="001771B0"/>
    <w:pPr>
      <w:widowControl w:val="0"/>
      <w:spacing w:before="120" w:after="180" w:line="280" w:lineRule="exact"/>
    </w:pPr>
    <w:rPr>
      <w:sz w:val="18"/>
    </w:rPr>
  </w:style>
  <w:style w:type="paragraph" w:customStyle="1" w:styleId="Copyright">
    <w:name w:val="Copyright"/>
    <w:basedOn w:val="Normal"/>
    <w:rsid w:val="001771B0"/>
    <w:pPr>
      <w:widowControl w:val="0"/>
      <w:spacing w:before="120" w:after="180" w:line="-180" w:lineRule="auto"/>
    </w:pPr>
    <w:rPr>
      <w:sz w:val="14"/>
    </w:rPr>
  </w:style>
  <w:style w:type="paragraph" w:customStyle="1" w:styleId="Disclaimer">
    <w:name w:val="Disclaimer"/>
    <w:basedOn w:val="Normal"/>
    <w:rsid w:val="006A1C84"/>
    <w:pPr>
      <w:spacing w:before="140" w:after="80" w:line="200" w:lineRule="exact"/>
      <w:ind w:left="560" w:right="560"/>
      <w:jc w:val="both"/>
    </w:pPr>
    <w:rPr>
      <w:caps/>
      <w:snapToGrid w:val="0"/>
      <w:spacing w:val="-10"/>
      <w:sz w:val="18"/>
    </w:rPr>
  </w:style>
  <w:style w:type="paragraph" w:customStyle="1" w:styleId="DisclaimerTitle">
    <w:name w:val="Disclaimer Title"/>
    <w:basedOn w:val="Disclaimer"/>
    <w:rsid w:val="006A1C84"/>
    <w:pPr>
      <w:spacing w:line="240" w:lineRule="auto"/>
      <w:ind w:left="562" w:right="562"/>
      <w:jc w:val="left"/>
    </w:pPr>
    <w:rPr>
      <w:b/>
      <w:spacing w:val="10"/>
      <w:sz w:val="24"/>
    </w:rPr>
  </w:style>
  <w:style w:type="paragraph" w:customStyle="1" w:styleId="DisclaimerInsert">
    <w:name w:val="DisclaimerInsert"/>
    <w:basedOn w:val="Disclaimer"/>
    <w:rsid w:val="006A1C84"/>
    <w:pPr>
      <w:spacing w:before="120"/>
      <w:ind w:left="562" w:right="562"/>
      <w:jc w:val="left"/>
    </w:pPr>
    <w:rPr>
      <w:b/>
      <w:caps w:val="0"/>
    </w:rPr>
  </w:style>
  <w:style w:type="paragraph" w:customStyle="1" w:styleId="SectionTitleOnly">
    <w:name w:val="Section Title Only"/>
    <w:basedOn w:val="Normal"/>
    <w:next w:val="Normal"/>
    <w:rsid w:val="001771B0"/>
    <w:pPr>
      <w:keepNext/>
      <w:pageBreakBefore/>
      <w:spacing w:before="240" w:after="140"/>
      <w:jc w:val="center"/>
    </w:pPr>
    <w:rPr>
      <w:b/>
      <w:caps/>
      <w:sz w:val="36"/>
    </w:rPr>
  </w:style>
  <w:style w:type="paragraph" w:styleId="TOC1">
    <w:name w:val="toc 1"/>
    <w:basedOn w:val="Normal"/>
    <w:next w:val="Normal"/>
    <w:uiPriority w:val="39"/>
    <w:rsid w:val="001616D6"/>
    <w:pPr>
      <w:tabs>
        <w:tab w:val="right" w:leader="dot" w:pos="9360"/>
      </w:tabs>
      <w:spacing w:before="120" w:after="60"/>
    </w:pPr>
    <w:rPr>
      <w:b/>
      <w:caps/>
      <w:sz w:val="22"/>
      <w:szCs w:val="22"/>
    </w:rPr>
  </w:style>
  <w:style w:type="paragraph" w:customStyle="1" w:styleId="ProductID">
    <w:name w:val="Product ID#"/>
    <w:basedOn w:val="CoverSubtitle"/>
    <w:rsid w:val="00837FC5"/>
    <w:rPr>
      <w:b/>
      <w:i w:val="0"/>
      <w:sz w:val="24"/>
    </w:rPr>
  </w:style>
  <w:style w:type="paragraph" w:customStyle="1" w:styleId="CoverSubtitle">
    <w:name w:val="Cover Subtitle"/>
    <w:basedOn w:val="CoverTitle"/>
    <w:rsid w:val="001771B0"/>
    <w:pPr>
      <w:spacing w:before="240" w:after="60"/>
    </w:pPr>
    <w:rPr>
      <w:b w:val="0"/>
      <w:i/>
      <w:sz w:val="28"/>
    </w:rPr>
  </w:style>
  <w:style w:type="paragraph" w:customStyle="1" w:styleId="CoverTitle">
    <w:name w:val="Cover Title"/>
    <w:basedOn w:val="BodyText"/>
    <w:rsid w:val="001771B0"/>
    <w:pPr>
      <w:spacing w:before="1280"/>
      <w:jc w:val="center"/>
    </w:pPr>
    <w:rPr>
      <w:rFonts w:ascii="Helvetica" w:hAnsi="Helvetica"/>
      <w:b/>
      <w:sz w:val="36"/>
    </w:rPr>
  </w:style>
  <w:style w:type="paragraph" w:customStyle="1" w:styleId="TitlePageText">
    <w:name w:val="Title Page Text"/>
    <w:basedOn w:val="BodyText"/>
    <w:rsid w:val="001771B0"/>
    <w:pPr>
      <w:spacing w:before="60"/>
      <w:jc w:val="center"/>
    </w:pPr>
    <w:rPr>
      <w:rFonts w:ascii="Helvetica" w:hAnsi="Helvetica"/>
    </w:rPr>
  </w:style>
  <w:style w:type="paragraph" w:customStyle="1" w:styleId="EPRIAddress">
    <w:name w:val="EPRI Address"/>
    <w:basedOn w:val="Normal"/>
    <w:rsid w:val="001771B0"/>
    <w:pPr>
      <w:jc w:val="center"/>
    </w:pPr>
    <w:rPr>
      <w:sz w:val="14"/>
    </w:rPr>
  </w:style>
  <w:style w:type="paragraph" w:customStyle="1" w:styleId="TableCaption">
    <w:name w:val="Table Caption"/>
    <w:basedOn w:val="TableHead"/>
    <w:rsid w:val="001771B0"/>
  </w:style>
  <w:style w:type="paragraph" w:customStyle="1" w:styleId="CopyrightTitle">
    <w:name w:val="Copyright Title"/>
    <w:rsid w:val="003B0459"/>
    <w:pPr>
      <w:spacing w:before="240" w:after="80"/>
      <w:ind w:left="562" w:right="562"/>
      <w:jc w:val="both"/>
    </w:pPr>
    <w:rPr>
      <w:rFonts w:ascii="Helvetica" w:hAnsi="Helvetica"/>
      <w:b/>
      <w:caps/>
      <w:sz w:val="24"/>
    </w:rPr>
  </w:style>
  <w:style w:type="paragraph" w:styleId="TOC2">
    <w:name w:val="toc 2"/>
    <w:basedOn w:val="Normal"/>
    <w:next w:val="Normal"/>
    <w:uiPriority w:val="39"/>
    <w:rsid w:val="001616D6"/>
    <w:pPr>
      <w:tabs>
        <w:tab w:val="right" w:leader="dot" w:pos="9360"/>
      </w:tabs>
      <w:spacing w:after="60"/>
      <w:ind w:left="360"/>
    </w:pPr>
    <w:rPr>
      <w:sz w:val="22"/>
      <w:szCs w:val="22"/>
    </w:rPr>
  </w:style>
  <w:style w:type="paragraph" w:styleId="TOC3">
    <w:name w:val="toc 3"/>
    <w:basedOn w:val="Normal"/>
    <w:next w:val="Normal"/>
    <w:uiPriority w:val="39"/>
    <w:rsid w:val="001616D6"/>
    <w:pPr>
      <w:tabs>
        <w:tab w:val="right" w:leader="dot" w:pos="9360"/>
      </w:tabs>
      <w:spacing w:after="60"/>
      <w:ind w:left="720"/>
    </w:pPr>
    <w:rPr>
      <w:sz w:val="22"/>
      <w:szCs w:val="22"/>
    </w:rPr>
  </w:style>
  <w:style w:type="paragraph" w:styleId="TOC4">
    <w:name w:val="toc 4"/>
    <w:basedOn w:val="TOC8"/>
    <w:next w:val="Normal"/>
    <w:uiPriority w:val="39"/>
    <w:rsid w:val="009C3890"/>
    <w:pPr>
      <w:ind w:left="1080"/>
    </w:pPr>
  </w:style>
  <w:style w:type="paragraph" w:styleId="TOC8">
    <w:name w:val="toc 8"/>
    <w:basedOn w:val="TOC3"/>
    <w:next w:val="Normal"/>
    <w:uiPriority w:val="39"/>
    <w:rsid w:val="009C3890"/>
  </w:style>
  <w:style w:type="paragraph" w:styleId="TOC5">
    <w:name w:val="toc 5"/>
    <w:basedOn w:val="TOC4"/>
    <w:next w:val="Normal"/>
    <w:uiPriority w:val="39"/>
    <w:rsid w:val="009C3890"/>
    <w:pPr>
      <w:ind w:left="1440"/>
    </w:pPr>
  </w:style>
  <w:style w:type="paragraph" w:styleId="TOC6">
    <w:name w:val="toc 6"/>
    <w:basedOn w:val="TOC1"/>
    <w:next w:val="Normal"/>
    <w:uiPriority w:val="39"/>
    <w:rsid w:val="009C3890"/>
  </w:style>
  <w:style w:type="paragraph" w:styleId="TOC7">
    <w:name w:val="toc 7"/>
    <w:basedOn w:val="TOC2"/>
    <w:next w:val="Normal"/>
    <w:uiPriority w:val="39"/>
    <w:rsid w:val="009C3890"/>
  </w:style>
  <w:style w:type="paragraph" w:styleId="TOC9">
    <w:name w:val="toc 9"/>
    <w:basedOn w:val="TOC4"/>
    <w:next w:val="Normal"/>
    <w:uiPriority w:val="39"/>
    <w:rsid w:val="001616D6"/>
  </w:style>
  <w:style w:type="paragraph" w:customStyle="1" w:styleId="EPRILicenseHeader">
    <w:name w:val="EPRI License Header"/>
    <w:basedOn w:val="Normal"/>
    <w:rsid w:val="001F41A6"/>
    <w:pPr>
      <w:jc w:val="center"/>
    </w:pPr>
    <w:rPr>
      <w:rFonts w:ascii="Times" w:hAnsi="Times" w:cs="Times"/>
      <w:b/>
    </w:rPr>
  </w:style>
  <w:style w:type="paragraph" w:styleId="TableofFigures">
    <w:name w:val="table of figures"/>
    <w:basedOn w:val="Normal"/>
    <w:next w:val="Normal"/>
    <w:uiPriority w:val="99"/>
    <w:rsid w:val="00DD76D9"/>
    <w:rPr>
      <w:sz w:val="22"/>
      <w:szCs w:val="22"/>
    </w:rPr>
  </w:style>
  <w:style w:type="paragraph" w:customStyle="1" w:styleId="EPRIRSText">
    <w:name w:val="EPRI RS Text"/>
    <w:link w:val="EPRIRSTextChar"/>
    <w:rsid w:val="002C5276"/>
    <w:pPr>
      <w:spacing w:after="140"/>
    </w:pPr>
    <w:rPr>
      <w:rFonts w:ascii="Times" w:hAnsi="Times"/>
      <w:sz w:val="24"/>
    </w:rPr>
  </w:style>
  <w:style w:type="character" w:customStyle="1" w:styleId="EPRIRSTextChar">
    <w:name w:val="EPRI RS Text Char"/>
    <w:basedOn w:val="DefaultParagraphFont"/>
    <w:link w:val="EPRIRSText"/>
    <w:rsid w:val="0041479D"/>
    <w:rPr>
      <w:rFonts w:ascii="Times" w:hAnsi="Times"/>
      <w:sz w:val="24"/>
      <w:lang w:val="en-US" w:eastAsia="en-US" w:bidi="ar-SA"/>
    </w:rPr>
  </w:style>
  <w:style w:type="paragraph" w:customStyle="1" w:styleId="EPRIRSSubtitle">
    <w:name w:val="EPRI RS Subtitle"/>
    <w:rsid w:val="002C5276"/>
    <w:pPr>
      <w:keepNext/>
      <w:spacing w:before="140"/>
    </w:pPr>
    <w:rPr>
      <w:rFonts w:ascii="Helvetica" w:hAnsi="Helvetica"/>
      <w:b/>
      <w:sz w:val="24"/>
    </w:rPr>
  </w:style>
  <w:style w:type="character" w:styleId="Hyperlink">
    <w:name w:val="Hyperlink"/>
    <w:basedOn w:val="DefaultParagraphFont"/>
    <w:uiPriority w:val="99"/>
    <w:rsid w:val="00DD76D9"/>
    <w:rPr>
      <w:color w:val="0000FF"/>
      <w:u w:val="single"/>
    </w:rPr>
  </w:style>
  <w:style w:type="paragraph" w:customStyle="1" w:styleId="ExportControlHeader">
    <w:name w:val="Export Control Header"/>
    <w:basedOn w:val="Normal"/>
    <w:rsid w:val="006A1C84"/>
    <w:pPr>
      <w:spacing w:before="120" w:after="120" w:line="240" w:lineRule="exact"/>
      <w:ind w:right="144"/>
      <w:jc w:val="both"/>
    </w:pPr>
    <w:rPr>
      <w:b/>
      <w:bCs/>
      <w:sz w:val="18"/>
      <w:szCs w:val="18"/>
    </w:rPr>
  </w:style>
  <w:style w:type="table" w:customStyle="1" w:styleId="EPRITable">
    <w:name w:val="EPRI Table"/>
    <w:basedOn w:val="TableGrid"/>
    <w:rsid w:val="00733116"/>
    <w:pPr>
      <w:spacing w:before="80" w:after="80"/>
    </w:pPr>
    <w:rPr>
      <w:rFonts w:ascii="Helvetica" w:hAnsi="Helvetica"/>
      <w:lang w:val="en-GB" w:eastAsia="en-GB"/>
    </w:rPr>
    <w:tblPr>
      <w:tblInd w:w="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vAlign w:val="center"/>
    </w:tcPr>
    <w:tblStylePr w:type="firstRow">
      <w:pPr>
        <w:jc w:val="center"/>
      </w:pPr>
      <w:rPr>
        <w:rFonts w:ascii="Helvetica" w:hAnsi="Helvetica"/>
        <w:b/>
        <w:i w:val="0"/>
        <w:sz w:val="20"/>
        <w:szCs w:val="20"/>
      </w:rPr>
    </w:tblStylePr>
  </w:style>
  <w:style w:type="table" w:styleId="TableGrid">
    <w:name w:val="Table Grid"/>
    <w:basedOn w:val="TableNormal"/>
    <w:rsid w:val="007331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claimerAddress">
    <w:name w:val="Disclaimer Address"/>
    <w:basedOn w:val="Normal"/>
    <w:rsid w:val="006A1C84"/>
    <w:pPr>
      <w:autoSpaceDE w:val="0"/>
      <w:autoSpaceDN w:val="0"/>
      <w:adjustRightInd w:val="0"/>
      <w:spacing w:before="140" w:after="80"/>
      <w:ind w:left="562" w:right="562"/>
      <w:jc w:val="both"/>
    </w:pPr>
    <w:rPr>
      <w:rFonts w:cs="Helvetica"/>
      <w:sz w:val="18"/>
      <w:szCs w:val="18"/>
    </w:rPr>
  </w:style>
  <w:style w:type="character" w:styleId="CommentReference">
    <w:name w:val="annotation reference"/>
    <w:basedOn w:val="DefaultParagraphFont"/>
    <w:rsid w:val="008B387A"/>
    <w:rPr>
      <w:sz w:val="16"/>
      <w:szCs w:val="16"/>
    </w:rPr>
  </w:style>
  <w:style w:type="paragraph" w:styleId="CommentText">
    <w:name w:val="annotation text"/>
    <w:basedOn w:val="Normal"/>
    <w:link w:val="CommentTextChar"/>
    <w:rsid w:val="008B387A"/>
  </w:style>
  <w:style w:type="paragraph" w:styleId="CommentSubject">
    <w:name w:val="annotation subject"/>
    <w:basedOn w:val="CommentText"/>
    <w:next w:val="CommentText"/>
    <w:link w:val="CommentSubjectChar"/>
    <w:rsid w:val="008B387A"/>
    <w:rPr>
      <w:b/>
      <w:bCs/>
    </w:rPr>
  </w:style>
  <w:style w:type="paragraph" w:styleId="BalloonText">
    <w:name w:val="Balloon Text"/>
    <w:basedOn w:val="Normal"/>
    <w:link w:val="BalloonTextChar"/>
    <w:rsid w:val="008B387A"/>
    <w:rPr>
      <w:rFonts w:ascii="Tahoma" w:hAnsi="Tahoma" w:cs="Tahoma"/>
      <w:sz w:val="16"/>
      <w:szCs w:val="16"/>
    </w:rPr>
  </w:style>
  <w:style w:type="paragraph" w:customStyle="1" w:styleId="ExportControlText">
    <w:name w:val="Export Control Text"/>
    <w:basedOn w:val="Normal"/>
    <w:rsid w:val="006A1C84"/>
    <w:pPr>
      <w:spacing w:line="240" w:lineRule="exact"/>
      <w:ind w:left="29" w:right="144"/>
      <w:jc w:val="both"/>
    </w:pPr>
    <w:rPr>
      <w:spacing w:val="-2"/>
      <w:sz w:val="18"/>
      <w:szCs w:val="18"/>
    </w:rPr>
  </w:style>
  <w:style w:type="paragraph" w:customStyle="1" w:styleId="EPRISubheadings">
    <w:name w:val="EPRI Subheadings"/>
    <w:basedOn w:val="EPRIRSText"/>
    <w:rsid w:val="00185D66"/>
    <w:pPr>
      <w:keepNext/>
      <w:spacing w:before="140" w:after="0"/>
    </w:pPr>
    <w:rPr>
      <w:rFonts w:ascii="Helvetica" w:hAnsi="Helvetica"/>
      <w:b/>
    </w:rPr>
  </w:style>
  <w:style w:type="paragraph" w:customStyle="1" w:styleId="EPRIFootnoteText">
    <w:name w:val="EPRI Footnote Text"/>
    <w:rsid w:val="00C24B33"/>
    <w:pPr>
      <w:spacing w:before="140" w:after="140"/>
    </w:pPr>
    <w:rPr>
      <w:rFonts w:ascii="Times" w:hAnsi="Times"/>
    </w:rPr>
  </w:style>
  <w:style w:type="paragraph" w:customStyle="1" w:styleId="EPRIProjectManager">
    <w:name w:val="EPRI Project Manager"/>
    <w:rsid w:val="00C24B33"/>
    <w:pPr>
      <w:spacing w:before="140" w:after="140"/>
      <w:ind w:left="1195" w:right="1195"/>
    </w:pPr>
    <w:rPr>
      <w:rFonts w:ascii="Helvetica" w:hAnsi="Helvetica"/>
      <w:sz w:val="24"/>
    </w:rPr>
  </w:style>
  <w:style w:type="paragraph" w:customStyle="1" w:styleId="EPRINuclearDisclaimer">
    <w:name w:val="EPRI Nuclear Disclaimer"/>
    <w:basedOn w:val="Normal"/>
    <w:rsid w:val="002939D2"/>
    <w:pPr>
      <w:spacing w:before="140" w:after="80"/>
      <w:ind w:left="562" w:right="562"/>
      <w:jc w:val="both"/>
    </w:pPr>
    <w:rPr>
      <w:caps/>
      <w:sz w:val="18"/>
    </w:rPr>
  </w:style>
  <w:style w:type="paragraph" w:customStyle="1" w:styleId="BackCoverProductID">
    <w:name w:val="Back Cover Product ID"/>
    <w:basedOn w:val="Normal"/>
    <w:rsid w:val="006A1C84"/>
    <w:pPr>
      <w:spacing w:before="60" w:after="40"/>
      <w:ind w:right="-115"/>
      <w:jc w:val="right"/>
    </w:pPr>
    <w:rPr>
      <w:sz w:val="14"/>
      <w:szCs w:val="14"/>
    </w:rPr>
  </w:style>
  <w:style w:type="paragraph" w:customStyle="1" w:styleId="Address">
    <w:name w:val="Address"/>
    <w:basedOn w:val="Normal"/>
    <w:rsid w:val="006A1C84"/>
    <w:pPr>
      <w:autoSpaceDE w:val="0"/>
      <w:autoSpaceDN w:val="0"/>
      <w:adjustRightInd w:val="0"/>
      <w:jc w:val="center"/>
    </w:pPr>
    <w:rPr>
      <w:rFonts w:eastAsia="SimSun" w:cs="Helvetica"/>
      <w:sz w:val="14"/>
      <w:szCs w:val="14"/>
      <w:lang w:eastAsia="zh-CN" w:bidi="th-TH"/>
    </w:rPr>
  </w:style>
  <w:style w:type="paragraph" w:customStyle="1" w:styleId="EPRITableText">
    <w:name w:val="EPRI Table Text"/>
    <w:rsid w:val="001A1968"/>
    <w:pPr>
      <w:spacing w:before="80" w:after="80"/>
      <w:jc w:val="center"/>
    </w:pPr>
    <w:rPr>
      <w:rFonts w:ascii="Helvetica" w:hAnsi="Helvetica"/>
    </w:rPr>
  </w:style>
  <w:style w:type="character" w:customStyle="1" w:styleId="TitleChar">
    <w:name w:val="Title Char"/>
    <w:basedOn w:val="DefaultParagraphFont"/>
    <w:link w:val="Title"/>
    <w:rsid w:val="006701D5"/>
    <w:rPr>
      <w:rFonts w:ascii="Helvetica" w:hAnsi="Helvetica"/>
      <w:b/>
      <w:sz w:val="36"/>
    </w:rPr>
  </w:style>
  <w:style w:type="character" w:customStyle="1" w:styleId="CommentTextChar">
    <w:name w:val="Comment Text Char"/>
    <w:basedOn w:val="DefaultParagraphFont"/>
    <w:link w:val="CommentText"/>
    <w:rsid w:val="00536B3B"/>
    <w:rPr>
      <w:rFonts w:ascii="Helvetica" w:hAnsi="Helvetica"/>
    </w:rPr>
  </w:style>
  <w:style w:type="paragraph" w:styleId="ListParagraph">
    <w:name w:val="List Paragraph"/>
    <w:basedOn w:val="Normal"/>
    <w:uiPriority w:val="34"/>
    <w:qFormat/>
    <w:rsid w:val="00EE7E43"/>
    <w:pPr>
      <w:ind w:left="720"/>
      <w:contextualSpacing/>
    </w:pPr>
    <w:rPr>
      <w:rFonts w:eastAsiaTheme="minorEastAsia" w:cstheme="minorBidi"/>
      <w:szCs w:val="24"/>
    </w:rPr>
  </w:style>
  <w:style w:type="table" w:customStyle="1" w:styleId="LightShading-Accent11">
    <w:name w:val="Light Shading - Accent 11"/>
    <w:basedOn w:val="TableNormal"/>
    <w:uiPriority w:val="60"/>
    <w:rsid w:val="00536B3B"/>
    <w:rPr>
      <w:rFonts w:asciiTheme="minorHAnsi" w:eastAsiaTheme="minorEastAsia" w:hAnsiTheme="minorHAnsi" w:cstheme="minorBidi"/>
      <w:color w:val="365F91" w:themeColor="accent1" w:themeShade="BF"/>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10">
    <w:name w:val="A10"/>
    <w:uiPriority w:val="99"/>
    <w:rsid w:val="00F762CB"/>
    <w:rPr>
      <w:rFonts w:cs="Futura Book"/>
      <w:color w:val="000000"/>
      <w:sz w:val="14"/>
      <w:szCs w:val="14"/>
    </w:rPr>
  </w:style>
  <w:style w:type="paragraph" w:styleId="FootnoteText">
    <w:name w:val="footnote text"/>
    <w:basedOn w:val="Normal"/>
    <w:link w:val="FootnoteTextChar"/>
    <w:rsid w:val="008B1335"/>
  </w:style>
  <w:style w:type="character" w:customStyle="1" w:styleId="FootnoteTextChar">
    <w:name w:val="Footnote Text Char"/>
    <w:basedOn w:val="DefaultParagraphFont"/>
    <w:link w:val="FootnoteText"/>
    <w:uiPriority w:val="99"/>
    <w:rsid w:val="008B1335"/>
    <w:rPr>
      <w:rFonts w:ascii="Helvetica" w:hAnsi="Helvetica"/>
    </w:rPr>
  </w:style>
  <w:style w:type="character" w:styleId="FootnoteReference">
    <w:name w:val="footnote reference"/>
    <w:basedOn w:val="DefaultParagraphFont"/>
    <w:uiPriority w:val="99"/>
    <w:rsid w:val="008B1335"/>
    <w:rPr>
      <w:vertAlign w:val="superscript"/>
    </w:rPr>
  </w:style>
  <w:style w:type="character" w:styleId="FollowedHyperlink">
    <w:name w:val="FollowedHyperlink"/>
    <w:basedOn w:val="DefaultParagraphFont"/>
    <w:uiPriority w:val="99"/>
    <w:rsid w:val="00B25856"/>
    <w:rPr>
      <w:color w:val="800080" w:themeColor="followedHyperlink"/>
      <w:u w:val="single"/>
    </w:rPr>
  </w:style>
  <w:style w:type="character" w:customStyle="1" w:styleId="FooterChar">
    <w:name w:val="Footer Char"/>
    <w:basedOn w:val="DefaultParagraphFont"/>
    <w:link w:val="Footer"/>
    <w:uiPriority w:val="99"/>
    <w:rsid w:val="004C2AFD"/>
    <w:rPr>
      <w:rFonts w:ascii="Helvetica" w:hAnsi="Helvetica"/>
    </w:rPr>
  </w:style>
  <w:style w:type="paragraph" w:customStyle="1" w:styleId="EPRINormal">
    <w:name w:val="EPRI Normal"/>
    <w:rsid w:val="009E212F"/>
    <w:pPr>
      <w:spacing w:before="140" w:after="140"/>
    </w:pPr>
    <w:rPr>
      <w:rFonts w:ascii="Times" w:hAnsi="Times"/>
      <w:sz w:val="24"/>
    </w:rPr>
  </w:style>
  <w:style w:type="paragraph" w:customStyle="1" w:styleId="PARAGRAPH">
    <w:name w:val="PARAGRAPH"/>
    <w:link w:val="PARAGRAPHChar"/>
    <w:rsid w:val="0073394D"/>
    <w:pPr>
      <w:snapToGrid w:val="0"/>
      <w:spacing w:before="100" w:after="200"/>
      <w:jc w:val="both"/>
    </w:pPr>
    <w:rPr>
      <w:rFonts w:ascii="Arial" w:hAnsi="Arial" w:cs="Arial"/>
      <w:spacing w:val="8"/>
      <w:lang w:val="en-GB" w:eastAsia="zh-CN"/>
    </w:rPr>
  </w:style>
  <w:style w:type="character" w:customStyle="1" w:styleId="PARAGRAPHChar">
    <w:name w:val="PARAGRAPH Char"/>
    <w:basedOn w:val="DefaultParagraphFont"/>
    <w:link w:val="PARAGRAPH"/>
    <w:rsid w:val="0073394D"/>
    <w:rPr>
      <w:rFonts w:ascii="Arial" w:hAnsi="Arial" w:cs="Arial"/>
      <w:spacing w:val="8"/>
      <w:lang w:val="en-GB" w:eastAsia="zh-CN"/>
    </w:rPr>
  </w:style>
  <w:style w:type="paragraph" w:customStyle="1" w:styleId="FIGURE-title">
    <w:name w:val="FIGURE-title"/>
    <w:basedOn w:val="PARAGRAPH"/>
    <w:next w:val="PARAGRAPH"/>
    <w:rsid w:val="0073394D"/>
    <w:pPr>
      <w:jc w:val="center"/>
    </w:pPr>
    <w:rPr>
      <w:b/>
      <w:bCs/>
    </w:rPr>
  </w:style>
  <w:style w:type="paragraph" w:customStyle="1" w:styleId="EATableHeading">
    <w:name w:val="EA Table Heading"/>
    <w:basedOn w:val="Normal"/>
    <w:next w:val="EATableEntry"/>
    <w:rsid w:val="0000699B"/>
    <w:pPr>
      <w:shd w:val="clear" w:color="auto" w:fill="C0C0C0"/>
    </w:pPr>
    <w:rPr>
      <w:rFonts w:ascii="Arial" w:hAnsi="Arial"/>
      <w:b/>
      <w:sz w:val="20"/>
    </w:rPr>
  </w:style>
  <w:style w:type="paragraph" w:customStyle="1" w:styleId="EATableEntry">
    <w:name w:val="EA Table Entry"/>
    <w:basedOn w:val="Normal"/>
    <w:rsid w:val="0000699B"/>
    <w:pPr>
      <w:spacing w:after="60"/>
    </w:pPr>
    <w:rPr>
      <w:rFonts w:ascii="Arial" w:hAnsi="Arial"/>
      <w:sz w:val="20"/>
    </w:rPr>
  </w:style>
  <w:style w:type="paragraph" w:customStyle="1" w:styleId="TABLE-title">
    <w:name w:val="TABLE-title"/>
    <w:basedOn w:val="Normal"/>
    <w:rsid w:val="00DB4876"/>
    <w:pPr>
      <w:keepNext/>
      <w:snapToGrid w:val="0"/>
      <w:spacing w:before="100" w:after="200"/>
      <w:jc w:val="center"/>
    </w:pPr>
    <w:rPr>
      <w:rFonts w:ascii="Arial" w:hAnsi="Arial" w:cs="Arial"/>
      <w:b/>
      <w:bCs/>
      <w:spacing w:val="8"/>
      <w:sz w:val="20"/>
      <w:lang w:val="en-GB" w:eastAsia="zh-CN"/>
    </w:rPr>
  </w:style>
  <w:style w:type="paragraph" w:customStyle="1" w:styleId="TABLE-col-heading">
    <w:name w:val="TABLE-col-heading"/>
    <w:basedOn w:val="Normal"/>
    <w:rsid w:val="00DB4876"/>
    <w:pPr>
      <w:snapToGrid w:val="0"/>
      <w:spacing w:before="60" w:after="60"/>
      <w:jc w:val="center"/>
    </w:pPr>
    <w:rPr>
      <w:rFonts w:ascii="Arial" w:hAnsi="Arial" w:cs="Arial"/>
      <w:b/>
      <w:bCs/>
      <w:spacing w:val="8"/>
      <w:sz w:val="16"/>
      <w:szCs w:val="16"/>
      <w:lang w:val="en-GB" w:eastAsia="zh-CN"/>
    </w:rPr>
  </w:style>
  <w:style w:type="paragraph" w:customStyle="1" w:styleId="Default">
    <w:name w:val="Default"/>
    <w:rsid w:val="005E6E7D"/>
    <w:pPr>
      <w:widowControl w:val="0"/>
      <w:autoSpaceDE w:val="0"/>
      <w:autoSpaceDN w:val="0"/>
      <w:adjustRightInd w:val="0"/>
    </w:pPr>
    <w:rPr>
      <w:rFonts w:ascii="Tahoma" w:hAnsi="Tahoma" w:cs="Tahoma"/>
      <w:color w:val="000000"/>
      <w:sz w:val="24"/>
      <w:szCs w:val="24"/>
    </w:rPr>
  </w:style>
  <w:style w:type="paragraph" w:styleId="Index6">
    <w:name w:val="index 6"/>
    <w:basedOn w:val="Normal"/>
    <w:next w:val="Normal"/>
    <w:autoRedefine/>
    <w:semiHidden/>
    <w:rsid w:val="005E6E7D"/>
    <w:pPr>
      <w:ind w:left="1440" w:hanging="240"/>
    </w:pPr>
    <w:rPr>
      <w:rFonts w:ascii="Arial" w:hAnsi="Arial"/>
      <w:sz w:val="20"/>
      <w:szCs w:val="24"/>
    </w:rPr>
  </w:style>
  <w:style w:type="paragraph" w:customStyle="1" w:styleId="CopyrightDisclaimer">
    <w:name w:val="Copyright Disclaimer"/>
    <w:basedOn w:val="Normal"/>
    <w:rsid w:val="005E6E7D"/>
    <w:pPr>
      <w:jc w:val="center"/>
    </w:pPr>
    <w:rPr>
      <w:rFonts w:ascii="Arial" w:hAnsi="Arial"/>
      <w:sz w:val="20"/>
      <w:szCs w:val="24"/>
    </w:rPr>
  </w:style>
  <w:style w:type="paragraph" w:customStyle="1" w:styleId="HeaderAddress">
    <w:name w:val="Header Address"/>
    <w:basedOn w:val="Header"/>
    <w:rsid w:val="005E6E7D"/>
    <w:pPr>
      <w:jc w:val="right"/>
    </w:pPr>
    <w:rPr>
      <w:rFonts w:ascii="Arial" w:hAnsi="Arial"/>
      <w:b/>
      <w:color w:val="808080"/>
      <w:sz w:val="18"/>
      <w:szCs w:val="24"/>
    </w:rPr>
  </w:style>
  <w:style w:type="paragraph" w:customStyle="1" w:styleId="DiagramCaption">
    <w:name w:val="Diagram Caption"/>
    <w:basedOn w:val="Normal"/>
    <w:rsid w:val="005E6E7D"/>
    <w:pPr>
      <w:jc w:val="center"/>
    </w:pPr>
    <w:rPr>
      <w:rFonts w:ascii="Arial" w:hAnsi="Arial" w:cs="Arial"/>
      <w:b/>
      <w:sz w:val="22"/>
      <w:szCs w:val="22"/>
    </w:rPr>
  </w:style>
  <w:style w:type="paragraph" w:styleId="TOCHeading">
    <w:name w:val="TOC Heading"/>
    <w:basedOn w:val="Normal"/>
    <w:qFormat/>
    <w:rsid w:val="005E6E7D"/>
    <w:rPr>
      <w:rFonts w:ascii="Arial" w:hAnsi="Arial" w:cs="Arial"/>
      <w:b/>
      <w:smallCaps/>
      <w:sz w:val="36"/>
      <w:szCs w:val="44"/>
    </w:rPr>
  </w:style>
  <w:style w:type="paragraph" w:customStyle="1" w:styleId="TableHeader">
    <w:name w:val="Table Header"/>
    <w:basedOn w:val="Normal"/>
    <w:rsid w:val="005E6E7D"/>
    <w:rPr>
      <w:rFonts w:ascii="Arial" w:hAnsi="Arial"/>
      <w:b/>
      <w:sz w:val="20"/>
    </w:rPr>
  </w:style>
  <w:style w:type="paragraph" w:customStyle="1" w:styleId="TableBody">
    <w:name w:val="Table Body"/>
    <w:basedOn w:val="Normal"/>
    <w:rsid w:val="005E6E7D"/>
    <w:rPr>
      <w:rFonts w:ascii="Arial" w:hAnsi="Arial"/>
      <w:sz w:val="20"/>
    </w:rPr>
  </w:style>
  <w:style w:type="paragraph" w:customStyle="1" w:styleId="TableHeaderSmall">
    <w:name w:val="Table Header Small"/>
    <w:basedOn w:val="TableHeader"/>
    <w:rsid w:val="005E6E7D"/>
    <w:rPr>
      <w:sz w:val="16"/>
      <w:szCs w:val="16"/>
    </w:rPr>
  </w:style>
  <w:style w:type="paragraph" w:customStyle="1" w:styleId="TableBodySmall">
    <w:name w:val="Table Body Small"/>
    <w:basedOn w:val="TableBody"/>
    <w:rsid w:val="005E6E7D"/>
    <w:rPr>
      <w:rFonts w:cs="Arial"/>
      <w:color w:val="000000"/>
      <w:sz w:val="16"/>
      <w:szCs w:val="16"/>
    </w:rPr>
  </w:style>
  <w:style w:type="character" w:customStyle="1" w:styleId="EmailStyle981">
    <w:name w:val="EmailStyle98"/>
    <w:aliases w:val="EmailStyle98"/>
    <w:basedOn w:val="DefaultParagraphFont"/>
    <w:semiHidden/>
    <w:personal/>
    <w:rsid w:val="005E6E7D"/>
    <w:rPr>
      <w:rFonts w:ascii="Calibri" w:hAnsi="Calibri" w:cs="Times New Roman" w:hint="default"/>
      <w:color w:val="auto"/>
      <w:sz w:val="22"/>
      <w:szCs w:val="22"/>
    </w:rPr>
  </w:style>
  <w:style w:type="table" w:styleId="TableList4">
    <w:name w:val="Table List 4"/>
    <w:basedOn w:val="TableNormal"/>
    <w:rsid w:val="005E6E7D"/>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CM48">
    <w:name w:val="CM48"/>
    <w:basedOn w:val="Default"/>
    <w:next w:val="Default"/>
    <w:uiPriority w:val="99"/>
    <w:rsid w:val="005E6E7D"/>
    <w:rPr>
      <w:color w:val="auto"/>
    </w:rPr>
  </w:style>
  <w:style w:type="paragraph" w:customStyle="1" w:styleId="CM54">
    <w:name w:val="CM54"/>
    <w:basedOn w:val="Default"/>
    <w:next w:val="Default"/>
    <w:uiPriority w:val="99"/>
    <w:rsid w:val="005E6E7D"/>
    <w:rPr>
      <w:color w:val="auto"/>
    </w:rPr>
  </w:style>
  <w:style w:type="paragraph" w:customStyle="1" w:styleId="CM33">
    <w:name w:val="CM33"/>
    <w:basedOn w:val="Default"/>
    <w:next w:val="Default"/>
    <w:uiPriority w:val="99"/>
    <w:rsid w:val="005E6E7D"/>
    <w:rPr>
      <w:color w:val="auto"/>
    </w:rPr>
  </w:style>
  <w:style w:type="paragraph" w:customStyle="1" w:styleId="CM25">
    <w:name w:val="CM25"/>
    <w:basedOn w:val="Default"/>
    <w:next w:val="Default"/>
    <w:uiPriority w:val="99"/>
    <w:rsid w:val="005E6E7D"/>
    <w:rPr>
      <w:color w:val="auto"/>
    </w:rPr>
  </w:style>
  <w:style w:type="paragraph" w:customStyle="1" w:styleId="CM29">
    <w:name w:val="CM29"/>
    <w:basedOn w:val="Default"/>
    <w:next w:val="Default"/>
    <w:uiPriority w:val="99"/>
    <w:rsid w:val="005E6E7D"/>
    <w:rPr>
      <w:color w:val="auto"/>
    </w:rPr>
  </w:style>
  <w:style w:type="paragraph" w:customStyle="1" w:styleId="EABody2">
    <w:name w:val="EA Body 2"/>
    <w:basedOn w:val="Normal"/>
    <w:rsid w:val="005E6E7D"/>
    <w:pPr>
      <w:spacing w:after="120"/>
      <w:ind w:left="360"/>
    </w:pPr>
    <w:rPr>
      <w:rFonts w:ascii="Arial" w:hAnsi="Arial"/>
      <w:sz w:val="20"/>
      <w:szCs w:val="24"/>
    </w:rPr>
  </w:style>
  <w:style w:type="paragraph" w:customStyle="1" w:styleId="EABody1">
    <w:name w:val="EA Body 1"/>
    <w:basedOn w:val="Normal"/>
    <w:rsid w:val="005E6E7D"/>
    <w:pPr>
      <w:spacing w:after="120"/>
    </w:pPr>
    <w:rPr>
      <w:rFonts w:ascii="Arial" w:hAnsi="Arial"/>
      <w:sz w:val="20"/>
      <w:szCs w:val="24"/>
    </w:rPr>
  </w:style>
  <w:style w:type="character" w:customStyle="1" w:styleId="BodyTextChar">
    <w:name w:val="Body Text Char"/>
    <w:basedOn w:val="DefaultParagraphFont"/>
    <w:link w:val="BodyText"/>
    <w:rsid w:val="005E6E7D"/>
    <w:rPr>
      <w:rFonts w:ascii="Times" w:hAnsi="Times"/>
      <w:sz w:val="24"/>
    </w:rPr>
  </w:style>
  <w:style w:type="paragraph" w:styleId="ListNumber4">
    <w:name w:val="List Number 4"/>
    <w:basedOn w:val="Normal"/>
    <w:rsid w:val="005E6E7D"/>
    <w:pPr>
      <w:tabs>
        <w:tab w:val="num" w:pos="1209"/>
      </w:tabs>
      <w:ind w:left="1209" w:hanging="360"/>
    </w:pPr>
    <w:rPr>
      <w:rFonts w:ascii="Arial" w:hAnsi="Arial" w:cs="Angsana New"/>
    </w:rPr>
  </w:style>
  <w:style w:type="paragraph" w:customStyle="1" w:styleId="ANNEXtitle">
    <w:name w:val="ANNEX_title"/>
    <w:basedOn w:val="Normal"/>
    <w:next w:val="ANNEX-heading1"/>
    <w:rsid w:val="005E6E7D"/>
    <w:pPr>
      <w:pageBreakBefore/>
      <w:numPr>
        <w:numId w:val="7"/>
      </w:numPr>
      <w:snapToGrid w:val="0"/>
      <w:spacing w:after="200"/>
      <w:jc w:val="center"/>
      <w:outlineLvl w:val="0"/>
    </w:pPr>
    <w:rPr>
      <w:rFonts w:ascii="Arial" w:hAnsi="Arial" w:cs="Arial"/>
      <w:b/>
      <w:bCs/>
      <w:spacing w:val="8"/>
      <w:szCs w:val="24"/>
      <w:lang w:val="en-GB" w:eastAsia="zh-CN"/>
    </w:rPr>
  </w:style>
  <w:style w:type="paragraph" w:customStyle="1" w:styleId="ANNEX-heading1">
    <w:name w:val="ANNEX-heading1"/>
    <w:basedOn w:val="Heading1"/>
    <w:next w:val="Normal"/>
    <w:rsid w:val="005E6E7D"/>
    <w:pPr>
      <w:numPr>
        <w:ilvl w:val="1"/>
        <w:numId w:val="7"/>
      </w:numPr>
      <w:suppressAutoHyphens/>
      <w:snapToGrid w:val="0"/>
      <w:spacing w:before="200" w:after="200"/>
      <w:outlineLvl w:val="1"/>
    </w:pPr>
    <w:rPr>
      <w:rFonts w:ascii="Arial" w:hAnsi="Arial" w:cs="Arial"/>
      <w:bCs/>
      <w:caps w:val="0"/>
      <w:spacing w:val="8"/>
      <w:sz w:val="22"/>
      <w:szCs w:val="22"/>
      <w:lang w:val="en-GB" w:eastAsia="zh-CN"/>
    </w:rPr>
  </w:style>
  <w:style w:type="paragraph" w:customStyle="1" w:styleId="TABLE-cell">
    <w:name w:val="TABLE-cell"/>
    <w:basedOn w:val="TABLE-col-heading"/>
    <w:rsid w:val="005E6E7D"/>
    <w:pPr>
      <w:jc w:val="left"/>
    </w:pPr>
    <w:rPr>
      <w:b w:val="0"/>
      <w:bCs w:val="0"/>
    </w:rPr>
  </w:style>
  <w:style w:type="paragraph" w:customStyle="1" w:styleId="ANNEX-heading2">
    <w:name w:val="ANNEX-heading2"/>
    <w:basedOn w:val="Heading2"/>
    <w:next w:val="Normal"/>
    <w:rsid w:val="005E6E7D"/>
    <w:pPr>
      <w:numPr>
        <w:ilvl w:val="2"/>
        <w:numId w:val="7"/>
      </w:numPr>
      <w:suppressAutoHyphens/>
      <w:snapToGrid w:val="0"/>
      <w:spacing w:before="100" w:after="100"/>
      <w:outlineLvl w:val="2"/>
    </w:pPr>
    <w:rPr>
      <w:rFonts w:ascii="Arial" w:hAnsi="Arial" w:cs="Arial"/>
      <w:bCs/>
      <w:spacing w:val="8"/>
      <w:sz w:val="20"/>
      <w:lang w:val="en-GB" w:eastAsia="zh-CN"/>
    </w:rPr>
  </w:style>
  <w:style w:type="paragraph" w:customStyle="1" w:styleId="ANNEX-heading3">
    <w:name w:val="ANNEX-heading3"/>
    <w:basedOn w:val="Heading3"/>
    <w:next w:val="Normal"/>
    <w:rsid w:val="005E6E7D"/>
    <w:pPr>
      <w:widowControl/>
      <w:numPr>
        <w:ilvl w:val="3"/>
        <w:numId w:val="7"/>
      </w:numPr>
      <w:suppressAutoHyphens/>
      <w:snapToGrid w:val="0"/>
      <w:spacing w:before="100" w:after="100"/>
      <w:outlineLvl w:val="3"/>
    </w:pPr>
    <w:rPr>
      <w:rFonts w:ascii="Arial" w:hAnsi="Arial" w:cs="Arial"/>
      <w:bCs/>
      <w:spacing w:val="8"/>
      <w:sz w:val="20"/>
      <w:lang w:val="en-GB" w:eastAsia="zh-CN"/>
    </w:rPr>
  </w:style>
  <w:style w:type="paragraph" w:customStyle="1" w:styleId="ANNEX-heading4">
    <w:name w:val="ANNEX-heading4"/>
    <w:basedOn w:val="Heading4"/>
    <w:next w:val="Normal"/>
    <w:rsid w:val="005E6E7D"/>
    <w:pPr>
      <w:numPr>
        <w:ilvl w:val="4"/>
        <w:numId w:val="7"/>
      </w:numPr>
      <w:suppressAutoHyphens/>
      <w:snapToGrid w:val="0"/>
      <w:spacing w:before="100" w:after="100"/>
      <w:outlineLvl w:val="4"/>
    </w:pPr>
    <w:rPr>
      <w:rFonts w:ascii="Arial" w:hAnsi="Arial" w:cs="Arial"/>
      <w:b/>
      <w:bCs/>
      <w:i/>
      <w:spacing w:val="8"/>
      <w:sz w:val="20"/>
      <w:lang w:val="en-GB" w:eastAsia="zh-CN"/>
    </w:rPr>
  </w:style>
  <w:style w:type="paragraph" w:customStyle="1" w:styleId="ANNEX-heading5">
    <w:name w:val="ANNEX-heading5"/>
    <w:basedOn w:val="Heading5"/>
    <w:next w:val="Normal"/>
    <w:rsid w:val="005E6E7D"/>
    <w:pPr>
      <w:numPr>
        <w:ilvl w:val="5"/>
        <w:numId w:val="7"/>
      </w:numPr>
      <w:suppressAutoHyphens/>
      <w:snapToGrid w:val="0"/>
      <w:spacing w:before="100" w:after="100"/>
      <w:outlineLvl w:val="5"/>
    </w:pPr>
    <w:rPr>
      <w:rFonts w:ascii="Arial" w:hAnsi="Arial" w:cs="Arial"/>
      <w:b/>
      <w:bCs/>
      <w:spacing w:val="8"/>
      <w:sz w:val="20"/>
      <w:lang w:val="en-GB" w:eastAsia="zh-CN"/>
    </w:rPr>
  </w:style>
  <w:style w:type="paragraph" w:styleId="ListBullet">
    <w:name w:val="List Bullet"/>
    <w:basedOn w:val="PARAGRAPH"/>
    <w:rsid w:val="005E6E7D"/>
    <w:pPr>
      <w:numPr>
        <w:numId w:val="8"/>
      </w:numPr>
      <w:tabs>
        <w:tab w:val="clear" w:pos="360"/>
        <w:tab w:val="left" w:pos="340"/>
        <w:tab w:val="num" w:pos="1440"/>
      </w:tabs>
      <w:spacing w:before="0" w:after="100"/>
      <w:ind w:left="340" w:hanging="340"/>
    </w:pPr>
  </w:style>
  <w:style w:type="character" w:customStyle="1" w:styleId="CommentSubjectChar">
    <w:name w:val="Comment Subject Char"/>
    <w:basedOn w:val="CommentTextChar"/>
    <w:link w:val="CommentSubject"/>
    <w:rsid w:val="005E6E7D"/>
    <w:rPr>
      <w:b/>
      <w:bCs/>
      <w:sz w:val="24"/>
    </w:rPr>
  </w:style>
  <w:style w:type="paragraph" w:styleId="Revision">
    <w:name w:val="Revision"/>
    <w:hidden/>
    <w:uiPriority w:val="99"/>
    <w:semiHidden/>
    <w:rsid w:val="005E6E7D"/>
    <w:rPr>
      <w:rFonts w:ascii="Arial" w:hAnsi="Arial"/>
      <w:szCs w:val="24"/>
    </w:rPr>
  </w:style>
  <w:style w:type="character" w:customStyle="1" w:styleId="BalloonTextChar">
    <w:name w:val="Balloon Text Char"/>
    <w:basedOn w:val="DefaultParagraphFont"/>
    <w:link w:val="BalloonText"/>
    <w:rsid w:val="005E6E7D"/>
    <w:rPr>
      <w:rFonts w:ascii="Tahoma" w:hAnsi="Tahoma" w:cs="Tahoma"/>
      <w:sz w:val="16"/>
      <w:szCs w:val="16"/>
    </w:rPr>
  </w:style>
  <w:style w:type="paragraph" w:styleId="ListNumber2">
    <w:name w:val="List Number 2"/>
    <w:basedOn w:val="List2"/>
    <w:rsid w:val="005E6E7D"/>
    <w:pPr>
      <w:numPr>
        <w:numId w:val="9"/>
      </w:numPr>
      <w:tabs>
        <w:tab w:val="clear" w:pos="360"/>
        <w:tab w:val="left" w:pos="680"/>
      </w:tabs>
      <w:snapToGrid w:val="0"/>
      <w:spacing w:after="100"/>
      <w:ind w:left="680" w:hanging="340"/>
      <w:contextualSpacing w:val="0"/>
      <w:jc w:val="both"/>
    </w:pPr>
    <w:rPr>
      <w:rFonts w:cs="Arial"/>
      <w:spacing w:val="8"/>
      <w:szCs w:val="20"/>
      <w:lang w:val="en-GB" w:eastAsia="zh-CN"/>
    </w:rPr>
  </w:style>
  <w:style w:type="paragraph" w:styleId="List2">
    <w:name w:val="List 2"/>
    <w:basedOn w:val="Normal"/>
    <w:rsid w:val="005E6E7D"/>
    <w:pPr>
      <w:ind w:left="720" w:hanging="360"/>
      <w:contextualSpacing/>
    </w:pPr>
    <w:rPr>
      <w:rFonts w:ascii="Arial" w:hAnsi="Arial"/>
      <w:sz w:val="20"/>
      <w:szCs w:val="24"/>
    </w:rPr>
  </w:style>
  <w:style w:type="character" w:styleId="Emphasis">
    <w:name w:val="Emphasis"/>
    <w:basedOn w:val="DefaultParagraphFont"/>
    <w:qFormat/>
    <w:rsid w:val="005E6E7D"/>
    <w:rPr>
      <w:i/>
      <w:iCs/>
    </w:rPr>
  </w:style>
  <w:style w:type="character" w:customStyle="1" w:styleId="EmailStyle1231">
    <w:name w:val="EmailStyle123"/>
    <w:aliases w:val="EmailStyle123"/>
    <w:basedOn w:val="DefaultParagraphFont"/>
    <w:semiHidden/>
    <w:personal/>
    <w:rsid w:val="005E6E7D"/>
    <w:rPr>
      <w:rFonts w:ascii="Calibri" w:hAnsi="Calibri" w:cs="Times New Roman" w:hint="default"/>
      <w:color w:val="auto"/>
      <w:sz w:val="22"/>
      <w:szCs w:val="22"/>
    </w:rPr>
  </w:style>
  <w:style w:type="character" w:styleId="HTMLSample">
    <w:name w:val="HTML Sample"/>
    <w:basedOn w:val="DefaultParagraphFont"/>
    <w:uiPriority w:val="99"/>
    <w:unhideWhenUsed/>
    <w:rsid w:val="005E6E7D"/>
    <w:rPr>
      <w:rFonts w:ascii="Courier New" w:eastAsia="Times New Roman" w:hAnsi="Courier New" w:cs="Courier New"/>
    </w:rPr>
  </w:style>
  <w:style w:type="numbering" w:customStyle="1" w:styleId="Style1">
    <w:name w:val="Style1"/>
    <w:uiPriority w:val="99"/>
    <w:rsid w:val="005E6E7D"/>
    <w:pPr>
      <w:numPr>
        <w:numId w:val="10"/>
      </w:numPr>
    </w:pPr>
  </w:style>
  <w:style w:type="character" w:customStyle="1" w:styleId="HeaderChar">
    <w:name w:val="Header Char"/>
    <w:basedOn w:val="DefaultParagraphFont"/>
    <w:link w:val="Header"/>
    <w:rsid w:val="005E6E7D"/>
    <w:rPr>
      <w:sz w:val="24"/>
    </w:rPr>
  </w:style>
  <w:style w:type="character" w:customStyle="1" w:styleId="EmailStyle1271">
    <w:name w:val="EmailStyle127"/>
    <w:aliases w:val="EmailStyle127"/>
    <w:basedOn w:val="DefaultParagraphFont"/>
    <w:semiHidden/>
    <w:personal/>
    <w:rsid w:val="005E6E7D"/>
    <w:rPr>
      <w:rFonts w:ascii="Calibri" w:hAnsi="Calibri" w:cs="Times New Roman" w:hint="default"/>
      <w:color w:val="auto"/>
      <w:sz w:val="22"/>
      <w:szCs w:val="22"/>
    </w:rPr>
  </w:style>
  <w:style w:type="character" w:customStyle="1" w:styleId="EmailStyle1281">
    <w:name w:val="EmailStyle128"/>
    <w:aliases w:val="EmailStyle128"/>
    <w:basedOn w:val="DefaultParagraphFont"/>
    <w:semiHidden/>
    <w:personal/>
    <w:rsid w:val="005E6E7D"/>
    <w:rPr>
      <w:rFonts w:ascii="Calibri" w:hAnsi="Calibri" w:cs="Times New Roman" w:hint="default"/>
      <w:color w:val="auto"/>
      <w:sz w:val="22"/>
      <w:szCs w:val="22"/>
    </w:rPr>
  </w:style>
  <w:style w:type="character" w:customStyle="1" w:styleId="EmailStyle1291">
    <w:name w:val="EmailStyle129"/>
    <w:aliases w:val="EmailStyle129"/>
    <w:basedOn w:val="DefaultParagraphFont"/>
    <w:semiHidden/>
    <w:personal/>
    <w:rsid w:val="005E6E7D"/>
    <w:rPr>
      <w:rFonts w:ascii="Calibri" w:hAnsi="Calibri" w:cs="Times New Roman" w:hint="default"/>
      <w:color w:val="auto"/>
      <w:sz w:val="22"/>
      <w:szCs w:val="22"/>
    </w:rPr>
  </w:style>
  <w:style w:type="character" w:customStyle="1" w:styleId="EmailStyle1301">
    <w:name w:val="EmailStyle130"/>
    <w:aliases w:val="EmailStyle130"/>
    <w:basedOn w:val="DefaultParagraphFont"/>
    <w:semiHidden/>
    <w:personal/>
    <w:rsid w:val="005E6E7D"/>
    <w:rPr>
      <w:rFonts w:ascii="Calibri" w:hAnsi="Calibri" w:cs="Times New Roman" w:hint="default"/>
      <w:color w:val="auto"/>
      <w:sz w:val="22"/>
      <w:szCs w:val="22"/>
    </w:rPr>
  </w:style>
  <w:style w:type="paragraph" w:customStyle="1" w:styleId="XML">
    <w:name w:val="XML"/>
    <w:basedOn w:val="PARAGRAPH"/>
    <w:uiPriority w:val="99"/>
    <w:rsid w:val="00AB10EB"/>
    <w:pPr>
      <w:keepLines/>
      <w:pBdr>
        <w:top w:val="single" w:sz="4" w:space="3" w:color="C0C0C0"/>
        <w:left w:val="single" w:sz="4" w:space="4" w:color="C0C0C0"/>
        <w:bottom w:val="single" w:sz="4" w:space="3" w:color="C0C0C0"/>
        <w:right w:val="single" w:sz="4" w:space="4" w:color="C0C0C0"/>
      </w:pBdr>
      <w:tabs>
        <w:tab w:val="left" w:pos="284"/>
        <w:tab w:val="left" w:pos="567"/>
        <w:tab w:val="left" w:pos="851"/>
        <w:tab w:val="left" w:pos="1134"/>
        <w:tab w:val="left" w:pos="1418"/>
        <w:tab w:val="left" w:pos="1701"/>
        <w:tab w:val="left" w:pos="1985"/>
        <w:tab w:val="left" w:pos="2268"/>
        <w:tab w:val="left" w:pos="2552"/>
        <w:tab w:val="left" w:pos="2835"/>
      </w:tabs>
      <w:snapToGrid/>
      <w:spacing w:before="0" w:after="0"/>
      <w:ind w:right="62"/>
      <w:jc w:val="left"/>
    </w:pPr>
    <w:rPr>
      <w:rFonts w:ascii="Courier New" w:eastAsia="SimSun" w:hAnsi="Courier New" w:cs="Times New Roman"/>
      <w:sz w:val="16"/>
      <w:szCs w:val="22"/>
      <w:lang w:val="fr-FR" w:eastAsia="en-US"/>
    </w:rPr>
  </w:style>
  <w:style w:type="paragraph" w:customStyle="1" w:styleId="SectionHeading">
    <w:name w:val="Section Heading"/>
    <w:basedOn w:val="Normal"/>
    <w:qFormat/>
    <w:rsid w:val="00437A81"/>
    <w:pPr>
      <w:pBdr>
        <w:top w:val="single" w:sz="8" w:space="1" w:color="B8CCE4" w:themeColor="accent1" w:themeTint="66"/>
      </w:pBdr>
      <w:spacing w:before="240" w:after="120"/>
    </w:pPr>
    <w:rPr>
      <w:rFonts w:ascii="Arial" w:hAnsi="Arial" w:cs="Arial"/>
      <w:b/>
      <w:color w:val="365F91" w:themeColor="accent1" w:themeShade="BF"/>
    </w:rPr>
  </w:style>
  <w:style w:type="paragraph" w:customStyle="1" w:styleId="BodyText1">
    <w:name w:val="Body Text 1"/>
    <w:basedOn w:val="Normal"/>
    <w:qFormat/>
    <w:rsid w:val="00437A81"/>
    <w:pPr>
      <w:spacing w:after="120"/>
      <w:outlineLvl w:val="0"/>
    </w:pPr>
    <w:rPr>
      <w:rFonts w:ascii="Arial" w:hAnsi="Arial" w:cs="Arial"/>
      <w:sz w:val="22"/>
      <w:szCs w:val="22"/>
    </w:rPr>
  </w:style>
  <w:style w:type="paragraph" w:customStyle="1" w:styleId="SubtaskTitle">
    <w:name w:val="Subtask Title"/>
    <w:basedOn w:val="Normal"/>
    <w:qFormat/>
    <w:rsid w:val="00437A81"/>
    <w:pPr>
      <w:ind w:left="792" w:hanging="432"/>
    </w:pPr>
    <w:rPr>
      <w:rFonts w:ascii="Arial" w:hAnsi="Arial"/>
      <w:i/>
      <w:sz w:val="22"/>
      <w:szCs w:val="24"/>
      <w:u w:val="single"/>
    </w:rPr>
  </w:style>
</w:styles>
</file>

<file path=word/webSettings.xml><?xml version="1.0" encoding="utf-8"?>
<w:webSettings xmlns:r="http://schemas.openxmlformats.org/officeDocument/2006/relationships" xmlns:w="http://schemas.openxmlformats.org/wordprocessingml/2006/main">
  <w:divs>
    <w:div w:id="533735210">
      <w:bodyDiv w:val="1"/>
      <w:marLeft w:val="0"/>
      <w:marRight w:val="0"/>
      <w:marTop w:val="0"/>
      <w:marBottom w:val="0"/>
      <w:divBdr>
        <w:top w:val="none" w:sz="0" w:space="0" w:color="auto"/>
        <w:left w:val="none" w:sz="0" w:space="0" w:color="auto"/>
        <w:bottom w:val="none" w:sz="0" w:space="0" w:color="auto"/>
        <w:right w:val="none" w:sz="0" w:space="0" w:color="auto"/>
      </w:divBdr>
    </w:div>
    <w:div w:id="535431557">
      <w:bodyDiv w:val="1"/>
      <w:marLeft w:val="0"/>
      <w:marRight w:val="0"/>
      <w:marTop w:val="0"/>
      <w:marBottom w:val="0"/>
      <w:divBdr>
        <w:top w:val="none" w:sz="0" w:space="0" w:color="auto"/>
        <w:left w:val="none" w:sz="0" w:space="0" w:color="auto"/>
        <w:bottom w:val="none" w:sz="0" w:space="0" w:color="auto"/>
        <w:right w:val="none" w:sz="0" w:space="0" w:color="auto"/>
      </w:divBdr>
    </w:div>
    <w:div w:id="1167985309">
      <w:bodyDiv w:val="1"/>
      <w:marLeft w:val="0"/>
      <w:marRight w:val="0"/>
      <w:marTop w:val="0"/>
      <w:marBottom w:val="0"/>
      <w:divBdr>
        <w:top w:val="none" w:sz="0" w:space="0" w:color="auto"/>
        <w:left w:val="none" w:sz="0" w:space="0" w:color="auto"/>
        <w:bottom w:val="none" w:sz="0" w:space="0" w:color="auto"/>
        <w:right w:val="none" w:sz="0" w:space="0" w:color="auto"/>
      </w:divBdr>
    </w:div>
    <w:div w:id="1437410650">
      <w:bodyDiv w:val="1"/>
      <w:marLeft w:val="0"/>
      <w:marRight w:val="0"/>
      <w:marTop w:val="0"/>
      <w:marBottom w:val="0"/>
      <w:divBdr>
        <w:top w:val="none" w:sz="0" w:space="0" w:color="auto"/>
        <w:left w:val="none" w:sz="0" w:space="0" w:color="auto"/>
        <w:bottom w:val="none" w:sz="0" w:space="0" w:color="auto"/>
        <w:right w:val="none" w:sz="0" w:space="0" w:color="auto"/>
      </w:divBdr>
    </w:div>
    <w:div w:id="1442139681">
      <w:bodyDiv w:val="1"/>
      <w:marLeft w:val="0"/>
      <w:marRight w:val="0"/>
      <w:marTop w:val="0"/>
      <w:marBottom w:val="0"/>
      <w:divBdr>
        <w:top w:val="none" w:sz="0" w:space="0" w:color="auto"/>
        <w:left w:val="none" w:sz="0" w:space="0" w:color="auto"/>
        <w:bottom w:val="none" w:sz="0" w:space="0" w:color="auto"/>
        <w:right w:val="none" w:sz="0" w:space="0" w:color="auto"/>
      </w:divBdr>
    </w:div>
    <w:div w:id="1964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www.epri.com/abstracts/Pages/ProductAbstract.aspx?ProductId=000000000001024448" TargetMode="External"/><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usstestharness.sourceforge.net/"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ebstore.iec.ch/publication/6198" TargetMode="External"/><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ebstore.iec.ch/publication/6204" TargetMode="External"/><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kni001\Downloads\Technical_Update_1_Copyright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3CAE3D-73C4-4B66-BF48-8A9C2F393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Technical_Update_1_Copyright_2012.dotx</Template>
  <TotalTime>4329</TotalTime>
  <Pages>258</Pages>
  <Words>66587</Words>
  <Characters>379552</Characters>
  <Application>Microsoft Office Word</Application>
  <DocSecurity>0</DocSecurity>
  <Lines>3162</Lines>
  <Paragraphs>890</Paragraphs>
  <ScaleCrop>false</ScaleCrop>
  <HeadingPairs>
    <vt:vector size="2" baseType="variant">
      <vt:variant>
        <vt:lpstr>Title</vt:lpstr>
      </vt:variant>
      <vt:variant>
        <vt:i4>1</vt:i4>
      </vt:variant>
    </vt:vector>
  </HeadingPairs>
  <TitlesOfParts>
    <vt:vector size="1" baseType="lpstr">
      <vt:lpstr>Enter Report Title Here</vt:lpstr>
    </vt:vector>
  </TitlesOfParts>
  <Company>Electric Power Research Institute (EPRI)</Company>
  <LinksUpToDate>false</LinksUpToDate>
  <CharactersWithSpaces>445249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Report Title Here</dc:title>
  <dc:subject>Enter Product ID # Here</dc:subject>
  <dc:creator>Kristen Nicole</dc:creator>
  <cp:keywords>Technical Update 1 Copyright</cp:keywords>
  <cp:lastModifiedBy>Chris Kardos</cp:lastModifiedBy>
  <cp:revision>210</cp:revision>
  <cp:lastPrinted>2014-10-13T13:49:00Z</cp:lastPrinted>
  <dcterms:created xsi:type="dcterms:W3CDTF">2014-10-16T00:19:00Z</dcterms:created>
  <dcterms:modified xsi:type="dcterms:W3CDTF">2015-07-31T21:15:00Z</dcterms:modified>
</cp:coreProperties>
</file>